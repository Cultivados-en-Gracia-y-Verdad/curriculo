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8E74F" w14:textId="16A725D3" w:rsidR="00ED27ED" w:rsidRPr="00830F82" w:rsidRDefault="00B235F8" w:rsidP="005A1B81">
      <w:pPr>
        <w:jc w:val="center"/>
        <w:rPr>
          <w:b/>
          <w:bCs/>
          <w:sz w:val="32"/>
          <w:szCs w:val="32"/>
        </w:rPr>
      </w:pPr>
      <w:r w:rsidRPr="00830F82">
        <w:rPr>
          <w:b/>
          <w:bCs/>
          <w:sz w:val="32"/>
          <w:szCs w:val="32"/>
        </w:rPr>
        <w:t>COMPRENDIENDO EL MISTERIO DE CRISTO POR MEDIO DEL EVANGELIO</w:t>
      </w:r>
    </w:p>
    <w:p w14:paraId="58690038" w14:textId="77777777" w:rsidR="005A1B81" w:rsidRPr="00830F82" w:rsidRDefault="005A1B81" w:rsidP="005A1B81">
      <w:pPr>
        <w:jc w:val="center"/>
        <w:rPr>
          <w:b/>
          <w:bCs/>
          <w:sz w:val="32"/>
          <w:szCs w:val="32"/>
        </w:rPr>
      </w:pPr>
    </w:p>
    <w:p w14:paraId="77E4A4EF" w14:textId="3B8B2561" w:rsidR="00ED27ED" w:rsidRPr="00830F82" w:rsidRDefault="001376FD" w:rsidP="00FD1A9A">
      <w:r w:rsidRPr="00830F82">
        <w:t>Introducción</w:t>
      </w:r>
      <w:r w:rsidR="00ED27ED" w:rsidRPr="00830F82">
        <w:t xml:space="preserve"> al libro de Efesios.</w:t>
      </w:r>
    </w:p>
    <w:p w14:paraId="622D5F2C" w14:textId="4AD9C9AE" w:rsidR="003360D4" w:rsidRPr="00830F82" w:rsidRDefault="001376FD" w:rsidP="003360D4">
      <w:pPr>
        <w:pStyle w:val="Ttulo2"/>
      </w:pPr>
      <w:r w:rsidRPr="00830F82">
        <w:t>La ciudad de Éfeso.</w:t>
      </w:r>
    </w:p>
    <w:p w14:paraId="01A8FB59" w14:textId="206E0679" w:rsidR="003360D4" w:rsidRPr="00830F82" w:rsidRDefault="001376FD" w:rsidP="003360D4">
      <w:pPr>
        <w:pStyle w:val="Ttulo3"/>
      </w:pPr>
      <w:r w:rsidRPr="00830F82">
        <w:t xml:space="preserve">Hoy Éfeso se encuentra en el continente de </w:t>
      </w:r>
      <w:r w:rsidR="0026261E" w:rsidRPr="00830F82">
        <w:t>asiático</w:t>
      </w:r>
      <w:r w:rsidRPr="00830F82">
        <w:t xml:space="preserve">, </w:t>
      </w:r>
      <w:r w:rsidR="0026261E" w:rsidRPr="00830F82">
        <w:t>en una región</w:t>
      </w:r>
      <w:r w:rsidRPr="00830F82">
        <w:t xml:space="preserve"> conocid</w:t>
      </w:r>
      <w:r w:rsidR="00324790" w:rsidRPr="00830F82">
        <w:t>a</w:t>
      </w:r>
      <w:r w:rsidRPr="00830F82">
        <w:t xml:space="preserve"> en aquel tiempo</w:t>
      </w:r>
      <w:r w:rsidR="0026261E" w:rsidRPr="00830F82">
        <w:t xml:space="preserve"> como</w:t>
      </w:r>
      <w:r w:rsidRPr="00830F82">
        <w:t xml:space="preserve"> Así Menor. En la actualidad es Turquía, en este lugar se ubicaban al menos más de siete iglesias locales, una de ella</w:t>
      </w:r>
      <w:r w:rsidR="0026261E" w:rsidRPr="00830F82">
        <w:t>s</w:t>
      </w:r>
      <w:r w:rsidRPr="00830F82">
        <w:t xml:space="preserve"> era la iglesia de Éfeso a l</w:t>
      </w:r>
      <w:r w:rsidR="00CC2E48" w:rsidRPr="00830F82">
        <w:t>a</w:t>
      </w:r>
      <w:r w:rsidRPr="00830F82">
        <w:t xml:space="preserve"> cual Pablo escribió la carta</w:t>
      </w:r>
    </w:p>
    <w:p w14:paraId="31676D20" w14:textId="261F1D24" w:rsidR="001376FD" w:rsidRPr="00830F82" w:rsidRDefault="00CC2E48" w:rsidP="001376FD">
      <w:pPr>
        <w:pStyle w:val="Ttulo3"/>
      </w:pPr>
      <w:r w:rsidRPr="00830F82">
        <w:t>Marco</w:t>
      </w:r>
      <w:r w:rsidR="001376FD" w:rsidRPr="00830F82">
        <w:t xml:space="preserve"> político y geográfico de Éfeso: Éfeso se ha identificado con la ciudad de Apaza, mencionada por los hititas como </w:t>
      </w:r>
      <w:r w:rsidR="00324790" w:rsidRPr="00830F82">
        <w:t>la</w:t>
      </w:r>
      <w:r w:rsidR="001376FD" w:rsidRPr="00830F82">
        <w:t xml:space="preserve"> capital del Reino de Arzawa. La fundación </w:t>
      </w:r>
      <w:r w:rsidR="009430EC" w:rsidRPr="00830F82">
        <w:t xml:space="preserve">griega </w:t>
      </w:r>
      <w:r w:rsidR="001376FD" w:rsidRPr="00830F82">
        <w:t xml:space="preserve">de la </w:t>
      </w:r>
      <w:r w:rsidR="009430EC" w:rsidRPr="00830F82">
        <w:t xml:space="preserve">ciudad de </w:t>
      </w:r>
      <w:r w:rsidR="001376FD" w:rsidRPr="00830F82">
        <w:t xml:space="preserve">Éfeso en el siglo XI a.C. </w:t>
      </w:r>
      <w:r w:rsidR="009430EC" w:rsidRPr="00830F82">
        <w:t xml:space="preserve">se </w:t>
      </w:r>
      <w:proofErr w:type="gramStart"/>
      <w:r w:rsidR="009430EC" w:rsidRPr="00830F82">
        <w:t>le</w:t>
      </w:r>
      <w:proofErr w:type="gramEnd"/>
      <w:r w:rsidR="009430EC" w:rsidRPr="00830F82">
        <w:t xml:space="preserve"> atribuye </w:t>
      </w:r>
      <w:r w:rsidR="001376FD" w:rsidRPr="00830F82">
        <w:t xml:space="preserve">a colonos </w:t>
      </w:r>
      <w:r w:rsidR="006750BA" w:rsidRPr="00830F82">
        <w:t>atenienses liderado</w:t>
      </w:r>
      <w:r w:rsidR="009430EC" w:rsidRPr="00830F82">
        <w:t>s</w:t>
      </w:r>
      <w:r w:rsidR="006750BA" w:rsidRPr="00830F82">
        <w:t xml:space="preserve"> por Androclo hijo del rey Codro.</w:t>
      </w:r>
      <w:r w:rsidR="006750BA" w:rsidRPr="00830F82">
        <w:rPr>
          <w:vertAlign w:val="superscript"/>
        </w:rPr>
        <w:t>[1]</w:t>
      </w:r>
    </w:p>
    <w:p w14:paraId="6A3B9430" w14:textId="20E04DDE" w:rsidR="006750BA" w:rsidRPr="00830F82" w:rsidRDefault="006750BA" w:rsidP="006750BA">
      <w:pPr>
        <w:pStyle w:val="Ttulo3"/>
      </w:pPr>
      <w:r w:rsidRPr="00830F82">
        <w:t>Durante su larga y compleja historia</w:t>
      </w:r>
      <w:r w:rsidR="00047C81" w:rsidRPr="00830F82">
        <w:t xml:space="preserve">, </w:t>
      </w:r>
      <w:r w:rsidRPr="00830F82">
        <w:t>Éfeso</w:t>
      </w:r>
      <w:r w:rsidR="00047C81" w:rsidRPr="00830F82">
        <w:t xml:space="preserve">, </w:t>
      </w:r>
      <w:r w:rsidR="006267D6" w:rsidRPr="00830F82">
        <w:t>al principio</w:t>
      </w:r>
      <w:r w:rsidR="00047C81" w:rsidRPr="00830F82">
        <w:t>, estuvo</w:t>
      </w:r>
      <w:r w:rsidRPr="00830F82">
        <w:t xml:space="preserve"> localizad</w:t>
      </w:r>
      <w:r w:rsidR="00047C81" w:rsidRPr="00830F82">
        <w:t>a</w:t>
      </w:r>
      <w:r w:rsidRPr="00830F82">
        <w:t xml:space="preserve"> en el </w:t>
      </w:r>
      <w:r w:rsidR="00047C81" w:rsidRPr="00830F82">
        <w:t>M</w:t>
      </w:r>
      <w:r w:rsidRPr="00830F82">
        <w:t xml:space="preserve">onte de </w:t>
      </w:r>
      <w:proofErr w:type="spellStart"/>
      <w:r w:rsidRPr="00830F82">
        <w:t>Pión</w:t>
      </w:r>
      <w:proofErr w:type="spellEnd"/>
      <w:r w:rsidR="00047C81" w:rsidRPr="00830F82">
        <w:t>, p</w:t>
      </w:r>
      <w:r w:rsidRPr="00830F82">
        <w:t xml:space="preserve">ero fue </w:t>
      </w:r>
      <w:r w:rsidR="00324790" w:rsidRPr="00830F82">
        <w:t>trasladada</w:t>
      </w:r>
      <w:r w:rsidRPr="00830F82">
        <w:t xml:space="preserve"> por el rey Creso de Lidia a una región al este de </w:t>
      </w:r>
      <w:r w:rsidR="006267D6" w:rsidRPr="00830F82">
        <w:t>Pion</w:t>
      </w:r>
      <w:r w:rsidRPr="00830F82">
        <w:t xml:space="preserve">. </w:t>
      </w:r>
      <w:r w:rsidR="00AC2068" w:rsidRPr="00830F82">
        <w:t>(</w:t>
      </w:r>
      <w:r w:rsidR="00AC2068" w:rsidRPr="00830F82">
        <w:rPr>
          <w:i/>
          <w:iCs/>
        </w:rPr>
        <w:t>Pausanias</w:t>
      </w:r>
      <w:r w:rsidR="007F6ED7" w:rsidRPr="00830F82">
        <w:t xml:space="preserve">), Éfeso </w:t>
      </w:r>
      <w:r w:rsidR="006267D6" w:rsidRPr="00830F82">
        <w:t>fue sometida por</w:t>
      </w:r>
      <w:r w:rsidR="007F6ED7" w:rsidRPr="00830F82">
        <w:t xml:space="preserve"> una serie de reinos e imperios</w:t>
      </w:r>
      <w:r w:rsidR="006267D6" w:rsidRPr="00830F82">
        <w:t>.</w:t>
      </w:r>
      <w:r w:rsidR="007F6ED7" w:rsidRPr="00830F82">
        <w:t xml:space="preserve"> Su historia puede dividirse en tres periodos</w:t>
      </w:r>
      <w:r w:rsidR="006267D6" w:rsidRPr="00830F82">
        <w:t>:</w:t>
      </w:r>
      <w:r w:rsidR="007F6ED7" w:rsidRPr="00830F82">
        <w:rPr>
          <w:vertAlign w:val="superscript"/>
        </w:rPr>
        <w:t>[2]</w:t>
      </w:r>
    </w:p>
    <w:p w14:paraId="3C7139B2" w14:textId="0885C1CC" w:rsidR="007F6ED7" w:rsidRPr="00830F82" w:rsidRDefault="007F6ED7" w:rsidP="007F6ED7">
      <w:pPr>
        <w:pStyle w:val="Ttulo4"/>
        <w:rPr>
          <w:lang w:val="es-BO"/>
        </w:rPr>
      </w:pPr>
      <w:r w:rsidRPr="00830F82">
        <w:rPr>
          <w:lang w:val="es-BO"/>
        </w:rPr>
        <w:t xml:space="preserve">Fundación a 555 a.C. Poco se conoce de Éfeso desde su fundación de 900 a.C. hasta que fueron capturados por Creso, rey de Lidia en 555 a.C. </w:t>
      </w:r>
      <w:r w:rsidR="006267D6" w:rsidRPr="00830F82">
        <w:rPr>
          <w:lang w:val="es-BO"/>
        </w:rPr>
        <w:t xml:space="preserve"> ojo</w:t>
      </w:r>
    </w:p>
    <w:p w14:paraId="61FEE3AE" w14:textId="086C8544" w:rsidR="007F6ED7" w:rsidRPr="00830F82" w:rsidRDefault="007F6ED7" w:rsidP="007F6ED7">
      <w:pPr>
        <w:pStyle w:val="Ttulo4"/>
        <w:rPr>
          <w:lang w:val="es-BO"/>
        </w:rPr>
      </w:pPr>
      <w:r w:rsidRPr="00830F82">
        <w:rPr>
          <w:lang w:val="es-BO"/>
        </w:rPr>
        <w:t>Éfeso fue capturad</w:t>
      </w:r>
      <w:r w:rsidR="00324790" w:rsidRPr="00830F82">
        <w:rPr>
          <w:lang w:val="es-BO"/>
        </w:rPr>
        <w:t>a</w:t>
      </w:r>
      <w:r w:rsidRPr="00830F82">
        <w:rPr>
          <w:lang w:val="es-BO"/>
        </w:rPr>
        <w:t xml:space="preserve"> por Ciro de Persia en 546 a.C. y </w:t>
      </w:r>
      <w:r w:rsidR="000452FA" w:rsidRPr="00830F82">
        <w:rPr>
          <w:lang w:val="es-BO"/>
        </w:rPr>
        <w:t>después</w:t>
      </w:r>
      <w:r w:rsidRPr="00830F82">
        <w:rPr>
          <w:lang w:val="es-BO"/>
        </w:rPr>
        <w:t xml:space="preserve"> de las guerras greco-persa lleg</w:t>
      </w:r>
      <w:r w:rsidR="005C7B11" w:rsidRPr="00830F82">
        <w:rPr>
          <w:lang w:val="es-BO"/>
        </w:rPr>
        <w:t>ó</w:t>
      </w:r>
      <w:r w:rsidRPr="00830F82">
        <w:rPr>
          <w:lang w:val="es-BO"/>
        </w:rPr>
        <w:t xml:space="preserve"> a ser parte de la liga Delia (una conferencia marítima ateniense), pero se rebeló contra Atenas en 412 a.C. y se alió con Esparta durante el resto de la guerra del Peloponeso (431-404). </w:t>
      </w:r>
    </w:p>
    <w:p w14:paraId="6C108815" w14:textId="6D21CA04" w:rsidR="007F6ED7" w:rsidRPr="00830F82" w:rsidRDefault="007F6ED7" w:rsidP="007F6ED7">
      <w:pPr>
        <w:pStyle w:val="Ttulo5"/>
      </w:pPr>
      <w:r w:rsidRPr="00830F82">
        <w:t xml:space="preserve">En el año 386, como resultado de la Paz del rey, </w:t>
      </w:r>
      <w:r w:rsidR="00324790" w:rsidRPr="00830F82">
        <w:t>Éfeso, quedó</w:t>
      </w:r>
      <w:r w:rsidRPr="00830F82">
        <w:t xml:space="preserve"> otra vez </w:t>
      </w:r>
      <w:r w:rsidR="005824CE" w:rsidRPr="00830F82">
        <w:t xml:space="preserve">bajo control de los persas, en </w:t>
      </w:r>
      <w:r w:rsidR="005C7B11" w:rsidRPr="00830F82">
        <w:t xml:space="preserve">el </w:t>
      </w:r>
      <w:r w:rsidR="005824CE" w:rsidRPr="00830F82">
        <w:t xml:space="preserve">334, Éfeso </w:t>
      </w:r>
      <w:r w:rsidR="00324790" w:rsidRPr="00830F82">
        <w:t>estuvo</w:t>
      </w:r>
      <w:r w:rsidR="005824CE" w:rsidRPr="00830F82">
        <w:t xml:space="preserve"> bajo </w:t>
      </w:r>
      <w:r w:rsidR="00324790" w:rsidRPr="00830F82">
        <w:t xml:space="preserve">el dominio </w:t>
      </w:r>
      <w:r w:rsidR="005824CE" w:rsidRPr="00830F82">
        <w:t>de una serie de jefes helenistas.</w:t>
      </w:r>
    </w:p>
    <w:p w14:paraId="4ABF2913" w14:textId="3581512B" w:rsidR="003360D4" w:rsidRPr="00830F82" w:rsidRDefault="005824CE" w:rsidP="003360D4">
      <w:pPr>
        <w:pStyle w:val="Ttulo4"/>
        <w:rPr>
          <w:lang w:val="es-BO"/>
        </w:rPr>
      </w:pPr>
      <w:r w:rsidRPr="00830F82">
        <w:rPr>
          <w:lang w:val="es-BO"/>
        </w:rPr>
        <w:t>Éfeso la ciudad helenista y romana (290 a.C. a 1000 d.C.). Lisímaco control</w:t>
      </w:r>
      <w:r w:rsidR="005C7B11" w:rsidRPr="00830F82">
        <w:rPr>
          <w:lang w:val="es-BO"/>
        </w:rPr>
        <w:t>ó</w:t>
      </w:r>
      <w:r w:rsidRPr="00830F82">
        <w:rPr>
          <w:lang w:val="es-BO"/>
        </w:rPr>
        <w:t xml:space="preserve"> la región alrededor de Éfeso después de la muerte de Alejandro y pacific</w:t>
      </w:r>
      <w:r w:rsidR="005C7B11" w:rsidRPr="00830F82">
        <w:rPr>
          <w:lang w:val="es-BO"/>
        </w:rPr>
        <w:t>ó</w:t>
      </w:r>
      <w:r w:rsidRPr="00830F82">
        <w:rPr>
          <w:lang w:val="es-BO"/>
        </w:rPr>
        <w:t xml:space="preserve"> la región en</w:t>
      </w:r>
      <w:r w:rsidR="005C7B11" w:rsidRPr="00830F82">
        <w:rPr>
          <w:lang w:val="es-BO"/>
        </w:rPr>
        <w:t xml:space="preserve"> el año</w:t>
      </w:r>
      <w:r w:rsidRPr="00830F82">
        <w:rPr>
          <w:lang w:val="es-BO"/>
        </w:rPr>
        <w:t xml:space="preserve"> 302 a.C. Él construy</w:t>
      </w:r>
      <w:r w:rsidR="0026261E" w:rsidRPr="00830F82">
        <w:rPr>
          <w:lang w:val="es-BO"/>
        </w:rPr>
        <w:t>ó</w:t>
      </w:r>
      <w:r w:rsidRPr="00830F82">
        <w:rPr>
          <w:lang w:val="es-BO"/>
        </w:rPr>
        <w:t xml:space="preserve"> un muro de 10km de circunferencia alrededor de la ciudad en</w:t>
      </w:r>
      <w:r w:rsidR="005C7B11" w:rsidRPr="00830F82">
        <w:rPr>
          <w:lang w:val="es-BO"/>
        </w:rPr>
        <w:t xml:space="preserve"> el año</w:t>
      </w:r>
      <w:r w:rsidRPr="00830F82">
        <w:rPr>
          <w:lang w:val="es-BO"/>
        </w:rPr>
        <w:t xml:space="preserve"> 287. En 197 Antíoco III de Siria conquistó la costa del sur de Asia Menor e hizo </w:t>
      </w:r>
      <w:r w:rsidR="00324790" w:rsidRPr="00830F82">
        <w:rPr>
          <w:lang w:val="es-BO"/>
        </w:rPr>
        <w:t>de</w:t>
      </w:r>
      <w:r w:rsidRPr="00830F82">
        <w:rPr>
          <w:lang w:val="es-BO"/>
        </w:rPr>
        <w:t xml:space="preserve"> Éfeso su segund</w:t>
      </w:r>
      <w:r w:rsidR="00324790" w:rsidRPr="00830F82">
        <w:rPr>
          <w:lang w:val="es-BO"/>
        </w:rPr>
        <w:t>a</w:t>
      </w:r>
      <w:r w:rsidRPr="00830F82">
        <w:rPr>
          <w:lang w:val="es-BO"/>
        </w:rPr>
        <w:t xml:space="preserve"> capital.</w:t>
      </w:r>
    </w:p>
    <w:p w14:paraId="4D61FF2C" w14:textId="322CBF1D" w:rsidR="005824CE" w:rsidRPr="00830F82" w:rsidRDefault="005824CE" w:rsidP="005824CE">
      <w:pPr>
        <w:pStyle w:val="Ttulo5"/>
      </w:pPr>
      <w:r w:rsidRPr="00830F82">
        <w:t>Éfeso estuvo sujet</w:t>
      </w:r>
      <w:r w:rsidR="00324790" w:rsidRPr="00830F82">
        <w:t>a</w:t>
      </w:r>
      <w:r w:rsidRPr="00830F82">
        <w:t xml:space="preserve"> a Eumenes de Pérgamo en</w:t>
      </w:r>
      <w:r w:rsidR="005C7B11" w:rsidRPr="00830F82">
        <w:t xml:space="preserve"> el</w:t>
      </w:r>
      <w:r w:rsidR="00324790" w:rsidRPr="00830F82">
        <w:t xml:space="preserve"> año</w:t>
      </w:r>
      <w:r w:rsidRPr="00830F82">
        <w:t xml:space="preserve"> 190, y estuvo bajo los gobernantes </w:t>
      </w:r>
      <w:proofErr w:type="spellStart"/>
      <w:r w:rsidR="00324790" w:rsidRPr="00830F82">
        <w:t>A</w:t>
      </w:r>
      <w:r w:rsidRPr="00830F82">
        <w:t>tálidas</w:t>
      </w:r>
      <w:proofErr w:type="spellEnd"/>
      <w:r w:rsidRPr="00830F82">
        <w:t xml:space="preserve"> hasta 133, cuando Atalo III de Pérgamo murió y legó su imperio a Roma. A partir de entonces llegó a ser la residencia </w:t>
      </w:r>
      <w:r w:rsidR="00A93D34" w:rsidRPr="00830F82">
        <w:t>oficial del gobernador de la provincia de Asia.</w:t>
      </w:r>
      <w:r w:rsidR="00A11537" w:rsidRPr="00830F82">
        <w:t xml:space="preserve">  AC o DC</w:t>
      </w:r>
      <w:r w:rsidR="005C7B11" w:rsidRPr="00830F82">
        <w:t xml:space="preserve"> no se entiende </w:t>
      </w:r>
    </w:p>
    <w:p w14:paraId="22978A08" w14:textId="79AC8FFA" w:rsidR="003360D4" w:rsidRPr="00830F82" w:rsidRDefault="00A93D34" w:rsidP="003360D4">
      <w:pPr>
        <w:pStyle w:val="Ttulo5"/>
      </w:pPr>
      <w:r w:rsidRPr="00830F82">
        <w:t xml:space="preserve">Los romanos hicieron de ella la capital de la provincia romana de Asia. Tiberio </w:t>
      </w:r>
      <w:r w:rsidR="005C7B11" w:rsidRPr="00830F82">
        <w:t>l</w:t>
      </w:r>
      <w:r w:rsidRPr="00830F82">
        <w:t xml:space="preserve">a reconstruyó </w:t>
      </w:r>
      <w:r w:rsidR="000452FA" w:rsidRPr="00830F82">
        <w:t>después</w:t>
      </w:r>
      <w:r w:rsidRPr="00830F82">
        <w:t xml:space="preserve"> del terremoto sufrido en el 29 d.C. Numerosos judíos que poseían el </w:t>
      </w:r>
      <w:r w:rsidR="0026261E" w:rsidRPr="00830F82">
        <w:t>título</w:t>
      </w:r>
      <w:r w:rsidRPr="00830F82">
        <w:t xml:space="preserve"> de ciudadanos romanos residían en la ciudad manteni</w:t>
      </w:r>
      <w:r w:rsidR="000452FA" w:rsidRPr="00830F82">
        <w:t>endo allí una sinagoga.</w:t>
      </w:r>
      <w:r w:rsidR="000452FA" w:rsidRPr="00830F82">
        <w:rPr>
          <w:vertAlign w:val="superscript"/>
        </w:rPr>
        <w:t>[3]</w:t>
      </w:r>
    </w:p>
    <w:p w14:paraId="0F2667E6" w14:textId="3BEE57B1" w:rsidR="000452FA" w:rsidRPr="00830F82" w:rsidRDefault="000452FA" w:rsidP="000452FA">
      <w:pPr>
        <w:pStyle w:val="Ttulo4"/>
        <w:rPr>
          <w:lang w:val="es-BO"/>
        </w:rPr>
      </w:pPr>
      <w:r w:rsidRPr="00830F82">
        <w:rPr>
          <w:lang w:val="es-BO"/>
        </w:rPr>
        <w:lastRenderedPageBreak/>
        <w:t xml:space="preserve">Después de la época Pos Apostólica hasta la invasión musulmana, Éfeso fue un centro eclesiástico importante. Aquí se celebró, en </w:t>
      </w:r>
      <w:r w:rsidR="005C7B11" w:rsidRPr="00830F82">
        <w:rPr>
          <w:lang w:val="es-BO"/>
        </w:rPr>
        <w:t xml:space="preserve">el </w:t>
      </w:r>
      <w:r w:rsidRPr="00830F82">
        <w:rPr>
          <w:lang w:val="es-BO"/>
        </w:rPr>
        <w:t>431, el tercer Concilio Ecuménico donde se condenó la Cristología Nestoriana.</w:t>
      </w:r>
      <w:r w:rsidRPr="00830F82">
        <w:rPr>
          <w:vertAlign w:val="superscript"/>
          <w:lang w:val="es-BO"/>
        </w:rPr>
        <w:t>[4] Nelson</w:t>
      </w:r>
    </w:p>
    <w:p w14:paraId="5FA3CA05" w14:textId="4E80C812" w:rsidR="000452FA" w:rsidRPr="00830F82" w:rsidRDefault="000452FA" w:rsidP="000452FA">
      <w:pPr>
        <w:pStyle w:val="Ttulo2"/>
      </w:pPr>
      <w:r w:rsidRPr="00830F82">
        <w:t>La cultura de Éfeso.</w:t>
      </w:r>
    </w:p>
    <w:p w14:paraId="2DF7D748" w14:textId="67B00726" w:rsidR="000452FA" w:rsidRPr="00830F82" w:rsidRDefault="000452FA" w:rsidP="000452FA">
      <w:pPr>
        <w:pStyle w:val="Ttulo3"/>
      </w:pPr>
      <w:r w:rsidRPr="00830F82">
        <w:t>Como ciudad de la provincia romana de Asia, Éfeso tenía entre 200.000 – 250.000 habitantes, una de las mayores del imperio, caracterizad</w:t>
      </w:r>
      <w:r w:rsidR="005C7B11" w:rsidRPr="00830F82">
        <w:t>a</w:t>
      </w:r>
      <w:r w:rsidRPr="00830F82">
        <w:t xml:space="preserve"> </w:t>
      </w:r>
      <w:r w:rsidR="005C7B11" w:rsidRPr="00830F82">
        <w:t>por su</w:t>
      </w:r>
      <w:r w:rsidRPr="00830F82">
        <w:t xml:space="preserve"> Arquitectura y lugares </w:t>
      </w:r>
      <w:r w:rsidR="000F5F84" w:rsidRPr="00830F82">
        <w:t>emblemáticos. D</w:t>
      </w:r>
      <w:r w:rsidR="005C7B11" w:rsidRPr="00830F82">
        <w:t xml:space="preserve">ebido a que daban </w:t>
      </w:r>
      <w:r w:rsidR="000F5F84" w:rsidRPr="00830F82">
        <w:t xml:space="preserve">culto a </w:t>
      </w:r>
      <w:r w:rsidR="005C7B11" w:rsidRPr="00830F82">
        <w:t xml:space="preserve">la diosa </w:t>
      </w:r>
      <w:r w:rsidR="000F5F84" w:rsidRPr="00830F82">
        <w:t>Artemisa, la mujer tenía más visibilidad social que en otras ciudades griegas.</w:t>
      </w:r>
    </w:p>
    <w:p w14:paraId="4B14D448" w14:textId="5C6B6680" w:rsidR="000F5F84" w:rsidRPr="00830F82" w:rsidRDefault="000F5F84" w:rsidP="000F5F84">
      <w:pPr>
        <w:pStyle w:val="Ttulo3"/>
      </w:pPr>
      <w:r w:rsidRPr="00830F82">
        <w:t>El puerto de Éfeso era uno de los más importantes del Mar Egeo, conectaba rutas comerciales entre Roma, Grecia, Siria, Egipto y Asia Menor. Permitía transportar gran cantidad de mercancías tanto por mar como por tierra. Éfeso funcionaba como un n</w:t>
      </w:r>
      <w:r w:rsidR="0026261E" w:rsidRPr="00830F82">
        <w:t>u</w:t>
      </w:r>
      <w:r w:rsidRPr="00830F82">
        <w:t>do comercial donde se intercambiaban productos de</w:t>
      </w:r>
      <w:r w:rsidR="005C7B11" w:rsidRPr="00830F82">
        <w:t>l</w:t>
      </w:r>
      <w:r w:rsidRPr="00830F82">
        <w:t xml:space="preserve"> Mediterráneo y de</w:t>
      </w:r>
      <w:r w:rsidR="005C7B11" w:rsidRPr="00830F82">
        <w:t>l</w:t>
      </w:r>
      <w:r w:rsidRPr="00830F82">
        <w:t xml:space="preserve"> Oriente. Al ser capital de la provincia romana, recibía enormes flujos de mercancías y tributos.</w:t>
      </w:r>
    </w:p>
    <w:p w14:paraId="0F042741" w14:textId="68AA1AA5" w:rsidR="000F5F84" w:rsidRPr="00830F82" w:rsidRDefault="000F5F84" w:rsidP="000F5F84">
      <w:pPr>
        <w:pStyle w:val="Ttulo3"/>
      </w:pPr>
      <w:r w:rsidRPr="00830F82">
        <w:t xml:space="preserve">Éfeso </w:t>
      </w:r>
      <w:r w:rsidR="0026261E" w:rsidRPr="00830F82">
        <w:t>tenía</w:t>
      </w:r>
      <w:r w:rsidRPr="00830F82">
        <w:t xml:space="preserve"> la industria más famosa. Se producía</w:t>
      </w:r>
      <w:r w:rsidR="000729A1" w:rsidRPr="00830F82">
        <w:t>n</w:t>
      </w:r>
      <w:r w:rsidRPr="00830F82">
        <w:t xml:space="preserve"> estatuillas, medallones y templos en miniatura de la diosa</w:t>
      </w:r>
      <w:r w:rsidR="00D93F85" w:rsidRPr="00830F82">
        <w:t xml:space="preserve"> Artemina. Muchos habitantes vivían de estas actividades, lo que explica el conflicto con Pablo (Hechos 19). </w:t>
      </w:r>
      <w:r w:rsidR="000729A1" w:rsidRPr="00830F82">
        <w:t>L</w:t>
      </w:r>
      <w:r w:rsidR="00D93F85" w:rsidRPr="00830F82">
        <w:t>a producción de telas, lanas, lino y tintes p</w:t>
      </w:r>
      <w:r w:rsidR="000729A1" w:rsidRPr="00830F82">
        <w:t>ú</w:t>
      </w:r>
      <w:r w:rsidR="00D93F85" w:rsidRPr="00830F82">
        <w:t xml:space="preserve">rpura y rijas eran muy valoradas para la </w:t>
      </w:r>
      <w:r w:rsidR="008B0FA9" w:rsidRPr="00830F82">
        <w:t>é</w:t>
      </w:r>
      <w:r w:rsidR="00D93F85" w:rsidRPr="00830F82">
        <w:t>lite romana.</w:t>
      </w:r>
    </w:p>
    <w:p w14:paraId="5E43A17D" w14:textId="04A60D8D" w:rsidR="00D93F85" w:rsidRPr="00830F82" w:rsidRDefault="00D93F85" w:rsidP="00D93F85">
      <w:pPr>
        <w:pStyle w:val="Ttulo3"/>
      </w:pPr>
      <w:r w:rsidRPr="00830F82">
        <w:t>Éfeso tenía la biblioteca de Celso</w:t>
      </w:r>
      <w:r w:rsidR="008B0FA9" w:rsidRPr="00830F82">
        <w:t>, la cual</w:t>
      </w:r>
      <w:r w:rsidRPr="00830F82">
        <w:t xml:space="preserve"> era públic</w:t>
      </w:r>
      <w:r w:rsidR="008B0FA9" w:rsidRPr="00830F82">
        <w:t>a</w:t>
      </w:r>
      <w:r w:rsidRPr="00830F82">
        <w:t>, era uno de los tres grandes del mundo romano.</w:t>
      </w:r>
      <w:r w:rsidR="008B0FA9" w:rsidRPr="00830F82">
        <w:t xml:space="preserve"> F</w:t>
      </w:r>
      <w:r w:rsidRPr="00830F82">
        <w:t>ue edificada por Tiberio Julio Celso,</w:t>
      </w:r>
      <w:r w:rsidR="008B0FA9" w:rsidRPr="00830F82">
        <w:t xml:space="preserve"> y fue</w:t>
      </w:r>
      <w:r w:rsidRPr="00830F82">
        <w:t xml:space="preserve"> uno de los símbolos culturales más importantes de Éfeso. Tenía también el Gran Teatro</w:t>
      </w:r>
      <w:r w:rsidR="008B0FA9" w:rsidRPr="00830F82">
        <w:t>,</w:t>
      </w:r>
      <w:r w:rsidRPr="00830F82">
        <w:t xml:space="preserve"> con una capacidad </w:t>
      </w:r>
      <w:r w:rsidR="008B0FA9" w:rsidRPr="00830F82">
        <w:t xml:space="preserve">de </w:t>
      </w:r>
      <w:r w:rsidRPr="00830F82">
        <w:t>alrededor de 25.000 espectadores, construido en la ladera, estilo helenístico y ampliado por los romanos. Se usaba para obras teatrales, reuniones políticas, espectáculos públicos y peleas de gladiadores.</w:t>
      </w:r>
    </w:p>
    <w:p w14:paraId="708E8045" w14:textId="37B356F6" w:rsidR="00D93F85" w:rsidRPr="00830F82" w:rsidRDefault="00D93F85" w:rsidP="00D93F85">
      <w:pPr>
        <w:pStyle w:val="Ttulo3"/>
      </w:pPr>
      <w:r w:rsidRPr="00830F82">
        <w:t xml:space="preserve">En Éfeso existían dos </w:t>
      </w:r>
      <w:r w:rsidR="001D0069" w:rsidRPr="00830F82">
        <w:t>ágoras</w:t>
      </w:r>
      <w:r w:rsidRPr="00830F82">
        <w:t xml:space="preserve"> (mercados); </w:t>
      </w:r>
      <w:r w:rsidR="008B0FA9" w:rsidRPr="00830F82">
        <w:t xml:space="preserve">el </w:t>
      </w:r>
      <w:r w:rsidR="001D0069" w:rsidRPr="00830F82">
        <w:t>ágora</w:t>
      </w:r>
      <w:r w:rsidRPr="00830F82">
        <w:t xml:space="preserve"> comercial</w:t>
      </w:r>
      <w:r w:rsidR="008B0FA9" w:rsidRPr="00830F82">
        <w:t>,</w:t>
      </w:r>
      <w:r w:rsidRPr="00830F82">
        <w:t xml:space="preserve"> patio central de transacciones de manera masiva</w:t>
      </w:r>
      <w:r w:rsidR="008B0FA9" w:rsidRPr="00830F82">
        <w:t>,</w:t>
      </w:r>
      <w:r w:rsidRPr="00830F82">
        <w:t xml:space="preserve"> donde también operaban el mercado de esclavos, y </w:t>
      </w:r>
      <w:r w:rsidR="008B0FA9" w:rsidRPr="00830F82">
        <w:t xml:space="preserve">el </w:t>
      </w:r>
      <w:r w:rsidR="001D0069" w:rsidRPr="00830F82">
        <w:t>ágora</w:t>
      </w:r>
      <w:r w:rsidRPr="00830F82">
        <w:t xml:space="preserve"> estatal</w:t>
      </w:r>
      <w:r w:rsidR="008B0FA9" w:rsidRPr="00830F82">
        <w:t>,</w:t>
      </w:r>
      <w:r w:rsidRPr="00830F82">
        <w:t xml:space="preserve"> lugar donde se trataba</w:t>
      </w:r>
      <w:r w:rsidR="008B0FA9" w:rsidRPr="00830F82">
        <w:t>n</w:t>
      </w:r>
      <w:r w:rsidRPr="00830F82">
        <w:t xml:space="preserve"> asuntos del gobierno local</w:t>
      </w:r>
      <w:r w:rsidR="001D0069" w:rsidRPr="00830F82">
        <w:t>.</w:t>
      </w:r>
    </w:p>
    <w:p w14:paraId="25A023E8" w14:textId="7483123D" w:rsidR="000452FA" w:rsidRPr="00830F82" w:rsidRDefault="001D0069" w:rsidP="001D0069">
      <w:pPr>
        <w:pStyle w:val="Ttulo3"/>
      </w:pPr>
      <w:r w:rsidRPr="00830F82">
        <w:t>Éfeso era conocid</w:t>
      </w:r>
      <w:r w:rsidR="008B0FA9" w:rsidRPr="00830F82">
        <w:t>a</w:t>
      </w:r>
      <w:r w:rsidRPr="00830F82">
        <w:t xml:space="preserve"> por su urbanización avanzada, con calles pavimentadas de mármol</w:t>
      </w:r>
      <w:r w:rsidR="008B0FA9" w:rsidRPr="00830F82">
        <w:t>,</w:t>
      </w:r>
      <w:r w:rsidRPr="00830F82">
        <w:t xml:space="preserve"> decoradas con columnas, estatuas y fuentes monumentales. Contaba también con el mejor sistema de acueductos para la ciudad.</w:t>
      </w:r>
    </w:p>
    <w:p w14:paraId="142D3E1F" w14:textId="2AEBC1E7" w:rsidR="001D0069" w:rsidRPr="00830F82" w:rsidRDefault="001D0069" w:rsidP="001D0069">
      <w:pPr>
        <w:pStyle w:val="Ttulo2"/>
      </w:pPr>
      <w:r w:rsidRPr="00830F82">
        <w:t>Culto en Éfeso (religión dominante, identidad espiritual de varios dioses.)</w:t>
      </w:r>
    </w:p>
    <w:p w14:paraId="074B59E2" w14:textId="3D20EDA7" w:rsidR="001D0069" w:rsidRPr="00830F82" w:rsidRDefault="001D0069" w:rsidP="001D0069">
      <w:pPr>
        <w:pStyle w:val="Ttulo3"/>
      </w:pPr>
      <w:r w:rsidRPr="00830F82">
        <w:t>Poseía el célebre y magn</w:t>
      </w:r>
      <w:r w:rsidR="0026261E" w:rsidRPr="00830F82">
        <w:t>í</w:t>
      </w:r>
      <w:r w:rsidRPr="00830F82">
        <w:t>fico templo de Artemisa (asimilada a Diana), que representaba a la gran diosa madre asiática cuyo torso estaba totalmente cubierto de pechos. En tiempos de Creso ya existía el templo. Tenía unas 120 columnas de casi 20m de altura, de las que sobreviven aún.</w:t>
      </w:r>
      <w:r w:rsidRPr="00830F82">
        <w:rPr>
          <w:vertAlign w:val="superscript"/>
        </w:rPr>
        <w:t>[1]</w:t>
      </w:r>
    </w:p>
    <w:p w14:paraId="5F3306BA" w14:textId="757AC31B" w:rsidR="001D0069" w:rsidRPr="00830F82" w:rsidRDefault="008F4E14" w:rsidP="001D0069">
      <w:pPr>
        <w:pStyle w:val="Ttulo3"/>
      </w:pPr>
      <w:r w:rsidRPr="00830F82">
        <w:t xml:space="preserve">Artemisa de Éfeso era al principio una diosa anatolia de la caza y fertilidad llamada Cibeles en Frigia y Ma en Capadocia. Los efesios más tarde afirmaron que Apolos y Artemisa habían nacido, no en Delos, sino en Éfeso. El templo más antiguo de Artemisa fue </w:t>
      </w:r>
      <w:r w:rsidR="0026261E" w:rsidRPr="00830F82">
        <w:t>destruido</w:t>
      </w:r>
      <w:r w:rsidRPr="00830F82">
        <w:t xml:space="preserve"> por lo cimerios en </w:t>
      </w:r>
      <w:r w:rsidR="00231C93" w:rsidRPr="00830F82">
        <w:t xml:space="preserve">el </w:t>
      </w:r>
      <w:r w:rsidRPr="00830F82">
        <w:t>660.</w:t>
      </w:r>
      <w:r w:rsidR="00231C93" w:rsidRPr="00830F82">
        <w:t xml:space="preserve"> </w:t>
      </w:r>
      <w:r w:rsidRPr="00830F82">
        <w:t xml:space="preserve">Este fue </w:t>
      </w:r>
      <w:r w:rsidR="0026261E" w:rsidRPr="00830F82">
        <w:t>reconstruido</w:t>
      </w:r>
      <w:r w:rsidRPr="00830F82">
        <w:t xml:space="preserve"> dos veces, seguido de una reconstrucción importante comenzada por Creso en 550 pero inacabada hasta 430.</w:t>
      </w:r>
      <w:r w:rsidRPr="00830F82">
        <w:rPr>
          <w:vertAlign w:val="superscript"/>
        </w:rPr>
        <w:t>[2]</w:t>
      </w:r>
    </w:p>
    <w:p w14:paraId="5441D7DC" w14:textId="516F23FF" w:rsidR="008F4E14" w:rsidRPr="00830F82" w:rsidRDefault="008F4E14" w:rsidP="008F4E14">
      <w:pPr>
        <w:pStyle w:val="Ttulo3"/>
      </w:pPr>
      <w:r w:rsidRPr="00830F82">
        <w:lastRenderedPageBreak/>
        <w:t>En la era Apostólica, Éfeso era el centro administrativo y religioso de la provincia romana de Asia; algunos de los oficiales l</w:t>
      </w:r>
      <w:r w:rsidR="00D37A37" w:rsidRPr="00830F82">
        <w:t>a</w:t>
      </w:r>
      <w:r w:rsidRPr="00830F82">
        <w:t xml:space="preserve"> llamaban </w:t>
      </w:r>
      <w:proofErr w:type="spellStart"/>
      <w:r w:rsidR="00D37A37" w:rsidRPr="00830F82">
        <w:t>A</w:t>
      </w:r>
      <w:r w:rsidRPr="00830F82">
        <w:t>siarcas</w:t>
      </w:r>
      <w:proofErr w:type="spellEnd"/>
      <w:r w:rsidRPr="00830F82">
        <w:t>. El templo de Diana daba renombre a Éfeso y esta se jactaba de ser “guardiana del templo de la gran diosa Diana”. Fueron impresionantes la superstición y el ocultismo que florecieron a la so</w:t>
      </w:r>
      <w:r w:rsidR="00D37A37" w:rsidRPr="00830F82">
        <w:t>m</w:t>
      </w:r>
      <w:r w:rsidRPr="00830F82">
        <w:t>bra del culto a esta diosa</w:t>
      </w:r>
      <w:r w:rsidR="002F0A6A" w:rsidRPr="00830F82">
        <w:t>, c</w:t>
      </w:r>
      <w:r w:rsidRPr="00830F82">
        <w:t>uyas características eran semejantes a las de la diosa oriental d</w:t>
      </w:r>
      <w:r w:rsidR="0026261E" w:rsidRPr="00830F82">
        <w:t>e</w:t>
      </w:r>
      <w:r w:rsidRPr="00830F82">
        <w:t xml:space="preserve"> la fertilidad.</w:t>
      </w:r>
      <w:r w:rsidR="002F0A6A" w:rsidRPr="00830F82">
        <w:rPr>
          <w:vertAlign w:val="superscript"/>
        </w:rPr>
        <w:t>[4] Nelson</w:t>
      </w:r>
    </w:p>
    <w:p w14:paraId="393C0A6F" w14:textId="174F5EFE" w:rsidR="002F0A6A" w:rsidRPr="00830F82" w:rsidRDefault="002F0A6A" w:rsidP="002F0A6A">
      <w:pPr>
        <w:pStyle w:val="Ttulo3"/>
      </w:pPr>
      <w:r w:rsidRPr="00830F82">
        <w:t>Se cree que la gran diosa Diana fue tallad</w:t>
      </w:r>
      <w:r w:rsidR="00D37A37" w:rsidRPr="00830F82">
        <w:t>a</w:t>
      </w:r>
      <w:r w:rsidRPr="00830F82">
        <w:t xml:space="preserve"> de un meteorito, se menciona que descendió del cielo, por esta razón la ciudad de Éfeso es considerada co</w:t>
      </w:r>
      <w:r w:rsidR="00D37A37" w:rsidRPr="00830F82">
        <w:t>mo</w:t>
      </w:r>
      <w:r w:rsidRPr="00830F82">
        <w:t xml:space="preserve"> la guardiana del templo de la gran Diana. Hechos 19:35</w:t>
      </w:r>
    </w:p>
    <w:p w14:paraId="49BCBEEB" w14:textId="4236ED97" w:rsidR="002F0A6A" w:rsidRPr="00830F82" w:rsidRDefault="002F0A6A" w:rsidP="002F0A6A">
      <w:pPr>
        <w:pStyle w:val="Ttulo3"/>
      </w:pPr>
      <w:r w:rsidRPr="00830F82">
        <w:t>Diana, nombre latino de una de las principales diosas griegas, a saber, Artemisa, diosa de la fecundidad asociada a los bosques, a las mujeres, al parto y a la luna. Era adorada en toda Asia, Su santuario principal se encontraba en Aricia. Montes, Albanos, cerca del lago Nemi. Una vez al año se celebra en Éfeso una fiesta en honor a la diosa, a qu</w:t>
      </w:r>
      <w:r w:rsidR="00D37A37" w:rsidRPr="00830F82">
        <w:t>ien</w:t>
      </w:r>
      <w:r w:rsidRPr="00830F82">
        <w:t xml:space="preserve"> se</w:t>
      </w:r>
      <w:r w:rsidR="00D37A37" w:rsidRPr="00830F82">
        <w:t xml:space="preserve"> le</w:t>
      </w:r>
      <w:r w:rsidRPr="00830F82">
        <w:t xml:space="preserve"> ofrecían ricos presentes para asegurar</w:t>
      </w:r>
      <w:r w:rsidR="00D37A37" w:rsidRPr="00830F82">
        <w:t>se</w:t>
      </w:r>
      <w:r w:rsidRPr="00830F82">
        <w:t xml:space="preserve"> su favor.</w:t>
      </w:r>
      <w:r w:rsidRPr="00830F82">
        <w:rPr>
          <w:vertAlign w:val="superscript"/>
        </w:rPr>
        <w:t>[3]</w:t>
      </w:r>
    </w:p>
    <w:p w14:paraId="324455B5" w14:textId="36F1229E" w:rsidR="002F0A6A" w:rsidRPr="00830F82" w:rsidRDefault="009D2A5F" w:rsidP="009D2A5F">
      <w:pPr>
        <w:pStyle w:val="Ttulo3"/>
      </w:pPr>
      <w:r w:rsidRPr="00830F82">
        <w:t>Allí</w:t>
      </w:r>
      <w:r w:rsidR="002F0A6A" w:rsidRPr="00830F82">
        <w:t xml:space="preserve"> existía una comunidad judía; había una sinagoga activa en Éfeso. Los </w:t>
      </w:r>
      <w:r w:rsidRPr="00830F82">
        <w:t>judíos</w:t>
      </w:r>
      <w:r w:rsidR="002F0A6A" w:rsidRPr="00830F82">
        <w:t xml:space="preserve"> </w:t>
      </w:r>
      <w:r w:rsidR="00AC2068" w:rsidRPr="00830F82">
        <w:t>helenizados convivían</w:t>
      </w:r>
      <w:r w:rsidRPr="00830F82">
        <w:t xml:space="preserve"> con la cultura griega y romana. Pablo predic</w:t>
      </w:r>
      <w:r w:rsidR="0026261E" w:rsidRPr="00830F82">
        <w:t>ó</w:t>
      </w:r>
      <w:r w:rsidRPr="00830F82">
        <w:t xml:space="preserve"> allí durante tres meses (Hechos 19:8). Los judíos practicaban </w:t>
      </w:r>
      <w:r w:rsidR="00D0227D" w:rsidRPr="00830F82">
        <w:t>el</w:t>
      </w:r>
      <w:r w:rsidRPr="00830F82">
        <w:t xml:space="preserve"> monoteísmo. Lectura de la </w:t>
      </w:r>
      <w:r w:rsidR="00AC2068" w:rsidRPr="00830F82">
        <w:t>ley, rituales</w:t>
      </w:r>
      <w:r w:rsidRPr="00830F82">
        <w:t xml:space="preserve"> distintos (sábado, alimentos, circuncisión).</w:t>
      </w:r>
    </w:p>
    <w:p w14:paraId="641B87A7" w14:textId="45F8A730" w:rsidR="009D2A5F" w:rsidRPr="00830F82" w:rsidRDefault="009D2A5F" w:rsidP="009D2A5F">
      <w:pPr>
        <w:pStyle w:val="Ttulo3"/>
      </w:pPr>
      <w:r w:rsidRPr="00830F82">
        <w:t>Éfeso también era famos</w:t>
      </w:r>
      <w:r w:rsidR="00B74B51" w:rsidRPr="00830F82">
        <w:t>a</w:t>
      </w:r>
      <w:r w:rsidRPr="00830F82">
        <w:t xml:space="preserve">, en el mundo antiguo, por las </w:t>
      </w:r>
      <w:r w:rsidR="0026261E" w:rsidRPr="00830F82">
        <w:t>prácticas</w:t>
      </w:r>
      <w:r w:rsidRPr="00830F82">
        <w:t xml:space="preserve"> de magia, ocultismo y supersticiones. Había otras deidades, como ciudad portuaria, recibía influencias espirituales de todas las </w:t>
      </w:r>
      <w:r w:rsidR="00AC2068" w:rsidRPr="00830F82">
        <w:t>regiones.</w:t>
      </w:r>
      <w:r w:rsidRPr="00830F82">
        <w:t xml:space="preserve"> Isis y Serapis (Egipto), Cibeles y Attis (Frigia), Dionisio o Baco</w:t>
      </w:r>
      <w:r w:rsidR="00D0227D" w:rsidRPr="00830F82">
        <w:t xml:space="preserve"> (Grecia). Los rituales </w:t>
      </w:r>
      <w:r w:rsidR="00AC2068" w:rsidRPr="00830F82">
        <w:t>de adoración</w:t>
      </w:r>
      <w:r w:rsidRPr="00830F82">
        <w:t xml:space="preserve"> </w:t>
      </w:r>
      <w:r w:rsidR="00D0227D" w:rsidRPr="00830F82">
        <w:t>se</w:t>
      </w:r>
      <w:r w:rsidRPr="00830F82">
        <w:t xml:space="preserve"> centra</w:t>
      </w:r>
      <w:r w:rsidR="00D0227D" w:rsidRPr="00830F82">
        <w:t>ban</w:t>
      </w:r>
      <w:r w:rsidRPr="00830F82">
        <w:t xml:space="preserve"> en éxtasis, danza</w:t>
      </w:r>
      <w:r w:rsidR="00D0227D" w:rsidRPr="00830F82">
        <w:t>s</w:t>
      </w:r>
      <w:r w:rsidRPr="00830F82">
        <w:t xml:space="preserve"> y much</w:t>
      </w:r>
      <w:r w:rsidR="00D0227D" w:rsidRPr="00830F82">
        <w:t>o consumo</w:t>
      </w:r>
      <w:r w:rsidRPr="00830F82">
        <w:t xml:space="preserve"> de vino, asociado con renovación, vitalidad y libertad interna,</w:t>
      </w:r>
      <w:r w:rsidR="00D0227D" w:rsidRPr="00830F82">
        <w:t xml:space="preserve"> y</w:t>
      </w:r>
      <w:r w:rsidRPr="00830F82">
        <w:t xml:space="preserve"> Mitra (Persia)</w:t>
      </w:r>
      <w:r w:rsidR="00E12F8A" w:rsidRPr="00830F82">
        <w:t>.</w:t>
      </w:r>
    </w:p>
    <w:p w14:paraId="3E6AA1C1" w14:textId="26184161" w:rsidR="00E12F8A" w:rsidRPr="00830F82" w:rsidRDefault="00E12F8A" w:rsidP="00E12F8A">
      <w:pPr>
        <w:pStyle w:val="Ttulo2"/>
      </w:pPr>
      <w:r w:rsidRPr="00830F82">
        <w:t>La Iglesia en Éfeso (Hechos 18-20)</w:t>
      </w:r>
    </w:p>
    <w:p w14:paraId="510DFB5B" w14:textId="7CD2E9DC" w:rsidR="00E12F8A" w:rsidRPr="00830F82" w:rsidRDefault="00CA3FEA" w:rsidP="00E12F8A">
      <w:pPr>
        <w:pStyle w:val="Ttulo3"/>
      </w:pPr>
      <w:r w:rsidRPr="00830F82">
        <w:t>Pablo en su segundo viaje misionero lleg</w:t>
      </w:r>
      <w:r w:rsidR="0026261E" w:rsidRPr="00830F82">
        <w:t>ó</w:t>
      </w:r>
      <w:r w:rsidRPr="00830F82">
        <w:t xml:space="preserve"> a Corint</w:t>
      </w:r>
      <w:r w:rsidR="00F15843" w:rsidRPr="00830F82">
        <w:t>o,</w:t>
      </w:r>
      <w:r w:rsidRPr="00830F82">
        <w:t xml:space="preserve"> donde</w:t>
      </w:r>
      <w:r w:rsidR="00F15843" w:rsidRPr="00830F82">
        <w:t xml:space="preserve"> se</w:t>
      </w:r>
      <w:r w:rsidRPr="00830F82">
        <w:t xml:space="preserve"> encontró </w:t>
      </w:r>
      <w:r w:rsidR="00F15843" w:rsidRPr="00830F82">
        <w:t>con</w:t>
      </w:r>
      <w:r w:rsidRPr="00830F82">
        <w:t xml:space="preserve"> Aquila y Priscila</w:t>
      </w:r>
      <w:r w:rsidR="00F15843" w:rsidRPr="00830F82">
        <w:t>.</w:t>
      </w:r>
      <w:r w:rsidRPr="00830F82">
        <w:t xml:space="preserve"> </w:t>
      </w:r>
      <w:r w:rsidR="00F15843" w:rsidRPr="00830F82">
        <w:t>D</w:t>
      </w:r>
      <w:r w:rsidR="003528DC" w:rsidRPr="00830F82">
        <w:t>espués</w:t>
      </w:r>
      <w:r w:rsidRPr="00830F82">
        <w:t xml:space="preserve"> de estar allí, viajaron</w:t>
      </w:r>
      <w:r w:rsidR="00F15843" w:rsidRPr="00830F82">
        <w:t xml:space="preserve"> a Éfeso,</w:t>
      </w:r>
      <w:r w:rsidRPr="00830F82">
        <w:t xml:space="preserve"> pasando por varias </w:t>
      </w:r>
      <w:r w:rsidR="00F15843" w:rsidRPr="00830F82">
        <w:t>ciudades. Al</w:t>
      </w:r>
      <w:r w:rsidRPr="00830F82">
        <w:t xml:space="preserve"> </w:t>
      </w:r>
      <w:r w:rsidR="00F15843" w:rsidRPr="00830F82">
        <w:t>llegar, Pablo,</w:t>
      </w:r>
      <w:r w:rsidRPr="00830F82">
        <w:t xml:space="preserve"> no quiso quedarse allí</w:t>
      </w:r>
      <w:r w:rsidR="00F15843" w:rsidRPr="00830F82">
        <w:t>,</w:t>
      </w:r>
      <w:r w:rsidRPr="00830F82">
        <w:t xml:space="preserve"> so</w:t>
      </w:r>
      <w:r w:rsidR="00F15843" w:rsidRPr="00830F82">
        <w:t>l</w:t>
      </w:r>
      <w:r w:rsidRPr="00830F82">
        <w:t>o entr</w:t>
      </w:r>
      <w:r w:rsidR="0026261E" w:rsidRPr="00830F82">
        <w:t>ó</w:t>
      </w:r>
      <w:r w:rsidR="003528DC" w:rsidRPr="00830F82">
        <w:t xml:space="preserve"> a la sinagoga por un día y discut</w:t>
      </w:r>
      <w:r w:rsidR="00F15843" w:rsidRPr="00830F82">
        <w:t>ió</w:t>
      </w:r>
      <w:r w:rsidR="003528DC" w:rsidRPr="00830F82">
        <w:t xml:space="preserve"> con los judíos. Se march</w:t>
      </w:r>
      <w:r w:rsidR="00F15843" w:rsidRPr="00830F82">
        <w:t>ó</w:t>
      </w:r>
      <w:r w:rsidR="003528DC" w:rsidRPr="00830F82">
        <w:t xml:space="preserve"> de la ciudad</w:t>
      </w:r>
      <w:r w:rsidR="00F15843" w:rsidRPr="00830F82">
        <w:t>,</w:t>
      </w:r>
      <w:r w:rsidR="003528DC" w:rsidRPr="00830F82">
        <w:t xml:space="preserve"> diciendo que volvería si Dios</w:t>
      </w:r>
      <w:r w:rsidR="00F15843" w:rsidRPr="00830F82">
        <w:t xml:space="preserve"> se</w:t>
      </w:r>
      <w:r w:rsidR="003528DC" w:rsidRPr="00830F82">
        <w:t xml:space="preserve"> l</w:t>
      </w:r>
      <w:r w:rsidR="00F15843" w:rsidRPr="00830F82">
        <w:t>o</w:t>
      </w:r>
      <w:r w:rsidR="003528DC" w:rsidRPr="00830F82">
        <w:t xml:space="preserve"> concediera. Priscila y Aquila se quedaron evangelizando. </w:t>
      </w:r>
      <w:r w:rsidR="007927BC" w:rsidRPr="00830F82">
        <w:t>Hechos 18:19-21.</w:t>
      </w:r>
    </w:p>
    <w:p w14:paraId="776E3E9C" w14:textId="091AD69E" w:rsidR="007927BC" w:rsidRPr="00830F82" w:rsidRDefault="007927BC" w:rsidP="007927BC">
      <w:pPr>
        <w:pStyle w:val="Ttulo3"/>
      </w:pPr>
      <w:r w:rsidRPr="00830F82">
        <w:t>Apolos</w:t>
      </w:r>
      <w:r w:rsidR="00FD7CDA" w:rsidRPr="00830F82">
        <w:t>,</w:t>
      </w:r>
      <w:r w:rsidRPr="00830F82">
        <w:t xml:space="preserve"> un judío de Alejandria, estudioso de las escrituras del </w:t>
      </w:r>
      <w:r w:rsidR="00FD7CDA" w:rsidRPr="00830F82">
        <w:t>A</w:t>
      </w:r>
      <w:r w:rsidRPr="00830F82">
        <w:t xml:space="preserve">ntiguo </w:t>
      </w:r>
      <w:r w:rsidR="00FD7CDA" w:rsidRPr="00830F82">
        <w:t>T</w:t>
      </w:r>
      <w:r w:rsidRPr="00830F82">
        <w:t>estamento, ya est</w:t>
      </w:r>
      <w:r w:rsidR="00FD7CDA" w:rsidRPr="00830F82">
        <w:t>aba</w:t>
      </w:r>
      <w:r w:rsidRPr="00830F82">
        <w:t xml:space="preserve"> en Éfeso enseñando acerca de Jesús y conocía bien hasta el bautismo de Juan</w:t>
      </w:r>
      <w:r w:rsidR="00FD7CDA" w:rsidRPr="00830F82">
        <w:t>.</w:t>
      </w:r>
      <w:r w:rsidRPr="00830F82">
        <w:t xml:space="preserve"> </w:t>
      </w:r>
      <w:r w:rsidR="00FD7CDA" w:rsidRPr="00830F82">
        <w:t>C</w:t>
      </w:r>
      <w:r w:rsidRPr="00830F82">
        <w:t>uando Priscila y Aquila escucharon lo que Apolos predicaba</w:t>
      </w:r>
      <w:r w:rsidR="00DA3C0F" w:rsidRPr="00830F82">
        <w:t>,</w:t>
      </w:r>
      <w:r w:rsidRPr="00830F82">
        <w:t xml:space="preserve"> lo llevaron aparte para explicar</w:t>
      </w:r>
      <w:r w:rsidR="00DA3C0F" w:rsidRPr="00830F82">
        <w:t>le con exactitud,</w:t>
      </w:r>
      <w:r w:rsidRPr="00830F82">
        <w:t xml:space="preserve"> el mensaje acerca del camino de Dios, el evangelio de Dios. Hechos 18:24-26</w:t>
      </w:r>
      <w:r w:rsidR="00586FA4" w:rsidRPr="00830F82">
        <w:t>.</w:t>
      </w:r>
    </w:p>
    <w:p w14:paraId="236B1C41" w14:textId="2EC8AC10" w:rsidR="00586FA4" w:rsidRPr="00830F82" w:rsidRDefault="00586FA4" w:rsidP="00586FA4">
      <w:pPr>
        <w:pStyle w:val="Ttulo3"/>
      </w:pPr>
      <w:r w:rsidRPr="00830F82">
        <w:t xml:space="preserve">Pablo en su tercer viaje misionero llegó a Éfeso, allí encontró a algunos discípulos quienes habían escuchado a Apolos </w:t>
      </w:r>
      <w:r w:rsidR="001C254A" w:rsidRPr="00830F82">
        <w:t>y habían sido bautizados con el bautismo de Juan. Estos hombres pertenecían</w:t>
      </w:r>
      <w:r w:rsidR="00714797" w:rsidRPr="00830F82">
        <w:t xml:space="preserve"> a los</w:t>
      </w:r>
      <w:r w:rsidR="001C254A" w:rsidRPr="00830F82">
        <w:t xml:space="preserve"> santos del </w:t>
      </w:r>
      <w:r w:rsidR="00B12B15" w:rsidRPr="00830F82">
        <w:t>A</w:t>
      </w:r>
      <w:r w:rsidR="001C254A" w:rsidRPr="00830F82">
        <w:t xml:space="preserve">ntiguo </w:t>
      </w:r>
      <w:r w:rsidR="00B12B15" w:rsidRPr="00830F82">
        <w:t>T</w:t>
      </w:r>
      <w:r w:rsidR="001C254A" w:rsidRPr="00830F82">
        <w:t>estamento. Pablo les habl</w:t>
      </w:r>
      <w:r w:rsidR="00B12B15" w:rsidRPr="00830F82">
        <w:t>ó</w:t>
      </w:r>
      <w:r w:rsidR="001C254A" w:rsidRPr="00830F82">
        <w:t xml:space="preserve"> acerca de la obra de Cristo, ellos creyeron y recibieron el Espíritu Santo</w:t>
      </w:r>
      <w:r w:rsidR="00B12B15" w:rsidRPr="00830F82">
        <w:t>,</w:t>
      </w:r>
      <w:r w:rsidR="001C254A" w:rsidRPr="00830F82">
        <w:t xml:space="preserve"> así </w:t>
      </w:r>
      <w:r w:rsidR="00B12B15" w:rsidRPr="00830F82">
        <w:t>llegaron a ser</w:t>
      </w:r>
      <w:r w:rsidR="001C254A" w:rsidRPr="00830F82">
        <w:t xml:space="preserve"> parte de la iglesia en Éfeso. Hechos 19:1-7.</w:t>
      </w:r>
      <w:r w:rsidR="00B12B15" w:rsidRPr="00830F82">
        <w:t xml:space="preserve"> </w:t>
      </w:r>
    </w:p>
    <w:p w14:paraId="7BD7F2AC" w14:textId="32369CF0" w:rsidR="001C254A" w:rsidRPr="00830F82" w:rsidRDefault="00AD4AEC" w:rsidP="001C254A">
      <w:pPr>
        <w:pStyle w:val="Ttulo3"/>
      </w:pPr>
      <w:r w:rsidRPr="00830F82">
        <w:lastRenderedPageBreak/>
        <w:t>Hechos 19:8-20 – Pablo</w:t>
      </w:r>
      <w:r w:rsidR="00F61D97" w:rsidRPr="00830F82">
        <w:t>, estando</w:t>
      </w:r>
      <w:r w:rsidRPr="00830F82">
        <w:t xml:space="preserve"> otra vez en Éfeso</w:t>
      </w:r>
      <w:r w:rsidR="00F61D97" w:rsidRPr="00830F82">
        <w:t>,</w:t>
      </w:r>
      <w:r w:rsidRPr="00830F82">
        <w:t xml:space="preserve"> volvió a entrar en la sinagoga por tres meses y fue rechazado el mensaje. No qu</w:t>
      </w:r>
      <w:r w:rsidR="00F61D97" w:rsidRPr="00830F82">
        <w:t>eriendo</w:t>
      </w:r>
      <w:r w:rsidRPr="00830F82">
        <w:t xml:space="preserve"> perder más tiempo </w:t>
      </w:r>
      <w:r w:rsidR="00E767DE" w:rsidRPr="00830F82">
        <w:t>con los judíos en la sinagoga</w:t>
      </w:r>
      <w:r w:rsidR="00F61D97" w:rsidRPr="00830F82">
        <w:t>, se</w:t>
      </w:r>
      <w:r w:rsidR="00E767DE" w:rsidRPr="00830F82">
        <w:t xml:space="preserve"> fue a la escuela de Tirano con algunos creyentes</w:t>
      </w:r>
      <w:r w:rsidR="00F61D97" w:rsidRPr="00830F82">
        <w:t>.</w:t>
      </w:r>
      <w:r w:rsidR="00E767DE" w:rsidRPr="00830F82">
        <w:t xml:space="preserve"> </w:t>
      </w:r>
      <w:r w:rsidR="00F61D97" w:rsidRPr="00830F82">
        <w:t>L</w:t>
      </w:r>
      <w:r w:rsidR="00E767DE" w:rsidRPr="00830F82">
        <w:t>es enseñ</w:t>
      </w:r>
      <w:r w:rsidR="00F61D97" w:rsidRPr="00830F82">
        <w:t>ó</w:t>
      </w:r>
      <w:r w:rsidR="00E767DE" w:rsidRPr="00830F82">
        <w:t xml:space="preserve"> por dos años</w:t>
      </w:r>
      <w:r w:rsidR="00F61D97" w:rsidRPr="00830F82">
        <w:t>,</w:t>
      </w:r>
      <w:r w:rsidR="00E767DE" w:rsidRPr="00830F82">
        <w:t xml:space="preserve"> de manera que todos los que vivían en Asia escucharon el mensaje del Evangelio</w:t>
      </w:r>
      <w:r w:rsidR="00F61D97" w:rsidRPr="00830F82">
        <w:t>.</w:t>
      </w:r>
      <w:r w:rsidR="00E767DE" w:rsidRPr="00830F82">
        <w:t xml:space="preserve"> Muchos </w:t>
      </w:r>
      <w:r w:rsidR="00F61D97" w:rsidRPr="00830F82">
        <w:t xml:space="preserve">de los </w:t>
      </w:r>
      <w:r w:rsidR="00E767DE" w:rsidRPr="00830F82">
        <w:t>que creyeron en el evangelio</w:t>
      </w:r>
      <w:r w:rsidR="00F61D97" w:rsidRPr="00830F82">
        <w:t>,</w:t>
      </w:r>
      <w:r w:rsidR="00E767DE" w:rsidRPr="00830F82">
        <w:t xml:space="preserve"> dejaban las costumbres que practicaban.</w:t>
      </w:r>
    </w:p>
    <w:p w14:paraId="75AEACD6" w14:textId="64501391" w:rsidR="00E767DE" w:rsidRPr="00830F82" w:rsidRDefault="00E767DE" w:rsidP="00E767DE">
      <w:pPr>
        <w:pStyle w:val="Ttulo3"/>
      </w:pPr>
      <w:r w:rsidRPr="00830F82">
        <w:t xml:space="preserve">Hechos 19:23-41. En Hechos 19:23 dice: </w:t>
      </w:r>
      <w:r w:rsidR="006E1ABC" w:rsidRPr="00830F82">
        <w:t>“</w:t>
      </w:r>
      <w:r w:rsidRPr="00830F82">
        <w:rPr>
          <w:i/>
          <w:iCs/>
        </w:rPr>
        <w:t xml:space="preserve">Por aquel tiempo se produjo un alboroto no pequeño por </w:t>
      </w:r>
      <w:r w:rsidRPr="00830F82">
        <w:rPr>
          <w:b/>
          <w:bCs/>
          <w:i/>
          <w:iCs/>
        </w:rPr>
        <w:t>motivo del Camino</w:t>
      </w:r>
      <w:r w:rsidR="006E1ABC" w:rsidRPr="00830F82">
        <w:rPr>
          <w:b/>
          <w:bCs/>
          <w:i/>
          <w:iCs/>
        </w:rPr>
        <w:t>”</w:t>
      </w:r>
      <w:r w:rsidRPr="00830F82">
        <w:rPr>
          <w:i/>
          <w:iCs/>
        </w:rPr>
        <w:t>.</w:t>
      </w:r>
      <w:r w:rsidRPr="00830F82">
        <w:t xml:space="preserve"> Esto muestra el impa</w:t>
      </w:r>
      <w:r w:rsidR="006E1ABC" w:rsidRPr="00830F82">
        <w:t>c</w:t>
      </w:r>
      <w:r w:rsidRPr="00830F82">
        <w:t xml:space="preserve">to </w:t>
      </w:r>
      <w:r w:rsidR="006E1ABC" w:rsidRPr="00830F82">
        <w:t>que tuvo</w:t>
      </w:r>
      <w:r w:rsidR="00956CA4" w:rsidRPr="00830F82">
        <w:t xml:space="preserve"> </w:t>
      </w:r>
      <w:r w:rsidRPr="00830F82">
        <w:t>el evangelio en Éfeso y en toda Asia</w:t>
      </w:r>
      <w:r w:rsidR="00956CA4" w:rsidRPr="00830F82">
        <w:t>.</w:t>
      </w:r>
      <w:r w:rsidRPr="00830F82">
        <w:t xml:space="preserve"> </w:t>
      </w:r>
      <w:r w:rsidR="00956CA4" w:rsidRPr="00830F82">
        <w:t>Debido a que</w:t>
      </w:r>
      <w:r w:rsidRPr="00830F82">
        <w:t xml:space="preserve"> muchos creyeron, el comercio de los ídolos estaba cayendo, iban a perder </w:t>
      </w:r>
      <w:r w:rsidR="00956CA4" w:rsidRPr="00830F82">
        <w:t>la fuente de sus ganancias. E</w:t>
      </w:r>
      <w:r w:rsidRPr="00830F82">
        <w:t xml:space="preserve">sto </w:t>
      </w:r>
      <w:r w:rsidR="00956CA4" w:rsidRPr="00830F82">
        <w:t xml:space="preserve">se </w:t>
      </w:r>
      <w:r w:rsidR="00250CFE" w:rsidRPr="00830F82">
        <w:t>hizo muy</w:t>
      </w:r>
      <w:r w:rsidRPr="00830F82">
        <w:t xml:space="preserve"> notorio</w:t>
      </w:r>
      <w:r w:rsidR="00956CA4" w:rsidRPr="00830F82">
        <w:t xml:space="preserve"> </w:t>
      </w:r>
      <w:r w:rsidR="0045026B" w:rsidRPr="00830F82">
        <w:t>y provocó</w:t>
      </w:r>
      <w:r w:rsidRPr="00830F82">
        <w:t xml:space="preserve"> un</w:t>
      </w:r>
      <w:r w:rsidR="00956CA4" w:rsidRPr="00830F82">
        <w:t xml:space="preserve"> gran</w:t>
      </w:r>
      <w:r w:rsidRPr="00830F82">
        <w:t xml:space="preserve"> alboroto en toda la ciudad en contra de Pablo. </w:t>
      </w:r>
    </w:p>
    <w:p w14:paraId="2A9728D4" w14:textId="120E062F" w:rsidR="003360D4" w:rsidRPr="00830F82" w:rsidRDefault="00943335" w:rsidP="007809D6">
      <w:pPr>
        <w:pStyle w:val="Ttulo3"/>
      </w:pPr>
      <w:r w:rsidRPr="00830F82">
        <w:t>Después, Pablo se fue de Éfeso para Macedonia dejando a Timoteo para</w:t>
      </w:r>
      <w:r w:rsidR="001D564E" w:rsidRPr="00830F82">
        <w:t xml:space="preserve"> que</w:t>
      </w:r>
      <w:r w:rsidRPr="00830F82">
        <w:t xml:space="preserve"> corr</w:t>
      </w:r>
      <w:r w:rsidR="001D564E" w:rsidRPr="00830F82">
        <w:t>i</w:t>
      </w:r>
      <w:r w:rsidRPr="00830F82">
        <w:t>gi</w:t>
      </w:r>
      <w:r w:rsidR="001D564E" w:rsidRPr="00830F82">
        <w:t>era</w:t>
      </w:r>
      <w:r w:rsidRPr="00830F82">
        <w:t xml:space="preserve">. 1 Timoteo </w:t>
      </w:r>
      <w:r w:rsidR="001D564E" w:rsidRPr="00830F82">
        <w:t>1:3.</w:t>
      </w:r>
      <w:r w:rsidRPr="00830F82">
        <w:t xml:space="preserve"> </w:t>
      </w:r>
      <w:r w:rsidR="001D564E" w:rsidRPr="00830F82">
        <w:t>M</w:t>
      </w:r>
      <w:r w:rsidRPr="00830F82">
        <w:t>ás tarde</w:t>
      </w:r>
      <w:r w:rsidR="001D564E" w:rsidRPr="00830F82">
        <w:t>,</w:t>
      </w:r>
      <w:r w:rsidRPr="00830F82">
        <w:t xml:space="preserve"> Timoteo recibió la carta para establecer ancianos y diáconos. Al volver Pablo de Macedonia paso por Mileto</w:t>
      </w:r>
      <w:r w:rsidR="001D564E" w:rsidRPr="00830F82">
        <w:t>.</w:t>
      </w:r>
      <w:r w:rsidRPr="00830F82">
        <w:t xml:space="preserve"> </w:t>
      </w:r>
      <w:r w:rsidR="001D564E" w:rsidRPr="00830F82">
        <w:t>Y</w:t>
      </w:r>
      <w:r w:rsidRPr="00830F82">
        <w:t xml:space="preserve">a no quiso entrar a Éfeso porque </w:t>
      </w:r>
      <w:r w:rsidR="0026261E" w:rsidRPr="00830F82">
        <w:t>tenía</w:t>
      </w:r>
      <w:r w:rsidRPr="00830F82">
        <w:t xml:space="preserve"> que llegar a </w:t>
      </w:r>
      <w:r w:rsidR="007809D6" w:rsidRPr="00830F82">
        <w:t>Jerusalén</w:t>
      </w:r>
      <w:r w:rsidRPr="00830F82">
        <w:t xml:space="preserve"> para la fiesta de </w:t>
      </w:r>
      <w:r w:rsidR="007809D6" w:rsidRPr="00830F82">
        <w:t>Pentecostés. Estando en Mileto hizo llamar a los ancianos de la iglesia de Éfeso para encomendar la congregación. Hechos 20:13-38.</w:t>
      </w:r>
      <w:r w:rsidR="001D564E" w:rsidRPr="00830F82">
        <w:t xml:space="preserve"> </w:t>
      </w:r>
      <w:proofErr w:type="spellStart"/>
      <w:proofErr w:type="gramStart"/>
      <w:r w:rsidR="001D564E" w:rsidRPr="00830F82">
        <w:t>Aclarar,corrigiera</w:t>
      </w:r>
      <w:proofErr w:type="spellEnd"/>
      <w:proofErr w:type="gramEnd"/>
      <w:r w:rsidR="001D564E" w:rsidRPr="00830F82">
        <w:t xml:space="preserve"> que     </w:t>
      </w:r>
      <w:r w:rsidR="00AC2068" w:rsidRPr="00830F82">
        <w:t>encomendar.</w:t>
      </w:r>
    </w:p>
    <w:p w14:paraId="743F9A8F" w14:textId="15038AC6" w:rsidR="007809D6" w:rsidRPr="00830F82" w:rsidRDefault="007809D6" w:rsidP="007809D6">
      <w:pPr>
        <w:pStyle w:val="Ttulo2"/>
      </w:pPr>
      <w:r w:rsidRPr="00830F82">
        <w:t>Tema central del libro de Efesios.</w:t>
      </w:r>
    </w:p>
    <w:p w14:paraId="553050DE" w14:textId="61C4FC38" w:rsidR="007809D6" w:rsidRPr="00830F82" w:rsidRDefault="007809D6" w:rsidP="007809D6">
      <w:pPr>
        <w:pStyle w:val="Ttulo3"/>
      </w:pPr>
      <w:r w:rsidRPr="00830F82">
        <w:t xml:space="preserve">La carta a los efesios: COMPRENDIENDO EL MISTERIO DE CRISTO POR MEDIO DEL EVANGELIO. Según Sus planes y propósitos eternos de Dios. El misterio fue revelado a Pablo, él </w:t>
      </w:r>
      <w:r w:rsidR="0026261E" w:rsidRPr="00830F82">
        <w:t>tenía</w:t>
      </w:r>
      <w:r w:rsidRPr="00830F82">
        <w:t xml:space="preserve"> la tarea de hacer conocer el misterio entre los gentiles. Ahora </w:t>
      </w:r>
      <w:r w:rsidR="00616438" w:rsidRPr="00830F82">
        <w:t>contamos con sus</w:t>
      </w:r>
      <w:r w:rsidRPr="00830F82">
        <w:t xml:space="preserve"> escrito</w:t>
      </w:r>
      <w:r w:rsidR="00C260F2" w:rsidRPr="00830F82">
        <w:t>s</w:t>
      </w:r>
      <w:r w:rsidRPr="00830F82">
        <w:t xml:space="preserve">. Efesios 1:9; </w:t>
      </w:r>
      <w:r w:rsidRPr="00830F82">
        <w:rPr>
          <w:b/>
          <w:bCs/>
        </w:rPr>
        <w:t>3:3-4</w:t>
      </w:r>
      <w:r w:rsidRPr="00830F82">
        <w:t>, 9</w:t>
      </w:r>
      <w:r w:rsidR="003557AC" w:rsidRPr="00830F82">
        <w:t>; 5:32; 6:9.</w:t>
      </w:r>
      <w:r w:rsidR="00DA41D9" w:rsidRPr="00830F82">
        <w:t xml:space="preserve"> </w:t>
      </w:r>
    </w:p>
    <w:p w14:paraId="792404E8" w14:textId="2B391556" w:rsidR="003557AC" w:rsidRPr="00830F82" w:rsidRDefault="003557AC" w:rsidP="003557AC">
      <w:pPr>
        <w:pStyle w:val="Ttulo2"/>
      </w:pPr>
      <w:r w:rsidRPr="00830F82">
        <w:t>Propósitos del libro de Efesios.</w:t>
      </w:r>
    </w:p>
    <w:p w14:paraId="45768739" w14:textId="13A25C7E" w:rsidR="006E6136" w:rsidRPr="00830F82" w:rsidRDefault="006E6136" w:rsidP="006E6136">
      <w:pPr>
        <w:pStyle w:val="Ttulo3"/>
      </w:pPr>
      <w:r w:rsidRPr="00830F82">
        <w:t xml:space="preserve">El libro de </w:t>
      </w:r>
      <w:r w:rsidR="00AC2068" w:rsidRPr="00830F82">
        <w:t>Efesios</w:t>
      </w:r>
      <w:r w:rsidR="001003F6" w:rsidRPr="00830F82">
        <w:t xml:space="preserve"> es una carta </w:t>
      </w:r>
      <w:r w:rsidRPr="00830F82">
        <w:t>escrit</w:t>
      </w:r>
      <w:r w:rsidR="001003F6" w:rsidRPr="00830F82">
        <w:t>a por Pablo</w:t>
      </w:r>
      <w:r w:rsidRPr="00830F82">
        <w:t xml:space="preserve"> a creyentes de la iglesia en </w:t>
      </w:r>
      <w:r w:rsidR="00616438" w:rsidRPr="00830F82">
        <w:t>Éfeso</w:t>
      </w:r>
      <w:r w:rsidRPr="00830F82">
        <w:t>, para dar a conocer el misterio de Cristo por medio del evangelio</w:t>
      </w:r>
      <w:r w:rsidR="0080251B" w:rsidRPr="00830F82">
        <w:t>.</w:t>
      </w:r>
      <w:r w:rsidRPr="00830F82">
        <w:t xml:space="preserve"> A Pablo se le encomendó esta tarea</w:t>
      </w:r>
      <w:r w:rsidR="001003F6" w:rsidRPr="00830F82">
        <w:t>.</w:t>
      </w:r>
    </w:p>
    <w:p w14:paraId="12599AD7" w14:textId="261D68DF" w:rsidR="006E6136" w:rsidRPr="00830F82" w:rsidRDefault="006E6136" w:rsidP="006E6136">
      <w:pPr>
        <w:pStyle w:val="Ttulo3"/>
      </w:pPr>
      <w:r w:rsidRPr="00830F82">
        <w:t xml:space="preserve">El libro de Efesios está dividido en dos sesiones, en los primeros tres capítulos Pablo </w:t>
      </w:r>
      <w:r w:rsidR="001003F6" w:rsidRPr="00830F82">
        <w:t xml:space="preserve">enseña </w:t>
      </w:r>
      <w:r w:rsidR="00AC2068" w:rsidRPr="00830F82">
        <w:t>temas doctrinales</w:t>
      </w:r>
      <w:r w:rsidRPr="00830F82">
        <w:t xml:space="preserve"> y en los siguientes tres</w:t>
      </w:r>
      <w:r w:rsidR="001003F6" w:rsidRPr="00830F82">
        <w:t>,</w:t>
      </w:r>
      <w:r w:rsidRPr="00830F82">
        <w:t xml:space="preserve"> </w:t>
      </w:r>
      <w:r w:rsidR="001003F6" w:rsidRPr="00830F82">
        <w:t>explica</w:t>
      </w:r>
      <w:r w:rsidRPr="00830F82">
        <w:t xml:space="preserve"> </w:t>
      </w:r>
      <w:r w:rsidR="001003F6" w:rsidRPr="00830F82">
        <w:t>las</w:t>
      </w:r>
      <w:r w:rsidRPr="00830F82">
        <w:t xml:space="preserve"> práctic</w:t>
      </w:r>
      <w:r w:rsidR="001003F6" w:rsidRPr="00830F82">
        <w:t>a</w:t>
      </w:r>
      <w:r w:rsidRPr="00830F82">
        <w:t>s para la iglesia</w:t>
      </w:r>
      <w:r w:rsidR="001003F6" w:rsidRPr="00830F82">
        <w:t>, mediante</w:t>
      </w:r>
      <w:r w:rsidRPr="00830F82">
        <w:t xml:space="preserve"> mandamientos, para que la </w:t>
      </w:r>
      <w:r w:rsidR="001003F6" w:rsidRPr="00830F82">
        <w:t>misma,</w:t>
      </w:r>
      <w:r w:rsidRPr="00830F82">
        <w:t xml:space="preserve"> se conduzca en la vida piadosa</w:t>
      </w:r>
      <w:r w:rsidR="001003F6" w:rsidRPr="00830F82">
        <w:t>,</w:t>
      </w:r>
      <w:r w:rsidRPr="00830F82">
        <w:t xml:space="preserve"> en el temor del Señor.</w:t>
      </w:r>
    </w:p>
    <w:p w14:paraId="5D459EC4" w14:textId="421972D1" w:rsidR="006E6136" w:rsidRPr="00830F82" w:rsidRDefault="003557AC" w:rsidP="006E6136">
      <w:pPr>
        <w:pStyle w:val="Ttulo4"/>
        <w:rPr>
          <w:lang w:val="es-BO"/>
        </w:rPr>
      </w:pPr>
      <w:r w:rsidRPr="00830F82">
        <w:rPr>
          <w:b/>
          <w:bCs/>
          <w:lang w:val="es-BO"/>
        </w:rPr>
        <w:t>Capítulo 1 –</w:t>
      </w:r>
      <w:r w:rsidRPr="00830F82">
        <w:rPr>
          <w:lang w:val="es-BO"/>
        </w:rPr>
        <w:t xml:space="preserve"> En el capítulo uno de </w:t>
      </w:r>
      <w:r w:rsidR="00250CFE" w:rsidRPr="00830F82">
        <w:rPr>
          <w:lang w:val="es-BO"/>
        </w:rPr>
        <w:t>Efesios, Pablo</w:t>
      </w:r>
      <w:r w:rsidRPr="00830F82">
        <w:rPr>
          <w:lang w:val="es-BO"/>
        </w:rPr>
        <w:t xml:space="preserve"> desarrolla las grandes riquezas de la gracia de </w:t>
      </w:r>
      <w:r w:rsidR="002135CF" w:rsidRPr="00830F82">
        <w:rPr>
          <w:lang w:val="es-BO"/>
        </w:rPr>
        <w:t xml:space="preserve">Dios, dando a </w:t>
      </w:r>
      <w:r w:rsidR="00AC2068" w:rsidRPr="00830F82">
        <w:rPr>
          <w:lang w:val="es-BO"/>
        </w:rPr>
        <w:t>conocer, las</w:t>
      </w:r>
      <w:r w:rsidRPr="00830F82">
        <w:rPr>
          <w:lang w:val="es-BO"/>
        </w:rPr>
        <w:t xml:space="preserve"> bendiciones espirituales</w:t>
      </w:r>
      <w:r w:rsidR="002135CF" w:rsidRPr="00830F82">
        <w:rPr>
          <w:lang w:val="es-BO"/>
        </w:rPr>
        <w:t xml:space="preserve"> que tenemos</w:t>
      </w:r>
      <w:r w:rsidRPr="00830F82">
        <w:rPr>
          <w:lang w:val="es-BO"/>
        </w:rPr>
        <w:t xml:space="preserve"> en Cristo en los lugares celestiales</w:t>
      </w:r>
      <w:r w:rsidR="002135CF" w:rsidRPr="00830F82">
        <w:rPr>
          <w:lang w:val="es-BO"/>
        </w:rPr>
        <w:t>,</w:t>
      </w:r>
      <w:r w:rsidRPr="00830F82">
        <w:rPr>
          <w:lang w:val="es-BO"/>
        </w:rPr>
        <w:t xml:space="preserve"> con las cu</w:t>
      </w:r>
      <w:r w:rsidR="002135CF" w:rsidRPr="00830F82">
        <w:rPr>
          <w:lang w:val="es-BO"/>
        </w:rPr>
        <w:t>a</w:t>
      </w:r>
      <w:r w:rsidRPr="00830F82">
        <w:rPr>
          <w:lang w:val="es-BO"/>
        </w:rPr>
        <w:t>les Dios el Padre</w:t>
      </w:r>
      <w:r w:rsidR="002135CF" w:rsidRPr="00830F82">
        <w:rPr>
          <w:lang w:val="es-BO"/>
        </w:rPr>
        <w:t xml:space="preserve">, </w:t>
      </w:r>
      <w:r w:rsidRPr="00830F82">
        <w:rPr>
          <w:lang w:val="es-BO"/>
        </w:rPr>
        <w:t>bendijo a cada creyente en Cristo. Nos lleva en el espíritu a los lugares celestiales para que conozcamos lo que tenemos en Cristo</w:t>
      </w:r>
      <w:r w:rsidR="00E34B12" w:rsidRPr="00830F82">
        <w:rPr>
          <w:lang w:val="es-BO"/>
        </w:rPr>
        <w:t>. Efesios 1:3</w:t>
      </w:r>
      <w:r w:rsidR="006E6136" w:rsidRPr="00830F82">
        <w:rPr>
          <w:lang w:val="es-BO"/>
        </w:rPr>
        <w:t>.</w:t>
      </w:r>
    </w:p>
    <w:p w14:paraId="45E2EBBB" w14:textId="274DDD06" w:rsidR="006E6136" w:rsidRPr="00830F82" w:rsidRDefault="006E6136" w:rsidP="006E6136">
      <w:pPr>
        <w:pStyle w:val="Ttulo4"/>
        <w:rPr>
          <w:lang w:val="es-BO"/>
        </w:rPr>
      </w:pPr>
      <w:r w:rsidRPr="00830F82">
        <w:rPr>
          <w:lang w:val="es-BO"/>
        </w:rPr>
        <w:t>Conocer las bendiciones espirituales en Cristo debería cambiar nuestra manera de pensar como creyentes que somos</w:t>
      </w:r>
      <w:r w:rsidR="002135CF" w:rsidRPr="00830F82">
        <w:rPr>
          <w:lang w:val="es-BO"/>
        </w:rPr>
        <w:t xml:space="preserve">, </w:t>
      </w:r>
      <w:r w:rsidRPr="00830F82">
        <w:rPr>
          <w:lang w:val="es-BO"/>
        </w:rPr>
        <w:t>ahora</w:t>
      </w:r>
      <w:r w:rsidR="002135CF" w:rsidRPr="00830F82">
        <w:rPr>
          <w:lang w:val="es-BO"/>
        </w:rPr>
        <w:t>,</w:t>
      </w:r>
      <w:r w:rsidRPr="00830F82">
        <w:rPr>
          <w:lang w:val="es-BO"/>
        </w:rPr>
        <w:t xml:space="preserve"> en el tiempo presente. Dios no nos ha salvado para que vivamos </w:t>
      </w:r>
      <w:r w:rsidR="002135CF" w:rsidRPr="00830F82">
        <w:rPr>
          <w:lang w:val="es-BO"/>
        </w:rPr>
        <w:t>miserablemente</w:t>
      </w:r>
      <w:r w:rsidRPr="00830F82">
        <w:rPr>
          <w:lang w:val="es-BO"/>
        </w:rPr>
        <w:t xml:space="preserve">, sino que, siendo sus hijos por medio del evangelio, </w:t>
      </w:r>
      <w:r w:rsidR="002135CF" w:rsidRPr="00830F82">
        <w:rPr>
          <w:lang w:val="es-BO"/>
        </w:rPr>
        <w:t xml:space="preserve">quiere que disfrutemos de una vida abundante, a través de </w:t>
      </w:r>
      <w:r w:rsidRPr="00830F82">
        <w:rPr>
          <w:lang w:val="es-BO"/>
        </w:rPr>
        <w:t>las riquezas espirituales</w:t>
      </w:r>
      <w:r w:rsidR="002135CF" w:rsidRPr="00830F82">
        <w:rPr>
          <w:lang w:val="es-BO"/>
        </w:rPr>
        <w:t xml:space="preserve"> que tenemos</w:t>
      </w:r>
      <w:r w:rsidRPr="00830F82">
        <w:rPr>
          <w:lang w:val="es-BO"/>
        </w:rPr>
        <w:t xml:space="preserve"> en Cristo.</w:t>
      </w:r>
    </w:p>
    <w:p w14:paraId="31E9B58F" w14:textId="4949A9EA" w:rsidR="006E6136" w:rsidRPr="00830F82" w:rsidRDefault="006E6136" w:rsidP="006E6136">
      <w:pPr>
        <w:pStyle w:val="Ttulo4"/>
        <w:rPr>
          <w:lang w:val="es-BO"/>
        </w:rPr>
      </w:pPr>
      <w:r w:rsidRPr="00830F82">
        <w:rPr>
          <w:lang w:val="es-BO"/>
        </w:rPr>
        <w:lastRenderedPageBreak/>
        <w:t>Por esta misma razón</w:t>
      </w:r>
      <w:r w:rsidR="00042F70">
        <w:rPr>
          <w:lang w:val="es-BO"/>
        </w:rPr>
        <w:t>,</w:t>
      </w:r>
      <w:r w:rsidRPr="00830F82">
        <w:rPr>
          <w:lang w:val="es-BO"/>
        </w:rPr>
        <w:t xml:space="preserve"> Pablo ora a Dios el Padre de nuestro Señor Jesucristo para que los creyentes puedan conocer cuál</w:t>
      </w:r>
      <w:r w:rsidR="00CD659F" w:rsidRPr="00830F82">
        <w:rPr>
          <w:lang w:val="es-BO"/>
        </w:rPr>
        <w:t xml:space="preserve"> es la esperanza de Su llamamiento, cuáles son las riquezas de la gloria y cuál es la grandeza del poder de Dios que actúa en nosotros. Cada creyente dentro de la iglesia debería conocer estas bendiciones espirituales. Efesios 1:17</w:t>
      </w:r>
    </w:p>
    <w:p w14:paraId="556D2252" w14:textId="6DE5E3FE" w:rsidR="00CD659F" w:rsidRPr="00830F82" w:rsidRDefault="00CD659F" w:rsidP="00CD659F">
      <w:pPr>
        <w:pStyle w:val="Ttulo4"/>
        <w:rPr>
          <w:lang w:val="es-BO"/>
        </w:rPr>
      </w:pPr>
      <w:r w:rsidRPr="00830F82">
        <w:rPr>
          <w:b/>
          <w:bCs/>
          <w:lang w:val="es-BO"/>
        </w:rPr>
        <w:t xml:space="preserve">Capítulo 2 – </w:t>
      </w:r>
      <w:r w:rsidRPr="00830F82">
        <w:rPr>
          <w:lang w:val="es-BO"/>
        </w:rPr>
        <w:t>En el capítulo dos de Efesios, Pablo nos lleva a recordar lo que éramos antes de conocer a Cristo y c</w:t>
      </w:r>
      <w:r w:rsidR="00250CFE" w:rsidRPr="00830F82">
        <w:rPr>
          <w:lang w:val="es-BO"/>
        </w:rPr>
        <w:t>ó</w:t>
      </w:r>
      <w:r w:rsidRPr="00830F82">
        <w:rPr>
          <w:lang w:val="es-BO"/>
        </w:rPr>
        <w:t xml:space="preserve">mo Dios nos </w:t>
      </w:r>
      <w:r w:rsidR="0026261E" w:rsidRPr="00830F82">
        <w:rPr>
          <w:lang w:val="es-BO"/>
        </w:rPr>
        <w:t>salvó</w:t>
      </w:r>
      <w:r w:rsidRPr="00830F82">
        <w:rPr>
          <w:lang w:val="es-BO"/>
        </w:rPr>
        <w:t xml:space="preserve"> solamente por Su gracia mediante Cristo. Mostrando esto que era la iniciativa de Dios o la obra de Dios, no la obra del hombre. También nos salvó con propósitos mayores. Efesios 2:8.</w:t>
      </w:r>
    </w:p>
    <w:p w14:paraId="6933E538" w14:textId="299CDD04" w:rsidR="00CD659F" w:rsidRPr="00830F82" w:rsidRDefault="00CD659F" w:rsidP="00CD659F">
      <w:pPr>
        <w:pStyle w:val="Ttulo4"/>
        <w:rPr>
          <w:lang w:val="es-BO"/>
        </w:rPr>
      </w:pPr>
      <w:r w:rsidRPr="00830F82">
        <w:rPr>
          <w:lang w:val="es-BO"/>
        </w:rPr>
        <w:t xml:space="preserve">En la segunda parte del </w:t>
      </w:r>
      <w:r w:rsidR="0026261E" w:rsidRPr="00830F82">
        <w:rPr>
          <w:lang w:val="es-BO"/>
        </w:rPr>
        <w:t>capítulo</w:t>
      </w:r>
      <w:r w:rsidRPr="00830F82">
        <w:rPr>
          <w:lang w:val="es-BO"/>
        </w:rPr>
        <w:t xml:space="preserve"> dos, Pablo hace recordar a los gentiles el estado que tenían antes de venir a Cristo. Esto con el propósito de llevar a todos a una misma mentalidad de que todos somos uno en Cristo</w:t>
      </w:r>
      <w:r w:rsidR="00716FFB" w:rsidRPr="00830F82">
        <w:rPr>
          <w:lang w:val="es-BO"/>
        </w:rPr>
        <w:t xml:space="preserve">, ya no hay enemistad entre judíos y gentiles, sino que Cristo está </w:t>
      </w:r>
      <w:r w:rsidR="006E22F5" w:rsidRPr="00830F82">
        <w:rPr>
          <w:lang w:val="es-BO"/>
        </w:rPr>
        <w:t>reconciliando</w:t>
      </w:r>
      <w:r w:rsidR="00716FFB" w:rsidRPr="00830F82">
        <w:rPr>
          <w:lang w:val="es-BO"/>
        </w:rPr>
        <w:t xml:space="preserve"> </w:t>
      </w:r>
      <w:r w:rsidR="006E22F5" w:rsidRPr="00830F82">
        <w:rPr>
          <w:lang w:val="es-BO"/>
        </w:rPr>
        <w:t>a todos con Dios por medio de su obra en la cruz.</w:t>
      </w:r>
    </w:p>
    <w:p w14:paraId="520809F5" w14:textId="5D347286" w:rsidR="006E22F5" w:rsidRPr="00830F82" w:rsidRDefault="006E22F5" w:rsidP="006E22F5">
      <w:pPr>
        <w:pStyle w:val="Ttulo5"/>
      </w:pPr>
      <w:r w:rsidRPr="00830F82">
        <w:t>Ahora, tanto judíos</w:t>
      </w:r>
      <w:r w:rsidR="00250CFE" w:rsidRPr="00830F82">
        <w:t>,</w:t>
      </w:r>
      <w:r w:rsidRPr="00830F82">
        <w:t xml:space="preserve"> como gentiles están en paz con Dios</w:t>
      </w:r>
      <w:r w:rsidR="00250CFE" w:rsidRPr="00830F82">
        <w:t>,</w:t>
      </w:r>
      <w:r w:rsidRPr="00830F82">
        <w:t xml:space="preserve"> por medio de Cristo, porque Él está edificando Su iglesia, conocida como el nuevo hombre. Efesios 2:15b</w:t>
      </w:r>
    </w:p>
    <w:p w14:paraId="6B1278BF" w14:textId="42FFEF73" w:rsidR="006E22F5" w:rsidRPr="00830F82" w:rsidRDefault="006E22F5" w:rsidP="006E22F5">
      <w:pPr>
        <w:pStyle w:val="Ttulo4"/>
        <w:rPr>
          <w:lang w:val="es-BO"/>
        </w:rPr>
      </w:pPr>
      <w:r w:rsidRPr="00830F82">
        <w:rPr>
          <w:b/>
          <w:bCs/>
          <w:lang w:val="es-BO"/>
        </w:rPr>
        <w:t>Capítulo 3</w:t>
      </w:r>
      <w:r w:rsidRPr="00830F82">
        <w:rPr>
          <w:lang w:val="es-BO"/>
        </w:rPr>
        <w:t xml:space="preserve"> – En el </w:t>
      </w:r>
      <w:r w:rsidR="0026261E" w:rsidRPr="00830F82">
        <w:rPr>
          <w:lang w:val="es-BO"/>
        </w:rPr>
        <w:t>capítulo</w:t>
      </w:r>
      <w:r w:rsidRPr="00830F82">
        <w:rPr>
          <w:lang w:val="es-BO"/>
        </w:rPr>
        <w:t xml:space="preserve"> tres de Efesios, Pablo se presenta como ministro de Cristo para revelar el misterio a los gentiles. Este misterio estaba en los planes de Dios desde los siglos</w:t>
      </w:r>
      <w:r w:rsidR="00BD16C5" w:rsidRPr="00830F82">
        <w:rPr>
          <w:lang w:val="es-BO"/>
        </w:rPr>
        <w:t>,</w:t>
      </w:r>
      <w:r w:rsidRPr="00830F82">
        <w:rPr>
          <w:lang w:val="es-BO"/>
        </w:rPr>
        <w:t xml:space="preserve"> antes de la creación de todas las cosas</w:t>
      </w:r>
      <w:r w:rsidR="00BD16C5" w:rsidRPr="00830F82">
        <w:rPr>
          <w:lang w:val="es-BO"/>
        </w:rPr>
        <w:t>. Ahora</w:t>
      </w:r>
      <w:r w:rsidRPr="00830F82">
        <w:rPr>
          <w:lang w:val="es-BO"/>
        </w:rPr>
        <w:t xml:space="preserve"> era el tiempo de Dios de revelar</w:t>
      </w:r>
      <w:r w:rsidR="00BD16C5" w:rsidRPr="00830F82">
        <w:rPr>
          <w:lang w:val="es-BO"/>
        </w:rPr>
        <w:t>lo</w:t>
      </w:r>
      <w:r w:rsidRPr="00830F82">
        <w:rPr>
          <w:lang w:val="es-BO"/>
        </w:rPr>
        <w:t xml:space="preserve"> </w:t>
      </w:r>
      <w:r w:rsidR="00BD16C5" w:rsidRPr="00830F82">
        <w:rPr>
          <w:lang w:val="es-BO"/>
        </w:rPr>
        <w:t>y llevarlo</w:t>
      </w:r>
      <w:r w:rsidRPr="00830F82">
        <w:rPr>
          <w:lang w:val="es-BO"/>
        </w:rPr>
        <w:t xml:space="preserve"> </w:t>
      </w:r>
      <w:r w:rsidR="00A96B3E" w:rsidRPr="00830F82">
        <w:rPr>
          <w:lang w:val="es-BO"/>
        </w:rPr>
        <w:t>a cabo</w:t>
      </w:r>
      <w:r w:rsidRPr="00830F82">
        <w:rPr>
          <w:lang w:val="es-BO"/>
        </w:rPr>
        <w:t xml:space="preserve"> en Cristo</w:t>
      </w:r>
      <w:r w:rsidR="00BD16C5" w:rsidRPr="00830F82">
        <w:rPr>
          <w:lang w:val="es-BO"/>
        </w:rPr>
        <w:t>,</w:t>
      </w:r>
      <w:r w:rsidR="00A96B3E" w:rsidRPr="00830F82">
        <w:rPr>
          <w:lang w:val="es-BO"/>
        </w:rPr>
        <w:t xml:space="preserve"> por medio del Evangelio conforme a Su propósito. Efesio 3:7</w:t>
      </w:r>
    </w:p>
    <w:p w14:paraId="39339802" w14:textId="31CBBD27" w:rsidR="00A96B3E" w:rsidRPr="00830F82" w:rsidRDefault="00A96B3E" w:rsidP="00A96B3E">
      <w:pPr>
        <w:pStyle w:val="Ttulo4"/>
        <w:rPr>
          <w:lang w:val="es-BO"/>
        </w:rPr>
      </w:pPr>
      <w:r w:rsidRPr="00830F82">
        <w:rPr>
          <w:lang w:val="es-BO"/>
        </w:rPr>
        <w:t xml:space="preserve">Es la razón por </w:t>
      </w:r>
      <w:r w:rsidR="007E5E2E" w:rsidRPr="00830F82">
        <w:rPr>
          <w:lang w:val="es-BO"/>
        </w:rPr>
        <w:t>la</w:t>
      </w:r>
      <w:r w:rsidRPr="00830F82">
        <w:rPr>
          <w:lang w:val="es-BO"/>
        </w:rPr>
        <w:t xml:space="preserve"> cual Pablo ora por segunda vez por los efesios, para que ellos sean fortalecidos en el hombre interior por Su Espíritu, para que habite Cristo por la fe en sus corazones y también para que conozcan el amor de Cristo en Su plenitud. Efesios 3:14</w:t>
      </w:r>
      <w:r w:rsidR="001A043F" w:rsidRPr="00830F82">
        <w:rPr>
          <w:lang w:val="es-BO"/>
        </w:rPr>
        <w:t>.</w:t>
      </w:r>
    </w:p>
    <w:p w14:paraId="29CB5654" w14:textId="3F1A06CE" w:rsidR="001A043F" w:rsidRPr="00830F82" w:rsidRDefault="001A043F" w:rsidP="001A043F">
      <w:pPr>
        <w:pStyle w:val="Ttulo4"/>
        <w:rPr>
          <w:lang w:val="es-BO"/>
        </w:rPr>
      </w:pPr>
      <w:r w:rsidRPr="00830F82">
        <w:rPr>
          <w:b/>
          <w:bCs/>
          <w:lang w:val="es-BO"/>
        </w:rPr>
        <w:t xml:space="preserve">Capítulo 4 </w:t>
      </w:r>
      <w:r w:rsidRPr="00830F82">
        <w:rPr>
          <w:lang w:val="es-BO"/>
        </w:rPr>
        <w:t xml:space="preserve">– En el capítulo cuatro, Pablo instruye a los creyentes a que vivan una vida digna </w:t>
      </w:r>
      <w:r w:rsidR="00E53274" w:rsidRPr="00830F82">
        <w:rPr>
          <w:lang w:val="es-BO"/>
        </w:rPr>
        <w:t>de acuerdo con</w:t>
      </w:r>
      <w:r w:rsidR="007E5E2E" w:rsidRPr="00830F82">
        <w:rPr>
          <w:lang w:val="es-BO"/>
        </w:rPr>
        <w:t xml:space="preserve"> su llamado</w:t>
      </w:r>
      <w:r w:rsidRPr="00830F82">
        <w:rPr>
          <w:lang w:val="es-BO"/>
        </w:rPr>
        <w:t xml:space="preserve">, </w:t>
      </w:r>
      <w:r w:rsidR="00AC2068" w:rsidRPr="00830F82">
        <w:rPr>
          <w:lang w:val="es-BO"/>
        </w:rPr>
        <w:t>teniendo unidad</w:t>
      </w:r>
      <w:r w:rsidRPr="00830F82">
        <w:rPr>
          <w:lang w:val="es-BO"/>
        </w:rPr>
        <w:t xml:space="preserve"> de Espíritu y los dones espirituales que Cristo dio a la iglesia para la edificación de todos los miembros, hasta que todos lleguemos </w:t>
      </w:r>
      <w:r w:rsidR="0026261E" w:rsidRPr="00830F82">
        <w:rPr>
          <w:lang w:val="es-BO"/>
        </w:rPr>
        <w:t>a</w:t>
      </w:r>
      <w:r w:rsidRPr="00830F82">
        <w:rPr>
          <w:lang w:val="es-BO"/>
        </w:rPr>
        <w:t xml:space="preserve"> un conocimiento pleno del Hijo de Dios. Efesios 4:1.</w:t>
      </w:r>
    </w:p>
    <w:p w14:paraId="29F2936A" w14:textId="5CDF9C82" w:rsidR="001A043F" w:rsidRPr="00830F82" w:rsidRDefault="001A043F" w:rsidP="001A043F">
      <w:pPr>
        <w:pStyle w:val="Ttulo4"/>
        <w:rPr>
          <w:lang w:val="es-BO"/>
        </w:rPr>
      </w:pPr>
      <w:r w:rsidRPr="00830F82">
        <w:rPr>
          <w:lang w:val="es-BO"/>
        </w:rPr>
        <w:t xml:space="preserve">Igualmente nos </w:t>
      </w:r>
      <w:r w:rsidR="00772611" w:rsidRPr="00830F82">
        <w:rPr>
          <w:lang w:val="es-BO"/>
        </w:rPr>
        <w:t xml:space="preserve">enseña </w:t>
      </w:r>
      <w:r w:rsidRPr="00830F82">
        <w:rPr>
          <w:lang w:val="es-BO"/>
        </w:rPr>
        <w:t>acerca de una nueva vida en Cristo</w:t>
      </w:r>
      <w:r w:rsidR="00772611" w:rsidRPr="00830F82">
        <w:rPr>
          <w:lang w:val="es-BO"/>
        </w:rPr>
        <w:t>,</w:t>
      </w:r>
      <w:r w:rsidRPr="00830F82">
        <w:rPr>
          <w:lang w:val="es-BO"/>
        </w:rPr>
        <w:t xml:space="preserve"> de c</w:t>
      </w:r>
      <w:r w:rsidR="00772611" w:rsidRPr="00830F82">
        <w:rPr>
          <w:lang w:val="es-BO"/>
        </w:rPr>
        <w:t>ó</w:t>
      </w:r>
      <w:r w:rsidRPr="00830F82">
        <w:rPr>
          <w:lang w:val="es-BO"/>
        </w:rPr>
        <w:t>mo el creyente debe andar por fe; despojándose del viejo hombre y renov</w:t>
      </w:r>
      <w:r w:rsidR="00772611" w:rsidRPr="00830F82">
        <w:rPr>
          <w:lang w:val="es-BO"/>
        </w:rPr>
        <w:t>ándose</w:t>
      </w:r>
      <w:r w:rsidRPr="00830F82">
        <w:rPr>
          <w:lang w:val="es-BO"/>
        </w:rPr>
        <w:t xml:space="preserve"> en el espíritu de </w:t>
      </w:r>
      <w:r w:rsidR="00772611" w:rsidRPr="00830F82">
        <w:rPr>
          <w:lang w:val="es-BO"/>
        </w:rPr>
        <w:t xml:space="preserve">su </w:t>
      </w:r>
      <w:r w:rsidRPr="00830F82">
        <w:rPr>
          <w:lang w:val="es-BO"/>
        </w:rPr>
        <w:t>mente y rev</w:t>
      </w:r>
      <w:r w:rsidR="00772611" w:rsidRPr="00830F82">
        <w:rPr>
          <w:lang w:val="es-BO"/>
        </w:rPr>
        <w:t>istiéndose</w:t>
      </w:r>
      <w:r w:rsidRPr="00830F82">
        <w:rPr>
          <w:lang w:val="es-BO"/>
        </w:rPr>
        <w:t xml:space="preserve"> del nuevo hombre</w:t>
      </w:r>
      <w:r w:rsidR="00772611" w:rsidRPr="00830F82">
        <w:rPr>
          <w:lang w:val="es-BO"/>
        </w:rPr>
        <w:t xml:space="preserve">, </w:t>
      </w:r>
      <w:r w:rsidRPr="00830F82">
        <w:rPr>
          <w:lang w:val="es-BO"/>
        </w:rPr>
        <w:t>que ha sido creado en semejanza de Dios Efesios 4:24.</w:t>
      </w:r>
    </w:p>
    <w:p w14:paraId="26A714A8" w14:textId="024A5BC4" w:rsidR="001A043F" w:rsidRPr="00830F82" w:rsidRDefault="00451A90" w:rsidP="001A043F">
      <w:pPr>
        <w:pStyle w:val="Ttulo4"/>
        <w:rPr>
          <w:lang w:val="es-BO"/>
        </w:rPr>
      </w:pPr>
      <w:r w:rsidRPr="00830F82">
        <w:rPr>
          <w:b/>
          <w:bCs/>
          <w:lang w:val="es-BO"/>
        </w:rPr>
        <w:t>Capítulo 5 –</w:t>
      </w:r>
      <w:r w:rsidRPr="00830F82">
        <w:rPr>
          <w:lang w:val="es-BO"/>
        </w:rPr>
        <w:t xml:space="preserve"> En el </w:t>
      </w:r>
      <w:r w:rsidR="0026261E" w:rsidRPr="00830F82">
        <w:rPr>
          <w:lang w:val="es-BO"/>
        </w:rPr>
        <w:t>capítulo</w:t>
      </w:r>
      <w:r w:rsidRPr="00830F82">
        <w:rPr>
          <w:lang w:val="es-BO"/>
        </w:rPr>
        <w:t xml:space="preserve"> cinco, Pablo da instrucciones a los creyentes a que sean imitadores de Dios como hijos amados, andando en amor, como conviene a los santos y andando como hijos de </w:t>
      </w:r>
      <w:r w:rsidR="00E53274" w:rsidRPr="00830F82">
        <w:rPr>
          <w:lang w:val="es-BO"/>
        </w:rPr>
        <w:t>luz, llenos</w:t>
      </w:r>
      <w:r w:rsidRPr="00830F82">
        <w:rPr>
          <w:lang w:val="es-BO"/>
        </w:rPr>
        <w:t xml:space="preserve"> del Espíritu Santo. Que sean sumisos unos a otros en el temor del Señor. Efesios 5:1.</w:t>
      </w:r>
    </w:p>
    <w:p w14:paraId="3BDCE8B5" w14:textId="7804FFF0" w:rsidR="00451A90" w:rsidRPr="00830F82" w:rsidRDefault="00451A90" w:rsidP="00451A90">
      <w:pPr>
        <w:pStyle w:val="Ttulo4"/>
        <w:rPr>
          <w:lang w:val="es-BO"/>
        </w:rPr>
      </w:pPr>
      <w:r w:rsidRPr="00830F82">
        <w:rPr>
          <w:lang w:val="es-BO"/>
        </w:rPr>
        <w:t xml:space="preserve">Siendo llenos del Espíritu Santo, Pablo da instrucciones para el matrimonio </w:t>
      </w:r>
      <w:r w:rsidR="00E53274" w:rsidRPr="00830F82">
        <w:rPr>
          <w:lang w:val="es-BO"/>
        </w:rPr>
        <w:t xml:space="preserve">entre </w:t>
      </w:r>
      <w:r w:rsidRPr="00830F82">
        <w:rPr>
          <w:lang w:val="es-BO"/>
        </w:rPr>
        <w:t>creyentes. Además, Pablo usa el ejemplo del matrimonio para explicar el amor de Cristo por Su iglesia y el trato que</w:t>
      </w:r>
      <w:r w:rsidR="00E53274" w:rsidRPr="00830F82">
        <w:rPr>
          <w:lang w:val="es-BO"/>
        </w:rPr>
        <w:t xml:space="preserve"> le</w:t>
      </w:r>
      <w:r w:rsidRPr="00830F82">
        <w:rPr>
          <w:lang w:val="es-BO"/>
        </w:rPr>
        <w:t xml:space="preserve"> da a ella, ya que la iglesia es Su novia. Efesios 5:23.</w:t>
      </w:r>
    </w:p>
    <w:p w14:paraId="287C51D5" w14:textId="34BFA007" w:rsidR="00451A90" w:rsidRPr="00830F82" w:rsidRDefault="00893395" w:rsidP="00451A90">
      <w:pPr>
        <w:pStyle w:val="Ttulo4"/>
        <w:rPr>
          <w:lang w:val="es-BO"/>
        </w:rPr>
      </w:pPr>
      <w:r w:rsidRPr="00830F82">
        <w:rPr>
          <w:b/>
          <w:bCs/>
          <w:lang w:val="es-BO"/>
        </w:rPr>
        <w:t>Capítulo</w:t>
      </w:r>
      <w:r w:rsidR="00451A90" w:rsidRPr="00830F82">
        <w:rPr>
          <w:b/>
          <w:bCs/>
          <w:lang w:val="es-BO"/>
        </w:rPr>
        <w:t xml:space="preserve"> 6 –</w:t>
      </w:r>
      <w:r w:rsidR="00451A90" w:rsidRPr="00830F82">
        <w:rPr>
          <w:lang w:val="es-BO"/>
        </w:rPr>
        <w:t xml:space="preserve"> Hay otros </w:t>
      </w:r>
      <w:r w:rsidRPr="00830F82">
        <w:rPr>
          <w:lang w:val="es-BO"/>
        </w:rPr>
        <w:t>mandamientos</w:t>
      </w:r>
      <w:r w:rsidR="00E53274" w:rsidRPr="00830F82">
        <w:rPr>
          <w:lang w:val="es-BO"/>
        </w:rPr>
        <w:t xml:space="preserve">, </w:t>
      </w:r>
      <w:r w:rsidRPr="00830F82">
        <w:rPr>
          <w:lang w:val="es-BO"/>
        </w:rPr>
        <w:t>para los hijos creyentes, padres creyentes en relación con sus hijos, para los siervos y amo</w:t>
      </w:r>
      <w:r w:rsidR="00E53274" w:rsidRPr="00830F82">
        <w:rPr>
          <w:lang w:val="es-BO"/>
        </w:rPr>
        <w:t>s</w:t>
      </w:r>
      <w:r w:rsidRPr="00830F82">
        <w:rPr>
          <w:lang w:val="es-BO"/>
        </w:rPr>
        <w:t xml:space="preserve"> creyentes</w:t>
      </w:r>
      <w:r w:rsidR="00E53274" w:rsidRPr="00830F82">
        <w:rPr>
          <w:lang w:val="es-BO"/>
        </w:rPr>
        <w:t xml:space="preserve">, acerca </w:t>
      </w:r>
      <w:r w:rsidRPr="00830F82">
        <w:rPr>
          <w:lang w:val="es-BO"/>
        </w:rPr>
        <w:t xml:space="preserve">de </w:t>
      </w:r>
      <w:r w:rsidR="0026261E" w:rsidRPr="00830F82">
        <w:rPr>
          <w:lang w:val="es-BO"/>
        </w:rPr>
        <w:t>cómo</w:t>
      </w:r>
      <w:r w:rsidRPr="00830F82">
        <w:rPr>
          <w:lang w:val="es-BO"/>
        </w:rPr>
        <w:t xml:space="preserve"> deben conducirse</w:t>
      </w:r>
      <w:r w:rsidR="00E53274" w:rsidRPr="00830F82">
        <w:rPr>
          <w:lang w:val="es-BO"/>
        </w:rPr>
        <w:t xml:space="preserve">, </w:t>
      </w:r>
      <w:r w:rsidRPr="00830F82">
        <w:rPr>
          <w:lang w:val="es-BO"/>
        </w:rPr>
        <w:t>siendo llenos del Espíritu Santo.</w:t>
      </w:r>
    </w:p>
    <w:p w14:paraId="40156E4D" w14:textId="7552F928" w:rsidR="00893395" w:rsidRPr="00830F82" w:rsidRDefault="00893395" w:rsidP="00893395">
      <w:pPr>
        <w:pStyle w:val="Ttulo4"/>
        <w:rPr>
          <w:lang w:val="es-BO"/>
        </w:rPr>
      </w:pPr>
      <w:r w:rsidRPr="00830F82">
        <w:rPr>
          <w:lang w:val="es-BO"/>
        </w:rPr>
        <w:lastRenderedPageBreak/>
        <w:t xml:space="preserve">Y, por último, Pablo presenta en el </w:t>
      </w:r>
      <w:r w:rsidR="0026261E" w:rsidRPr="00830F82">
        <w:rPr>
          <w:lang w:val="es-BO"/>
        </w:rPr>
        <w:t>capítulo</w:t>
      </w:r>
      <w:r w:rsidRPr="00830F82">
        <w:rPr>
          <w:lang w:val="es-BO"/>
        </w:rPr>
        <w:t xml:space="preserve"> seis</w:t>
      </w:r>
      <w:r w:rsidR="00133C70" w:rsidRPr="00830F82">
        <w:rPr>
          <w:lang w:val="es-BO"/>
        </w:rPr>
        <w:t xml:space="preserve">, las </w:t>
      </w:r>
      <w:r w:rsidRPr="00830F82">
        <w:rPr>
          <w:lang w:val="es-BO"/>
        </w:rPr>
        <w:t xml:space="preserve">luchas espirituales </w:t>
      </w:r>
      <w:r w:rsidR="00133C70" w:rsidRPr="00830F82">
        <w:rPr>
          <w:lang w:val="es-BO"/>
        </w:rPr>
        <w:t xml:space="preserve">de </w:t>
      </w:r>
      <w:r w:rsidRPr="00830F82">
        <w:rPr>
          <w:lang w:val="es-BO"/>
        </w:rPr>
        <w:t>los creyentes en las regiones celestiales. Por esta razón los creyentes deben revestirse de toda la armadura de Dios para estar firmes contra las asechanzas del enemigo; con toda oración ferviente en el Espíritu</w:t>
      </w:r>
      <w:r w:rsidR="00133C70" w:rsidRPr="00830F82">
        <w:rPr>
          <w:lang w:val="es-BO"/>
        </w:rPr>
        <w:t>,</w:t>
      </w:r>
      <w:r w:rsidRPr="00830F82">
        <w:rPr>
          <w:lang w:val="es-BO"/>
        </w:rPr>
        <w:t xml:space="preserve"> por todos los santos. </w:t>
      </w:r>
    </w:p>
    <w:p w14:paraId="6323AC74" w14:textId="6F37D128" w:rsidR="00893395" w:rsidRPr="00830F82" w:rsidRDefault="00893395" w:rsidP="00893395">
      <w:pPr>
        <w:pStyle w:val="Ttulo2"/>
      </w:pPr>
      <w:r w:rsidRPr="00830F82">
        <w:t>Autor y Fecha de la escritura del libro de Efesios.</w:t>
      </w:r>
    </w:p>
    <w:p w14:paraId="35431254" w14:textId="1B64EF96" w:rsidR="00893395" w:rsidRPr="00830F82" w:rsidRDefault="00C447E3" w:rsidP="00893395">
      <w:pPr>
        <w:pStyle w:val="Ttulo3"/>
      </w:pPr>
      <w:r w:rsidRPr="00830F82">
        <w:t xml:space="preserve">El autor de la carta </w:t>
      </w:r>
      <w:r w:rsidR="00682B87" w:rsidRPr="00830F82">
        <w:t>es</w:t>
      </w:r>
      <w:r w:rsidRPr="00830F82">
        <w:t xml:space="preserve"> Pablo</w:t>
      </w:r>
      <w:r w:rsidR="00682B87" w:rsidRPr="00830F82">
        <w:t>, el Apóstol así se presenta en Efesios 1:1. Efesios, Filipenses, Colosenses y Filem</w:t>
      </w:r>
      <w:r w:rsidR="009308CC" w:rsidRPr="00830F82">
        <w:t>ó</w:t>
      </w:r>
      <w:r w:rsidR="00682B87" w:rsidRPr="00830F82">
        <w:t>n</w:t>
      </w:r>
      <w:r w:rsidR="009308CC" w:rsidRPr="00830F82">
        <w:t>. S</w:t>
      </w:r>
      <w:r w:rsidR="00682B87" w:rsidRPr="00830F82">
        <w:t>on llamad</w:t>
      </w:r>
      <w:r w:rsidR="009308CC" w:rsidRPr="00830F82">
        <w:t>a</w:t>
      </w:r>
      <w:r w:rsidR="00682B87" w:rsidRPr="00830F82">
        <w:t>s con frecuencia</w:t>
      </w:r>
      <w:r w:rsidR="009308CC" w:rsidRPr="00830F82">
        <w:t xml:space="preserve">, </w:t>
      </w:r>
      <w:r w:rsidR="00682B87" w:rsidRPr="00830F82">
        <w:t xml:space="preserve">Cartas de la Cautividad (o cartas desde la prisión), ya que todas ellas fueron escritas durante el encarcelamiento de Pablo en Roma (Efesios 1:1; Filipenses 1:7; Colosenses 4:10; </w:t>
      </w:r>
      <w:r w:rsidR="00042F70" w:rsidRPr="00830F82">
        <w:t>Filemón</w:t>
      </w:r>
      <w:r w:rsidR="00682B87" w:rsidRPr="00830F82">
        <w:t xml:space="preserve"> 9).</w:t>
      </w:r>
    </w:p>
    <w:p w14:paraId="4145FA64" w14:textId="07909950" w:rsidR="00682B87" w:rsidRPr="00830F82" w:rsidRDefault="00682B87" w:rsidP="00682B87">
      <w:pPr>
        <w:pStyle w:val="Ttulo3"/>
      </w:pPr>
      <w:r w:rsidRPr="00830F82">
        <w:t xml:space="preserve">Se discute si estuvo preso en Roma uno o dos veces, aunque dos encarcelamientos parecen que cuadran mejor con los hechos. Durante el primero, Pablo estuvo custodiado dentro o cerca del cuartel de la Guarda Pretoriana o </w:t>
      </w:r>
      <w:r w:rsidR="009A4B59" w:rsidRPr="00830F82">
        <w:t>en un lu</w:t>
      </w:r>
      <w:r w:rsidRPr="00830F82">
        <w:t xml:space="preserve">gar alquilado, cuya renta pagó el mismo por dos años (Hechos 28:30), y durante este tiempo fueron escritas estas </w:t>
      </w:r>
      <w:r w:rsidR="009A4B59" w:rsidRPr="00830F82">
        <w:t>epístolas</w:t>
      </w:r>
      <w:r w:rsidRPr="00830F82">
        <w:t>. Previa</w:t>
      </w:r>
      <w:r w:rsidR="009A4B59" w:rsidRPr="00830F82">
        <w:t>mente</w:t>
      </w:r>
      <w:r w:rsidRPr="00830F82">
        <w:t xml:space="preserve"> a ser liberado (</w:t>
      </w:r>
      <w:r w:rsidR="00042F70" w:rsidRPr="00830F82">
        <w:t>Filemón</w:t>
      </w:r>
      <w:r w:rsidRPr="00830F82">
        <w:t xml:space="preserve"> 22).</w:t>
      </w:r>
    </w:p>
    <w:p w14:paraId="27CEE677" w14:textId="6EB9AD56" w:rsidR="00682B87" w:rsidRPr="00830F82" w:rsidRDefault="00454FEC" w:rsidP="00682B87">
      <w:pPr>
        <w:pStyle w:val="Ttulo3"/>
      </w:pPr>
      <w:r w:rsidRPr="00830F82">
        <w:t>Después</w:t>
      </w:r>
      <w:r w:rsidR="00682B87" w:rsidRPr="00830F82">
        <w:t xml:space="preserve"> de esta liberación, hizo varios viajes, escribió. 1 Timoteo y Tito</w:t>
      </w:r>
      <w:r w:rsidR="009A4B59" w:rsidRPr="00830F82">
        <w:t>.</w:t>
      </w:r>
      <w:r w:rsidR="00682B87" w:rsidRPr="00830F82">
        <w:t xml:space="preserve"> </w:t>
      </w:r>
      <w:r w:rsidR="009A4B59" w:rsidRPr="00830F82">
        <w:t>Lo</w:t>
      </w:r>
      <w:r w:rsidR="00682B87" w:rsidRPr="00830F82">
        <w:t xml:space="preserve"> volvieron a arrestar. </w:t>
      </w:r>
      <w:r w:rsidRPr="00830F82">
        <w:t>Escribió segunda</w:t>
      </w:r>
      <w:r w:rsidR="00682B87" w:rsidRPr="00830F82">
        <w:t xml:space="preserve"> de Timoteo y fue martirizado. Estas, pues son las cartas de su </w:t>
      </w:r>
      <w:r w:rsidRPr="00830F82">
        <w:t xml:space="preserve">primer encarcelamiento en Roma, mientras que 2 Timoteo es la carta de su segundo encarcelamiento en Roma. </w:t>
      </w:r>
    </w:p>
    <w:p w14:paraId="540E5E94" w14:textId="3EF6AD7F" w:rsidR="00454FEC" w:rsidRPr="00830F82" w:rsidRDefault="00454FEC" w:rsidP="00454FEC">
      <w:pPr>
        <w:pStyle w:val="Ttulo3"/>
      </w:pPr>
      <w:r w:rsidRPr="00830F82">
        <w:t xml:space="preserve">La fecha de la escritura de esta carta </w:t>
      </w:r>
      <w:r w:rsidR="009A4B59" w:rsidRPr="00830F82">
        <w:t>fue</w:t>
      </w:r>
      <w:r w:rsidRPr="00830F82">
        <w:t xml:space="preserve"> en el año 61-62 d.C.</w:t>
      </w:r>
    </w:p>
    <w:p w14:paraId="66521AD4" w14:textId="7F083433" w:rsidR="00454FEC" w:rsidRPr="00830F82" w:rsidRDefault="00454FEC" w:rsidP="00454FEC">
      <w:pPr>
        <w:pStyle w:val="Ttulo3"/>
      </w:pPr>
      <w:r w:rsidRPr="00830F82">
        <w:rPr>
          <w:b/>
          <w:bCs/>
        </w:rPr>
        <w:t>Nota de carta circular:</w:t>
      </w:r>
      <w:r w:rsidRPr="00830F82">
        <w:t xml:space="preserve"> Varias cosas indican que Efesios era una carta circular, un tratado doctrinal en forma de carta a las iglesias de Asia Menor. Algunos manuscritos griegos omiten las palabras </w:t>
      </w:r>
      <w:r w:rsidRPr="00830F82">
        <w:rPr>
          <w:b/>
          <w:bCs/>
        </w:rPr>
        <w:t>en Éfeso</w:t>
      </w:r>
      <w:r w:rsidRPr="00830F82">
        <w:t xml:space="preserve"> (Efesios 1:1). No hay ninguna controversia en esta Carta y no trata acerca de problemas de iglesias locales.</w:t>
      </w:r>
    </w:p>
    <w:p w14:paraId="193FC668" w14:textId="1AB7A927" w:rsidR="00454FEC" w:rsidRPr="00830F82" w:rsidRDefault="00454FEC" w:rsidP="00454FEC">
      <w:pPr>
        <w:pStyle w:val="Ttulo3"/>
      </w:pPr>
      <w:r w:rsidRPr="00830F82">
        <w:t xml:space="preserve">Puesto que Pablo había trabajado en Éfeso durante unos tres años y normalmente mencionaba a muchos de sus amigos en las iglesias a las que escribía, la ausencia de nombres personales en esta epístola es un argumento fuerte en favor de la idea de su carácter circular. Parece ser que fue enviado primero a Éfeso </w:t>
      </w:r>
      <w:r w:rsidR="00E96B8F" w:rsidRPr="00830F82">
        <w:t>por T</w:t>
      </w:r>
      <w:r w:rsidR="00760F84" w:rsidRPr="00830F82">
        <w:t>í</w:t>
      </w:r>
      <w:r w:rsidR="00E96B8F" w:rsidRPr="00830F82">
        <w:t xml:space="preserve">quico (Efesios 6:21-22; Colosenses 4:7-8) y es probablemente la misma carta que él llama “la de </w:t>
      </w:r>
      <w:r w:rsidR="004A653B" w:rsidRPr="00830F82">
        <w:t>Laodicea” en</w:t>
      </w:r>
      <w:r w:rsidR="00E96B8F" w:rsidRPr="00830F82">
        <w:t xml:space="preserve"> Colosenses 4:16.</w:t>
      </w:r>
    </w:p>
    <w:p w14:paraId="1D48872A" w14:textId="644EBD19" w:rsidR="003360D4" w:rsidRPr="00830F82" w:rsidRDefault="003360D4" w:rsidP="003360D4">
      <w:pPr>
        <w:pStyle w:val="Ttulo1"/>
      </w:pPr>
      <w:r w:rsidRPr="00830F82">
        <w:t xml:space="preserve">Efesios 1:1-2 – Saludos y Bendiciones a la Iglesia en </w:t>
      </w:r>
      <w:r w:rsidR="004A2269" w:rsidRPr="00830F82">
        <w:t>Éfeso</w:t>
      </w:r>
      <w:r w:rsidRPr="00830F82">
        <w:t>.</w:t>
      </w:r>
    </w:p>
    <w:p w14:paraId="389D863C" w14:textId="58FE0E77" w:rsidR="003360D4" w:rsidRPr="00830F82" w:rsidRDefault="0071272E" w:rsidP="003360D4">
      <w:pPr>
        <w:pStyle w:val="Ttulo2"/>
      </w:pPr>
      <w:r w:rsidRPr="00830F82">
        <w:t xml:space="preserve">Efesios 1:1 – Conozcamos al autor del libro </w:t>
      </w:r>
      <w:r w:rsidR="004A2269" w:rsidRPr="00830F82">
        <w:t>y los destinatarios</w:t>
      </w:r>
      <w:r w:rsidRPr="00830F82">
        <w:t>.</w:t>
      </w:r>
    </w:p>
    <w:p w14:paraId="5986E53E" w14:textId="393BA552" w:rsidR="0055004B" w:rsidRPr="00830F82" w:rsidRDefault="0071272E" w:rsidP="003360D4">
      <w:pPr>
        <w:pStyle w:val="Ttulo3"/>
      </w:pPr>
      <w:r w:rsidRPr="00830F82">
        <w:t xml:space="preserve">Efesios </w:t>
      </w:r>
      <w:proofErr w:type="gramStart"/>
      <w:r w:rsidRPr="00830F82">
        <w:t>1:1a.</w:t>
      </w:r>
      <w:proofErr w:type="gramEnd"/>
      <w:r w:rsidRPr="00830F82">
        <w:t xml:space="preserve"> – </w:t>
      </w:r>
      <w:r w:rsidRPr="00830F82">
        <w:rPr>
          <w:i/>
          <w:iCs/>
        </w:rPr>
        <w:t>Pablo…</w:t>
      </w:r>
      <w:r w:rsidRPr="00830F82">
        <w:t xml:space="preserve"> Pablo, anteriormente conocido como Saulo de Tarso</w:t>
      </w:r>
      <w:r w:rsidR="005A291E" w:rsidRPr="00830F82">
        <w:t>,</w:t>
      </w:r>
      <w:r w:rsidRPr="00830F82">
        <w:t xml:space="preserve"> qu</w:t>
      </w:r>
      <w:r w:rsidR="005A291E" w:rsidRPr="00830F82">
        <w:t>ien</w:t>
      </w:r>
      <w:r w:rsidRPr="00830F82">
        <w:t xml:space="preserve"> era un judío de nacimiento</w:t>
      </w:r>
      <w:r w:rsidR="0055004B" w:rsidRPr="00830F82">
        <w:t xml:space="preserve"> de la tribu de Benjamín,</w:t>
      </w:r>
      <w:r w:rsidRPr="00830F82">
        <w:t xml:space="preserve"> era uno de los fariseos,</w:t>
      </w:r>
      <w:r w:rsidR="0055004B" w:rsidRPr="00830F82">
        <w:t xml:space="preserve"> también conocido como perseguidor de la iglesia de Cristo, luego convertido a ser un discípulo</w:t>
      </w:r>
      <w:r w:rsidR="005A291E" w:rsidRPr="00830F82">
        <w:t xml:space="preserve"> </w:t>
      </w:r>
      <w:r w:rsidR="0055004B" w:rsidRPr="00830F82">
        <w:t>y un apóstol de Jesucristo. Filipenses 3:3-11</w:t>
      </w:r>
    </w:p>
    <w:p w14:paraId="0E337F92" w14:textId="00DAA37F" w:rsidR="003360D4" w:rsidRPr="00830F82" w:rsidRDefault="0055004B" w:rsidP="00FA15B8">
      <w:pPr>
        <w:pStyle w:val="Ttulo4"/>
        <w:rPr>
          <w:lang w:val="es-BO"/>
        </w:rPr>
      </w:pPr>
      <w:r w:rsidRPr="00830F82">
        <w:rPr>
          <w:lang w:val="es-BO"/>
        </w:rPr>
        <w:t xml:space="preserve">Pablo había sido </w:t>
      </w:r>
      <w:r w:rsidR="00760F84" w:rsidRPr="00830F82">
        <w:rPr>
          <w:lang w:val="es-BO"/>
        </w:rPr>
        <w:t>instruido</w:t>
      </w:r>
      <w:r w:rsidRPr="00830F82">
        <w:rPr>
          <w:lang w:val="es-BO"/>
        </w:rPr>
        <w:t xml:space="preserve"> en la ley como cualquier judío</w:t>
      </w:r>
      <w:r w:rsidR="008C79C6" w:rsidRPr="00830F82">
        <w:rPr>
          <w:lang w:val="es-BO"/>
        </w:rPr>
        <w:t>,</w:t>
      </w:r>
      <w:r w:rsidRPr="00830F82">
        <w:rPr>
          <w:lang w:val="es-BO"/>
        </w:rPr>
        <w:t xml:space="preserve"> por el gran maestro Gamaliel, (Hechos 22:3), luego vemos la primera mención de Pablo como Saulo participando y dando su aprobación sobre la muerte de Esteban</w:t>
      </w:r>
      <w:r w:rsidR="00FA15B8" w:rsidRPr="00830F82">
        <w:rPr>
          <w:lang w:val="es-BO"/>
        </w:rPr>
        <w:t>, quien había dado testimonio de Cristo fielmente. Hechos 7:59-8:1.</w:t>
      </w:r>
    </w:p>
    <w:p w14:paraId="34BFA19E" w14:textId="74F1E085" w:rsidR="00FA15B8" w:rsidRPr="00830F82" w:rsidRDefault="00FA15B8" w:rsidP="00FA15B8">
      <w:pPr>
        <w:pStyle w:val="Ttulo4"/>
        <w:rPr>
          <w:lang w:val="es-BO"/>
        </w:rPr>
      </w:pPr>
      <w:r w:rsidRPr="00830F82">
        <w:rPr>
          <w:lang w:val="es-BO"/>
        </w:rPr>
        <w:lastRenderedPageBreak/>
        <w:t xml:space="preserve">Hechos 8:3 – Pablo, después de la muerte de Esteban empezó con la persecución de la iglesia primitiva en Jerusalén, como se menciona </w:t>
      </w:r>
      <w:r w:rsidR="00A7175E" w:rsidRPr="00830F82">
        <w:rPr>
          <w:lang w:val="es-BO"/>
        </w:rPr>
        <w:t>“</w:t>
      </w:r>
      <w:r w:rsidRPr="00830F82">
        <w:rPr>
          <w:i/>
          <w:iCs/>
          <w:lang w:val="es-BO"/>
        </w:rPr>
        <w:t>En aquel día se desató una gran persecución en contra de la iglesia</w:t>
      </w:r>
      <w:r w:rsidR="00A7175E" w:rsidRPr="00830F82">
        <w:rPr>
          <w:i/>
          <w:iCs/>
          <w:lang w:val="es-BO"/>
        </w:rPr>
        <w:t>”</w:t>
      </w:r>
      <w:r w:rsidRPr="00830F82">
        <w:rPr>
          <w:i/>
          <w:iCs/>
          <w:lang w:val="es-BO"/>
        </w:rPr>
        <w:t xml:space="preserve">, </w:t>
      </w:r>
      <w:r w:rsidRPr="00830F82">
        <w:rPr>
          <w:lang w:val="es-BO"/>
        </w:rPr>
        <w:t>Saulo es el que comandaba la persecución contra los primeros cristianos y estos que fueron esparcidos</w:t>
      </w:r>
      <w:r w:rsidR="00A7175E" w:rsidRPr="00830F82">
        <w:rPr>
          <w:lang w:val="es-BO"/>
        </w:rPr>
        <w:t>,</w:t>
      </w:r>
      <w:r w:rsidRPr="00830F82">
        <w:rPr>
          <w:lang w:val="es-BO"/>
        </w:rPr>
        <w:t xml:space="preserve"> iban por el camino testificando las buenas nuevas del evangelio. Hechos 8:1</w:t>
      </w:r>
      <w:r w:rsidR="00191FB5" w:rsidRPr="00830F82">
        <w:rPr>
          <w:lang w:val="es-BO"/>
        </w:rPr>
        <w:t>-8</w:t>
      </w:r>
    </w:p>
    <w:p w14:paraId="68B1BA5C" w14:textId="557284CA" w:rsidR="003360D4" w:rsidRPr="00830F82" w:rsidRDefault="00191FB5" w:rsidP="003360D4">
      <w:pPr>
        <w:pStyle w:val="Ttulo4"/>
        <w:rPr>
          <w:lang w:val="es-BO"/>
        </w:rPr>
      </w:pPr>
      <w:r w:rsidRPr="00830F82">
        <w:rPr>
          <w:lang w:val="es-BO"/>
        </w:rPr>
        <w:t xml:space="preserve">Hechos 9:1 </w:t>
      </w:r>
      <w:r w:rsidR="0035613F" w:rsidRPr="00830F82">
        <w:rPr>
          <w:lang w:val="es-BO"/>
        </w:rPr>
        <w:t>–</w:t>
      </w:r>
      <w:r w:rsidR="0035613F">
        <w:rPr>
          <w:lang w:val="es-BO"/>
        </w:rPr>
        <w:t xml:space="preserve"> </w:t>
      </w:r>
      <w:r w:rsidR="0035613F" w:rsidRPr="00830F82">
        <w:rPr>
          <w:lang w:val="es-BO"/>
        </w:rPr>
        <w:t>“</w:t>
      </w:r>
      <w:r w:rsidR="0035613F" w:rsidRPr="0035613F">
        <w:rPr>
          <w:i/>
          <w:iCs/>
          <w:lang w:val="es-BO"/>
        </w:rPr>
        <w:t>Saulo</w:t>
      </w:r>
      <w:r w:rsidRPr="00830F82">
        <w:rPr>
          <w:i/>
          <w:iCs/>
          <w:lang w:val="es-BO"/>
        </w:rPr>
        <w:t>, respiraba todavía amenazas y muerte contra los discípulos del Señor…</w:t>
      </w:r>
      <w:r w:rsidR="004963D9" w:rsidRPr="00830F82">
        <w:rPr>
          <w:i/>
          <w:iCs/>
          <w:lang w:val="es-BO"/>
        </w:rPr>
        <w:t>”</w:t>
      </w:r>
      <w:r w:rsidRPr="00830F82">
        <w:rPr>
          <w:lang w:val="es-BO"/>
        </w:rPr>
        <w:t xml:space="preserve"> No conforme con esparcir de la ciudad de Jerusalén a los discípulos, Pablo, pid</w:t>
      </w:r>
      <w:r w:rsidR="00760F84" w:rsidRPr="00830F82">
        <w:rPr>
          <w:lang w:val="es-BO"/>
        </w:rPr>
        <w:t>ió</w:t>
      </w:r>
      <w:r w:rsidRPr="00830F82">
        <w:rPr>
          <w:lang w:val="es-BO"/>
        </w:rPr>
        <w:t xml:space="preserve"> al sumo sacerdote cartas para las sinagogas en la ciudad de Damasco, para seguir asolando a los creyentes. Hechos 9:1-9 </w:t>
      </w:r>
    </w:p>
    <w:p w14:paraId="05474FB7" w14:textId="08E1E881" w:rsidR="003360D4" w:rsidRPr="00830F82" w:rsidRDefault="00191FB5" w:rsidP="003360D4">
      <w:pPr>
        <w:pStyle w:val="Ttulo5"/>
      </w:pPr>
      <w:r w:rsidRPr="00830F82">
        <w:t>La conversión de</w:t>
      </w:r>
      <w:r w:rsidR="008E48C3" w:rsidRPr="00830F82">
        <w:t xml:space="preserve"> Saulo. En camino a Damasco Saulo tu</w:t>
      </w:r>
      <w:r w:rsidR="004963D9" w:rsidRPr="00830F82">
        <w:t>vo un</w:t>
      </w:r>
      <w:r w:rsidR="008E48C3" w:rsidRPr="00830F82">
        <w:t xml:space="preserve"> encuentro con el Señor Jesús resucitado de entre los muertos.</w:t>
      </w:r>
      <w:r w:rsidR="008E48C3" w:rsidRPr="00830F82">
        <w:rPr>
          <w:i/>
          <w:iCs/>
        </w:rPr>
        <w:t xml:space="preserve"> </w:t>
      </w:r>
      <w:r w:rsidR="008E48C3" w:rsidRPr="00830F82">
        <w:t>Hechos 9:3-6</w:t>
      </w:r>
      <w:r w:rsidR="008E48C3" w:rsidRPr="00830F82">
        <w:rPr>
          <w:i/>
          <w:iCs/>
        </w:rPr>
        <w:t xml:space="preserve"> </w:t>
      </w:r>
      <w:r w:rsidR="004963D9" w:rsidRPr="00830F82">
        <w:rPr>
          <w:i/>
          <w:iCs/>
        </w:rPr>
        <w:t>“</w:t>
      </w:r>
      <w:r w:rsidR="008E48C3" w:rsidRPr="00830F82">
        <w:rPr>
          <w:i/>
          <w:iCs/>
        </w:rPr>
        <w:t>Y mientras viajaba, al acercarse a Damasco de repente resplandeció a su alrededor una luz del cielo.</w:t>
      </w:r>
      <w:r w:rsidR="0016028C" w:rsidRPr="00830F82">
        <w:rPr>
          <w:i/>
          <w:iCs/>
        </w:rPr>
        <w:t xml:space="preserve"> 4</w:t>
      </w:r>
      <w:r w:rsidR="008E48C3" w:rsidRPr="00830F82">
        <w:rPr>
          <w:i/>
          <w:iCs/>
        </w:rPr>
        <w:t xml:space="preserve"> </w:t>
      </w:r>
      <w:proofErr w:type="gramStart"/>
      <w:r w:rsidR="008E48C3" w:rsidRPr="00830F82">
        <w:rPr>
          <w:i/>
          <w:iCs/>
        </w:rPr>
        <w:t>Al</w:t>
      </w:r>
      <w:proofErr w:type="gramEnd"/>
      <w:r w:rsidR="008E48C3" w:rsidRPr="00830F82">
        <w:rPr>
          <w:i/>
          <w:iCs/>
        </w:rPr>
        <w:t xml:space="preserve"> caer a tierra, oyó una voz que le decía: Saulo, Saulo, ¿por qué me persigues? 5 ¿Quién eres Señor?, pregunt</w:t>
      </w:r>
      <w:r w:rsidR="0016028C" w:rsidRPr="00830F82">
        <w:rPr>
          <w:i/>
          <w:iCs/>
        </w:rPr>
        <w:t>ó</w:t>
      </w:r>
      <w:r w:rsidR="008E48C3" w:rsidRPr="00830F82">
        <w:rPr>
          <w:i/>
          <w:iCs/>
        </w:rPr>
        <w:t xml:space="preserve"> Saulo. El Señor respondió: Yo soy Jesús a quien tú persigues; 6 </w:t>
      </w:r>
      <w:r w:rsidR="00125383" w:rsidRPr="00830F82">
        <w:rPr>
          <w:i/>
          <w:iCs/>
        </w:rPr>
        <w:t>levántate</w:t>
      </w:r>
      <w:r w:rsidR="008E48C3" w:rsidRPr="00830F82">
        <w:rPr>
          <w:i/>
          <w:iCs/>
        </w:rPr>
        <w:t xml:space="preserve"> entra a la ciudad, y se te </w:t>
      </w:r>
      <w:r w:rsidR="00125383" w:rsidRPr="00830F82">
        <w:rPr>
          <w:i/>
          <w:iCs/>
        </w:rPr>
        <w:t>dirá</w:t>
      </w:r>
      <w:r w:rsidR="008E48C3" w:rsidRPr="00830F82">
        <w:rPr>
          <w:i/>
          <w:iCs/>
        </w:rPr>
        <w:t xml:space="preserve"> lo que debes hacer</w:t>
      </w:r>
      <w:r w:rsidR="004963D9" w:rsidRPr="00830F82">
        <w:rPr>
          <w:i/>
          <w:iCs/>
        </w:rPr>
        <w:t>”</w:t>
      </w:r>
      <w:r w:rsidR="00125383" w:rsidRPr="00830F82">
        <w:rPr>
          <w:i/>
          <w:iCs/>
        </w:rPr>
        <w:t>.</w:t>
      </w:r>
    </w:p>
    <w:p w14:paraId="47D20878" w14:textId="1BAD040B" w:rsidR="00125383" w:rsidRPr="00830F82" w:rsidRDefault="00125383" w:rsidP="00125383">
      <w:pPr>
        <w:pStyle w:val="Ttulo5"/>
      </w:pPr>
      <w:r w:rsidRPr="00830F82">
        <w:t>El Señor había llamado a Pablo para el ministerio hacia los gentiles. Hechos 9:15-16</w:t>
      </w:r>
      <w:r w:rsidRPr="00830F82">
        <w:rPr>
          <w:i/>
          <w:iCs/>
        </w:rPr>
        <w:t xml:space="preserve"> </w:t>
      </w:r>
      <w:r w:rsidR="004963D9" w:rsidRPr="00830F82">
        <w:rPr>
          <w:i/>
          <w:iCs/>
        </w:rPr>
        <w:t>“</w:t>
      </w:r>
      <w:r w:rsidRPr="00830F82">
        <w:rPr>
          <w:i/>
          <w:iCs/>
        </w:rPr>
        <w:t>Pero el Señor le dijo: Ve, porque él es Mi instrumento escogido, para llevar Mi nombre en presencia de los gentiles, de los reyes y de los israelitas; 16 porque Yo le mostraré cuánto debe padecer por Mi nombre</w:t>
      </w:r>
      <w:r w:rsidR="004963D9" w:rsidRPr="00830F82">
        <w:rPr>
          <w:i/>
          <w:iCs/>
        </w:rPr>
        <w:t>”</w:t>
      </w:r>
      <w:r w:rsidRPr="00830F82">
        <w:rPr>
          <w:i/>
          <w:iCs/>
        </w:rPr>
        <w:t>.</w:t>
      </w:r>
      <w:r w:rsidRPr="00830F82">
        <w:t xml:space="preserve"> Hechos 22:3-16, Gálatas 1:15-17, Efesios 3:1-4, Romanos 11:13.</w:t>
      </w:r>
    </w:p>
    <w:p w14:paraId="17B97874" w14:textId="58D51A35" w:rsidR="007C1144" w:rsidRPr="00830F82" w:rsidRDefault="007C1144" w:rsidP="007C1144">
      <w:pPr>
        <w:pStyle w:val="Ttulo3"/>
      </w:pPr>
      <w:r w:rsidRPr="00830F82">
        <w:t>Efesios 1:1</w:t>
      </w:r>
      <w:r w:rsidR="0035613F">
        <w:t xml:space="preserve"> </w:t>
      </w:r>
      <w:proofErr w:type="gramStart"/>
      <w:r w:rsidR="0035613F">
        <w:t xml:space="preserve">– </w:t>
      </w:r>
      <w:r w:rsidR="004963D9" w:rsidRPr="00830F82">
        <w:t>”</w:t>
      </w:r>
      <w:proofErr w:type="gramEnd"/>
      <w:r w:rsidRPr="00830F82">
        <w:rPr>
          <w:i/>
          <w:iCs/>
        </w:rPr>
        <w:t xml:space="preserve"> Pablo, apóstol de Cristo Jesús por la voluntad de Dios</w:t>
      </w:r>
      <w:r w:rsidR="0016028C" w:rsidRPr="00830F82">
        <w:rPr>
          <w:i/>
          <w:iCs/>
        </w:rPr>
        <w:t xml:space="preserve"> </w:t>
      </w:r>
      <w:r w:rsidRPr="00830F82">
        <w:rPr>
          <w:i/>
          <w:iCs/>
        </w:rPr>
        <w:t>…</w:t>
      </w:r>
      <w:r w:rsidR="004963D9" w:rsidRPr="00830F82">
        <w:rPr>
          <w:i/>
          <w:iCs/>
        </w:rPr>
        <w:t>”</w:t>
      </w:r>
      <w:r w:rsidRPr="00830F82">
        <w:t xml:space="preserve"> </w:t>
      </w:r>
      <w:r w:rsidR="00DF03A5" w:rsidRPr="00830F82">
        <w:t>Es típico para Pablo presentarse</w:t>
      </w:r>
      <w:r w:rsidR="004963D9" w:rsidRPr="00830F82">
        <w:t xml:space="preserve"> a sí mismo </w:t>
      </w:r>
      <w:r w:rsidR="00DF03A5" w:rsidRPr="00830F82">
        <w:t>como apóstol</w:t>
      </w:r>
      <w:r w:rsidR="004963D9" w:rsidRPr="00830F82">
        <w:t>.</w:t>
      </w:r>
      <w:r w:rsidR="00DF03A5" w:rsidRPr="00830F82">
        <w:t xml:space="preserve"> </w:t>
      </w:r>
      <w:r w:rsidR="004963D9" w:rsidRPr="00830F82">
        <w:t>L</w:t>
      </w:r>
      <w:r w:rsidR="00DF03A5" w:rsidRPr="00830F82">
        <w:t>a palabra a</w:t>
      </w:r>
      <w:r w:rsidRPr="00830F82">
        <w:t>póstol significa enviado, Pablo ahora era</w:t>
      </w:r>
      <w:r w:rsidR="004963D9" w:rsidRPr="00830F82">
        <w:t xml:space="preserve"> el</w:t>
      </w:r>
      <w:r w:rsidRPr="00830F82">
        <w:t xml:space="preserve"> enviado de Cristo Jesús hacia los gentiles, eso significa</w:t>
      </w:r>
      <w:r w:rsidR="004963D9" w:rsidRPr="00830F82">
        <w:t xml:space="preserve"> que,</w:t>
      </w:r>
      <w:r w:rsidRPr="00830F82">
        <w:t xml:space="preserve"> por la autoridad de Cristo Jesús</w:t>
      </w:r>
      <w:r w:rsidR="004963D9" w:rsidRPr="00830F82">
        <w:t>,</w:t>
      </w:r>
      <w:r w:rsidRPr="00830F82">
        <w:t xml:space="preserve"> Pablo estaría entre los gentiles como apóstol. La palabra apóstol más tarde se convirtió en </w:t>
      </w:r>
      <w:r w:rsidR="00452C74" w:rsidRPr="00830F82">
        <w:t>título</w:t>
      </w:r>
      <w:r w:rsidRPr="00830F82">
        <w:t xml:space="preserve"> de autoridad dentro de la iglesia. Efesios 2:20</w:t>
      </w:r>
      <w:r w:rsidR="00DF03A5" w:rsidRPr="00830F82">
        <w:t>, Romanos 1:1, 1 Timoteo 1:1, 2 Timoteo 1:1, Colosenses 1:1.</w:t>
      </w:r>
    </w:p>
    <w:p w14:paraId="3A1023C7" w14:textId="7568F44B" w:rsidR="007C1144" w:rsidRPr="00830F82" w:rsidRDefault="007C1144" w:rsidP="007C1144">
      <w:pPr>
        <w:pStyle w:val="Ttulo4"/>
        <w:rPr>
          <w:lang w:val="es-BO"/>
        </w:rPr>
      </w:pPr>
      <w:r w:rsidRPr="00830F82">
        <w:rPr>
          <w:lang w:val="es-BO"/>
        </w:rPr>
        <w:t>Pablo,</w:t>
      </w:r>
      <w:r w:rsidR="00197CC6" w:rsidRPr="00830F82">
        <w:rPr>
          <w:lang w:val="es-BO"/>
        </w:rPr>
        <w:t xml:space="preserve"> al presentarse en la carta como</w:t>
      </w:r>
      <w:r w:rsidRPr="00830F82">
        <w:rPr>
          <w:lang w:val="es-BO"/>
        </w:rPr>
        <w:t xml:space="preserve"> apóstol de Cristo estaba mostrando que su apostolado no </w:t>
      </w:r>
      <w:r w:rsidR="00452C74" w:rsidRPr="00830F82">
        <w:rPr>
          <w:lang w:val="es-BO"/>
        </w:rPr>
        <w:t>venía</w:t>
      </w:r>
      <w:r w:rsidRPr="00830F82">
        <w:rPr>
          <w:lang w:val="es-BO"/>
        </w:rPr>
        <w:t xml:space="preserve"> de hombres</w:t>
      </w:r>
      <w:r w:rsidR="004963D9" w:rsidRPr="00830F82">
        <w:rPr>
          <w:lang w:val="es-BO"/>
        </w:rPr>
        <w:t xml:space="preserve">, </w:t>
      </w:r>
      <w:r w:rsidRPr="00830F82">
        <w:rPr>
          <w:lang w:val="es-BO"/>
        </w:rPr>
        <w:t>ni de</w:t>
      </w:r>
      <w:r w:rsidR="004963D9" w:rsidRPr="00830F82">
        <w:rPr>
          <w:lang w:val="es-BO"/>
        </w:rPr>
        <w:t xml:space="preserve"> una</w:t>
      </w:r>
      <w:r w:rsidRPr="00830F82">
        <w:rPr>
          <w:lang w:val="es-BO"/>
        </w:rPr>
        <w:t xml:space="preserve"> agencia de hombres</w:t>
      </w:r>
      <w:r w:rsidR="004963D9" w:rsidRPr="00830F82">
        <w:rPr>
          <w:lang w:val="es-BO"/>
        </w:rPr>
        <w:t>,</w:t>
      </w:r>
      <w:r w:rsidRPr="00830F82">
        <w:rPr>
          <w:lang w:val="es-BO"/>
        </w:rPr>
        <w:t xml:space="preserve"> sino de Cristo mismo por la Voluntad de Dios, ya que la </w:t>
      </w:r>
      <w:r w:rsidR="00042F70">
        <w:rPr>
          <w:lang w:val="es-BO"/>
        </w:rPr>
        <w:t>B</w:t>
      </w:r>
      <w:r w:rsidRPr="00830F82">
        <w:rPr>
          <w:lang w:val="es-BO"/>
        </w:rPr>
        <w:t xml:space="preserve">iblia solo menciona que hay doce apóstoles de Cristo y </w:t>
      </w:r>
      <w:r w:rsidR="00DF03A5" w:rsidRPr="00830F82">
        <w:rPr>
          <w:lang w:val="es-BO"/>
        </w:rPr>
        <w:t xml:space="preserve">Pablo </w:t>
      </w:r>
      <w:r w:rsidR="00197CC6" w:rsidRPr="00830F82">
        <w:rPr>
          <w:lang w:val="es-BO"/>
        </w:rPr>
        <w:t>sería</w:t>
      </w:r>
      <w:r w:rsidR="00DF03A5" w:rsidRPr="00830F82">
        <w:rPr>
          <w:lang w:val="es-BO"/>
        </w:rPr>
        <w:t xml:space="preserve"> el doceavo</w:t>
      </w:r>
      <w:r w:rsidR="00197CC6" w:rsidRPr="00830F82">
        <w:rPr>
          <w:lang w:val="es-BO"/>
        </w:rPr>
        <w:t xml:space="preserve">. </w:t>
      </w:r>
      <w:r w:rsidR="00DF03A5" w:rsidRPr="00830F82">
        <w:rPr>
          <w:lang w:val="es-BO"/>
        </w:rPr>
        <w:t xml:space="preserve">Gálatas 1:1, 1 Corintios 1:1, </w:t>
      </w:r>
    </w:p>
    <w:p w14:paraId="52A4F770" w14:textId="109573C3" w:rsidR="00DF03A5" w:rsidRPr="00830F82" w:rsidRDefault="00DF03A5" w:rsidP="00DF03A5">
      <w:pPr>
        <w:pStyle w:val="Ttulo4"/>
        <w:rPr>
          <w:lang w:val="es-BO"/>
        </w:rPr>
      </w:pPr>
      <w:r w:rsidRPr="00830F82">
        <w:rPr>
          <w:lang w:val="es-BO"/>
        </w:rPr>
        <w:t xml:space="preserve">Para ser apóstol de Cristo, uno tenía </w:t>
      </w:r>
      <w:r w:rsidR="004963D9" w:rsidRPr="00830F82">
        <w:rPr>
          <w:lang w:val="es-BO"/>
        </w:rPr>
        <w:t xml:space="preserve">que </w:t>
      </w:r>
      <w:r w:rsidRPr="00830F82">
        <w:rPr>
          <w:lang w:val="es-BO"/>
        </w:rPr>
        <w:t>ser testigo ocular de Cristo resucitado</w:t>
      </w:r>
      <w:r w:rsidR="00042F70">
        <w:rPr>
          <w:lang w:val="es-BO"/>
        </w:rPr>
        <w:t>.</w:t>
      </w:r>
      <w:r w:rsidR="00197CC6" w:rsidRPr="00830F82">
        <w:rPr>
          <w:lang w:val="es-BO"/>
        </w:rPr>
        <w:t xml:space="preserve"> </w:t>
      </w:r>
      <w:r w:rsidR="00042F70">
        <w:rPr>
          <w:lang w:val="es-BO"/>
        </w:rPr>
        <w:t>E</w:t>
      </w:r>
      <w:r w:rsidR="00197CC6" w:rsidRPr="00830F82">
        <w:rPr>
          <w:lang w:val="es-BO"/>
        </w:rPr>
        <w:t>n 1 Corintios 9:1-2 Pablo menciona que vio a Jesús</w:t>
      </w:r>
      <w:r w:rsidR="00042F70">
        <w:rPr>
          <w:lang w:val="es-BO"/>
        </w:rPr>
        <w:t>,</w:t>
      </w:r>
      <w:r w:rsidR="00197CC6" w:rsidRPr="00830F82">
        <w:rPr>
          <w:lang w:val="es-BO"/>
        </w:rPr>
        <w:t xml:space="preserve"> y los corint</w:t>
      </w:r>
      <w:r w:rsidR="004963D9" w:rsidRPr="00830F82">
        <w:rPr>
          <w:lang w:val="es-BO"/>
        </w:rPr>
        <w:t>i</w:t>
      </w:r>
      <w:r w:rsidR="00197CC6" w:rsidRPr="00830F82">
        <w:rPr>
          <w:lang w:val="es-BO"/>
        </w:rPr>
        <w:t>os</w:t>
      </w:r>
      <w:r w:rsidR="004963D9" w:rsidRPr="00830F82">
        <w:rPr>
          <w:lang w:val="es-BO"/>
        </w:rPr>
        <w:t>,</w:t>
      </w:r>
      <w:r w:rsidR="00197CC6" w:rsidRPr="00830F82">
        <w:rPr>
          <w:lang w:val="es-BO"/>
        </w:rPr>
        <w:t xml:space="preserve"> eran el sello de su apostolado</w:t>
      </w:r>
      <w:r w:rsidR="004963D9" w:rsidRPr="00830F82">
        <w:rPr>
          <w:lang w:val="es-BO"/>
        </w:rPr>
        <w:t>.</w:t>
      </w:r>
      <w:r w:rsidR="00197CC6" w:rsidRPr="00830F82">
        <w:rPr>
          <w:lang w:val="es-BO"/>
        </w:rPr>
        <w:t xml:space="preserve"> Pedro igual menciona que uno de los hombres que vio </w:t>
      </w:r>
      <w:r w:rsidR="004963D9" w:rsidRPr="00830F82">
        <w:rPr>
          <w:lang w:val="es-BO"/>
        </w:rPr>
        <w:t xml:space="preserve">a </w:t>
      </w:r>
      <w:r w:rsidR="00197CC6" w:rsidRPr="00830F82">
        <w:rPr>
          <w:lang w:val="es-BO"/>
        </w:rPr>
        <w:t>Cristo resucitado debe ocupar el lugar de Judas en Hechos 1:15-26, aunque Matías no cuenta con los doce porque no fue llamado por Cristo mismo,</w:t>
      </w:r>
      <w:r w:rsidR="002157CC" w:rsidRPr="00830F82">
        <w:rPr>
          <w:lang w:val="es-BO"/>
        </w:rPr>
        <w:t xml:space="preserve"> porque</w:t>
      </w:r>
      <w:r w:rsidR="00197CC6" w:rsidRPr="00830F82">
        <w:rPr>
          <w:lang w:val="es-BO"/>
        </w:rPr>
        <w:t xml:space="preserve"> otro de los requisitos para ser apóstol </w:t>
      </w:r>
      <w:r w:rsidR="00760F84" w:rsidRPr="00830F82">
        <w:rPr>
          <w:lang w:val="es-BO"/>
        </w:rPr>
        <w:t>tenía</w:t>
      </w:r>
      <w:r w:rsidR="00197CC6" w:rsidRPr="00830F82">
        <w:rPr>
          <w:lang w:val="es-BO"/>
        </w:rPr>
        <w:t xml:space="preserve"> que ser llamado por Cristo mismo</w:t>
      </w:r>
      <w:r w:rsidR="00042F70">
        <w:rPr>
          <w:lang w:val="es-BO"/>
        </w:rPr>
        <w:t>. E</w:t>
      </w:r>
      <w:r w:rsidR="002157CC" w:rsidRPr="00830F82">
        <w:rPr>
          <w:lang w:val="es-BO"/>
        </w:rPr>
        <w:t>n</w:t>
      </w:r>
      <w:r w:rsidR="00197CC6" w:rsidRPr="00830F82">
        <w:rPr>
          <w:lang w:val="es-BO"/>
        </w:rPr>
        <w:t xml:space="preserve"> Gálatas 1:1</w:t>
      </w:r>
      <w:r w:rsidR="002157CC" w:rsidRPr="00830F82">
        <w:rPr>
          <w:lang w:val="es-BO"/>
        </w:rPr>
        <w:t xml:space="preserve"> Pablo tiene doble llamamiento.</w:t>
      </w:r>
    </w:p>
    <w:p w14:paraId="0C5967D4" w14:textId="2957B97F" w:rsidR="002157CC" w:rsidRPr="00830F82" w:rsidRDefault="002157CC" w:rsidP="002157CC">
      <w:pPr>
        <w:pStyle w:val="Ttulo4"/>
        <w:rPr>
          <w:lang w:val="es-BO"/>
        </w:rPr>
      </w:pPr>
      <w:r w:rsidRPr="00830F82">
        <w:rPr>
          <w:lang w:val="es-BO"/>
        </w:rPr>
        <w:t>¿</w:t>
      </w:r>
      <w:r w:rsidR="00760F84" w:rsidRPr="00830F82">
        <w:rPr>
          <w:lang w:val="es-BO"/>
        </w:rPr>
        <w:t>E</w:t>
      </w:r>
      <w:r w:rsidRPr="00830F82">
        <w:rPr>
          <w:lang w:val="es-BO"/>
        </w:rPr>
        <w:t>xisten apóstoles de Cristo todavía? Con el tiempo aparecieron</w:t>
      </w:r>
      <w:r w:rsidR="004963D9" w:rsidRPr="00830F82">
        <w:rPr>
          <w:lang w:val="es-BO"/>
        </w:rPr>
        <w:t xml:space="preserve"> y aparecen</w:t>
      </w:r>
      <w:r w:rsidRPr="00830F82">
        <w:rPr>
          <w:lang w:val="es-BO"/>
        </w:rPr>
        <w:t xml:space="preserve"> falsos apóstoles que se autoproclaman como apóstoles de Cristo, no debemos ser engañados por estos hombres</w:t>
      </w:r>
      <w:r w:rsidR="004963D9" w:rsidRPr="00830F82">
        <w:rPr>
          <w:lang w:val="es-BO"/>
        </w:rPr>
        <w:t>.</w:t>
      </w:r>
      <w:r w:rsidRPr="00830F82">
        <w:rPr>
          <w:lang w:val="es-BO"/>
        </w:rPr>
        <w:t xml:space="preserve"> Apocalipsis 21:14 menciona que solo hay doce apóstoles, hombres que se proclaman como apóstoles solo vienen con engaños. 2 </w:t>
      </w:r>
      <w:proofErr w:type="gramStart"/>
      <w:r w:rsidRPr="00830F82">
        <w:rPr>
          <w:lang w:val="es-BO"/>
        </w:rPr>
        <w:t>Corintios</w:t>
      </w:r>
      <w:proofErr w:type="gramEnd"/>
      <w:r w:rsidRPr="00830F82">
        <w:rPr>
          <w:lang w:val="es-BO"/>
        </w:rPr>
        <w:t xml:space="preserve"> 11:13, Apocalipsis 2:2, 2 Pedro 2:1.</w:t>
      </w:r>
    </w:p>
    <w:p w14:paraId="2E6048E0" w14:textId="5086C5D2" w:rsidR="002157CC" w:rsidRPr="00830F82" w:rsidRDefault="004A2269" w:rsidP="004A2269">
      <w:pPr>
        <w:pStyle w:val="Ttulo4"/>
        <w:rPr>
          <w:lang w:val="es-BO"/>
        </w:rPr>
      </w:pPr>
      <w:r w:rsidRPr="00830F82">
        <w:rPr>
          <w:lang w:val="es-BO"/>
        </w:rPr>
        <w:lastRenderedPageBreak/>
        <w:t>Por Gálatas 1:1 entendemos que había apóstoles de hombre y de parte de hombre, entendiendo que la palabra apóstol significa enviado, podemos entender que estos eran enviados por los hombres. Tenemos mencionado como apóstoles a Bernabé y Pablo en Hechos 14:14 quienes fueron enviados por la iglesia de Antioquia. Ahora en este tiempo nosotros llamamos a estos hombres que son enviados</w:t>
      </w:r>
      <w:r w:rsidR="00042F70">
        <w:rPr>
          <w:lang w:val="es-BO"/>
        </w:rPr>
        <w:t>,</w:t>
      </w:r>
      <w:r w:rsidRPr="00830F82">
        <w:rPr>
          <w:lang w:val="es-BO"/>
        </w:rPr>
        <w:t xml:space="preserve"> misioneros.</w:t>
      </w:r>
    </w:p>
    <w:p w14:paraId="0D5B8FBB" w14:textId="6A52C8F9" w:rsidR="004A2269" w:rsidRPr="00830F82" w:rsidRDefault="004A2269" w:rsidP="004A2269">
      <w:pPr>
        <w:pStyle w:val="Ttulo3"/>
      </w:pPr>
      <w:r w:rsidRPr="00830F82">
        <w:t>Efesios 1:1b</w:t>
      </w:r>
      <w:r w:rsidRPr="00830F82">
        <w:rPr>
          <w:i/>
          <w:iCs/>
        </w:rPr>
        <w:t xml:space="preserve"> </w:t>
      </w:r>
      <w:r w:rsidR="00321C68" w:rsidRPr="00830F82">
        <w:rPr>
          <w:i/>
          <w:iCs/>
        </w:rPr>
        <w:t xml:space="preserve">… </w:t>
      </w:r>
      <w:r w:rsidR="00BE42AA" w:rsidRPr="00830F82">
        <w:rPr>
          <w:i/>
          <w:iCs/>
        </w:rPr>
        <w:t>“</w:t>
      </w:r>
      <w:r w:rsidR="00321C68" w:rsidRPr="00830F82">
        <w:rPr>
          <w:i/>
          <w:iCs/>
        </w:rPr>
        <w:t>A los santos [RV-60 en Cristo] que están en Éfeso…</w:t>
      </w:r>
      <w:r w:rsidR="00BE42AA" w:rsidRPr="00830F82">
        <w:rPr>
          <w:i/>
          <w:iCs/>
        </w:rPr>
        <w:t>”</w:t>
      </w:r>
      <w:r w:rsidR="00321C68" w:rsidRPr="00830F82">
        <w:t xml:space="preserve"> Pablo les llama a sus destinatarios santos que están en Éfeso, santos es el nombre para todos los que respondieron al evangelio por fe, todos los que creyeron en el evangelio son llamados santos porque Dios les </w:t>
      </w:r>
      <w:r w:rsidR="00BE42AA" w:rsidRPr="00830F82">
        <w:t>dio</w:t>
      </w:r>
      <w:r w:rsidR="00321C68" w:rsidRPr="00830F82">
        <w:t xml:space="preserve"> la posición de santos, la cual significa apartados o separados para Dios.</w:t>
      </w:r>
    </w:p>
    <w:p w14:paraId="42D3F3F0" w14:textId="0DD24D02" w:rsidR="00321C68" w:rsidRPr="00830F82" w:rsidRDefault="00321C68" w:rsidP="00321C68">
      <w:pPr>
        <w:pStyle w:val="Ttulo4"/>
        <w:rPr>
          <w:lang w:val="es-BO"/>
        </w:rPr>
      </w:pPr>
      <w:r w:rsidRPr="00830F82">
        <w:rPr>
          <w:lang w:val="es-BO"/>
        </w:rPr>
        <w:t>Aunque estos creyentes vivían en Éfeso, posicionalmente eran santos para Dios en el lugar que estaban</w:t>
      </w:r>
      <w:r w:rsidR="00B91D06" w:rsidRPr="00830F82">
        <w:rPr>
          <w:lang w:val="es-BO"/>
        </w:rPr>
        <w:t xml:space="preserve">, creo que </w:t>
      </w:r>
      <w:r w:rsidR="00BE42AA" w:rsidRPr="00830F82">
        <w:rPr>
          <w:lang w:val="es-BO"/>
        </w:rPr>
        <w:t>fue</w:t>
      </w:r>
      <w:r w:rsidR="00B91D06" w:rsidRPr="00830F82">
        <w:rPr>
          <w:lang w:val="es-BO"/>
        </w:rPr>
        <w:t xml:space="preserve"> </w:t>
      </w:r>
      <w:r w:rsidR="00BE42AA" w:rsidRPr="00830F82">
        <w:rPr>
          <w:lang w:val="es-BO"/>
        </w:rPr>
        <w:t>la primera palabra,</w:t>
      </w:r>
      <w:r w:rsidR="00B91D06" w:rsidRPr="00830F82">
        <w:rPr>
          <w:lang w:val="es-BO"/>
        </w:rPr>
        <w:t xml:space="preserve"> </w:t>
      </w:r>
      <w:r w:rsidR="00BE42AA" w:rsidRPr="00830F82">
        <w:rPr>
          <w:lang w:val="es-BO"/>
        </w:rPr>
        <w:t xml:space="preserve">con la </w:t>
      </w:r>
      <w:r w:rsidR="00B91D06" w:rsidRPr="00830F82">
        <w:rPr>
          <w:lang w:val="es-BO"/>
        </w:rPr>
        <w:t>cual se llamaba</w:t>
      </w:r>
      <w:r w:rsidR="00BE42AA" w:rsidRPr="00830F82">
        <w:rPr>
          <w:lang w:val="es-BO"/>
        </w:rPr>
        <w:t xml:space="preserve"> a</w:t>
      </w:r>
      <w:r w:rsidR="00B91D06" w:rsidRPr="00830F82">
        <w:rPr>
          <w:lang w:val="es-BO"/>
        </w:rPr>
        <w:t xml:space="preserve"> todos los creyentes</w:t>
      </w:r>
      <w:r w:rsidR="00BE42AA" w:rsidRPr="00830F82">
        <w:rPr>
          <w:lang w:val="es-BO"/>
        </w:rPr>
        <w:t>.</w:t>
      </w:r>
      <w:r w:rsidR="00B91D06" w:rsidRPr="00830F82">
        <w:rPr>
          <w:lang w:val="es-BO"/>
        </w:rPr>
        <w:t xml:space="preserve"> Pablo continuamente los llama a los creyentes </w:t>
      </w:r>
      <w:r w:rsidR="00BE42AA" w:rsidRPr="00830F82">
        <w:rPr>
          <w:lang w:val="es-BO"/>
        </w:rPr>
        <w:t>así</w:t>
      </w:r>
      <w:r w:rsidRPr="00830F82">
        <w:rPr>
          <w:lang w:val="es-BO"/>
        </w:rPr>
        <w:t>. Todo creyente tiene esta posición de santo ante los ojos de Dios en Cristo, también es llamado a vivir en esa santidad</w:t>
      </w:r>
      <w:r w:rsidR="00B91D06" w:rsidRPr="00830F82">
        <w:rPr>
          <w:lang w:val="es-BO"/>
        </w:rPr>
        <w:t xml:space="preserve">. 1 </w:t>
      </w:r>
      <w:proofErr w:type="gramStart"/>
      <w:r w:rsidR="00B91D06" w:rsidRPr="00830F82">
        <w:rPr>
          <w:lang w:val="es-BO"/>
        </w:rPr>
        <w:t>Corintios</w:t>
      </w:r>
      <w:proofErr w:type="gramEnd"/>
      <w:r w:rsidR="00B91D06" w:rsidRPr="00830F82">
        <w:rPr>
          <w:lang w:val="es-BO"/>
        </w:rPr>
        <w:t xml:space="preserve"> 1:1-2, 2 Corintios 1:1, Romanos 1:7, Filipenses 1:1, Colosenses 1:2</w:t>
      </w:r>
    </w:p>
    <w:p w14:paraId="2117C323" w14:textId="7730802D" w:rsidR="00B91D06" w:rsidRPr="00830F82" w:rsidRDefault="00B91D06" w:rsidP="00B91D06">
      <w:pPr>
        <w:pStyle w:val="Ttulo3"/>
      </w:pPr>
      <w:r w:rsidRPr="00830F82">
        <w:t>Efesios 1:1b</w:t>
      </w:r>
      <w:r w:rsidRPr="00830F82">
        <w:rPr>
          <w:i/>
          <w:iCs/>
        </w:rPr>
        <w:t xml:space="preserve"> … </w:t>
      </w:r>
      <w:r w:rsidR="00AC2068" w:rsidRPr="00830F82">
        <w:rPr>
          <w:i/>
          <w:iCs/>
        </w:rPr>
        <w:t>“A</w:t>
      </w:r>
      <w:r w:rsidRPr="00830F82">
        <w:rPr>
          <w:i/>
          <w:iCs/>
        </w:rPr>
        <w:t xml:space="preserve"> los santos que están en Éfeso y que son fieles en Cristo Jesús</w:t>
      </w:r>
      <w:r w:rsidR="00986404" w:rsidRPr="00830F82">
        <w:rPr>
          <w:i/>
          <w:iCs/>
        </w:rPr>
        <w:t>”</w:t>
      </w:r>
      <w:r w:rsidRPr="00830F82">
        <w:rPr>
          <w:i/>
          <w:iCs/>
        </w:rPr>
        <w:t>.</w:t>
      </w:r>
      <w:r w:rsidRPr="00830F82">
        <w:t xml:space="preserve"> </w:t>
      </w:r>
      <w:r w:rsidR="00FA2F5E" w:rsidRPr="00830F82">
        <w:t>Otro nombre para los destinatarios de Pablo es que son fieles en Cristo. Estas dos palabras santos y fieles son adjetivos que describen a los creyentes en Éfes</w:t>
      </w:r>
      <w:r w:rsidR="006B487E" w:rsidRPr="00830F82">
        <w:t>o. Colosenses 1:2</w:t>
      </w:r>
    </w:p>
    <w:p w14:paraId="3B1D3579" w14:textId="2CE220D4" w:rsidR="00A02A82" w:rsidRPr="00830F82" w:rsidRDefault="006B487E" w:rsidP="006B487E">
      <w:pPr>
        <w:pStyle w:val="Ttulo4"/>
        <w:rPr>
          <w:lang w:val="es-BO"/>
        </w:rPr>
      </w:pPr>
      <w:r w:rsidRPr="00830F82">
        <w:rPr>
          <w:lang w:val="es-BO"/>
        </w:rPr>
        <w:t>Los creyentes de Éfeso también tenían la posición de ser fieles en Cristo, aunque Pablo podría haberse referido a un grupo de hermanos que son fieles en Cristo que significa que caminaban por fe en Cristo. Pablo, solo en dos de sus epístolas empieza llamando a los creyentes</w:t>
      </w:r>
      <w:r w:rsidR="00A02A82" w:rsidRPr="00830F82">
        <w:rPr>
          <w:lang w:val="es-BO"/>
        </w:rPr>
        <w:t xml:space="preserve"> fieles en Cristo</w:t>
      </w:r>
      <w:r w:rsidRPr="00830F82">
        <w:rPr>
          <w:lang w:val="es-BO"/>
        </w:rPr>
        <w:t xml:space="preserve">. </w:t>
      </w:r>
      <w:r w:rsidR="00A02A82" w:rsidRPr="00830F82">
        <w:rPr>
          <w:lang w:val="es-BO"/>
        </w:rPr>
        <w:t>A</w:t>
      </w:r>
      <w:r w:rsidR="007E4A60" w:rsidRPr="00830F82">
        <w:rPr>
          <w:lang w:val="es-BO"/>
        </w:rPr>
        <w:t>sí</w:t>
      </w:r>
      <w:r w:rsidR="00A02A82" w:rsidRPr="00830F82">
        <w:rPr>
          <w:lang w:val="es-BO"/>
        </w:rPr>
        <w:t xml:space="preserve"> que la realidad de ser fieles en Cristo puede ser ciert</w:t>
      </w:r>
      <w:r w:rsidR="00042F70">
        <w:rPr>
          <w:lang w:val="es-BO"/>
        </w:rPr>
        <w:t xml:space="preserve">a, en </w:t>
      </w:r>
      <w:r w:rsidR="00A02A82" w:rsidRPr="00830F82">
        <w:rPr>
          <w:lang w:val="es-BO"/>
        </w:rPr>
        <w:t>aquellos creyentes que están caminado por fe. Efesios 1:1, Colosenses 1:2</w:t>
      </w:r>
      <w:r w:rsidR="00986404" w:rsidRPr="00830F82">
        <w:rPr>
          <w:lang w:val="es-BO"/>
        </w:rPr>
        <w:t xml:space="preserve"> </w:t>
      </w:r>
    </w:p>
    <w:p w14:paraId="755A8A51" w14:textId="12883106" w:rsidR="006B487E" w:rsidRPr="00830F82" w:rsidRDefault="006B487E" w:rsidP="006B487E">
      <w:pPr>
        <w:pStyle w:val="Ttulo4"/>
        <w:rPr>
          <w:lang w:val="es-BO"/>
        </w:rPr>
      </w:pPr>
      <w:r w:rsidRPr="00830F82">
        <w:rPr>
          <w:lang w:val="es-BO"/>
        </w:rPr>
        <w:t>Todos los creyentes han sido llamados por medio del evangelio a vivir por fe</w:t>
      </w:r>
      <w:r w:rsidR="00A02A82" w:rsidRPr="00830F82">
        <w:rPr>
          <w:lang w:val="es-BO"/>
        </w:rPr>
        <w:t>. Romanos 1:17</w:t>
      </w:r>
      <w:r w:rsidR="00A02A82" w:rsidRPr="00830F82">
        <w:rPr>
          <w:i/>
          <w:iCs/>
          <w:lang w:val="es-BO"/>
        </w:rPr>
        <w:t xml:space="preserve"> </w:t>
      </w:r>
      <w:r w:rsidR="00986404" w:rsidRPr="00830F82">
        <w:rPr>
          <w:i/>
          <w:iCs/>
          <w:lang w:val="es-BO"/>
        </w:rPr>
        <w:t>“</w:t>
      </w:r>
      <w:r w:rsidR="007E4A60" w:rsidRPr="00830F82">
        <w:rPr>
          <w:i/>
          <w:iCs/>
          <w:lang w:val="es-BO"/>
        </w:rPr>
        <w:t>Porque</w:t>
      </w:r>
      <w:r w:rsidR="00A02A82" w:rsidRPr="00830F82">
        <w:rPr>
          <w:i/>
          <w:iCs/>
          <w:lang w:val="es-BO"/>
        </w:rPr>
        <w:t xml:space="preserve"> en el evangelio la justicia de Dios se revela por fe</w:t>
      </w:r>
      <w:r w:rsidR="00A02A82" w:rsidRPr="00830F82">
        <w:rPr>
          <w:lang w:val="es-BO"/>
        </w:rPr>
        <w:t xml:space="preserve"> (Justificación)</w:t>
      </w:r>
      <w:r w:rsidR="00A02A82" w:rsidRPr="00830F82">
        <w:rPr>
          <w:i/>
          <w:iCs/>
          <w:lang w:val="es-BO"/>
        </w:rPr>
        <w:t xml:space="preserve"> y para fe</w:t>
      </w:r>
      <w:r w:rsidR="00A02A82" w:rsidRPr="00830F82">
        <w:rPr>
          <w:lang w:val="es-BO"/>
        </w:rPr>
        <w:t xml:space="preserve"> (Santificación)</w:t>
      </w:r>
      <w:r w:rsidR="00A02A82" w:rsidRPr="00830F82">
        <w:rPr>
          <w:i/>
          <w:iCs/>
          <w:lang w:val="es-BO"/>
        </w:rPr>
        <w:t xml:space="preserve"> como está escrito: MAS EL JUSTO POR LA FE VIVIRÁ</w:t>
      </w:r>
      <w:r w:rsidR="00986404" w:rsidRPr="00830F82">
        <w:rPr>
          <w:i/>
          <w:iCs/>
          <w:lang w:val="es-BO"/>
        </w:rPr>
        <w:t>”</w:t>
      </w:r>
      <w:r w:rsidR="00A02A82" w:rsidRPr="00830F82">
        <w:rPr>
          <w:i/>
          <w:iCs/>
          <w:lang w:val="es-BO"/>
        </w:rPr>
        <w:t>.</w:t>
      </w:r>
      <w:r w:rsidR="00A02A82" w:rsidRPr="00830F82">
        <w:rPr>
          <w:lang w:val="es-BO"/>
        </w:rPr>
        <w:t xml:space="preserve"> Significa que viva por la fe. La Biblia muestra que el creyente puede ser infiel, </w:t>
      </w:r>
      <w:r w:rsidR="00083B60" w:rsidRPr="00830F82">
        <w:rPr>
          <w:lang w:val="es-BO"/>
        </w:rPr>
        <w:t>2 Timoteo 2:</w:t>
      </w:r>
      <w:proofErr w:type="gramStart"/>
      <w:r w:rsidR="00083B60" w:rsidRPr="00830F82">
        <w:rPr>
          <w:lang w:val="es-BO"/>
        </w:rPr>
        <w:t>13</w:t>
      </w:r>
      <w:r w:rsidR="00083B60" w:rsidRPr="00830F82">
        <w:rPr>
          <w:i/>
          <w:iCs/>
          <w:lang w:val="es-BO"/>
        </w:rPr>
        <w:t xml:space="preserve"> </w:t>
      </w:r>
      <w:r w:rsidR="00D55BA7">
        <w:rPr>
          <w:i/>
          <w:iCs/>
          <w:lang w:val="es-BO"/>
        </w:rPr>
        <w:t xml:space="preserve"> “</w:t>
      </w:r>
      <w:proofErr w:type="gramEnd"/>
      <w:r w:rsidR="00083B60" w:rsidRPr="00830F82">
        <w:rPr>
          <w:i/>
          <w:iCs/>
          <w:lang w:val="es-BO"/>
        </w:rPr>
        <w:t>Si somos infieles, Él permanece fiel, pues no puede negarse Él mismo</w:t>
      </w:r>
      <w:r w:rsidR="00D55BA7">
        <w:rPr>
          <w:i/>
          <w:iCs/>
          <w:lang w:val="es-BO"/>
        </w:rPr>
        <w:t>”</w:t>
      </w:r>
      <w:r w:rsidR="00083B60" w:rsidRPr="00830F82">
        <w:rPr>
          <w:i/>
          <w:iCs/>
          <w:lang w:val="es-BO"/>
        </w:rPr>
        <w:t>.</w:t>
      </w:r>
      <w:r w:rsidR="00A02A82" w:rsidRPr="00830F82">
        <w:rPr>
          <w:lang w:val="es-BO"/>
        </w:rPr>
        <w:t xml:space="preserve"> Juan 20:27, Hechos 16:15</w:t>
      </w:r>
      <w:r w:rsidR="00133628" w:rsidRPr="00830F82">
        <w:rPr>
          <w:lang w:val="es-BO"/>
        </w:rPr>
        <w:t>, Apocalipsis 2:10, 13.</w:t>
      </w:r>
    </w:p>
    <w:p w14:paraId="3A48962D" w14:textId="65C2BDA9" w:rsidR="00133628" w:rsidRPr="00830F82" w:rsidRDefault="00B24CF1" w:rsidP="00133628">
      <w:pPr>
        <w:pStyle w:val="Ttulo2"/>
      </w:pPr>
      <w:r w:rsidRPr="00830F82">
        <w:t xml:space="preserve">Efesio 1:2 – </w:t>
      </w:r>
      <w:r w:rsidR="00133628" w:rsidRPr="00830F82">
        <w:t>Las bendiciones de parte de Dios y de Jesucristo para los santos y fieles.</w:t>
      </w:r>
    </w:p>
    <w:p w14:paraId="20D0AD37" w14:textId="01719153" w:rsidR="00133628" w:rsidRPr="00830F82" w:rsidRDefault="00133628" w:rsidP="00133628">
      <w:pPr>
        <w:pStyle w:val="Ttulo3"/>
      </w:pPr>
      <w:r w:rsidRPr="00830F82">
        <w:t>Efesios 1:2</w:t>
      </w:r>
      <w:r w:rsidR="00D55BA7">
        <w:t>”</w:t>
      </w:r>
      <w:r w:rsidRPr="00830F82">
        <w:rPr>
          <w:i/>
          <w:iCs/>
        </w:rPr>
        <w:t xml:space="preserve"> Gracia y paz a ustedes de parte de Dios nuestro Padre y del Señor Jesucristo</w:t>
      </w:r>
      <w:r w:rsidR="00D55BA7">
        <w:rPr>
          <w:i/>
          <w:iCs/>
        </w:rPr>
        <w:t>”</w:t>
      </w:r>
      <w:r w:rsidRPr="00830F82">
        <w:rPr>
          <w:i/>
          <w:iCs/>
        </w:rPr>
        <w:t>.</w:t>
      </w:r>
      <w:r w:rsidRPr="00830F82">
        <w:t xml:space="preserve"> </w:t>
      </w:r>
      <w:r w:rsidR="0035613F" w:rsidRPr="00830F82">
        <w:t>Es típico</w:t>
      </w:r>
      <w:r w:rsidRPr="00830F82">
        <w:t xml:space="preserve"> de Pablo darles un saludo deseándoles bendiciones de gracia y paz a todos los creyentes. Estas dos bendiciones solo provienen de Dios y de Jesucristo. Romanos 1:7</w:t>
      </w:r>
    </w:p>
    <w:p w14:paraId="571D38CA" w14:textId="7437F774" w:rsidR="00133628" w:rsidRPr="00830F82" w:rsidRDefault="00133628" w:rsidP="00133628">
      <w:pPr>
        <w:pStyle w:val="Ttulo4"/>
        <w:rPr>
          <w:lang w:val="es-BO"/>
        </w:rPr>
      </w:pPr>
      <w:r w:rsidRPr="00830F82">
        <w:rPr>
          <w:lang w:val="es-BO"/>
        </w:rPr>
        <w:t>La primera bendición que menciona es la gracia de parte de Dios. El creyente es receptor de la gracia abundante de manera continua desde el día que escuch</w:t>
      </w:r>
      <w:r w:rsidR="00986404" w:rsidRPr="00830F82">
        <w:rPr>
          <w:lang w:val="es-BO"/>
        </w:rPr>
        <w:t>ó</w:t>
      </w:r>
      <w:r w:rsidRPr="00830F82">
        <w:rPr>
          <w:lang w:val="es-BO"/>
        </w:rPr>
        <w:t xml:space="preserve"> y creyó en el evangelio</w:t>
      </w:r>
      <w:r w:rsidR="00986404" w:rsidRPr="00830F82">
        <w:rPr>
          <w:lang w:val="es-BO"/>
        </w:rPr>
        <w:t>.</w:t>
      </w:r>
      <w:r w:rsidRPr="00830F82">
        <w:rPr>
          <w:lang w:val="es-BO"/>
        </w:rPr>
        <w:t xml:space="preserve"> </w:t>
      </w:r>
      <w:r w:rsidR="00986404" w:rsidRPr="00830F82">
        <w:rPr>
          <w:lang w:val="es-BO"/>
        </w:rPr>
        <w:t>E</w:t>
      </w:r>
      <w:r w:rsidRPr="00830F82">
        <w:rPr>
          <w:lang w:val="es-BO"/>
        </w:rPr>
        <w:t xml:space="preserve">l desear la gracia recordaría al creyente </w:t>
      </w:r>
      <w:r w:rsidR="00A254F4" w:rsidRPr="00830F82">
        <w:rPr>
          <w:lang w:val="es-BO"/>
        </w:rPr>
        <w:t>dos cosas, que es un creyente débil y que necesita de la gracia de Dios todos los días para caminar por fe. Romanos 5:2, 20; 6:14, 2 Corintios 12:9</w:t>
      </w:r>
    </w:p>
    <w:p w14:paraId="23B86DFE" w14:textId="5FEECAEC" w:rsidR="00A254F4" w:rsidRPr="00830F82" w:rsidRDefault="00A254F4" w:rsidP="00A254F4">
      <w:pPr>
        <w:pStyle w:val="Ttulo4"/>
        <w:rPr>
          <w:lang w:val="es-BO"/>
        </w:rPr>
      </w:pPr>
      <w:r w:rsidRPr="00830F82">
        <w:rPr>
          <w:lang w:val="es-BO"/>
        </w:rPr>
        <w:lastRenderedPageBreak/>
        <w:t xml:space="preserve">La segunda bendición </w:t>
      </w:r>
      <w:r w:rsidR="009905BA" w:rsidRPr="00830F82">
        <w:rPr>
          <w:lang w:val="es-BO"/>
        </w:rPr>
        <w:t xml:space="preserve">a la </w:t>
      </w:r>
      <w:r w:rsidRPr="00830F82">
        <w:rPr>
          <w:lang w:val="es-BO"/>
        </w:rPr>
        <w:t xml:space="preserve">que Pablo </w:t>
      </w:r>
      <w:r w:rsidR="009905BA" w:rsidRPr="00830F82">
        <w:rPr>
          <w:lang w:val="es-BO"/>
        </w:rPr>
        <w:t>hace</w:t>
      </w:r>
      <w:r w:rsidRPr="00830F82">
        <w:rPr>
          <w:lang w:val="es-BO"/>
        </w:rPr>
        <w:t xml:space="preserve"> </w:t>
      </w:r>
      <w:r w:rsidR="009905BA" w:rsidRPr="00830F82">
        <w:rPr>
          <w:lang w:val="es-BO"/>
        </w:rPr>
        <w:t>mención</w:t>
      </w:r>
      <w:r w:rsidRPr="00830F82">
        <w:rPr>
          <w:lang w:val="es-BO"/>
        </w:rPr>
        <w:t xml:space="preserve"> es paz de parte de Dios y de Jesucristo</w:t>
      </w:r>
      <w:r w:rsidR="009905BA" w:rsidRPr="00830F82">
        <w:rPr>
          <w:lang w:val="es-BO"/>
        </w:rPr>
        <w:t>.</w:t>
      </w:r>
      <w:r w:rsidRPr="00830F82">
        <w:rPr>
          <w:lang w:val="es-BO"/>
        </w:rPr>
        <w:t xml:space="preserve"> </w:t>
      </w:r>
      <w:r w:rsidR="009905BA" w:rsidRPr="00830F82">
        <w:rPr>
          <w:lang w:val="es-BO"/>
        </w:rPr>
        <w:t>A</w:t>
      </w:r>
      <w:r w:rsidRPr="00830F82">
        <w:rPr>
          <w:lang w:val="es-BO"/>
        </w:rPr>
        <w:t>ntes de experimentar la paz de Dios</w:t>
      </w:r>
      <w:r w:rsidR="009905BA" w:rsidRPr="00830F82">
        <w:rPr>
          <w:lang w:val="es-BO"/>
        </w:rPr>
        <w:t>,</w:t>
      </w:r>
      <w:r w:rsidRPr="00830F82">
        <w:rPr>
          <w:lang w:val="es-BO"/>
        </w:rPr>
        <w:t xml:space="preserve"> uno debe experimentar la gracia de Dios, el creyente gusta de la gracia de Dios en el momento de la Salvación, luego puede también gustar de la paz de Dios y no puede ser al revés</w:t>
      </w:r>
      <w:r w:rsidR="000F42F3" w:rsidRPr="00830F82">
        <w:rPr>
          <w:lang w:val="es-BO"/>
        </w:rPr>
        <w:t>. Efesios 2:8, Romanos 5:20</w:t>
      </w:r>
    </w:p>
    <w:p w14:paraId="5824CC96" w14:textId="6739925A" w:rsidR="000F42F3" w:rsidRPr="00830F82" w:rsidRDefault="000F42F3" w:rsidP="000F42F3">
      <w:pPr>
        <w:pStyle w:val="Ttulo5"/>
      </w:pPr>
      <w:r w:rsidRPr="00830F82">
        <w:t>Romanos 5:1</w:t>
      </w:r>
      <w:r w:rsidRPr="00830F82">
        <w:rPr>
          <w:i/>
          <w:iCs/>
        </w:rPr>
        <w:t xml:space="preserve"> </w:t>
      </w:r>
      <w:r w:rsidR="0035613F">
        <w:rPr>
          <w:i/>
          <w:iCs/>
        </w:rPr>
        <w:t>“</w:t>
      </w:r>
      <w:r w:rsidRPr="00830F82">
        <w:rPr>
          <w:i/>
          <w:iCs/>
        </w:rPr>
        <w:t xml:space="preserve">Por tanto, habiendo sido justificado por la fe, tenemos </w:t>
      </w:r>
      <w:r w:rsidRPr="00830F82">
        <w:rPr>
          <w:b/>
          <w:bCs/>
          <w:i/>
          <w:iCs/>
        </w:rPr>
        <w:t>paz para con Dios</w:t>
      </w:r>
      <w:r w:rsidRPr="00830F82">
        <w:rPr>
          <w:i/>
          <w:iCs/>
        </w:rPr>
        <w:t xml:space="preserve"> por medio de nuestro Señor Jesucristo</w:t>
      </w:r>
      <w:r w:rsidR="009905BA" w:rsidRPr="00830F82">
        <w:rPr>
          <w:i/>
          <w:iCs/>
        </w:rPr>
        <w:t>”</w:t>
      </w:r>
      <w:r w:rsidRPr="00830F82">
        <w:rPr>
          <w:i/>
          <w:iCs/>
        </w:rPr>
        <w:t>.</w:t>
      </w:r>
      <w:r w:rsidRPr="00830F82">
        <w:t xml:space="preserve"> La paz con Dios es una posición fija que no cambia, la paz con Dios</w:t>
      </w:r>
      <w:r w:rsidR="009905BA" w:rsidRPr="00830F82">
        <w:t>, la</w:t>
      </w:r>
      <w:r w:rsidRPr="00830F82">
        <w:t xml:space="preserve"> tenemos gracias a nuestro Señor Jesucristo, significa</w:t>
      </w:r>
      <w:r w:rsidR="009905BA" w:rsidRPr="00830F82">
        <w:t xml:space="preserve"> que</w:t>
      </w:r>
      <w:r w:rsidRPr="00830F82">
        <w:t xml:space="preserve"> la enemistad entre Dios y el creyente termin</w:t>
      </w:r>
      <w:r w:rsidR="00760F84" w:rsidRPr="00830F82">
        <w:t>ó</w:t>
      </w:r>
      <w:r w:rsidRPr="00830F82">
        <w:t xml:space="preserve"> para siempre, Dios nunca más estará enojado con nosotros.</w:t>
      </w:r>
    </w:p>
    <w:p w14:paraId="40814F63" w14:textId="5DEA2848" w:rsidR="00C0488F" w:rsidRPr="00830F82" w:rsidRDefault="000F42F3" w:rsidP="00DD4084">
      <w:pPr>
        <w:pStyle w:val="Ttulo5"/>
      </w:pPr>
      <w:r w:rsidRPr="00830F82">
        <w:t>Las escrituras nos muestra</w:t>
      </w:r>
      <w:r w:rsidR="007942EC" w:rsidRPr="00830F82">
        <w:t>n</w:t>
      </w:r>
      <w:r w:rsidR="00C0488F" w:rsidRPr="00830F82">
        <w:t xml:space="preserve"> la paz con Dios y</w:t>
      </w:r>
      <w:r w:rsidRPr="00830F82">
        <w:t xml:space="preserve"> la paz de Dios</w:t>
      </w:r>
      <w:r w:rsidR="00C0488F" w:rsidRPr="00830F82">
        <w:t>. Paz de Dios</w:t>
      </w:r>
      <w:r w:rsidRPr="00830F82">
        <w:t xml:space="preserve"> tiene una condición</w:t>
      </w:r>
      <w:r w:rsidR="00C0488F" w:rsidRPr="00830F82">
        <w:t xml:space="preserve"> </w:t>
      </w:r>
      <w:r w:rsidR="00DD4084" w:rsidRPr="00830F82">
        <w:t>en la vida del creyente, el andar por el Espíritu, porque el fruto del Espíritu es paz. La paz de Dios es algo que el creyente puede experimentar en su andar diario por fe en este mundo donde la ansiedad, el afán, el estrés gobiernan. Juan 14:27, Gálatas 5:16, 22, Filipenses 4:6-7.</w:t>
      </w:r>
    </w:p>
    <w:p w14:paraId="67AE9E1A" w14:textId="2E90E764" w:rsidR="00C16E7E" w:rsidRPr="00830F82" w:rsidRDefault="00DD4084" w:rsidP="00DD4084">
      <w:pPr>
        <w:pStyle w:val="Ttulo4"/>
        <w:rPr>
          <w:lang w:val="es-BO"/>
        </w:rPr>
      </w:pPr>
      <w:r w:rsidRPr="00830F82">
        <w:rPr>
          <w:lang w:val="es-BO"/>
        </w:rPr>
        <w:t xml:space="preserve">Estas dos bendiciones gracia y paz tienen una fuente que son </w:t>
      </w:r>
      <w:r w:rsidRPr="00830F82">
        <w:rPr>
          <w:i/>
          <w:iCs/>
          <w:lang w:val="es-BO"/>
        </w:rPr>
        <w:t xml:space="preserve">Dios nuestro Padre y </w:t>
      </w:r>
      <w:r w:rsidR="00D55BA7">
        <w:rPr>
          <w:i/>
          <w:iCs/>
          <w:lang w:val="es-BO"/>
        </w:rPr>
        <w:t>EL</w:t>
      </w:r>
      <w:r w:rsidRPr="00830F82">
        <w:rPr>
          <w:i/>
          <w:iCs/>
          <w:lang w:val="es-BO"/>
        </w:rPr>
        <w:t xml:space="preserve"> Señor Jesucristo</w:t>
      </w:r>
      <w:r w:rsidRPr="00830F82">
        <w:rPr>
          <w:lang w:val="es-BO"/>
        </w:rPr>
        <w:t>, Pablo hace mención de nuestro Padre</w:t>
      </w:r>
      <w:r w:rsidR="00D55BA7">
        <w:rPr>
          <w:lang w:val="es-BO"/>
        </w:rPr>
        <w:t>.</w:t>
      </w:r>
      <w:r w:rsidRPr="00830F82">
        <w:rPr>
          <w:lang w:val="es-BO"/>
        </w:rPr>
        <w:t xml:space="preserve"> Dios ahora es Padre de todos los creyentes, siendo nuestro Padre</w:t>
      </w:r>
      <w:r w:rsidR="007942EC" w:rsidRPr="00830F82">
        <w:rPr>
          <w:lang w:val="es-BO"/>
        </w:rPr>
        <w:t>, Él</w:t>
      </w:r>
      <w:r w:rsidRPr="00830F82">
        <w:rPr>
          <w:lang w:val="es-BO"/>
        </w:rPr>
        <w:t xml:space="preserve"> da cosas buenas a sus hijos</w:t>
      </w:r>
      <w:r w:rsidR="00C16E7E" w:rsidRPr="00830F82">
        <w:rPr>
          <w:lang w:val="es-BO"/>
        </w:rPr>
        <w:t xml:space="preserve">, Juan 1:12, Mateo 7:11. </w:t>
      </w:r>
    </w:p>
    <w:p w14:paraId="49A2EBFC" w14:textId="4304094D" w:rsidR="00DD4084" w:rsidRPr="00830F82" w:rsidRDefault="00C16E7E" w:rsidP="00DD4084">
      <w:pPr>
        <w:pStyle w:val="Ttulo4"/>
        <w:rPr>
          <w:lang w:val="es-BO"/>
        </w:rPr>
      </w:pPr>
      <w:r w:rsidRPr="00830F82">
        <w:rPr>
          <w:lang w:val="es-BO"/>
        </w:rPr>
        <w:t xml:space="preserve">Estas bendiciones son doblemente grandiosas porque no solo viene de nuestro Padre sino también del Señor Jesucristo quien es nuestro Salvador. Aunque no se menciona el Espíritu Santo, Él es quien administra estas bendiciones en nuestras vidas, tenemos al Dios </w:t>
      </w:r>
      <w:r w:rsidR="007942EC" w:rsidRPr="00830F82">
        <w:rPr>
          <w:lang w:val="es-BO"/>
        </w:rPr>
        <w:t>T</w:t>
      </w:r>
      <w:r w:rsidRPr="00830F82">
        <w:rPr>
          <w:lang w:val="es-BO"/>
        </w:rPr>
        <w:t>rino obrando en nosotros.</w:t>
      </w:r>
    </w:p>
    <w:p w14:paraId="1BC9CF5D" w14:textId="77777777" w:rsidR="003360D4" w:rsidRPr="00830F82" w:rsidRDefault="003360D4" w:rsidP="003360D4">
      <w:pPr>
        <w:pStyle w:val="Ttulo6"/>
      </w:pPr>
      <w:r w:rsidRPr="00830F82">
        <w:t>Contenido 4</w:t>
      </w:r>
    </w:p>
    <w:p w14:paraId="4CA387CC" w14:textId="7B383B20" w:rsidR="003360D4" w:rsidRPr="00830F82" w:rsidRDefault="003360D4" w:rsidP="003360D4">
      <w:pPr>
        <w:pStyle w:val="Ttulo1"/>
      </w:pPr>
      <w:r w:rsidRPr="00830F82">
        <w:t xml:space="preserve"> Efesios 1:3-14 – Conociendo las Bendiciones Espirituales en Cristo.</w:t>
      </w:r>
    </w:p>
    <w:p w14:paraId="216A5E29" w14:textId="42732FD7" w:rsidR="0014627C" w:rsidRPr="00830F82" w:rsidRDefault="007066FF" w:rsidP="0014627C">
      <w:pPr>
        <w:pStyle w:val="Ttulo2"/>
      </w:pPr>
      <w:r w:rsidRPr="00830F82">
        <w:t>Efesios 1:3-6 – Bendecidos en Cristo con toda bendición espiritual</w:t>
      </w:r>
      <w:r w:rsidR="0014627C" w:rsidRPr="00830F82">
        <w:t xml:space="preserve"> </w:t>
      </w:r>
    </w:p>
    <w:p w14:paraId="5E6020EE" w14:textId="5C1A4102" w:rsidR="007066FF" w:rsidRPr="00830F82" w:rsidRDefault="007066FF" w:rsidP="007066FF">
      <w:pPr>
        <w:pStyle w:val="Ttulo3"/>
      </w:pPr>
      <w:r w:rsidRPr="00830F82">
        <w:t xml:space="preserve">Efesios 1:3 </w:t>
      </w:r>
      <w:r w:rsidR="00FC6C4A" w:rsidRPr="00830F82">
        <w:t>–“</w:t>
      </w:r>
      <w:r w:rsidR="00FC6C4A" w:rsidRPr="00830F82">
        <w:rPr>
          <w:i/>
          <w:iCs/>
        </w:rPr>
        <w:t>Bendito</w:t>
      </w:r>
      <w:r w:rsidRPr="00830F82">
        <w:rPr>
          <w:i/>
          <w:iCs/>
        </w:rPr>
        <w:t xml:space="preserve"> sea Dios y Padre de nuestro Señor Jesucristo, que nos ha bendecido con toda bendición espiritual en los lugares celestiales</w:t>
      </w:r>
      <w:r w:rsidR="007253A7" w:rsidRPr="00830F82">
        <w:rPr>
          <w:i/>
          <w:iCs/>
        </w:rPr>
        <w:t xml:space="preserve"> en Cristo</w:t>
      </w:r>
      <w:r w:rsidR="00FC6C4A" w:rsidRPr="00830F82">
        <w:rPr>
          <w:i/>
          <w:iCs/>
        </w:rPr>
        <w:t>”</w:t>
      </w:r>
      <w:r w:rsidR="007253A7" w:rsidRPr="00830F82">
        <w:rPr>
          <w:i/>
          <w:iCs/>
        </w:rPr>
        <w:t>.</w:t>
      </w:r>
      <w:r w:rsidRPr="00830F82">
        <w:rPr>
          <w:i/>
          <w:iCs/>
        </w:rPr>
        <w:t xml:space="preserve"> </w:t>
      </w:r>
      <w:r w:rsidRPr="00830F82">
        <w:t xml:space="preserve"> Dios</w:t>
      </w:r>
      <w:r w:rsidR="007253A7" w:rsidRPr="00830F82">
        <w:t>,</w:t>
      </w:r>
      <w:r w:rsidRPr="00830F82">
        <w:t xml:space="preserve"> es quien nos bendijo con toda bendición espiritual en los lugares celestiales en Cristo.</w:t>
      </w:r>
    </w:p>
    <w:p w14:paraId="502FA160" w14:textId="453BFD62" w:rsidR="0014627C" w:rsidRPr="00830F82" w:rsidRDefault="0014627C" w:rsidP="0014627C">
      <w:pPr>
        <w:pStyle w:val="Ttulo3"/>
      </w:pPr>
      <w:r w:rsidRPr="00830F82">
        <w:t>Efesios 1:3 –</w:t>
      </w:r>
      <w:r w:rsidRPr="00830F82">
        <w:rPr>
          <w:i/>
          <w:iCs/>
        </w:rPr>
        <w:t xml:space="preserve"> </w:t>
      </w:r>
      <w:r w:rsidR="00FC6C4A" w:rsidRPr="00830F82">
        <w:rPr>
          <w:i/>
          <w:iCs/>
        </w:rPr>
        <w:t>“</w:t>
      </w:r>
      <w:r w:rsidRPr="00830F82">
        <w:rPr>
          <w:i/>
          <w:iCs/>
        </w:rPr>
        <w:t xml:space="preserve">Bendito sea Dios y Padre de nuestro Señor Jesucristo, que nos ha bendecido con toda bendición espiritual en los lugares celestiales </w:t>
      </w:r>
      <w:r w:rsidRPr="00830F82">
        <w:rPr>
          <w:b/>
          <w:bCs/>
          <w:i/>
          <w:iCs/>
        </w:rPr>
        <w:t>en Cristo</w:t>
      </w:r>
      <w:r w:rsidR="00FC6C4A" w:rsidRPr="00830F82">
        <w:rPr>
          <w:b/>
          <w:bCs/>
          <w:i/>
          <w:iCs/>
        </w:rPr>
        <w:t>”</w:t>
      </w:r>
      <w:r w:rsidRPr="00830F82">
        <w:rPr>
          <w:i/>
          <w:iCs/>
        </w:rPr>
        <w:t>.</w:t>
      </w:r>
      <w:r w:rsidRPr="00830F82">
        <w:t xml:space="preserve"> La preposición EN Cristo </w:t>
      </w:r>
      <w:r w:rsidR="00663140" w:rsidRPr="00830F82">
        <w:t xml:space="preserve">indica que las bendiciones que </w:t>
      </w:r>
      <w:r w:rsidR="00FC6C4A" w:rsidRPr="00830F82">
        <w:t>recibimos</w:t>
      </w:r>
      <w:r w:rsidR="00663140" w:rsidRPr="00830F82">
        <w:t xml:space="preserve"> </w:t>
      </w:r>
      <w:r w:rsidR="00FC6C4A" w:rsidRPr="00830F82">
        <w:t>son debido</w:t>
      </w:r>
      <w:r w:rsidR="00663140" w:rsidRPr="00830F82">
        <w:t xml:space="preserve"> </w:t>
      </w:r>
      <w:r w:rsidR="00FC6C4A" w:rsidRPr="00830F82">
        <w:t>a</w:t>
      </w:r>
      <w:r w:rsidR="00663140" w:rsidRPr="00830F82">
        <w:t xml:space="preserve"> nuestra nueva posición de estar en Cristo</w:t>
      </w:r>
      <w:r w:rsidR="00FC6C4A" w:rsidRPr="00830F82">
        <w:t>.</w:t>
      </w:r>
      <w:r w:rsidR="00663140" w:rsidRPr="00830F82">
        <w:t xml:space="preserve"> </w:t>
      </w:r>
      <w:r w:rsidR="00FC6C4A" w:rsidRPr="00830F82">
        <w:t>T</w:t>
      </w:r>
      <w:r w:rsidR="00663140" w:rsidRPr="00830F82">
        <w:t>odos los creyentes est</w:t>
      </w:r>
      <w:r w:rsidR="00FC6C4A" w:rsidRPr="00830F82">
        <w:t>amos</w:t>
      </w:r>
      <w:r w:rsidR="00663140" w:rsidRPr="00830F82">
        <w:t xml:space="preserve"> en Cristo, esta es una posición fija. No fuimos bendecidos porque merecíamos</w:t>
      </w:r>
      <w:r w:rsidR="00D55BA7">
        <w:t xml:space="preserve">, </w:t>
      </w:r>
      <w:r w:rsidR="00663140" w:rsidRPr="00830F82">
        <w:t>sino fuimos bendecidos en nuestra unión con Cristo. Romanos 6:3-10</w:t>
      </w:r>
    </w:p>
    <w:p w14:paraId="0DF7DCD8" w14:textId="4A4EF223" w:rsidR="007066FF" w:rsidRPr="00830F82" w:rsidRDefault="007253A7" w:rsidP="007066FF">
      <w:pPr>
        <w:pStyle w:val="Ttulo4"/>
        <w:rPr>
          <w:lang w:val="es-BO"/>
        </w:rPr>
      </w:pPr>
      <w:r w:rsidRPr="00830F82">
        <w:rPr>
          <w:lang w:val="es-BO"/>
        </w:rPr>
        <w:t xml:space="preserve">Pablo nos lleva a los lugares celestiales para que consideremos todas </w:t>
      </w:r>
      <w:r w:rsidR="00D55BA7">
        <w:rPr>
          <w:lang w:val="es-BO"/>
        </w:rPr>
        <w:t xml:space="preserve">las </w:t>
      </w:r>
      <w:r w:rsidRPr="00830F82">
        <w:rPr>
          <w:lang w:val="es-BO"/>
        </w:rPr>
        <w:t>bendiciones que tenemos en Cristo, est</w:t>
      </w:r>
      <w:r w:rsidR="00FC6C4A" w:rsidRPr="00830F82">
        <w:rPr>
          <w:lang w:val="es-BO"/>
        </w:rPr>
        <w:t>a</w:t>
      </w:r>
      <w:r w:rsidRPr="00830F82">
        <w:rPr>
          <w:lang w:val="es-BO"/>
        </w:rPr>
        <w:t xml:space="preserve"> es </w:t>
      </w:r>
      <w:r w:rsidR="00FC6C4A" w:rsidRPr="00830F82">
        <w:rPr>
          <w:lang w:val="es-BO"/>
        </w:rPr>
        <w:t>la</w:t>
      </w:r>
      <w:r w:rsidRPr="00830F82">
        <w:rPr>
          <w:lang w:val="es-BO"/>
        </w:rPr>
        <w:t xml:space="preserve"> realidad de todos los creyentes en Cristo. Nos muestra que es Dios</w:t>
      </w:r>
      <w:r w:rsidR="00760F84" w:rsidRPr="00830F82">
        <w:rPr>
          <w:lang w:val="es-BO"/>
        </w:rPr>
        <w:t>,</w:t>
      </w:r>
      <w:r w:rsidRPr="00830F82">
        <w:rPr>
          <w:lang w:val="es-BO"/>
        </w:rPr>
        <w:t xml:space="preserve"> qui</w:t>
      </w:r>
      <w:r w:rsidR="00760F84" w:rsidRPr="00830F82">
        <w:rPr>
          <w:lang w:val="es-BO"/>
        </w:rPr>
        <w:t>é</w:t>
      </w:r>
      <w:r w:rsidRPr="00830F82">
        <w:rPr>
          <w:lang w:val="es-BO"/>
        </w:rPr>
        <w:t>n también</w:t>
      </w:r>
      <w:r w:rsidR="00760F84" w:rsidRPr="00830F82">
        <w:rPr>
          <w:lang w:val="es-BO"/>
        </w:rPr>
        <w:t>, es</w:t>
      </w:r>
      <w:r w:rsidRPr="00830F82">
        <w:rPr>
          <w:lang w:val="es-BO"/>
        </w:rPr>
        <w:t xml:space="preserve"> Padre de nuestro Señor </w:t>
      </w:r>
      <w:r w:rsidR="00D55BA7" w:rsidRPr="00830F82">
        <w:rPr>
          <w:lang w:val="es-BO"/>
        </w:rPr>
        <w:t>Jesucristo, quien</w:t>
      </w:r>
      <w:r w:rsidRPr="00830F82">
        <w:rPr>
          <w:lang w:val="es-BO"/>
        </w:rPr>
        <w:t xml:space="preserve"> nos ha bendecido con TODA bendición espiritual.</w:t>
      </w:r>
    </w:p>
    <w:p w14:paraId="59831501" w14:textId="5DD90573" w:rsidR="007253A7" w:rsidRPr="00830F82" w:rsidRDefault="007253A7" w:rsidP="007253A7">
      <w:pPr>
        <w:pStyle w:val="Ttulo4"/>
        <w:rPr>
          <w:lang w:val="es-BO"/>
        </w:rPr>
      </w:pPr>
      <w:r w:rsidRPr="00830F82">
        <w:rPr>
          <w:lang w:val="es-BO"/>
        </w:rPr>
        <w:lastRenderedPageBreak/>
        <w:t xml:space="preserve">Efesios 1:3b – </w:t>
      </w:r>
      <w:r w:rsidR="00E32097" w:rsidRPr="00830F82">
        <w:rPr>
          <w:lang w:val="es-BO"/>
        </w:rPr>
        <w:t>“</w:t>
      </w:r>
      <w:r w:rsidRPr="00830F82">
        <w:rPr>
          <w:i/>
          <w:iCs/>
          <w:lang w:val="es-BO"/>
        </w:rPr>
        <w:t xml:space="preserve">Bendito sea Dios y Padre de nuestro Señor Jesucristo, </w:t>
      </w:r>
      <w:r w:rsidRPr="00830F82">
        <w:rPr>
          <w:b/>
          <w:bCs/>
          <w:i/>
          <w:iCs/>
          <w:lang w:val="es-BO"/>
        </w:rPr>
        <w:t xml:space="preserve">que nos </w:t>
      </w:r>
      <w:r w:rsidRPr="00830F82">
        <w:rPr>
          <w:i/>
          <w:iCs/>
          <w:lang w:val="es-BO"/>
        </w:rPr>
        <w:t>ha bendecido con toda bendición espiritual…</w:t>
      </w:r>
      <w:r w:rsidRPr="00830F82">
        <w:rPr>
          <w:lang w:val="es-BO"/>
        </w:rPr>
        <w:t xml:space="preserve"> </w:t>
      </w:r>
      <w:r w:rsidR="00E32097" w:rsidRPr="00830F82">
        <w:rPr>
          <w:lang w:val="es-BO"/>
        </w:rPr>
        <w:t>“</w:t>
      </w:r>
      <w:r w:rsidRPr="00830F82">
        <w:rPr>
          <w:lang w:val="es-BO"/>
        </w:rPr>
        <w:t xml:space="preserve">El pronombre </w:t>
      </w:r>
      <w:r w:rsidRPr="00830F82">
        <w:rPr>
          <w:i/>
          <w:iCs/>
          <w:lang w:val="es-BO"/>
        </w:rPr>
        <w:t>nos</w:t>
      </w:r>
      <w:r w:rsidRPr="00830F82">
        <w:rPr>
          <w:lang w:val="es-BO"/>
        </w:rPr>
        <w:t xml:space="preserve"> habla de todos los creyentes sin excluir a los creyentes débiles o carnales</w:t>
      </w:r>
      <w:r w:rsidR="00EC3830" w:rsidRPr="00830F82">
        <w:rPr>
          <w:lang w:val="es-BO"/>
        </w:rPr>
        <w:t>. Ser bendecidos con toda bendición</w:t>
      </w:r>
      <w:r w:rsidR="0040286A" w:rsidRPr="00830F82">
        <w:rPr>
          <w:lang w:val="es-BO"/>
        </w:rPr>
        <w:t xml:space="preserve"> espiritual</w:t>
      </w:r>
      <w:r w:rsidR="00EC3830" w:rsidRPr="00830F82">
        <w:rPr>
          <w:lang w:val="es-BO"/>
        </w:rPr>
        <w:t xml:space="preserve"> es una realidad</w:t>
      </w:r>
      <w:r w:rsidR="0040286A" w:rsidRPr="00830F82">
        <w:rPr>
          <w:lang w:val="es-BO"/>
        </w:rPr>
        <w:t xml:space="preserve"> de todos los creyentes, esta es la razón por </w:t>
      </w:r>
      <w:r w:rsidR="00E32097" w:rsidRPr="00830F82">
        <w:rPr>
          <w:lang w:val="es-BO"/>
        </w:rPr>
        <w:t xml:space="preserve">la </w:t>
      </w:r>
      <w:r w:rsidR="0040286A" w:rsidRPr="00830F82">
        <w:rPr>
          <w:lang w:val="es-BO"/>
        </w:rPr>
        <w:t>cual Dios es alabado o bendito.</w:t>
      </w:r>
    </w:p>
    <w:p w14:paraId="1AE439D6" w14:textId="1E927EBB" w:rsidR="0052688B" w:rsidRPr="00830F82" w:rsidRDefault="0040286A" w:rsidP="0052688B">
      <w:pPr>
        <w:pStyle w:val="Ttulo4"/>
        <w:rPr>
          <w:lang w:val="es-BO"/>
        </w:rPr>
      </w:pPr>
      <w:r w:rsidRPr="00830F82">
        <w:rPr>
          <w:lang w:val="es-BO"/>
        </w:rPr>
        <w:t xml:space="preserve">Efesios 1:3c </w:t>
      </w:r>
      <w:r w:rsidR="00AC2068" w:rsidRPr="00830F82">
        <w:rPr>
          <w:lang w:val="es-BO"/>
        </w:rPr>
        <w:t>– “</w:t>
      </w:r>
      <w:r w:rsidR="00AC2068" w:rsidRPr="00830F82">
        <w:rPr>
          <w:i/>
          <w:iCs/>
          <w:lang w:val="es-BO"/>
        </w:rPr>
        <w:t>Bendito</w:t>
      </w:r>
      <w:r w:rsidRPr="00830F82">
        <w:rPr>
          <w:i/>
          <w:iCs/>
          <w:lang w:val="es-BO"/>
        </w:rPr>
        <w:t xml:space="preserve"> sea Dios y Padre de nuestro Señor Jesucristo, que nos</w:t>
      </w:r>
      <w:r w:rsidRPr="00830F82">
        <w:rPr>
          <w:b/>
          <w:bCs/>
          <w:i/>
          <w:iCs/>
          <w:lang w:val="es-BO"/>
        </w:rPr>
        <w:t xml:space="preserve"> ha bendecido</w:t>
      </w:r>
      <w:r w:rsidRPr="00830F82">
        <w:rPr>
          <w:i/>
          <w:iCs/>
          <w:lang w:val="es-BO"/>
        </w:rPr>
        <w:t xml:space="preserve"> con toda bendición espiritual…</w:t>
      </w:r>
      <w:r w:rsidRPr="00830F82">
        <w:rPr>
          <w:lang w:val="es-BO"/>
        </w:rPr>
        <w:t xml:space="preserve"> </w:t>
      </w:r>
      <w:r w:rsidR="00E32097" w:rsidRPr="00830F82">
        <w:rPr>
          <w:lang w:val="es-BO"/>
        </w:rPr>
        <w:t>“</w:t>
      </w:r>
      <w:r w:rsidRPr="00830F82">
        <w:rPr>
          <w:lang w:val="es-BO"/>
        </w:rPr>
        <w:t>El verbo UELOGESAS significa ha bendecido, es un verbo</w:t>
      </w:r>
      <w:r w:rsidR="0052688B" w:rsidRPr="00830F82">
        <w:rPr>
          <w:lang w:val="es-BO"/>
        </w:rPr>
        <w:t xml:space="preserve">, aoristo, activo, participio, indica que fuimos bendecidos con toda bendición espiritual en un punto del tiempo pasado y continúa siendo una realidad presente para el creyente. Ahora se puede decir </w:t>
      </w:r>
      <w:r w:rsidR="00E32097" w:rsidRPr="00830F82">
        <w:rPr>
          <w:lang w:val="es-BO"/>
        </w:rPr>
        <w:t xml:space="preserve">que </w:t>
      </w:r>
      <w:r w:rsidR="0052688B" w:rsidRPr="00830F82">
        <w:rPr>
          <w:lang w:val="es-BO"/>
        </w:rPr>
        <w:t xml:space="preserve">el creyente </w:t>
      </w:r>
      <w:r w:rsidR="00E32097" w:rsidRPr="00830F82">
        <w:rPr>
          <w:lang w:val="es-BO"/>
        </w:rPr>
        <w:t xml:space="preserve">es </w:t>
      </w:r>
      <w:r w:rsidR="0052688B" w:rsidRPr="00830F82">
        <w:rPr>
          <w:lang w:val="es-BO"/>
        </w:rPr>
        <w:t>bendecido.</w:t>
      </w:r>
    </w:p>
    <w:p w14:paraId="31A8193A" w14:textId="4FBCE795" w:rsidR="0014627C" w:rsidRPr="00830F82" w:rsidRDefault="002F1E23" w:rsidP="0014627C">
      <w:pPr>
        <w:pStyle w:val="Ttulo5"/>
      </w:pPr>
      <w:r w:rsidRPr="00830F82">
        <w:t xml:space="preserve">El creyente no debe intentar ganarse estas bendiciones, la palabra dice que ya </w:t>
      </w:r>
      <w:r w:rsidR="0014627C" w:rsidRPr="00830F82">
        <w:t>ha</w:t>
      </w:r>
      <w:r w:rsidRPr="00830F82">
        <w:t xml:space="preserve"> sido bendecido</w:t>
      </w:r>
      <w:r w:rsidR="0014627C" w:rsidRPr="00830F82">
        <w:t xml:space="preserve"> con toda bendición espiritual</w:t>
      </w:r>
      <w:r w:rsidRPr="00830F82">
        <w:t>, estas no son una recompensa por el buen comportamiento sino son un regalo de la gracia de Dios en Cristo.</w:t>
      </w:r>
      <w:r w:rsidR="0014627C" w:rsidRPr="00830F82">
        <w:t xml:space="preserve"> Si estas bendiciones fueran recompensadas por el buen comportamiento también les ser</w:t>
      </w:r>
      <w:r w:rsidR="00E32097" w:rsidRPr="00830F82">
        <w:t>ían</w:t>
      </w:r>
      <w:r w:rsidR="0014627C" w:rsidRPr="00830F82">
        <w:t xml:space="preserve"> quitada</w:t>
      </w:r>
      <w:r w:rsidR="00E32097" w:rsidRPr="00830F82">
        <w:t>s</w:t>
      </w:r>
      <w:r w:rsidR="0014627C" w:rsidRPr="00830F82">
        <w:t xml:space="preserve"> por el mal comportamiento.</w:t>
      </w:r>
    </w:p>
    <w:p w14:paraId="14CCAE06" w14:textId="22A769DB" w:rsidR="0052688B" w:rsidRPr="00830F82" w:rsidRDefault="0052688B" w:rsidP="0052688B">
      <w:pPr>
        <w:pStyle w:val="Ttulo4"/>
        <w:rPr>
          <w:lang w:val="es-BO"/>
        </w:rPr>
      </w:pPr>
      <w:r w:rsidRPr="00830F82">
        <w:rPr>
          <w:lang w:val="es-BO"/>
        </w:rPr>
        <w:t xml:space="preserve">Efesios 1:3d </w:t>
      </w:r>
      <w:r w:rsidR="00AC2068" w:rsidRPr="00830F82">
        <w:rPr>
          <w:lang w:val="es-BO"/>
        </w:rPr>
        <w:t>–“…</w:t>
      </w:r>
      <w:r w:rsidRPr="00830F82">
        <w:rPr>
          <w:i/>
          <w:iCs/>
          <w:lang w:val="es-BO"/>
        </w:rPr>
        <w:t xml:space="preserve"> que nos ha bendecido con toda bendición espiritual </w:t>
      </w:r>
      <w:r w:rsidRPr="00830F82">
        <w:rPr>
          <w:b/>
          <w:bCs/>
          <w:i/>
          <w:iCs/>
          <w:lang w:val="es-BO"/>
        </w:rPr>
        <w:t xml:space="preserve">en los lugares celestiales </w:t>
      </w:r>
      <w:r w:rsidRPr="00830F82">
        <w:rPr>
          <w:i/>
          <w:iCs/>
          <w:lang w:val="es-BO"/>
        </w:rPr>
        <w:t>en Cristo</w:t>
      </w:r>
      <w:r w:rsidR="00E32097" w:rsidRPr="00830F82">
        <w:rPr>
          <w:i/>
          <w:iCs/>
          <w:lang w:val="es-BO"/>
        </w:rPr>
        <w:t>”</w:t>
      </w:r>
      <w:r w:rsidRPr="00830F82">
        <w:rPr>
          <w:i/>
          <w:iCs/>
          <w:lang w:val="es-BO"/>
        </w:rPr>
        <w:t>.</w:t>
      </w:r>
      <w:r w:rsidRPr="00830F82">
        <w:rPr>
          <w:lang w:val="es-BO"/>
        </w:rPr>
        <w:t xml:space="preserve"> Se nos ha bendecido en los lugares celestiales, aunque no estamos presentes en los lugares celestiales, porque todavía no hemos sido glorificados aun, nuestras bendiciones son espirituales </w:t>
      </w:r>
      <w:r w:rsidR="002F1E23" w:rsidRPr="00830F82">
        <w:rPr>
          <w:lang w:val="es-BO"/>
        </w:rPr>
        <w:t>en los lugares celestiales en Cristo.</w:t>
      </w:r>
    </w:p>
    <w:p w14:paraId="0F4A01ED" w14:textId="1D652C3A" w:rsidR="002F1E23" w:rsidRPr="00830F82" w:rsidRDefault="00E32097" w:rsidP="00663140">
      <w:pPr>
        <w:pStyle w:val="Ttulo5"/>
      </w:pPr>
      <w:r w:rsidRPr="00830F82">
        <w:t>Es la</w:t>
      </w:r>
      <w:r w:rsidR="002F1E23" w:rsidRPr="00830F82">
        <w:t xml:space="preserve"> realidad del creyente</w:t>
      </w:r>
      <w:r w:rsidRPr="00830F82">
        <w:t>,</w:t>
      </w:r>
      <w:r w:rsidR="002F1E23" w:rsidRPr="00830F82">
        <w:t xml:space="preserve"> </w:t>
      </w:r>
      <w:r w:rsidR="00232441" w:rsidRPr="00830F82">
        <w:t>está</w:t>
      </w:r>
      <w:r w:rsidR="002F1E23" w:rsidRPr="00830F82">
        <w:t xml:space="preserve"> sentado en los lugares celestiales con Cristo. Efesios 2:6</w:t>
      </w:r>
      <w:r w:rsidR="002F1E23" w:rsidRPr="00830F82">
        <w:rPr>
          <w:i/>
          <w:iCs/>
        </w:rPr>
        <w:t xml:space="preserve"> y con Él nos resucit</w:t>
      </w:r>
      <w:r w:rsidR="00760F84" w:rsidRPr="00830F82">
        <w:rPr>
          <w:i/>
          <w:iCs/>
        </w:rPr>
        <w:t>ó</w:t>
      </w:r>
      <w:r w:rsidR="002F1E23" w:rsidRPr="00830F82">
        <w:rPr>
          <w:i/>
          <w:iCs/>
        </w:rPr>
        <w:t xml:space="preserve"> y con Él nos sentó en los lugares celestiales en Cristo Jesús.</w:t>
      </w:r>
      <w:r w:rsidR="002F1E23" w:rsidRPr="00830F82">
        <w:t xml:space="preserve"> Gracias a nuestra identificación con Cristo</w:t>
      </w:r>
      <w:r w:rsidR="0014627C" w:rsidRPr="00830F82">
        <w:t>,</w:t>
      </w:r>
      <w:r w:rsidR="002F1E23" w:rsidRPr="00830F82">
        <w:t xml:space="preserve"> ahora hemos sido colocados en una posición en los lugares celestiales en Cristo. Colosenses 3:1-4</w:t>
      </w:r>
    </w:p>
    <w:p w14:paraId="338BCE2B" w14:textId="59E9DD67" w:rsidR="0052688B" w:rsidRPr="00830F82" w:rsidRDefault="0052688B" w:rsidP="0052688B">
      <w:pPr>
        <w:pStyle w:val="Ttulo5"/>
      </w:pPr>
      <w:r w:rsidRPr="00830F82">
        <w:t>No fuimos bendecidos aquí en la tierra, ya no somos terrenales</w:t>
      </w:r>
      <w:r w:rsidR="0014627C" w:rsidRPr="00830F82">
        <w:t>, no debemos buscar estas bendiciones aquí en la tierra</w:t>
      </w:r>
      <w:r w:rsidR="00663140" w:rsidRPr="00830F82">
        <w:t>, tampoco debes intentar ganártelas</w:t>
      </w:r>
      <w:r w:rsidR="00E32097" w:rsidRPr="00830F82">
        <w:t xml:space="preserve">, </w:t>
      </w:r>
      <w:r w:rsidR="00663140" w:rsidRPr="00830F82">
        <w:t>ya</w:t>
      </w:r>
      <w:r w:rsidR="00E32097" w:rsidRPr="00830F82">
        <w:t xml:space="preserve"> que</w:t>
      </w:r>
      <w:r w:rsidR="00663140" w:rsidRPr="00830F82">
        <w:t xml:space="preserve"> las tienes en Cristo.</w:t>
      </w:r>
    </w:p>
    <w:p w14:paraId="573995BB" w14:textId="0E9357BB" w:rsidR="003360D4" w:rsidRPr="00830F82" w:rsidRDefault="00663140" w:rsidP="003360D4">
      <w:pPr>
        <w:pStyle w:val="Ttulo3"/>
      </w:pPr>
      <w:r w:rsidRPr="00830F82">
        <w:t xml:space="preserve">Efesios 1:4 </w:t>
      </w:r>
      <w:r w:rsidR="001A372C" w:rsidRPr="00830F82">
        <w:t>–</w:t>
      </w:r>
      <w:r w:rsidR="001A372C" w:rsidRPr="00830F82">
        <w:rPr>
          <w:i/>
          <w:iCs/>
        </w:rPr>
        <w:t xml:space="preserve"> </w:t>
      </w:r>
      <w:r w:rsidR="00A03F2A" w:rsidRPr="00830F82">
        <w:rPr>
          <w:i/>
          <w:iCs/>
        </w:rPr>
        <w:t>“</w:t>
      </w:r>
      <w:r w:rsidR="001A372C" w:rsidRPr="00830F82">
        <w:rPr>
          <w:i/>
          <w:iCs/>
        </w:rPr>
        <w:t>Porque Dios nos escogió en Cristo antes de la fundación del mundo, para que fuéramos santos y sin mancha delante de Él</w:t>
      </w:r>
      <w:r w:rsidR="00A03F2A" w:rsidRPr="00830F82">
        <w:rPr>
          <w:i/>
          <w:iCs/>
        </w:rPr>
        <w:t>”</w:t>
      </w:r>
      <w:r w:rsidR="001A372C" w:rsidRPr="00830F82">
        <w:rPr>
          <w:i/>
          <w:iCs/>
        </w:rPr>
        <w:t>.</w:t>
      </w:r>
      <w:r w:rsidR="001A372C" w:rsidRPr="00830F82">
        <w:t xml:space="preserve"> La primera bendición que se menciona es que Dios nos escogió en Cristo, esto</w:t>
      </w:r>
      <w:r w:rsidR="00A03F2A" w:rsidRPr="00830F82">
        <w:t>,</w:t>
      </w:r>
      <w:r w:rsidR="001A372C" w:rsidRPr="00830F82">
        <w:t xml:space="preserve"> fue </w:t>
      </w:r>
      <w:r w:rsidR="00A03F2A" w:rsidRPr="00830F82">
        <w:t>a</w:t>
      </w:r>
      <w:r w:rsidR="001A372C" w:rsidRPr="00830F82">
        <w:t>ntes de poner los cimientos de la tierra, antes de que cualquier cosa existiera, Dios hizo los planes y nos escogió en Cristo.</w:t>
      </w:r>
    </w:p>
    <w:p w14:paraId="239663DF" w14:textId="46A08358" w:rsidR="001A372C" w:rsidRPr="00830F82" w:rsidRDefault="001A372C" w:rsidP="001A372C">
      <w:pPr>
        <w:pStyle w:val="Ttulo4"/>
        <w:rPr>
          <w:lang w:val="es-BO"/>
        </w:rPr>
      </w:pPr>
      <w:r w:rsidRPr="00830F82">
        <w:rPr>
          <w:lang w:val="es-BO"/>
        </w:rPr>
        <w:t>Este pasaje a menudo tiene malas interpretaciones, de este pasaje sale la doctrina de la elección</w:t>
      </w:r>
      <w:r w:rsidR="00A03F2A" w:rsidRPr="00830F82">
        <w:rPr>
          <w:lang w:val="es-BO"/>
        </w:rPr>
        <w:t>. P</w:t>
      </w:r>
      <w:r w:rsidRPr="00830F82">
        <w:rPr>
          <w:lang w:val="es-BO"/>
        </w:rPr>
        <w:t xml:space="preserve">ara interpretar </w:t>
      </w:r>
      <w:r w:rsidR="00A03F2A" w:rsidRPr="00830F82">
        <w:rPr>
          <w:lang w:val="es-BO"/>
        </w:rPr>
        <w:t xml:space="preserve">correctamente, primero, </w:t>
      </w:r>
      <w:r w:rsidRPr="00830F82">
        <w:rPr>
          <w:lang w:val="es-BO"/>
        </w:rPr>
        <w:t xml:space="preserve">debemos hacernos </w:t>
      </w:r>
      <w:r w:rsidR="00AC2068" w:rsidRPr="00830F82">
        <w:rPr>
          <w:lang w:val="es-BO"/>
        </w:rPr>
        <w:t>algunas preguntas</w:t>
      </w:r>
      <w:r w:rsidRPr="00830F82">
        <w:rPr>
          <w:lang w:val="es-BO"/>
        </w:rPr>
        <w:t xml:space="preserve"> ¿Para qué nos escogió Dios antes de la fundación del mundo? ¿</w:t>
      </w:r>
      <w:r w:rsidR="00A03F2A" w:rsidRPr="00830F82">
        <w:rPr>
          <w:lang w:val="es-BO"/>
        </w:rPr>
        <w:t>E</w:t>
      </w:r>
      <w:r w:rsidRPr="00830F82">
        <w:rPr>
          <w:lang w:val="es-BO"/>
        </w:rPr>
        <w:t>n quién nos escogió Dios antes de la fundación del mundo? ¿Cómo escoge Dios? Estas preguntas son relevantes.</w:t>
      </w:r>
    </w:p>
    <w:p w14:paraId="0077E175" w14:textId="6EC91BFF" w:rsidR="001A372C" w:rsidRPr="00830F82" w:rsidRDefault="001A372C" w:rsidP="001A372C">
      <w:pPr>
        <w:pStyle w:val="Ttulo4"/>
        <w:rPr>
          <w:lang w:val="es-BO"/>
        </w:rPr>
      </w:pPr>
      <w:r w:rsidRPr="00830F82">
        <w:rPr>
          <w:lang w:val="es-BO"/>
        </w:rPr>
        <w:t xml:space="preserve">Efesios </w:t>
      </w:r>
      <w:r w:rsidR="00A03F2A" w:rsidRPr="00830F82">
        <w:rPr>
          <w:lang w:val="es-BO"/>
        </w:rPr>
        <w:t>1: 4a</w:t>
      </w:r>
      <w:r w:rsidRPr="00830F82">
        <w:rPr>
          <w:lang w:val="es-BO"/>
        </w:rPr>
        <w:t xml:space="preserve"> </w:t>
      </w:r>
      <w:r w:rsidR="00AC2068" w:rsidRPr="00830F82">
        <w:rPr>
          <w:lang w:val="es-BO"/>
        </w:rPr>
        <w:t>–“Porque</w:t>
      </w:r>
      <w:r w:rsidRPr="00830F82">
        <w:rPr>
          <w:i/>
          <w:iCs/>
          <w:lang w:val="es-BO"/>
        </w:rPr>
        <w:t xml:space="preserve"> Dios </w:t>
      </w:r>
      <w:r w:rsidRPr="00830F82">
        <w:rPr>
          <w:b/>
          <w:bCs/>
          <w:i/>
          <w:iCs/>
          <w:lang w:val="es-BO"/>
        </w:rPr>
        <w:t>nos escogió</w:t>
      </w:r>
      <w:r w:rsidRPr="00830F82">
        <w:rPr>
          <w:i/>
          <w:iCs/>
          <w:lang w:val="es-BO"/>
        </w:rPr>
        <w:t xml:space="preserve"> en </w:t>
      </w:r>
      <w:r w:rsidR="00AC2068" w:rsidRPr="00830F82">
        <w:rPr>
          <w:i/>
          <w:iCs/>
          <w:lang w:val="es-BO"/>
        </w:rPr>
        <w:t>Cristo” …</w:t>
      </w:r>
      <w:r w:rsidRPr="00830F82">
        <w:rPr>
          <w:lang w:val="es-BO"/>
        </w:rPr>
        <w:t xml:space="preserve"> </w:t>
      </w:r>
      <w:r w:rsidR="00AB35E5" w:rsidRPr="00830F82">
        <w:rPr>
          <w:lang w:val="es-BO"/>
        </w:rPr>
        <w:t xml:space="preserve">otra vez tenemos el pronombre </w:t>
      </w:r>
      <w:r w:rsidR="00AB35E5" w:rsidRPr="00830F82">
        <w:rPr>
          <w:i/>
          <w:iCs/>
          <w:lang w:val="es-BO"/>
        </w:rPr>
        <w:t>nos</w:t>
      </w:r>
      <w:r w:rsidR="00AB35E5" w:rsidRPr="00830F82">
        <w:rPr>
          <w:lang w:val="es-BO"/>
        </w:rPr>
        <w:t xml:space="preserve"> esto es también una realidad de cada creyente que ha sido escog</w:t>
      </w:r>
      <w:r w:rsidR="00A03F2A" w:rsidRPr="00830F82">
        <w:rPr>
          <w:lang w:val="es-BO"/>
        </w:rPr>
        <w:t>ido</w:t>
      </w:r>
      <w:r w:rsidR="00AB35E5" w:rsidRPr="00830F82">
        <w:rPr>
          <w:lang w:val="es-BO"/>
        </w:rPr>
        <w:t xml:space="preserve"> en Cristo</w:t>
      </w:r>
      <w:r w:rsidR="00A03F2A" w:rsidRPr="00830F82">
        <w:rPr>
          <w:lang w:val="es-BO"/>
        </w:rPr>
        <w:t>.</w:t>
      </w:r>
      <w:r w:rsidR="00AB35E5" w:rsidRPr="00830F82">
        <w:rPr>
          <w:lang w:val="es-BO"/>
        </w:rPr>
        <w:t xml:space="preserve"> Dios </w:t>
      </w:r>
      <w:r w:rsidR="00AC2068" w:rsidRPr="00830F82">
        <w:rPr>
          <w:lang w:val="es-BO"/>
        </w:rPr>
        <w:t>es quien</w:t>
      </w:r>
      <w:r w:rsidR="00AB35E5" w:rsidRPr="00830F82">
        <w:rPr>
          <w:lang w:val="es-BO"/>
        </w:rPr>
        <w:t xml:space="preserve"> ha escogido.</w:t>
      </w:r>
    </w:p>
    <w:p w14:paraId="71E1B562" w14:textId="21FEA388" w:rsidR="00AB35E5" w:rsidRPr="00830F82" w:rsidRDefault="00AB35E5" w:rsidP="00AB35E5">
      <w:pPr>
        <w:pStyle w:val="Ttulo5"/>
      </w:pPr>
      <w:r w:rsidRPr="00830F82">
        <w:lastRenderedPageBreak/>
        <w:t xml:space="preserve">Debemos entender que Dios es </w:t>
      </w:r>
      <w:r w:rsidR="005E3519" w:rsidRPr="00830F82">
        <w:t>OMNISCIENTE</w:t>
      </w:r>
      <w:r w:rsidRPr="00830F82">
        <w:t xml:space="preserve"> significa que Dios sabe todo, esto incluye todas las posibilidades o eventos que podría haber pasado las cuales no pasaron. Por ejemplo, a menudo las personas dicen: que habría pasado si hubiera estudiado una carrera; que habría pasado si hubiera tomado otra ruta. Todas esas posibilidades Dios sabe porque es Omnisciente.</w:t>
      </w:r>
      <w:r w:rsidR="0011113A" w:rsidRPr="00830F82">
        <w:t xml:space="preserve"> Salmo 139:1-4, Mateo 6:8; 11:20-24</w:t>
      </w:r>
    </w:p>
    <w:p w14:paraId="63DBE8AE" w14:textId="60604DA7" w:rsidR="00AB35E5" w:rsidRPr="00830F82" w:rsidRDefault="00AB35E5" w:rsidP="00AB35E5">
      <w:pPr>
        <w:pStyle w:val="Ttulo5"/>
      </w:pPr>
      <w:r w:rsidRPr="00830F82">
        <w:t>T</w:t>
      </w:r>
      <w:r w:rsidR="0011113A" w:rsidRPr="00830F82">
        <w:t xml:space="preserve">enemos también </w:t>
      </w:r>
      <w:r w:rsidR="005E3519" w:rsidRPr="00830F82">
        <w:t xml:space="preserve">la PRESCIENCIA de Dios, significa conocer de antemano lo que va a pasar. Dios en su Presciencia conoció de antemano quienes iban a creer en el evangelio, esto no es lo mismo </w:t>
      </w:r>
      <w:r w:rsidR="00615421" w:rsidRPr="00830F82">
        <w:t>forzar a hacer o creer</w:t>
      </w:r>
      <w:r w:rsidR="005E3519" w:rsidRPr="00830F82">
        <w:t xml:space="preserve">. Así que Dios puede saber de antemano las cosas que van a pasar si no fuera así Dios no </w:t>
      </w:r>
      <w:r w:rsidR="00615421" w:rsidRPr="00830F82">
        <w:t>sería</w:t>
      </w:r>
      <w:r w:rsidR="005E3519" w:rsidRPr="00830F82">
        <w:t xml:space="preserve"> Dios.</w:t>
      </w:r>
      <w:r w:rsidR="00ED381F" w:rsidRPr="00830F82">
        <w:t xml:space="preserve"> Hechos 2:23, 1 Pedro 1:2.</w:t>
      </w:r>
    </w:p>
    <w:p w14:paraId="6563F719" w14:textId="54567476" w:rsidR="00ED381F" w:rsidRPr="00830F82" w:rsidRDefault="00ED381F" w:rsidP="00ED381F">
      <w:pPr>
        <w:pStyle w:val="Ttulo4"/>
        <w:rPr>
          <w:lang w:val="es-BO"/>
        </w:rPr>
      </w:pPr>
      <w:r w:rsidRPr="00830F82">
        <w:rPr>
          <w:lang w:val="es-BO"/>
        </w:rPr>
        <w:t xml:space="preserve">Efesios 1:4 – </w:t>
      </w:r>
      <w:r w:rsidRPr="00830F82">
        <w:rPr>
          <w:i/>
          <w:iCs/>
          <w:lang w:val="es-BO"/>
        </w:rPr>
        <w:t xml:space="preserve">Porque Dios nos escogió </w:t>
      </w:r>
      <w:r w:rsidRPr="00830F82">
        <w:rPr>
          <w:b/>
          <w:bCs/>
          <w:i/>
          <w:iCs/>
          <w:lang w:val="es-BO"/>
        </w:rPr>
        <w:t>en Cristo</w:t>
      </w:r>
      <w:r w:rsidRPr="00830F82">
        <w:rPr>
          <w:i/>
          <w:iCs/>
          <w:lang w:val="es-BO"/>
        </w:rPr>
        <w:t>…</w:t>
      </w:r>
      <w:r w:rsidRPr="00830F82">
        <w:rPr>
          <w:lang w:val="es-BO"/>
        </w:rPr>
        <w:t xml:space="preserve"> Fuimos escogi</w:t>
      </w:r>
      <w:r w:rsidR="00615421" w:rsidRPr="00830F82">
        <w:rPr>
          <w:lang w:val="es-BO"/>
        </w:rPr>
        <w:t>dos</w:t>
      </w:r>
      <w:r w:rsidRPr="00830F82">
        <w:rPr>
          <w:lang w:val="es-BO"/>
        </w:rPr>
        <w:t xml:space="preserve"> en Cristo, y no en Adán, Dios no nos hu</w:t>
      </w:r>
      <w:r w:rsidR="00615421" w:rsidRPr="00830F82">
        <w:rPr>
          <w:lang w:val="es-BO"/>
        </w:rPr>
        <w:t>biera</w:t>
      </w:r>
      <w:r w:rsidRPr="00830F82">
        <w:rPr>
          <w:lang w:val="es-BO"/>
        </w:rPr>
        <w:t xml:space="preserve"> escogido de Adán porque estábamos muertos en nuestro delitos y pecados. Además, ser escogidos en Adán sería imposible, porque en Adán estábamos </w:t>
      </w:r>
      <w:r w:rsidR="00615421" w:rsidRPr="00830F82">
        <w:rPr>
          <w:lang w:val="es-BO"/>
        </w:rPr>
        <w:t>condenados eternamente</w:t>
      </w:r>
      <w:r w:rsidRPr="00830F82">
        <w:rPr>
          <w:lang w:val="es-BO"/>
        </w:rPr>
        <w:t xml:space="preserve">, sin esperanza y sin Dios. </w:t>
      </w:r>
    </w:p>
    <w:p w14:paraId="70B7B2F8" w14:textId="1655FD86" w:rsidR="00ED381F" w:rsidRPr="00830F82" w:rsidRDefault="00ED381F" w:rsidP="00ED381F">
      <w:pPr>
        <w:pStyle w:val="Ttulo5"/>
      </w:pPr>
      <w:r w:rsidRPr="00830F82">
        <w:t xml:space="preserve">El </w:t>
      </w:r>
      <w:r w:rsidR="007E4A60" w:rsidRPr="00830F82">
        <w:t>hecho</w:t>
      </w:r>
      <w:r w:rsidRPr="00830F82">
        <w:t xml:space="preserve"> de que Dios nos haya escogido no es por nuestros méritos sino nos escogió en Cristo. En Cristo tenemos una nueva identidad. Aquí es donde debemos responder a la pregunta anterior ¿</w:t>
      </w:r>
      <w:r w:rsidR="000C4195" w:rsidRPr="00830F82">
        <w:t>Para qu</w:t>
      </w:r>
      <w:r w:rsidR="00615421" w:rsidRPr="00830F82">
        <w:t>é</w:t>
      </w:r>
      <w:r w:rsidR="000C4195" w:rsidRPr="00830F82">
        <w:t xml:space="preserve"> Dios nos escogió antes de la fundación del mundo? Dios siempre tiene propósitos para escoger. </w:t>
      </w:r>
    </w:p>
    <w:p w14:paraId="564C8705" w14:textId="0A02BD0B" w:rsidR="000C4195" w:rsidRPr="00830F82" w:rsidRDefault="000C4195" w:rsidP="000C4195">
      <w:pPr>
        <w:pStyle w:val="Ttulo5"/>
      </w:pPr>
      <w:r w:rsidRPr="00830F82">
        <w:t>Cristo fue elegido antes de la fundación del mundo para morir por los pecados. 1 Pedro 1:20</w:t>
      </w:r>
      <w:r w:rsidRPr="00830F82">
        <w:rPr>
          <w:i/>
          <w:iCs/>
        </w:rPr>
        <w:t xml:space="preserve"> Porque Él </w:t>
      </w:r>
      <w:r w:rsidRPr="00830F82">
        <w:t>[Cristo]</w:t>
      </w:r>
      <w:r w:rsidRPr="00830F82">
        <w:rPr>
          <w:i/>
          <w:iCs/>
        </w:rPr>
        <w:t xml:space="preserve"> estaba preparado desde antes de la fundación del mundo, pero se ha manifestado en estos últimos tiempos por amor a ustedes.</w:t>
      </w:r>
      <w:r w:rsidRPr="00830F82">
        <w:t xml:space="preserve"> Apocalipsis 13:8, Hechos 2:23</w:t>
      </w:r>
    </w:p>
    <w:p w14:paraId="43AAAD6A" w14:textId="4CE1C9EF" w:rsidR="000C4195" w:rsidRPr="00830F82" w:rsidRDefault="000C4195" w:rsidP="000C4195">
      <w:pPr>
        <w:pStyle w:val="Ttulo5"/>
      </w:pPr>
      <w:r w:rsidRPr="00830F82">
        <w:t xml:space="preserve">Pablo fue escogido o </w:t>
      </w:r>
      <w:r w:rsidR="003D2A8A" w:rsidRPr="00830F82">
        <w:t>apartado</w:t>
      </w:r>
      <w:r w:rsidRPr="00830F82">
        <w:t xml:space="preserve"> desde </w:t>
      </w:r>
      <w:r w:rsidR="003D2A8A" w:rsidRPr="00830F82">
        <w:t>el vientre de su madre para el ministerio del Evangelio. Gálatas 1:15-16a</w:t>
      </w:r>
      <w:r w:rsidR="003D2A8A" w:rsidRPr="00830F82">
        <w:rPr>
          <w:i/>
          <w:iCs/>
        </w:rPr>
        <w:t xml:space="preserve"> Pero cuando Dios, que me aparto desde el vientre de mi madre y me llam</w:t>
      </w:r>
      <w:r w:rsidR="00615421" w:rsidRPr="00830F82">
        <w:rPr>
          <w:i/>
          <w:iCs/>
        </w:rPr>
        <w:t>ó</w:t>
      </w:r>
      <w:r w:rsidR="003D2A8A" w:rsidRPr="00830F82">
        <w:rPr>
          <w:i/>
          <w:iCs/>
        </w:rPr>
        <w:t xml:space="preserve"> por Su gracia, tuvo a bien 16 revelar a Su Hijo en m</w:t>
      </w:r>
      <w:r w:rsidR="00615421" w:rsidRPr="00830F82">
        <w:rPr>
          <w:i/>
          <w:iCs/>
        </w:rPr>
        <w:t>í</w:t>
      </w:r>
      <w:r w:rsidR="003D2A8A" w:rsidRPr="00830F82">
        <w:rPr>
          <w:i/>
          <w:iCs/>
        </w:rPr>
        <w:t xml:space="preserve"> para que yo lo anunciará entre los gentiles…</w:t>
      </w:r>
      <w:r w:rsidR="003D2A8A" w:rsidRPr="00830F82">
        <w:t xml:space="preserve"> también leer Hechos 9:15; 13:2</w:t>
      </w:r>
    </w:p>
    <w:p w14:paraId="271E70EE" w14:textId="01E0417E" w:rsidR="003D2A8A" w:rsidRPr="00830F82" w:rsidRDefault="003D2A8A" w:rsidP="003D2A8A">
      <w:pPr>
        <w:pStyle w:val="Ttulo4"/>
        <w:rPr>
          <w:lang w:val="es-BO"/>
        </w:rPr>
      </w:pPr>
      <w:r w:rsidRPr="00830F82">
        <w:rPr>
          <w:lang w:val="es-BO"/>
        </w:rPr>
        <w:t>¿Cuál es el propósito de Dios en elegirnos en Cristo? Efesios 1:4</w:t>
      </w:r>
      <w:r w:rsidRPr="00830F82">
        <w:rPr>
          <w:i/>
          <w:iCs/>
          <w:lang w:val="es-BO"/>
        </w:rPr>
        <w:t xml:space="preserve"> Porque Dios nos escogió en Cristo antes de la fundación del mundo </w:t>
      </w:r>
      <w:r w:rsidRPr="00830F82">
        <w:rPr>
          <w:b/>
          <w:bCs/>
          <w:i/>
          <w:iCs/>
          <w:lang w:val="es-BO"/>
        </w:rPr>
        <w:t>para</w:t>
      </w:r>
      <w:r w:rsidRPr="00830F82">
        <w:rPr>
          <w:i/>
          <w:iCs/>
          <w:lang w:val="es-BO"/>
        </w:rPr>
        <w:t xml:space="preserve"> </w:t>
      </w:r>
      <w:r w:rsidRPr="00830F82">
        <w:rPr>
          <w:b/>
          <w:bCs/>
          <w:i/>
          <w:iCs/>
          <w:lang w:val="es-BO"/>
        </w:rPr>
        <w:t>que fuéramos</w:t>
      </w:r>
      <w:r w:rsidRPr="00830F82">
        <w:rPr>
          <w:i/>
          <w:iCs/>
          <w:lang w:val="es-BO"/>
        </w:rPr>
        <w:t xml:space="preserve"> santos y sin mancha delante de Él.</w:t>
      </w:r>
      <w:r w:rsidRPr="00830F82">
        <w:rPr>
          <w:lang w:val="es-BO"/>
        </w:rPr>
        <w:t xml:space="preserve"> Este pasaje no dice que Dios nos escogió para salvación como muchos lo supone o le interpretan, este pasaje tampoco </w:t>
      </w:r>
      <w:r w:rsidR="007E4A60" w:rsidRPr="00830F82">
        <w:rPr>
          <w:lang w:val="es-BO"/>
        </w:rPr>
        <w:t>está</w:t>
      </w:r>
      <w:r w:rsidRPr="00830F82">
        <w:rPr>
          <w:lang w:val="es-BO"/>
        </w:rPr>
        <w:t xml:space="preserve"> hablando de nuestra justificación </w:t>
      </w:r>
      <w:r w:rsidR="00EF3C65" w:rsidRPr="00830F82">
        <w:rPr>
          <w:lang w:val="es-BO"/>
        </w:rPr>
        <w:t>(</w:t>
      </w:r>
      <w:r w:rsidRPr="00830F82">
        <w:rPr>
          <w:lang w:val="es-BO"/>
        </w:rPr>
        <w:t>salvos de la condenación eterna).</w:t>
      </w:r>
    </w:p>
    <w:p w14:paraId="2340B92F" w14:textId="2D4241FE" w:rsidR="00EF3C65" w:rsidRPr="00830F82" w:rsidRDefault="00EF3C65" w:rsidP="00EF3C65">
      <w:pPr>
        <w:pStyle w:val="Ttulo5"/>
      </w:pPr>
      <w:r w:rsidRPr="00830F82">
        <w:t>El pronombre personal</w:t>
      </w:r>
      <w:r w:rsidR="007874A9" w:rsidRPr="00830F82">
        <w:t xml:space="preserve"> </w:t>
      </w:r>
      <w:r w:rsidR="007874A9" w:rsidRPr="00830F82">
        <w:rPr>
          <w:i/>
          <w:iCs/>
        </w:rPr>
        <w:t xml:space="preserve">Fuéramos </w:t>
      </w:r>
      <w:r w:rsidR="007874A9" w:rsidRPr="00830F82">
        <w:t xml:space="preserve">habla igualmente de todos </w:t>
      </w:r>
      <w:r w:rsidR="007E4A60" w:rsidRPr="00830F82">
        <w:t>los</w:t>
      </w:r>
      <w:r w:rsidR="007874A9" w:rsidRPr="00830F82">
        <w:t xml:space="preserve"> creyentes, Dios nos escogió en Cristo con estos propósitos, para que delante de Él, en Cristo fuéramos todos santos y sin mancha, estos son adjetivos que describen a los creyentes.</w:t>
      </w:r>
    </w:p>
    <w:p w14:paraId="3B349900" w14:textId="505A7A66" w:rsidR="00615421" w:rsidRPr="00830F82" w:rsidRDefault="00615421" w:rsidP="007874A9">
      <w:pPr>
        <w:pStyle w:val="Ttulo6"/>
      </w:pPr>
      <w:r w:rsidRPr="00830F82">
        <w:t>Estar “s</w:t>
      </w:r>
      <w:r w:rsidR="007874A9" w:rsidRPr="00830F82">
        <w:t>antos</w:t>
      </w:r>
      <w:r w:rsidRPr="00830F82">
        <w:t>”</w:t>
      </w:r>
      <w:r w:rsidR="007874A9" w:rsidRPr="00830F82">
        <w:t xml:space="preserve"> significa separado o apartado; quiere decir que el creyente es santo apartado para Dios en Cristo con propósito, esto es una posición que tiene el creyente ya que es santo en Cristo. </w:t>
      </w:r>
    </w:p>
    <w:p w14:paraId="11E719C9" w14:textId="1567CF5A" w:rsidR="007874A9" w:rsidRPr="00830F82" w:rsidRDefault="00615421" w:rsidP="007874A9">
      <w:pPr>
        <w:pStyle w:val="Ttulo6"/>
      </w:pPr>
      <w:r w:rsidRPr="00830F82">
        <w:t>Estar “s</w:t>
      </w:r>
      <w:r w:rsidR="007874A9" w:rsidRPr="00830F82">
        <w:t>in mancha</w:t>
      </w:r>
      <w:r w:rsidRPr="00830F82">
        <w:t>”</w:t>
      </w:r>
      <w:r w:rsidR="007874A9" w:rsidRPr="00830F82">
        <w:t xml:space="preserve"> significa</w:t>
      </w:r>
      <w:r w:rsidRPr="00830F82">
        <w:t xml:space="preserve"> carecer de</w:t>
      </w:r>
      <w:r w:rsidR="007874A9" w:rsidRPr="00830F82">
        <w:t xml:space="preserve"> defecto</w:t>
      </w:r>
      <w:r w:rsidRPr="00830F82">
        <w:t>. En Cristo,</w:t>
      </w:r>
      <w:r w:rsidR="007874A9" w:rsidRPr="00830F82">
        <w:t xml:space="preserve"> el creyente pos</w:t>
      </w:r>
      <w:r w:rsidRPr="00830F82">
        <w:t>ee una santidad</w:t>
      </w:r>
      <w:r w:rsidR="0074266E" w:rsidRPr="00830F82">
        <w:t xml:space="preserve"> posicional perfecta ante los ojos de Dios; </w:t>
      </w:r>
      <w:r w:rsidR="007874A9" w:rsidRPr="00830F82">
        <w:t>esto es</w:t>
      </w:r>
      <w:r w:rsidR="0074266E" w:rsidRPr="00830F82">
        <w:t xml:space="preserve"> una</w:t>
      </w:r>
      <w:r w:rsidR="007874A9" w:rsidRPr="00830F82">
        <w:t xml:space="preserve"> real</w:t>
      </w:r>
      <w:r w:rsidR="0074266E" w:rsidRPr="00830F82">
        <w:t>idad espiritual basada en nuestra unión con Cristo.</w:t>
      </w:r>
      <w:r w:rsidR="00974C41" w:rsidRPr="00830F82">
        <w:t xml:space="preserve"> </w:t>
      </w:r>
    </w:p>
    <w:p w14:paraId="25667FE8" w14:textId="34C0C66E" w:rsidR="00974C41" w:rsidRPr="00830F82" w:rsidRDefault="00974C41" w:rsidP="007874A9">
      <w:pPr>
        <w:pStyle w:val="Ttulo6"/>
      </w:pPr>
      <w:r w:rsidRPr="00830F82">
        <w:lastRenderedPageBreak/>
        <w:t>Ahora mismo Dios nos ve con sus ojos en Cristo santos y sin macha, para esto Dios nos escogió en Cristo, este plan estaba formado desde antes de la fundación del mundo, esto es la obra de Dios, Él hace posible esto por medio de Cristo Su gracia.</w:t>
      </w:r>
    </w:p>
    <w:p w14:paraId="3957B161" w14:textId="351687A0" w:rsidR="00963C6A" w:rsidRPr="00830F82" w:rsidRDefault="00963C6A" w:rsidP="00963C6A">
      <w:pPr>
        <w:pStyle w:val="Ttulo2"/>
      </w:pPr>
      <w:r w:rsidRPr="00830F82">
        <w:t>Efesios 1:5-6 – Predestinados para adopción como hijos para Dios mismo.</w:t>
      </w:r>
    </w:p>
    <w:p w14:paraId="6CAD81E4" w14:textId="7AA4A4D7" w:rsidR="0093186D" w:rsidRPr="00830F82" w:rsidRDefault="00974C41" w:rsidP="00974C41">
      <w:pPr>
        <w:pStyle w:val="Ttulo3"/>
      </w:pPr>
      <w:r w:rsidRPr="00830F82">
        <w:t xml:space="preserve">Efesios 1:5-6 – Dios nos </w:t>
      </w:r>
      <w:r w:rsidR="0074266E" w:rsidRPr="00830F82">
        <w:t>PREDESTINO</w:t>
      </w:r>
      <w:r w:rsidRPr="00830F82">
        <w:t xml:space="preserve"> para adopción como hi</w:t>
      </w:r>
      <w:r w:rsidR="0093186D" w:rsidRPr="00830F82">
        <w:t>jos mediante Jesucristo, esto es conforme a la buena intención de Su propia voluntad.</w:t>
      </w:r>
    </w:p>
    <w:p w14:paraId="57321620" w14:textId="7369DD86" w:rsidR="003360D4" w:rsidRPr="00830F82" w:rsidRDefault="0093186D" w:rsidP="0093186D">
      <w:pPr>
        <w:pStyle w:val="Ttulo4"/>
        <w:rPr>
          <w:lang w:val="es-BO"/>
        </w:rPr>
      </w:pPr>
      <w:r w:rsidRPr="00830F82">
        <w:rPr>
          <w:lang w:val="es-BO"/>
        </w:rPr>
        <w:t xml:space="preserve">Efesios 1:5 – </w:t>
      </w:r>
      <w:r w:rsidRPr="00830F82">
        <w:rPr>
          <w:i/>
          <w:iCs/>
          <w:lang w:val="es-BO"/>
        </w:rPr>
        <w:t>En amor nos predestino para adopción como hijos para sí mediante Jesucristo, conforme a la buena intención de Su voluntad,</w:t>
      </w:r>
      <w:r w:rsidRPr="00830F82">
        <w:rPr>
          <w:lang w:val="es-BO"/>
        </w:rPr>
        <w:t xml:space="preserve"> La palabra griega PROORISAS es la palabra predestino, significa; determinar u ordenar por anticipado</w:t>
      </w:r>
    </w:p>
    <w:p w14:paraId="3BF77865" w14:textId="50F487D4" w:rsidR="00CB10A1" w:rsidRPr="00830F82" w:rsidRDefault="00CB10A1" w:rsidP="00CB10A1">
      <w:pPr>
        <w:pStyle w:val="Ttulo5"/>
      </w:pPr>
      <w:r w:rsidRPr="00830F82">
        <w:t xml:space="preserve">Dios en Su amor nos </w:t>
      </w:r>
      <w:r w:rsidR="0074266E" w:rsidRPr="00830F82">
        <w:t>PREDESTINO</w:t>
      </w:r>
      <w:r w:rsidRPr="00830F82">
        <w:t xml:space="preserve"> de manera anticipada, esta predestinación tiene un propósito como dice:</w:t>
      </w:r>
      <w:r w:rsidRPr="00830F82">
        <w:rPr>
          <w:i/>
          <w:iCs/>
        </w:rPr>
        <w:t xml:space="preserve"> para adopción como hijos.</w:t>
      </w:r>
      <w:r w:rsidRPr="00830F82">
        <w:t xml:space="preserve"> Como anteriormente mencionamos que Dios conoce las cosas que sucederán de manera anticipada, la predestinación resulta igualmente del previo conocimiento de Dios de aquellos que respondieron al evangelio.</w:t>
      </w:r>
    </w:p>
    <w:p w14:paraId="5337DED5" w14:textId="6E7851B2" w:rsidR="00E160DF" w:rsidRPr="00830F82" w:rsidRDefault="00E160DF" w:rsidP="00E160DF">
      <w:pPr>
        <w:pStyle w:val="Ttulo5"/>
      </w:pPr>
      <w:r w:rsidRPr="00830F82">
        <w:t xml:space="preserve">Dios nos </w:t>
      </w:r>
      <w:r w:rsidR="0074266E" w:rsidRPr="00830F82">
        <w:t>PREDESTINO</w:t>
      </w:r>
      <w:r w:rsidRPr="00830F82">
        <w:t xml:space="preserve"> para adopción como hijos, esto fue posible mediante Jesucristo, no fueron nuestros méritos que nos </w:t>
      </w:r>
      <w:r w:rsidR="007E4A60" w:rsidRPr="00830F82">
        <w:t>llevó</w:t>
      </w:r>
      <w:r w:rsidRPr="00830F82">
        <w:t xml:space="preserve"> a recibir la adopción de hijos</w:t>
      </w:r>
      <w:r w:rsidR="00D46290" w:rsidRPr="00830F82">
        <w:t>, de hecho, no tenemos ningún mérito para merecer la adopción</w:t>
      </w:r>
      <w:r w:rsidRPr="00830F82">
        <w:t>, esto es la gracia de Dios, esta adopción es para que seamos hijos de Dios.</w:t>
      </w:r>
    </w:p>
    <w:p w14:paraId="6C4C5119" w14:textId="7C820CA1" w:rsidR="00D46290" w:rsidRPr="00830F82" w:rsidRDefault="00CB10A1" w:rsidP="00CB10A1">
      <w:pPr>
        <w:pStyle w:val="Ttulo5"/>
      </w:pPr>
      <w:r w:rsidRPr="00830F82">
        <w:t>Para entender la adopción debemos entender en el contexto y la cultura en que fue escrito libro de Efesios, para esto conozcamos la adopción en el contexto grecorromano</w:t>
      </w:r>
      <w:r w:rsidR="00D46290" w:rsidRPr="00830F82">
        <w:t xml:space="preserve"> había varias maneras de que uno tenga hijo o hijos que hayan recibido la adopción.</w:t>
      </w:r>
    </w:p>
    <w:p w14:paraId="45978AA3" w14:textId="0C50B24C" w:rsidR="00CB10A1" w:rsidRPr="00830F82" w:rsidRDefault="00D46290" w:rsidP="00D46290">
      <w:pPr>
        <w:pStyle w:val="Ttulo6"/>
      </w:pPr>
      <w:r w:rsidRPr="00830F82">
        <w:t>Una persona en la cultura</w:t>
      </w:r>
      <w:r w:rsidR="00496883" w:rsidRPr="00830F82">
        <w:t xml:space="preserve"> grecorromana</w:t>
      </w:r>
      <w:r w:rsidRPr="00830F82">
        <w:t xml:space="preserve"> </w:t>
      </w:r>
      <w:r w:rsidR="00496883" w:rsidRPr="00830F82">
        <w:t>tenía</w:t>
      </w:r>
      <w:r w:rsidRPr="00830F82">
        <w:t xml:space="preserve"> varios hijos</w:t>
      </w:r>
      <w:r w:rsidR="00086086" w:rsidRPr="00830F82">
        <w:t xml:space="preserve"> TEKNON</w:t>
      </w:r>
      <w:r w:rsidR="00496883" w:rsidRPr="00830F82">
        <w:t xml:space="preserve"> varones biológicos</w:t>
      </w:r>
      <w:r w:rsidRPr="00830F82">
        <w:t xml:space="preserve">, ellos eran puestas bajo una tutela hasta un tiempo señalado </w:t>
      </w:r>
      <w:r w:rsidR="00496883" w:rsidRPr="00830F82">
        <w:t>por el padre</w:t>
      </w:r>
      <w:r w:rsidRPr="00830F82">
        <w:t xml:space="preserve">, ellos hacían una competencia en todo mientras estaban bajo la </w:t>
      </w:r>
      <w:r w:rsidR="00496883" w:rsidRPr="00830F82">
        <w:t>tutela, al tiempo señalado el padre iba para ver quien recibiría de adopción de hijo</w:t>
      </w:r>
      <w:r w:rsidR="00086086" w:rsidRPr="00830F82">
        <w:t xml:space="preserve"> HUIOS</w:t>
      </w:r>
      <w:r w:rsidR="00496883" w:rsidRPr="00830F82">
        <w:t>, los demás hijos biológicos se quedaban como esclavos en la casa. Solo el hijo</w:t>
      </w:r>
      <w:r w:rsidR="00086086" w:rsidRPr="00830F82">
        <w:t xml:space="preserve"> HUIOS</w:t>
      </w:r>
      <w:r w:rsidR="00496883" w:rsidRPr="00830F82">
        <w:t xml:space="preserve"> que recibió la adopción llamaría pap</w:t>
      </w:r>
      <w:r w:rsidR="0074266E" w:rsidRPr="00830F82">
        <w:t>á</w:t>
      </w:r>
      <w:r w:rsidR="00496883" w:rsidRPr="00830F82">
        <w:t xml:space="preserve"> a su padre. </w:t>
      </w:r>
    </w:p>
    <w:p w14:paraId="3CCA2772" w14:textId="55E45868" w:rsidR="00D46290" w:rsidRPr="00830F82" w:rsidRDefault="00496883" w:rsidP="00D46290">
      <w:pPr>
        <w:pStyle w:val="Ttulo6"/>
      </w:pPr>
      <w:r w:rsidRPr="00830F82">
        <w:t>Si una persona no podía tener hijos, podía ir a adoptar a un hijo varón de padres que son esclavos, esto con el fin de que ese hijo llegue a ser heredero de la familia. Otro caso es que, si una familia no podía tener hijos varones, su hija podía casarse con el esclavo y el hijo que nazca recibía la adopción de parte del abuelo como su propio hijo.</w:t>
      </w:r>
    </w:p>
    <w:p w14:paraId="470B103C" w14:textId="3C694DD4" w:rsidR="00496883" w:rsidRPr="00830F82" w:rsidRDefault="00086086" w:rsidP="00496883">
      <w:pPr>
        <w:pStyle w:val="Ttulo5"/>
      </w:pPr>
      <w:r w:rsidRPr="00830F82">
        <w:t xml:space="preserve">Efesios 1:5 – </w:t>
      </w:r>
      <w:r w:rsidRPr="00830F82">
        <w:rPr>
          <w:i/>
          <w:iCs/>
        </w:rPr>
        <w:t xml:space="preserve">En amor nos predestino para adopción como </w:t>
      </w:r>
      <w:r w:rsidRPr="00830F82">
        <w:rPr>
          <w:b/>
          <w:bCs/>
          <w:i/>
          <w:iCs/>
        </w:rPr>
        <w:t>hijos</w:t>
      </w:r>
      <w:r w:rsidRPr="00830F82">
        <w:rPr>
          <w:i/>
          <w:iCs/>
        </w:rPr>
        <w:t xml:space="preserve"> para sí mediante Jesucristo, … </w:t>
      </w:r>
      <w:r w:rsidRPr="00830F82">
        <w:t>aquí la palabra para hijos es HUIOS significa un hijo maduro y responsable</w:t>
      </w:r>
      <w:r w:rsidR="00F435B1" w:rsidRPr="00830F82">
        <w:t>. Ya que conocemos no todos en el mundo grecorromano podían gozas de este privilegio de recibir la adopción de hijos HUIOS.</w:t>
      </w:r>
      <w:r w:rsidR="000A52A1" w:rsidRPr="00830F82">
        <w:t xml:space="preserve"> Romanos 8:15, Gálatas 4:4-5.</w:t>
      </w:r>
    </w:p>
    <w:p w14:paraId="36486648" w14:textId="07F1A86B" w:rsidR="00B133E7" w:rsidRPr="00830F82" w:rsidRDefault="00B133E7" w:rsidP="00B133E7">
      <w:pPr>
        <w:pStyle w:val="Ttulo6"/>
      </w:pPr>
      <w:r w:rsidRPr="00830F82">
        <w:lastRenderedPageBreak/>
        <w:t>En Juan 1:12</w:t>
      </w:r>
      <w:r w:rsidRPr="00830F82">
        <w:rPr>
          <w:i/>
          <w:iCs/>
        </w:rPr>
        <w:t xml:space="preserve"> Pero a todos los que lo recibieron, les dio el derecho de llegar a ser hijos </w:t>
      </w:r>
      <w:r w:rsidRPr="00830F82">
        <w:t xml:space="preserve">TEKNON </w:t>
      </w:r>
      <w:r w:rsidRPr="00830F82">
        <w:rPr>
          <w:i/>
          <w:iCs/>
        </w:rPr>
        <w:t>de Dios, es decir, a los que creen en su nombre.</w:t>
      </w:r>
      <w:r w:rsidRPr="00830F82">
        <w:t xml:space="preserve"> En nuestro nuevo nacimiento por medio de creer en el evangelio</w:t>
      </w:r>
      <w:r w:rsidR="00DE6073">
        <w:t xml:space="preserve">, </w:t>
      </w:r>
      <w:r w:rsidRPr="00830F82">
        <w:t>nacimos de nuevo en la familia de Dios</w:t>
      </w:r>
      <w:r w:rsidR="00AD2EBC" w:rsidRPr="00830F82">
        <w:t xml:space="preserve"> por el Espíritu, no solo nacimos en la familia de Dios sino tenemos la adopción.</w:t>
      </w:r>
    </w:p>
    <w:p w14:paraId="4FCF5359" w14:textId="38362B2E" w:rsidR="00F435B1" w:rsidRPr="00830F82" w:rsidRDefault="00F435B1" w:rsidP="00F435B1">
      <w:pPr>
        <w:pStyle w:val="Ttulo6"/>
      </w:pPr>
      <w:r w:rsidRPr="00830F82">
        <w:t>Aquí Pablo al decirl</w:t>
      </w:r>
      <w:r w:rsidR="00C53FD4">
        <w:t>es (a todos los creyentes</w:t>
      </w:r>
      <w:r w:rsidR="0035613F">
        <w:t>):</w:t>
      </w:r>
      <w:r w:rsidR="00C53FD4">
        <w:t xml:space="preserve"> “</w:t>
      </w:r>
      <w:r w:rsidR="000A52A1" w:rsidRPr="00830F82">
        <w:rPr>
          <w:i/>
          <w:iCs/>
        </w:rPr>
        <w:t>en amor nos</w:t>
      </w:r>
      <w:r w:rsidR="000A52A1" w:rsidRPr="00830F82">
        <w:t xml:space="preserve"> </w:t>
      </w:r>
      <w:r w:rsidR="000A52A1" w:rsidRPr="00830F82">
        <w:rPr>
          <w:i/>
          <w:iCs/>
        </w:rPr>
        <w:t>predestin</w:t>
      </w:r>
      <w:r w:rsidR="00C53FD4">
        <w:rPr>
          <w:i/>
          <w:iCs/>
        </w:rPr>
        <w:t>ó</w:t>
      </w:r>
      <w:r w:rsidR="000A52A1" w:rsidRPr="00830F82">
        <w:rPr>
          <w:i/>
          <w:iCs/>
        </w:rPr>
        <w:t xml:space="preserve"> para adopción como hijos</w:t>
      </w:r>
      <w:r w:rsidR="00C53FD4">
        <w:rPr>
          <w:i/>
          <w:iCs/>
        </w:rPr>
        <w:t>”,</w:t>
      </w:r>
      <w:r w:rsidR="000A52A1" w:rsidRPr="00830F82">
        <w:t xml:space="preserve"> los llevaría a renovar su mente con respecto a </w:t>
      </w:r>
      <w:r w:rsidR="0035613F" w:rsidRPr="00830F82">
        <w:t>Dios,</w:t>
      </w:r>
      <w:r w:rsidR="00C53FD4">
        <w:t xml:space="preserve"> a </w:t>
      </w:r>
      <w:r w:rsidR="000A52A1" w:rsidRPr="00830F82">
        <w:t>qu</w:t>
      </w:r>
      <w:r w:rsidR="00C53FD4">
        <w:t>ien</w:t>
      </w:r>
      <w:r w:rsidR="000A52A1" w:rsidRPr="00830F82">
        <w:t xml:space="preserve"> ahora tienen por Padre</w:t>
      </w:r>
      <w:r w:rsidR="00C53FD4">
        <w:t>.</w:t>
      </w:r>
      <w:r w:rsidR="000A52A1" w:rsidRPr="00830F82">
        <w:t xml:space="preserve"> </w:t>
      </w:r>
      <w:r w:rsidR="00C53FD4">
        <w:t>E</w:t>
      </w:r>
      <w:r w:rsidR="000A52A1" w:rsidRPr="00830F82">
        <w:t>llos llegaron a ser hijos de Dios, nadie qued</w:t>
      </w:r>
      <w:r w:rsidR="00C53FD4">
        <w:t>ó</w:t>
      </w:r>
      <w:r w:rsidR="000A52A1" w:rsidRPr="00830F82">
        <w:t xml:space="preserve"> siendo esclavo de Dios, sino que todos somos predestinados para adopción mediante Jesucristo.</w:t>
      </w:r>
    </w:p>
    <w:p w14:paraId="36C75085" w14:textId="3BEB3F97" w:rsidR="000A52A1" w:rsidRPr="00830F82" w:rsidRDefault="00C46A3E" w:rsidP="00F435B1">
      <w:pPr>
        <w:pStyle w:val="Ttulo6"/>
      </w:pPr>
      <w:r w:rsidRPr="00830F82">
        <w:t xml:space="preserve">Ahora todos los creyentes pueden gozar de todos los derechos como hijos de Dios legalmente, esto solo fue posible mediante Jesucristo, aunque </w:t>
      </w:r>
      <w:r w:rsidR="00C53FD4">
        <w:t xml:space="preserve">aún </w:t>
      </w:r>
      <w:r w:rsidRPr="00830F82">
        <w:t xml:space="preserve">no </w:t>
      </w:r>
      <w:r w:rsidR="00C53FD4">
        <w:t xml:space="preserve">hemos sido </w:t>
      </w:r>
      <w:r w:rsidRPr="00830F82">
        <w:t>completamente adoptados</w:t>
      </w:r>
      <w:r w:rsidR="00C53FD4">
        <w:t>,</w:t>
      </w:r>
      <w:r w:rsidRPr="00830F82">
        <w:t xml:space="preserve"> en Romanos 8:23 dice que esperamos la adopción, pero ya somos legalmente hijos HUIOS de Dios. </w:t>
      </w:r>
    </w:p>
    <w:p w14:paraId="6F63D1BA" w14:textId="06D74FA7" w:rsidR="00C46A3E" w:rsidRPr="00830F82" w:rsidRDefault="00C46A3E" w:rsidP="00F435B1">
      <w:pPr>
        <w:pStyle w:val="Ttulo6"/>
      </w:pPr>
      <w:r w:rsidRPr="00830F82">
        <w:t xml:space="preserve">Efesios 1:5b </w:t>
      </w:r>
      <w:r w:rsidR="0035613F" w:rsidRPr="00830F82">
        <w:t>–</w:t>
      </w:r>
      <w:r w:rsidR="0035613F">
        <w:t>“</w:t>
      </w:r>
      <w:r w:rsidR="0035613F" w:rsidRPr="00830F82">
        <w:t>…</w:t>
      </w:r>
      <w:r w:rsidRPr="00830F82">
        <w:t xml:space="preserve"> </w:t>
      </w:r>
      <w:r w:rsidRPr="00830F82">
        <w:rPr>
          <w:i/>
          <w:iCs/>
        </w:rPr>
        <w:t>conforme a la buena intención de Su voluntad</w:t>
      </w:r>
      <w:r w:rsidR="00C53FD4">
        <w:rPr>
          <w:i/>
          <w:iCs/>
        </w:rPr>
        <w:t>”</w:t>
      </w:r>
      <w:r w:rsidRPr="00830F82">
        <w:rPr>
          <w:i/>
          <w:iCs/>
        </w:rPr>
        <w:t>,</w:t>
      </w:r>
      <w:r w:rsidRPr="00830F82">
        <w:t xml:space="preserve"> La adopción como hijo</w:t>
      </w:r>
      <w:r w:rsidR="007174E6">
        <w:t>s,</w:t>
      </w:r>
      <w:r w:rsidRPr="00830F82">
        <w:t xml:space="preserve"> es conforme a la buena intención de Dios</w:t>
      </w:r>
      <w:r w:rsidR="007174E6">
        <w:t>.</w:t>
      </w:r>
      <w:r w:rsidR="001C75F7">
        <w:t xml:space="preserve"> M</w:t>
      </w:r>
      <w:r w:rsidR="00B133E7" w:rsidRPr="00830F82">
        <w:t>uchas personas adoptan hijos para convertirlos en sus esclavos para maltratos, Dios no tiene malas intenciones, Él</w:t>
      </w:r>
      <w:r w:rsidR="001C75F7">
        <w:t>,</w:t>
      </w:r>
      <w:r w:rsidR="00B133E7" w:rsidRPr="00830F82">
        <w:t xml:space="preserve"> sol</w:t>
      </w:r>
      <w:r w:rsidR="001C75F7">
        <w:t>amente</w:t>
      </w:r>
      <w:r w:rsidR="00B133E7" w:rsidRPr="00830F82">
        <w:t xml:space="preserve"> con buena intención</w:t>
      </w:r>
      <w:r w:rsidR="001C75F7">
        <w:t>,</w:t>
      </w:r>
      <w:r w:rsidR="00B133E7" w:rsidRPr="00830F82">
        <w:t xml:space="preserve"> nos predestin</w:t>
      </w:r>
      <w:r w:rsidR="001C75F7">
        <w:t xml:space="preserve">ó </w:t>
      </w:r>
      <w:r w:rsidR="00B133E7" w:rsidRPr="00830F82">
        <w:t xml:space="preserve">mediante Cristo para </w:t>
      </w:r>
      <w:r w:rsidR="00194817" w:rsidRPr="00830F82">
        <w:t>adopción</w:t>
      </w:r>
      <w:r w:rsidRPr="00830F82">
        <w:t>, porque est</w:t>
      </w:r>
      <w:r w:rsidR="001C75F7">
        <w:t>a</w:t>
      </w:r>
      <w:r w:rsidRPr="00830F82">
        <w:t xml:space="preserve"> es Su voluntad</w:t>
      </w:r>
      <w:r w:rsidR="001C75F7">
        <w:t xml:space="preserve">, </w:t>
      </w:r>
      <w:r w:rsidR="00B133E7" w:rsidRPr="00830F82">
        <w:t>que todos lo</w:t>
      </w:r>
      <w:r w:rsidR="001C75F7">
        <w:t>s</w:t>
      </w:r>
      <w:r w:rsidR="00B133E7" w:rsidRPr="00830F82">
        <w:t xml:space="preserve"> que hemos nacido como hijos TEKNON, ahora seamos hijo</w:t>
      </w:r>
      <w:r w:rsidR="001C75F7">
        <w:t xml:space="preserve">s </w:t>
      </w:r>
      <w:r w:rsidR="00B133E7" w:rsidRPr="00830F82">
        <w:t>HUIOS.</w:t>
      </w:r>
    </w:p>
    <w:p w14:paraId="6E743B41" w14:textId="5CE319DE" w:rsidR="00AD2EBC" w:rsidRPr="00830F82" w:rsidRDefault="00AD2EBC" w:rsidP="00AD2EBC">
      <w:pPr>
        <w:pStyle w:val="Ttulo4"/>
        <w:rPr>
          <w:lang w:val="es-BO"/>
        </w:rPr>
      </w:pPr>
      <w:r w:rsidRPr="00830F82">
        <w:rPr>
          <w:lang w:val="es-BO"/>
        </w:rPr>
        <w:t xml:space="preserve">Efesios 1:6 </w:t>
      </w:r>
      <w:r w:rsidR="00846ADE" w:rsidRPr="00830F82">
        <w:rPr>
          <w:lang w:val="es-BO"/>
        </w:rPr>
        <w:t>–</w:t>
      </w:r>
      <w:r w:rsidR="00846ADE">
        <w:rPr>
          <w:lang w:val="es-BO"/>
        </w:rPr>
        <w:t>“</w:t>
      </w:r>
      <w:r w:rsidR="00846ADE" w:rsidRPr="00830F82">
        <w:rPr>
          <w:lang w:val="es-BO"/>
        </w:rPr>
        <w:t>para</w:t>
      </w:r>
      <w:r w:rsidRPr="00830F82">
        <w:rPr>
          <w:i/>
          <w:iCs/>
          <w:lang w:val="es-BO"/>
        </w:rPr>
        <w:t xml:space="preserve"> alabanza de la gloria de Su gracia que gratuitamente ha impartido sobre nosotros en el Amado</w:t>
      </w:r>
      <w:r w:rsidR="001C75F7">
        <w:rPr>
          <w:i/>
          <w:iCs/>
          <w:lang w:val="es-BO"/>
        </w:rPr>
        <w:t>”</w:t>
      </w:r>
      <w:r w:rsidRPr="00830F82">
        <w:rPr>
          <w:i/>
          <w:iCs/>
          <w:lang w:val="es-BO"/>
        </w:rPr>
        <w:t>.</w:t>
      </w:r>
      <w:r w:rsidRPr="00830F82">
        <w:rPr>
          <w:lang w:val="es-BO"/>
        </w:rPr>
        <w:t xml:space="preserve"> La adopción como hijos para sí, es para alabanza de la gloria de Su gracia, significa que Dios ha logrado </w:t>
      </w:r>
      <w:r w:rsidR="001C75F7">
        <w:rPr>
          <w:lang w:val="es-BO"/>
        </w:rPr>
        <w:t xml:space="preserve">esto, </w:t>
      </w:r>
      <w:r w:rsidRPr="00830F82">
        <w:rPr>
          <w:lang w:val="es-BO"/>
        </w:rPr>
        <w:t>solo por Su gracia en Cristo.</w:t>
      </w:r>
    </w:p>
    <w:p w14:paraId="09DE2A39" w14:textId="6D17D0E6" w:rsidR="00AD2EBC" w:rsidRPr="00830F82" w:rsidRDefault="00846ADE" w:rsidP="00AD2EBC">
      <w:pPr>
        <w:pStyle w:val="Ttulo5"/>
      </w:pPr>
      <w:r w:rsidRPr="00830F82">
        <w:t>En,</w:t>
      </w:r>
      <w:r w:rsidR="001C75F7">
        <w:t xml:space="preserve"> y a través de </w:t>
      </w:r>
      <w:r w:rsidR="00AD2EBC" w:rsidRPr="00830F82">
        <w:t>esta obra</w:t>
      </w:r>
      <w:r w:rsidR="001C75F7">
        <w:t xml:space="preserve">, por la cual </w:t>
      </w:r>
      <w:r w:rsidR="00AD2EBC" w:rsidRPr="00830F82">
        <w:t>nos predestin</w:t>
      </w:r>
      <w:r w:rsidR="001C75F7">
        <w:t xml:space="preserve">ó </w:t>
      </w:r>
      <w:r w:rsidR="00AD2EBC" w:rsidRPr="00830F82">
        <w:t xml:space="preserve">para adopción como </w:t>
      </w:r>
      <w:r w:rsidR="00621921" w:rsidRPr="00830F82">
        <w:t>hijos para sí</w:t>
      </w:r>
      <w:r w:rsidR="00AD2EBC" w:rsidRPr="00830F82">
        <w:t>, Dios es alabado, Dios es glorificado en nosotros y por medio de nosotros</w:t>
      </w:r>
      <w:r w:rsidR="00621921" w:rsidRPr="00830F82">
        <w:t xml:space="preserve">, porque por Su gracia </w:t>
      </w:r>
      <w:r w:rsidR="001C75F7">
        <w:t>fue</w:t>
      </w:r>
      <w:r w:rsidR="00621921" w:rsidRPr="00830F82">
        <w:t xml:space="preserve"> logra</w:t>
      </w:r>
      <w:r w:rsidR="0074266E" w:rsidRPr="00830F82">
        <w:t>d</w:t>
      </w:r>
      <w:r w:rsidR="001C75F7">
        <w:t>a</w:t>
      </w:r>
      <w:r w:rsidR="0065381C" w:rsidRPr="00830F82">
        <w:t>, por</w:t>
      </w:r>
      <w:r w:rsidR="00621921" w:rsidRPr="00830F82">
        <w:t>que era Su voluntad con toda buena intención</w:t>
      </w:r>
      <w:r w:rsidR="001C75F7">
        <w:t>.</w:t>
      </w:r>
      <w:r w:rsidR="00621921" w:rsidRPr="00830F82">
        <w:t xml:space="preserve"> </w:t>
      </w:r>
      <w:r w:rsidR="001C75F7">
        <w:t>E</w:t>
      </w:r>
      <w:r w:rsidR="00621921" w:rsidRPr="00830F82">
        <w:t>st</w:t>
      </w:r>
      <w:r w:rsidR="001C75F7">
        <w:t xml:space="preserve">a </w:t>
      </w:r>
      <w:r w:rsidR="00621921" w:rsidRPr="00830F82">
        <w:t>es la grandeza de Su gracia</w:t>
      </w:r>
      <w:r w:rsidR="0065381C" w:rsidRPr="00830F82">
        <w:t xml:space="preserve"> sobre nosotros.</w:t>
      </w:r>
    </w:p>
    <w:p w14:paraId="760F3098" w14:textId="12AC5378" w:rsidR="00621921" w:rsidRPr="00830F82" w:rsidRDefault="00621921" w:rsidP="00621921">
      <w:pPr>
        <w:pStyle w:val="Ttulo5"/>
      </w:pPr>
      <w:r w:rsidRPr="00830F82">
        <w:t xml:space="preserve">Efesios 1:6b </w:t>
      </w:r>
      <w:r w:rsidR="00846ADE">
        <w:t>–“</w:t>
      </w:r>
      <w:r w:rsidR="00846ADE" w:rsidRPr="00830F82">
        <w:t>…</w:t>
      </w:r>
      <w:r w:rsidRPr="00830F82">
        <w:rPr>
          <w:i/>
          <w:iCs/>
        </w:rPr>
        <w:t>Su gracia que gratuitamente ha impartido sobre nosotros en el Amado</w:t>
      </w:r>
      <w:r w:rsidR="001C75F7">
        <w:rPr>
          <w:i/>
          <w:iCs/>
        </w:rPr>
        <w:t>”</w:t>
      </w:r>
      <w:r w:rsidRPr="00830F82">
        <w:rPr>
          <w:i/>
          <w:iCs/>
        </w:rPr>
        <w:t>.</w:t>
      </w:r>
      <w:r w:rsidRPr="00830F82">
        <w:t xml:space="preserve"> En </w:t>
      </w:r>
      <w:r w:rsidR="00976BAA" w:rsidRPr="00830F82">
        <w:t>[</w:t>
      </w:r>
      <w:r w:rsidRPr="00830F82">
        <w:t xml:space="preserve">RV-60 dice: </w:t>
      </w:r>
      <w:r w:rsidR="00976BAA" w:rsidRPr="00830F82">
        <w:t>…</w:t>
      </w:r>
      <w:r w:rsidRPr="00830F82">
        <w:t>su gracia, con la cual nos hizo aceptos en el Amado</w:t>
      </w:r>
      <w:r w:rsidR="00976BAA" w:rsidRPr="00830F82">
        <w:t>]</w:t>
      </w:r>
      <w:r w:rsidRPr="00830F82">
        <w:t>. Dios ha logrado todo</w:t>
      </w:r>
      <w:r w:rsidR="001C75F7">
        <w:t>,</w:t>
      </w:r>
      <w:r w:rsidRPr="00830F82">
        <w:t xml:space="preserve"> solo por medio de Su gracia</w:t>
      </w:r>
      <w:r w:rsidR="00B216EE" w:rsidRPr="00830F82">
        <w:t xml:space="preserve">. </w:t>
      </w:r>
      <w:r w:rsidR="001C75F7">
        <w:t xml:space="preserve">La </w:t>
      </w:r>
      <w:r w:rsidR="00846ADE">
        <w:t xml:space="preserve">cual </w:t>
      </w:r>
      <w:r w:rsidR="00846ADE" w:rsidRPr="00830F82">
        <w:t>ha</w:t>
      </w:r>
      <w:r w:rsidRPr="00830F82">
        <w:t xml:space="preserve"> impartido sobre nosotros en Cristo, también con </w:t>
      </w:r>
      <w:r w:rsidR="00B216EE" w:rsidRPr="00830F82">
        <w:t>Su</w:t>
      </w:r>
      <w:r w:rsidRPr="00830F82">
        <w:t xml:space="preserve"> gracia nos hizo aceptos en Cristo.</w:t>
      </w:r>
    </w:p>
    <w:p w14:paraId="161A2042" w14:textId="4387D59A" w:rsidR="00621921" w:rsidRPr="00830F82" w:rsidRDefault="00621921" w:rsidP="00621921">
      <w:pPr>
        <w:pStyle w:val="Ttulo6"/>
      </w:pPr>
      <w:r w:rsidRPr="00830F82">
        <w:t xml:space="preserve">No debemos buscar la aceptación de Dios por medio de méritos, ya que Dios nos </w:t>
      </w:r>
      <w:r w:rsidR="00B216EE" w:rsidRPr="00830F82">
        <w:t>aceptó por Su gracia</w:t>
      </w:r>
      <w:r w:rsidR="00846ADE">
        <w:t>,</w:t>
      </w:r>
      <w:r w:rsidRPr="00830F82">
        <w:t xml:space="preserve"> de manera completa</w:t>
      </w:r>
      <w:r w:rsidR="00846ADE">
        <w:t>,</w:t>
      </w:r>
      <w:r w:rsidRPr="00830F82">
        <w:t xml:space="preserve"> en Cristo</w:t>
      </w:r>
      <w:r w:rsidR="00846ADE">
        <w:t>.</w:t>
      </w:r>
      <w:r w:rsidRPr="00830F82">
        <w:t xml:space="preserve"> Su gracia </w:t>
      </w:r>
      <w:r w:rsidR="00846ADE">
        <w:t>fue impartida</w:t>
      </w:r>
      <w:r w:rsidRPr="00830F82">
        <w:t xml:space="preserve"> </w:t>
      </w:r>
      <w:r w:rsidR="00194817" w:rsidRPr="00830F82">
        <w:t>sobre</w:t>
      </w:r>
      <w:r w:rsidRPr="00830F82">
        <w:t xml:space="preserve"> nosotros</w:t>
      </w:r>
      <w:r w:rsidR="00846ADE">
        <w:t>,</w:t>
      </w:r>
      <w:r w:rsidRPr="00830F82">
        <w:t xml:space="preserve"> de manera </w:t>
      </w:r>
      <w:r w:rsidR="00846ADE" w:rsidRPr="00830F82">
        <w:t>gratuita,</w:t>
      </w:r>
      <w:r w:rsidR="00846ADE">
        <w:t xml:space="preserve"> </w:t>
      </w:r>
      <w:r w:rsidR="00194817" w:rsidRPr="00830F82">
        <w:t xml:space="preserve">no </w:t>
      </w:r>
      <w:r w:rsidR="00846ADE">
        <w:t xml:space="preserve">tenemos que </w:t>
      </w:r>
      <w:r w:rsidR="00846ADE" w:rsidRPr="00830F82">
        <w:t>buscarla</w:t>
      </w:r>
      <w:r w:rsidR="00B216EE" w:rsidRPr="00830F82">
        <w:t xml:space="preserve"> o intentar</w:t>
      </w:r>
      <w:r w:rsidR="00194817" w:rsidRPr="00830F82">
        <w:t xml:space="preserve"> ganar</w:t>
      </w:r>
      <w:r w:rsidR="00846ADE">
        <w:t>la</w:t>
      </w:r>
      <w:r w:rsidR="00194817" w:rsidRPr="00830F82">
        <w:t xml:space="preserve">. La gracia de Dios no </w:t>
      </w:r>
      <w:r w:rsidR="00E20479" w:rsidRPr="00830F82">
        <w:t>está</w:t>
      </w:r>
      <w:r w:rsidR="00194817" w:rsidRPr="00830F82">
        <w:t xml:space="preserve"> </w:t>
      </w:r>
      <w:r w:rsidR="00846ADE">
        <w:t>disponible mediante</w:t>
      </w:r>
      <w:r w:rsidR="00194817" w:rsidRPr="00830F82">
        <w:t xml:space="preserve"> negociaciones</w:t>
      </w:r>
      <w:r w:rsidR="00846ADE">
        <w:t>, o</w:t>
      </w:r>
      <w:r w:rsidR="00194817" w:rsidRPr="00830F82">
        <w:t xml:space="preserve"> por un buen comportamiento</w:t>
      </w:r>
      <w:r w:rsidR="00846ADE">
        <w:t>,</w:t>
      </w:r>
      <w:r w:rsidR="00194817" w:rsidRPr="00830F82">
        <w:t xml:space="preserve"> es totalmente gratuit</w:t>
      </w:r>
      <w:r w:rsidR="00846ADE">
        <w:t>a, únicamente</w:t>
      </w:r>
      <w:r w:rsidR="00194817" w:rsidRPr="00830F82">
        <w:t xml:space="preserve"> por la fe</w:t>
      </w:r>
      <w:r w:rsidR="00846ADE">
        <w:t xml:space="preserve">, </w:t>
      </w:r>
      <w:r w:rsidR="00194817" w:rsidRPr="00830F82">
        <w:t>podemos gozar de estas bendiciones.</w:t>
      </w:r>
      <w:r w:rsidR="0065381C" w:rsidRPr="00830F82">
        <w:t xml:space="preserve"> Colosense 2:6, 10.</w:t>
      </w:r>
    </w:p>
    <w:p w14:paraId="448708B7" w14:textId="4EE1E646" w:rsidR="00963C6A" w:rsidRPr="00830F82" w:rsidRDefault="00963C6A" w:rsidP="00963C6A">
      <w:pPr>
        <w:pStyle w:val="Ttulo2"/>
      </w:pPr>
      <w:r w:rsidRPr="00830F82">
        <w:lastRenderedPageBreak/>
        <w:t>Efesios 1:7-10 – Nuestra redención en la sangre de Cristo y el perdón de pecados.</w:t>
      </w:r>
    </w:p>
    <w:p w14:paraId="3ADAEBE7" w14:textId="22C704A4" w:rsidR="00963C6A" w:rsidRPr="00830F82" w:rsidRDefault="00976BAA" w:rsidP="00963C6A">
      <w:pPr>
        <w:pStyle w:val="Ttulo3"/>
      </w:pPr>
      <w:r w:rsidRPr="00830F82">
        <w:t>Efesios 1:7</w:t>
      </w:r>
      <w:r w:rsidR="005554E7" w:rsidRPr="00830F82">
        <w:t>-8a</w:t>
      </w:r>
      <w:r w:rsidRPr="00830F82">
        <w:t xml:space="preserve"> –</w:t>
      </w:r>
      <w:r w:rsidRPr="00830F82">
        <w:rPr>
          <w:i/>
          <w:iCs/>
        </w:rPr>
        <w:t xml:space="preserve"> </w:t>
      </w:r>
      <w:r w:rsidR="004A360E">
        <w:rPr>
          <w:i/>
          <w:iCs/>
        </w:rPr>
        <w:t>“</w:t>
      </w:r>
      <w:r w:rsidRPr="00830F82">
        <w:rPr>
          <w:i/>
          <w:iCs/>
        </w:rPr>
        <w:t xml:space="preserve">En Él tenemos </w:t>
      </w:r>
      <w:r w:rsidRPr="00830F82">
        <w:rPr>
          <w:b/>
          <w:bCs/>
          <w:i/>
          <w:iCs/>
        </w:rPr>
        <w:t>redención</w:t>
      </w:r>
      <w:r w:rsidRPr="00830F82">
        <w:rPr>
          <w:i/>
          <w:iCs/>
        </w:rPr>
        <w:t xml:space="preserve"> mediante Su sangre, el perdón de nuestros pecados según las riquezas de Su gracia</w:t>
      </w:r>
      <w:r w:rsidR="005554E7" w:rsidRPr="00830F82">
        <w:rPr>
          <w:i/>
          <w:iCs/>
        </w:rPr>
        <w:t xml:space="preserve"> 8 que ha hecho abundar para con nosotros…</w:t>
      </w:r>
      <w:r w:rsidRPr="00830F82">
        <w:rPr>
          <w:i/>
          <w:iCs/>
        </w:rPr>
        <w:t>.</w:t>
      </w:r>
      <w:r w:rsidRPr="00830F82">
        <w:t xml:space="preserve"> </w:t>
      </w:r>
      <w:r w:rsidR="004A360E">
        <w:t>“</w:t>
      </w:r>
      <w:r w:rsidR="001E2FF5" w:rsidRPr="00830F82">
        <w:t>La pa</w:t>
      </w:r>
      <w:r w:rsidR="004A360E">
        <w:t>labra</w:t>
      </w:r>
      <w:r w:rsidR="001E2FF5" w:rsidRPr="00830F82">
        <w:t xml:space="preserve"> redención viene del verbo redimir que significa comprar afuera. De manera literal se usaba </w:t>
      </w:r>
      <w:r w:rsidR="004A360E">
        <w:t xml:space="preserve">específicamente, </w:t>
      </w:r>
      <w:r w:rsidR="001E2FF5" w:rsidRPr="00830F82">
        <w:t>para comprar un esclavo</w:t>
      </w:r>
      <w:r w:rsidR="004A360E">
        <w:t>,</w:t>
      </w:r>
      <w:r w:rsidR="001E2FF5" w:rsidRPr="00830F82">
        <w:t xml:space="preserve"> con vistas a ot</w:t>
      </w:r>
      <w:r w:rsidR="004A360E">
        <w:t xml:space="preserve">orgarle su </w:t>
      </w:r>
      <w:r w:rsidR="001E2FF5" w:rsidRPr="00830F82">
        <w:t xml:space="preserve">libertad. </w:t>
      </w:r>
    </w:p>
    <w:p w14:paraId="567A665B" w14:textId="51A544C1" w:rsidR="001E2FF5" w:rsidRPr="00830F82" w:rsidRDefault="001E2FF5" w:rsidP="001E2FF5">
      <w:pPr>
        <w:pStyle w:val="Ttulo4"/>
        <w:rPr>
          <w:lang w:val="es-BO"/>
        </w:rPr>
      </w:pPr>
      <w:r w:rsidRPr="00830F82">
        <w:rPr>
          <w:lang w:val="es-BO"/>
        </w:rPr>
        <w:t xml:space="preserve">Efesios </w:t>
      </w:r>
      <w:proofErr w:type="gramStart"/>
      <w:r w:rsidRPr="00830F82">
        <w:rPr>
          <w:lang w:val="es-BO"/>
        </w:rPr>
        <w:t>1:7a</w:t>
      </w:r>
      <w:proofErr w:type="gramEnd"/>
      <w:r w:rsidRPr="00830F82">
        <w:rPr>
          <w:lang w:val="es-BO"/>
        </w:rPr>
        <w:t xml:space="preserve"> –</w:t>
      </w:r>
      <w:r w:rsidRPr="00830F82">
        <w:rPr>
          <w:i/>
          <w:iCs/>
          <w:lang w:val="es-BO"/>
        </w:rPr>
        <w:t xml:space="preserve"> </w:t>
      </w:r>
      <w:r w:rsidR="004A360E">
        <w:rPr>
          <w:i/>
          <w:iCs/>
          <w:lang w:val="es-BO"/>
        </w:rPr>
        <w:t>“</w:t>
      </w:r>
      <w:r w:rsidRPr="00830F82">
        <w:rPr>
          <w:i/>
          <w:iCs/>
          <w:lang w:val="es-BO"/>
        </w:rPr>
        <w:t xml:space="preserve">En Él </w:t>
      </w:r>
      <w:r w:rsidRPr="00830F82">
        <w:rPr>
          <w:lang w:val="es-BO"/>
        </w:rPr>
        <w:t>(Cristo)</w:t>
      </w:r>
      <w:r w:rsidRPr="00830F82">
        <w:rPr>
          <w:i/>
          <w:iCs/>
          <w:lang w:val="es-BO"/>
        </w:rPr>
        <w:t xml:space="preserve"> tenemos redención mediante Su </w:t>
      </w:r>
      <w:r w:rsidR="00E13252" w:rsidRPr="00830F82">
        <w:rPr>
          <w:i/>
          <w:iCs/>
          <w:lang w:val="es-BO"/>
        </w:rPr>
        <w:t>sangre, …</w:t>
      </w:r>
      <w:r w:rsidRPr="00830F82">
        <w:rPr>
          <w:lang w:val="es-BO"/>
        </w:rPr>
        <w:t xml:space="preserve"> </w:t>
      </w:r>
      <w:r w:rsidR="004A360E">
        <w:rPr>
          <w:lang w:val="es-BO"/>
        </w:rPr>
        <w:t>“</w:t>
      </w:r>
      <w:r w:rsidRPr="00830F82">
        <w:rPr>
          <w:lang w:val="es-BO"/>
        </w:rPr>
        <w:t xml:space="preserve">El verbo tenemos </w:t>
      </w:r>
      <w:r w:rsidR="00E8071D" w:rsidRPr="00830F82">
        <w:rPr>
          <w:lang w:val="es-BO"/>
        </w:rPr>
        <w:t>está</w:t>
      </w:r>
      <w:r w:rsidRPr="00830F82">
        <w:rPr>
          <w:lang w:val="es-BO"/>
        </w:rPr>
        <w:t xml:space="preserve"> en tiempo presente, activo, indicativo</w:t>
      </w:r>
      <w:r w:rsidR="00E13252" w:rsidRPr="00830F82">
        <w:rPr>
          <w:lang w:val="es-BO"/>
        </w:rPr>
        <w:t xml:space="preserve">; significa que esto es una realidad y no una acción a realizarse. Pablo </w:t>
      </w:r>
      <w:r w:rsidR="00E8071D" w:rsidRPr="00830F82">
        <w:rPr>
          <w:lang w:val="es-BO"/>
        </w:rPr>
        <w:t>está</w:t>
      </w:r>
      <w:r w:rsidR="00E13252" w:rsidRPr="00830F82">
        <w:rPr>
          <w:lang w:val="es-BO"/>
        </w:rPr>
        <w:t xml:space="preserve"> afirmando una realidad sobre los creyentes, que han sido comprados del mercado de esclavitud con la preciosa sangre de Cristo. </w:t>
      </w:r>
      <w:r w:rsidR="006E59E3" w:rsidRPr="00830F82">
        <w:rPr>
          <w:lang w:val="es-BO"/>
        </w:rPr>
        <w:t>Hebreos 9:14, 1 Pedro 1:18-19</w:t>
      </w:r>
    </w:p>
    <w:p w14:paraId="31EEBAC7" w14:textId="5D16A44F" w:rsidR="00E13252" w:rsidRPr="00830F82" w:rsidRDefault="00E13252" w:rsidP="00E13252">
      <w:pPr>
        <w:pStyle w:val="Ttulo5"/>
      </w:pPr>
      <w:r w:rsidRPr="00830F82">
        <w:t>En 1 Pedro 1:</w:t>
      </w:r>
      <w:r w:rsidR="006E59E3" w:rsidRPr="00830F82">
        <w:t>18-19 –</w:t>
      </w:r>
      <w:r w:rsidR="006E59E3" w:rsidRPr="00830F82">
        <w:rPr>
          <w:i/>
          <w:iCs/>
        </w:rPr>
        <w:t xml:space="preserve"> </w:t>
      </w:r>
      <w:r w:rsidR="004A360E">
        <w:rPr>
          <w:i/>
          <w:iCs/>
        </w:rPr>
        <w:t>“</w:t>
      </w:r>
      <w:r w:rsidR="006E59E3" w:rsidRPr="00830F82">
        <w:rPr>
          <w:i/>
          <w:iCs/>
        </w:rPr>
        <w:t>Ustedes saben que no fueron redimidos de su van</w:t>
      </w:r>
      <w:r w:rsidR="004A360E">
        <w:rPr>
          <w:i/>
          <w:iCs/>
        </w:rPr>
        <w:t>a</w:t>
      </w:r>
      <w:r w:rsidR="006E59E3" w:rsidRPr="00830F82">
        <w:rPr>
          <w:i/>
          <w:iCs/>
        </w:rPr>
        <w:t xml:space="preserve"> manera de vivir heredada de sus padres con cosas perecederas como oro o plata, 19 sino con sangre preciosa, como de un cordero sin tacha y sin mancha: la sangre de Cristo.</w:t>
      </w:r>
      <w:r w:rsidR="004A360E">
        <w:rPr>
          <w:i/>
          <w:iCs/>
        </w:rPr>
        <w:t>”</w:t>
      </w:r>
      <w:r w:rsidR="006E59E3" w:rsidRPr="00830F82">
        <w:t xml:space="preserve"> Nuestras vidas han sido compradas con la sangre de Cristo. </w:t>
      </w:r>
    </w:p>
    <w:p w14:paraId="2E8B23A5" w14:textId="6141B74E" w:rsidR="00963C6A" w:rsidRPr="00830F82" w:rsidRDefault="006E59E3" w:rsidP="00963C6A">
      <w:pPr>
        <w:pStyle w:val="Ttulo4"/>
        <w:rPr>
          <w:lang w:val="es-BO"/>
        </w:rPr>
      </w:pPr>
      <w:r w:rsidRPr="00830F82">
        <w:rPr>
          <w:lang w:val="es-BO"/>
        </w:rPr>
        <w:t xml:space="preserve">Efesios 1:7b </w:t>
      </w:r>
      <w:r w:rsidR="00026466" w:rsidRPr="00830F82">
        <w:rPr>
          <w:lang w:val="es-BO"/>
        </w:rPr>
        <w:t>–</w:t>
      </w:r>
      <w:r w:rsidR="00026466">
        <w:rPr>
          <w:lang w:val="es-BO"/>
        </w:rPr>
        <w:t>“</w:t>
      </w:r>
      <w:r w:rsidR="00026466" w:rsidRPr="00830F82">
        <w:rPr>
          <w:i/>
          <w:iCs/>
          <w:lang w:val="es-BO"/>
        </w:rPr>
        <w:t>En</w:t>
      </w:r>
      <w:r w:rsidRPr="00830F82">
        <w:rPr>
          <w:i/>
          <w:iCs/>
          <w:lang w:val="es-BO"/>
        </w:rPr>
        <w:t xml:space="preserve"> Él tenemos redención mediante Su sangre, el perdón de nuestros pecados…</w:t>
      </w:r>
      <w:r w:rsidRPr="00830F82">
        <w:rPr>
          <w:lang w:val="es-BO"/>
        </w:rPr>
        <w:t xml:space="preserve"> </w:t>
      </w:r>
      <w:r w:rsidR="00026466">
        <w:rPr>
          <w:lang w:val="es-BO"/>
        </w:rPr>
        <w:t>“igualmente</w:t>
      </w:r>
      <w:r w:rsidR="008B6EBC" w:rsidRPr="00830F82">
        <w:rPr>
          <w:lang w:val="es-BO"/>
        </w:rPr>
        <w:t xml:space="preserve"> tenemos el perdón de pecados por la sangre de Cristo, sin esta obra de justicia</w:t>
      </w:r>
      <w:r w:rsidR="007D70CA">
        <w:rPr>
          <w:lang w:val="es-BO"/>
        </w:rPr>
        <w:t xml:space="preserve">, </w:t>
      </w:r>
      <w:r w:rsidR="008B6EBC" w:rsidRPr="00830F82">
        <w:rPr>
          <w:lang w:val="es-BO"/>
        </w:rPr>
        <w:t xml:space="preserve">que Cristo murió por nuestros </w:t>
      </w:r>
      <w:r w:rsidR="00026466" w:rsidRPr="00830F82">
        <w:rPr>
          <w:lang w:val="es-BO"/>
        </w:rPr>
        <w:t>pecados</w:t>
      </w:r>
      <w:r w:rsidR="00026466">
        <w:rPr>
          <w:lang w:val="es-BO"/>
        </w:rPr>
        <w:t xml:space="preserve">, </w:t>
      </w:r>
      <w:r w:rsidR="00026466" w:rsidRPr="00830F82">
        <w:rPr>
          <w:lang w:val="es-BO"/>
        </w:rPr>
        <w:t>no</w:t>
      </w:r>
      <w:r w:rsidR="008B6EBC" w:rsidRPr="00830F82">
        <w:rPr>
          <w:lang w:val="es-BO"/>
        </w:rPr>
        <w:t xml:space="preserve"> podríamos gozar de esta bendición</w:t>
      </w:r>
      <w:r w:rsidR="007D70CA">
        <w:rPr>
          <w:lang w:val="es-BO"/>
        </w:rPr>
        <w:t>, la de tener el</w:t>
      </w:r>
      <w:r w:rsidR="008B6EBC" w:rsidRPr="00830F82">
        <w:rPr>
          <w:lang w:val="es-BO"/>
        </w:rPr>
        <w:t xml:space="preserve"> perdón de </w:t>
      </w:r>
      <w:r w:rsidR="007D70CA">
        <w:rPr>
          <w:lang w:val="es-BO"/>
        </w:rPr>
        <w:t xml:space="preserve">nuestros </w:t>
      </w:r>
      <w:r w:rsidR="008B6EBC" w:rsidRPr="00830F82">
        <w:rPr>
          <w:lang w:val="es-BO"/>
        </w:rPr>
        <w:t>pecados.</w:t>
      </w:r>
      <w:r w:rsidR="007F1CD6" w:rsidRPr="00830F82">
        <w:rPr>
          <w:lang w:val="es-BO"/>
        </w:rPr>
        <w:t xml:space="preserve"> Mateo 26:28,</w:t>
      </w:r>
      <w:r w:rsidR="008B6EBC" w:rsidRPr="00830F82">
        <w:rPr>
          <w:lang w:val="es-BO"/>
        </w:rPr>
        <w:t xml:space="preserve"> 1 Corintios 15:3-4, Isaías 53:5</w:t>
      </w:r>
      <w:r w:rsidR="0062030F" w:rsidRPr="00830F82">
        <w:rPr>
          <w:lang w:val="es-BO"/>
        </w:rPr>
        <w:t>-6</w:t>
      </w:r>
      <w:r w:rsidR="00E82A65" w:rsidRPr="00830F82">
        <w:rPr>
          <w:lang w:val="es-BO"/>
        </w:rPr>
        <w:t>, Colosenses 1:14</w:t>
      </w:r>
    </w:p>
    <w:p w14:paraId="6052A66F" w14:textId="3ABCAA2A" w:rsidR="007F1CD6" w:rsidRPr="00830F82" w:rsidRDefault="007F1CD6" w:rsidP="007F1CD6">
      <w:pPr>
        <w:pStyle w:val="Ttulo5"/>
      </w:pPr>
      <w:r w:rsidRPr="00830F82">
        <w:t xml:space="preserve">El perdón de </w:t>
      </w:r>
      <w:r w:rsidR="00026466" w:rsidRPr="00830F82">
        <w:t>pecados, también</w:t>
      </w:r>
      <w:r w:rsidR="007D70CA">
        <w:t xml:space="preserve"> lo</w:t>
      </w:r>
      <w:r w:rsidRPr="00830F82">
        <w:t xml:space="preserve"> tenemos de manera completa, el verbo tenemos es un verbo, presente, activo, </w:t>
      </w:r>
      <w:r w:rsidR="004D6456" w:rsidRPr="00830F82">
        <w:t xml:space="preserve">modo </w:t>
      </w:r>
      <w:r w:rsidRPr="00830F82">
        <w:t xml:space="preserve">indicativo. </w:t>
      </w:r>
      <w:r w:rsidR="004D6456" w:rsidRPr="00830F82">
        <w:t>Esta</w:t>
      </w:r>
      <w:r w:rsidRPr="00830F82">
        <w:t xml:space="preserve"> </w:t>
      </w:r>
      <w:r w:rsidR="004D6456" w:rsidRPr="00830F82">
        <w:t>indicando, haciendo la declaración o afirmación</w:t>
      </w:r>
      <w:r w:rsidR="007D70CA">
        <w:t>,</w:t>
      </w:r>
      <w:r w:rsidRPr="00830F82">
        <w:t xml:space="preserve"> </w:t>
      </w:r>
      <w:r w:rsidR="004D6456" w:rsidRPr="00830F82">
        <w:t>que el creyente tiene el perdón de todos sus pecados pasados, presentes y futuros</w:t>
      </w:r>
      <w:r w:rsidR="007D70CA">
        <w:t>.</w:t>
      </w:r>
      <w:r w:rsidR="00026466">
        <w:t xml:space="preserve"> E</w:t>
      </w:r>
      <w:r w:rsidR="004D6456" w:rsidRPr="00830F82">
        <w:t xml:space="preserve">l </w:t>
      </w:r>
      <w:r w:rsidR="00026466" w:rsidRPr="00830F82">
        <w:t xml:space="preserve">creyente </w:t>
      </w:r>
      <w:r w:rsidR="00026466">
        <w:t>ya</w:t>
      </w:r>
      <w:r w:rsidR="007D70CA">
        <w:t xml:space="preserve"> cuenta con ese perdón</w:t>
      </w:r>
      <w:r w:rsidR="004D6456" w:rsidRPr="00830F82">
        <w:t>, no dice que va a tener, no es una acción para realizarse. Modo indicativo no expresa dudas solo afirma un hecho.</w:t>
      </w:r>
    </w:p>
    <w:p w14:paraId="173EF10F" w14:textId="1CE48B1C" w:rsidR="008B6EBC" w:rsidRPr="00830F82" w:rsidRDefault="008B6EBC" w:rsidP="008B6EBC">
      <w:pPr>
        <w:pStyle w:val="Ttulo5"/>
      </w:pPr>
      <w:r w:rsidRPr="00830F82">
        <w:t xml:space="preserve">En el libro de </w:t>
      </w:r>
      <w:proofErr w:type="gramStart"/>
      <w:r w:rsidRPr="00830F82">
        <w:t>Hebreos</w:t>
      </w:r>
      <w:proofErr w:type="gramEnd"/>
      <w:r w:rsidRPr="00830F82">
        <w:t xml:space="preserve"> 9:22 dice:</w:t>
      </w:r>
      <w:r w:rsidRPr="00830F82">
        <w:rPr>
          <w:i/>
          <w:iCs/>
        </w:rPr>
        <w:t xml:space="preserve"> </w:t>
      </w:r>
      <w:r w:rsidR="00026466">
        <w:rPr>
          <w:i/>
          <w:iCs/>
        </w:rPr>
        <w:t>“</w:t>
      </w:r>
      <w:r w:rsidRPr="00830F82">
        <w:rPr>
          <w:i/>
          <w:iCs/>
        </w:rPr>
        <w:t>Y según la ley, casi todo es purificado con sangre, y sin derramamiento de sangre no hay perdón</w:t>
      </w:r>
      <w:r w:rsidR="00026466">
        <w:rPr>
          <w:i/>
          <w:iCs/>
        </w:rPr>
        <w:t>”</w:t>
      </w:r>
      <w:r w:rsidRPr="00830F82">
        <w:rPr>
          <w:i/>
          <w:iCs/>
        </w:rPr>
        <w:t>.</w:t>
      </w:r>
      <w:r w:rsidRPr="00830F82">
        <w:t xml:space="preserve"> Es</w:t>
      </w:r>
      <w:r w:rsidR="00026466">
        <w:t>tá</w:t>
      </w:r>
      <w:r w:rsidRPr="00830F82">
        <w:t xml:space="preserve"> muy claro</w:t>
      </w:r>
      <w:r w:rsidR="00026466">
        <w:t xml:space="preserve">, </w:t>
      </w:r>
      <w:r w:rsidRPr="00830F82">
        <w:t>sin derramamiento de sangre no hay perdón</w:t>
      </w:r>
      <w:r w:rsidR="0062030F" w:rsidRPr="00830F82">
        <w:t xml:space="preserve">, Dios había mostrado </w:t>
      </w:r>
      <w:r w:rsidR="00026466">
        <w:t xml:space="preserve">esto </w:t>
      </w:r>
      <w:r w:rsidR="0062030F" w:rsidRPr="00830F82">
        <w:t>desde el principio, también Dios les enseñ</w:t>
      </w:r>
      <w:r w:rsidR="00026466">
        <w:t>ó</w:t>
      </w:r>
      <w:r w:rsidR="0062030F" w:rsidRPr="00830F82">
        <w:t xml:space="preserve"> a los israelitas</w:t>
      </w:r>
      <w:r w:rsidR="00026466">
        <w:t xml:space="preserve">, </w:t>
      </w:r>
      <w:proofErr w:type="gramStart"/>
      <w:r w:rsidR="0062030F" w:rsidRPr="00830F82">
        <w:t>que</w:t>
      </w:r>
      <w:proofErr w:type="gramEnd"/>
      <w:r w:rsidR="0062030F" w:rsidRPr="00830F82">
        <w:t xml:space="preserve"> sin derramamiento de sangre</w:t>
      </w:r>
      <w:r w:rsidR="00026466">
        <w:t xml:space="preserve">, </w:t>
      </w:r>
      <w:r w:rsidR="0062030F" w:rsidRPr="00830F82">
        <w:t>no hay perdón</w:t>
      </w:r>
      <w:r w:rsidRPr="00830F82">
        <w:t>.</w:t>
      </w:r>
      <w:r w:rsidR="0062030F" w:rsidRPr="00830F82">
        <w:t xml:space="preserve"> Genesis 3:21,</w:t>
      </w:r>
      <w:r w:rsidRPr="00830F82">
        <w:t xml:space="preserve"> Levítico 5:11-12</w:t>
      </w:r>
      <w:r w:rsidR="0062030F" w:rsidRPr="00830F82">
        <w:t>, 1 Juan 1:7b</w:t>
      </w:r>
    </w:p>
    <w:p w14:paraId="6BA4B8BE" w14:textId="7B4D2C97" w:rsidR="00963C6A" w:rsidRPr="00830F82" w:rsidRDefault="0062030F" w:rsidP="00963C6A">
      <w:pPr>
        <w:pStyle w:val="Ttulo5"/>
      </w:pPr>
      <w:r w:rsidRPr="00830F82">
        <w:t xml:space="preserve">Tenemos perdón de pecados no porque le hemos pedido a Dios que nos perdone, </w:t>
      </w:r>
      <w:r w:rsidR="00E82A65" w:rsidRPr="00830F82">
        <w:t>sino por medio de Su sangre</w:t>
      </w:r>
      <w:r w:rsidRPr="00830F82">
        <w:t>. Toda persona que ha creído en el evangelio</w:t>
      </w:r>
      <w:r w:rsidR="00026466">
        <w:t>,</w:t>
      </w:r>
      <w:r w:rsidRPr="00830F82">
        <w:t xml:space="preserve"> que Cristo murió por nuestros pecado</w:t>
      </w:r>
      <w:r w:rsidR="00B02D7B">
        <w:t>s</w:t>
      </w:r>
      <w:r w:rsidR="00026466">
        <w:t>, fue sepultado y resucitó,</w:t>
      </w:r>
      <w:r w:rsidRPr="00830F82">
        <w:t xml:space="preserve"> automáticamente recibe el perdón de pecados. Hechos 2:38; </w:t>
      </w:r>
      <w:r w:rsidRPr="00830F82">
        <w:rPr>
          <w:b/>
          <w:bCs/>
        </w:rPr>
        <w:t>10:</w:t>
      </w:r>
      <w:r w:rsidR="007F1CD6" w:rsidRPr="00830F82">
        <w:rPr>
          <w:b/>
          <w:bCs/>
        </w:rPr>
        <w:t>43</w:t>
      </w:r>
      <w:r w:rsidR="004D6456" w:rsidRPr="00830F82">
        <w:t>; 13:38</w:t>
      </w:r>
      <w:r w:rsidR="00E82A65" w:rsidRPr="00830F82">
        <w:t xml:space="preserve">; </w:t>
      </w:r>
      <w:r w:rsidR="00E82A65" w:rsidRPr="00830F82">
        <w:rPr>
          <w:b/>
          <w:bCs/>
        </w:rPr>
        <w:t>26:18</w:t>
      </w:r>
      <w:r w:rsidR="00E82A65" w:rsidRPr="00830F82">
        <w:t>,</w:t>
      </w:r>
      <w:r w:rsidR="004D6456" w:rsidRPr="00830F82">
        <w:t xml:space="preserve"> Lucas 24:47, </w:t>
      </w:r>
    </w:p>
    <w:p w14:paraId="6F00612C" w14:textId="348C6AE5" w:rsidR="007F1CD6" w:rsidRPr="00830F82" w:rsidRDefault="007F1CD6" w:rsidP="007F1CD6">
      <w:pPr>
        <w:pStyle w:val="Ttulo4"/>
        <w:rPr>
          <w:lang w:val="es-BO"/>
        </w:rPr>
      </w:pPr>
      <w:r w:rsidRPr="00830F82">
        <w:rPr>
          <w:lang w:val="es-BO"/>
        </w:rPr>
        <w:t>Efesios 1:7c – …</w:t>
      </w:r>
      <w:r w:rsidR="00026466">
        <w:rPr>
          <w:lang w:val="es-BO"/>
        </w:rPr>
        <w:t>”</w:t>
      </w:r>
      <w:r w:rsidRPr="00830F82">
        <w:rPr>
          <w:i/>
          <w:iCs/>
          <w:lang w:val="es-BO"/>
        </w:rPr>
        <w:t xml:space="preserve"> el perdón de nuestros pecados </w:t>
      </w:r>
      <w:r w:rsidRPr="00830F82">
        <w:rPr>
          <w:b/>
          <w:bCs/>
          <w:i/>
          <w:iCs/>
          <w:lang w:val="es-BO"/>
        </w:rPr>
        <w:t>según las riquezas de Su gracia</w:t>
      </w:r>
      <w:r w:rsidRPr="00830F82">
        <w:rPr>
          <w:i/>
          <w:iCs/>
          <w:lang w:val="es-BO"/>
        </w:rPr>
        <w:t>.</w:t>
      </w:r>
      <w:r w:rsidR="00026466">
        <w:rPr>
          <w:i/>
          <w:iCs/>
          <w:lang w:val="es-BO"/>
        </w:rPr>
        <w:t>”</w:t>
      </w:r>
      <w:r w:rsidRPr="00830F82">
        <w:rPr>
          <w:lang w:val="es-BO"/>
        </w:rPr>
        <w:t xml:space="preserve"> </w:t>
      </w:r>
      <w:r w:rsidR="002A6474" w:rsidRPr="00830F82">
        <w:rPr>
          <w:lang w:val="es-BO"/>
        </w:rPr>
        <w:t>El perdón de los pecados por medio de la sangre de Cristo es según las riquezas de Su gracia,</w:t>
      </w:r>
      <w:r w:rsidR="00026466">
        <w:rPr>
          <w:lang w:val="es-BO"/>
        </w:rPr>
        <w:t xml:space="preserve"> </w:t>
      </w:r>
      <w:r w:rsidR="002A6474" w:rsidRPr="00830F82">
        <w:rPr>
          <w:lang w:val="es-BO"/>
        </w:rPr>
        <w:t xml:space="preserve">la gracia de Dios. El perdón de pecados para aquellos que creen en el evangelio es abundante, </w:t>
      </w:r>
      <w:r w:rsidR="00026466">
        <w:rPr>
          <w:lang w:val="es-BO"/>
        </w:rPr>
        <w:t>porque proviene</w:t>
      </w:r>
      <w:r w:rsidR="00082438">
        <w:rPr>
          <w:lang w:val="es-BO"/>
        </w:rPr>
        <w:t xml:space="preserve"> de su gracia, que es rica</w:t>
      </w:r>
      <w:r w:rsidR="00410EF5" w:rsidRPr="00830F82">
        <w:rPr>
          <w:lang w:val="es-BO"/>
        </w:rPr>
        <w:t>. Efesios 2:4</w:t>
      </w:r>
      <w:r w:rsidR="005554E7" w:rsidRPr="00830F82">
        <w:rPr>
          <w:lang w:val="es-BO"/>
        </w:rPr>
        <w:t>.</w:t>
      </w:r>
    </w:p>
    <w:p w14:paraId="000882AD" w14:textId="55EC5870" w:rsidR="005554E7" w:rsidRPr="00830F82" w:rsidRDefault="005554E7" w:rsidP="005554E7">
      <w:pPr>
        <w:pStyle w:val="Ttulo4"/>
        <w:rPr>
          <w:lang w:val="es-BO"/>
        </w:rPr>
      </w:pPr>
      <w:r w:rsidRPr="00830F82">
        <w:rPr>
          <w:lang w:val="es-BO"/>
        </w:rPr>
        <w:lastRenderedPageBreak/>
        <w:t xml:space="preserve">Efesios </w:t>
      </w:r>
      <w:r w:rsidR="00B02D7B" w:rsidRPr="00830F82">
        <w:rPr>
          <w:lang w:val="es-BO"/>
        </w:rPr>
        <w:t>1: 8a</w:t>
      </w:r>
      <w:r w:rsidRPr="00830F82">
        <w:rPr>
          <w:lang w:val="es-BO"/>
        </w:rPr>
        <w:t xml:space="preserve"> –</w:t>
      </w:r>
      <w:r w:rsidRPr="00830F82">
        <w:rPr>
          <w:i/>
          <w:iCs/>
          <w:lang w:val="es-BO"/>
        </w:rPr>
        <w:t xml:space="preserve"> </w:t>
      </w:r>
      <w:r w:rsidR="00B02D7B">
        <w:rPr>
          <w:i/>
          <w:iCs/>
          <w:lang w:val="es-BO"/>
        </w:rPr>
        <w:t>“</w:t>
      </w:r>
      <w:r w:rsidRPr="00830F82">
        <w:rPr>
          <w:i/>
          <w:iCs/>
          <w:lang w:val="es-BO"/>
        </w:rPr>
        <w:t>que ha hecho abundar para con nosotros. …</w:t>
      </w:r>
      <w:r w:rsidRPr="00830F82">
        <w:rPr>
          <w:lang w:val="es-BO"/>
        </w:rPr>
        <w:t xml:space="preserve"> </w:t>
      </w:r>
      <w:r w:rsidR="00FE414B">
        <w:rPr>
          <w:lang w:val="es-BO"/>
        </w:rPr>
        <w:t>“Las</w:t>
      </w:r>
      <w:r w:rsidRPr="00830F82">
        <w:rPr>
          <w:lang w:val="es-BO"/>
        </w:rPr>
        <w:t xml:space="preserve"> riquezas de Su gracia continúan abundando para </w:t>
      </w:r>
      <w:r w:rsidR="00B02D7B">
        <w:rPr>
          <w:lang w:val="es-BO"/>
        </w:rPr>
        <w:t xml:space="preserve">con </w:t>
      </w:r>
      <w:r w:rsidRPr="00830F82">
        <w:rPr>
          <w:lang w:val="es-BO"/>
        </w:rPr>
        <w:t>nosotros</w:t>
      </w:r>
      <w:r w:rsidR="00B02D7B">
        <w:rPr>
          <w:lang w:val="es-BO"/>
        </w:rPr>
        <w:t>,</w:t>
      </w:r>
      <w:r w:rsidRPr="00830F82">
        <w:rPr>
          <w:lang w:val="es-BO"/>
        </w:rPr>
        <w:t xml:space="preserve"> los creyentes, es la gracia de Dios </w:t>
      </w:r>
      <w:r w:rsidR="00B02D7B">
        <w:rPr>
          <w:lang w:val="es-BO"/>
        </w:rPr>
        <w:t xml:space="preserve">la </w:t>
      </w:r>
      <w:r w:rsidRPr="00830F82">
        <w:rPr>
          <w:lang w:val="es-BO"/>
        </w:rPr>
        <w:t>que necesita todo creyente, y Dios</w:t>
      </w:r>
      <w:r w:rsidR="00B02D7B">
        <w:rPr>
          <w:lang w:val="es-BO"/>
        </w:rPr>
        <w:t xml:space="preserve"> nos la </w:t>
      </w:r>
      <w:r w:rsidR="00E8071D" w:rsidRPr="00830F82">
        <w:rPr>
          <w:lang w:val="es-BO"/>
        </w:rPr>
        <w:t>está</w:t>
      </w:r>
      <w:r w:rsidRPr="00830F82">
        <w:rPr>
          <w:lang w:val="es-BO"/>
        </w:rPr>
        <w:t xml:space="preserve"> dando sin medidas</w:t>
      </w:r>
      <w:r w:rsidR="00B02D7B">
        <w:rPr>
          <w:lang w:val="es-BO"/>
        </w:rPr>
        <w:t>.</w:t>
      </w:r>
      <w:r w:rsidRPr="00830F82">
        <w:rPr>
          <w:lang w:val="es-BO"/>
        </w:rPr>
        <w:t xml:space="preserve"> </w:t>
      </w:r>
      <w:r w:rsidR="00B02D7B">
        <w:rPr>
          <w:lang w:val="es-BO"/>
        </w:rPr>
        <w:t>¡Estamos</w:t>
      </w:r>
      <w:r w:rsidRPr="00830F82">
        <w:rPr>
          <w:lang w:val="es-BO"/>
        </w:rPr>
        <w:t xml:space="preserve"> bajo la inmensa cascada de la gracia de Dios todos los </w:t>
      </w:r>
      <w:r w:rsidR="00B02D7B" w:rsidRPr="00830F82">
        <w:rPr>
          <w:lang w:val="es-BO"/>
        </w:rPr>
        <w:t>días, que</w:t>
      </w:r>
      <w:r w:rsidRPr="00830F82">
        <w:rPr>
          <w:lang w:val="es-BO"/>
        </w:rPr>
        <w:t xml:space="preserve"> bendición tenemos</w:t>
      </w:r>
      <w:r w:rsidR="00B02D7B">
        <w:rPr>
          <w:lang w:val="es-BO"/>
        </w:rPr>
        <w:t xml:space="preserve">! </w:t>
      </w:r>
      <w:r w:rsidRPr="00830F82">
        <w:rPr>
          <w:lang w:val="es-BO"/>
        </w:rPr>
        <w:t>Romanos 5:15, 2 Corintios 9:8, 1 Timoteo 1:14.</w:t>
      </w:r>
    </w:p>
    <w:p w14:paraId="5A4970E4" w14:textId="13A81AB6" w:rsidR="00410EF5" w:rsidRPr="00830F82" w:rsidRDefault="00410EF5" w:rsidP="00410EF5">
      <w:pPr>
        <w:pStyle w:val="Ttulo5"/>
      </w:pPr>
      <w:r w:rsidRPr="00830F82">
        <w:t>Dios no vio quien necesitaba más gracia o menos gracia para perdón de pecados, sino que hizo abundar</w:t>
      </w:r>
      <w:r w:rsidR="00A13318" w:rsidRPr="00830F82">
        <w:t xml:space="preserve"> para con todos los </w:t>
      </w:r>
      <w:r w:rsidR="00B02D7B" w:rsidRPr="00830F82">
        <w:t>creyentes, todas</w:t>
      </w:r>
      <w:r w:rsidRPr="00830F82">
        <w:t xml:space="preserve"> las riquezas de Su gracia para perdonarnos todos nuestros </w:t>
      </w:r>
      <w:r w:rsidR="00B02D7B" w:rsidRPr="00830F82">
        <w:t>pecados.</w:t>
      </w:r>
      <w:r w:rsidR="00B02D7B">
        <w:t xml:space="preserve"> E</w:t>
      </w:r>
      <w:r w:rsidRPr="00830F82">
        <w:t xml:space="preserve">sto es lo que </w:t>
      </w:r>
      <w:r w:rsidR="002046B8" w:rsidRPr="00830F82">
        <w:t>tenemos</w:t>
      </w:r>
      <w:r w:rsidR="002046B8">
        <w:t>:</w:t>
      </w:r>
      <w:r w:rsidRPr="00830F82">
        <w:t xml:space="preserve"> la gracia de Dios para el perdón de los pecados de manera sobreabundante, no hay nada más que podamos hacer, se trata de Dios, no del creyente ganándose el perdón de sus pecados. Romanos 5:20</w:t>
      </w:r>
    </w:p>
    <w:p w14:paraId="1A0F991C" w14:textId="19DE3052" w:rsidR="00A13318" w:rsidRPr="00830F82" w:rsidRDefault="00A13318" w:rsidP="00A13318">
      <w:pPr>
        <w:pStyle w:val="Ttulo3"/>
      </w:pPr>
      <w:r w:rsidRPr="00830F82">
        <w:t xml:space="preserve">Efesios 1:8b-10 – </w:t>
      </w:r>
      <w:r w:rsidR="00423ED1" w:rsidRPr="00830F82">
        <w:t xml:space="preserve">En Su gracia, </w:t>
      </w:r>
      <w:r w:rsidRPr="00830F82">
        <w:t xml:space="preserve">Dios nos dio a conocer el misterio de Su voluntad </w:t>
      </w:r>
      <w:r w:rsidR="00423ED1" w:rsidRPr="00830F82">
        <w:t xml:space="preserve">en toda sabiduría e inteligencia. </w:t>
      </w:r>
      <w:r w:rsidRPr="00830F82">
        <w:t xml:space="preserve">Ahora está llevando a cabo </w:t>
      </w:r>
      <w:r w:rsidR="002046B8">
        <w:t xml:space="preserve">esto </w:t>
      </w:r>
      <w:r w:rsidRPr="00830F82">
        <w:t>en Cristo</w:t>
      </w:r>
      <w:r w:rsidR="002046B8">
        <w:t xml:space="preserve">. </w:t>
      </w:r>
      <w:r w:rsidRPr="00830F82">
        <w:t xml:space="preserve">Él quiere que entendamos </w:t>
      </w:r>
      <w:r w:rsidR="004632AF" w:rsidRPr="00830F82">
        <w:t>y conozcamos este misterio</w:t>
      </w:r>
      <w:r w:rsidR="002046B8">
        <w:t>, el plan</w:t>
      </w:r>
      <w:r w:rsidR="004632AF" w:rsidRPr="00830F82">
        <w:t xml:space="preserve"> de Dios en Cristo</w:t>
      </w:r>
      <w:r w:rsidR="00BE7758">
        <w:t>,</w:t>
      </w:r>
      <w:r w:rsidR="00423ED1" w:rsidRPr="00830F82">
        <w:t xml:space="preserve"> ya que</w:t>
      </w:r>
      <w:r w:rsidR="002046B8">
        <w:t xml:space="preserve"> en</w:t>
      </w:r>
      <w:r w:rsidR="00423ED1" w:rsidRPr="00830F82">
        <w:t xml:space="preserve"> Él nos colmó de Su abundan</w:t>
      </w:r>
      <w:r w:rsidR="00BE7758">
        <w:t>te</w:t>
      </w:r>
      <w:r w:rsidR="00423ED1" w:rsidRPr="00830F82">
        <w:t xml:space="preserve"> gracia</w:t>
      </w:r>
      <w:r w:rsidR="004632AF" w:rsidRPr="00830F82">
        <w:t>.</w:t>
      </w:r>
    </w:p>
    <w:p w14:paraId="36017488" w14:textId="1B1CBD9A" w:rsidR="004632AF" w:rsidRPr="00830F82" w:rsidRDefault="004632AF" w:rsidP="004632AF">
      <w:pPr>
        <w:pStyle w:val="Ttulo4"/>
        <w:rPr>
          <w:lang w:val="es-BO"/>
        </w:rPr>
      </w:pPr>
      <w:r w:rsidRPr="00830F82">
        <w:rPr>
          <w:lang w:val="es-BO"/>
        </w:rPr>
        <w:t>Efesios 1:8b –</w:t>
      </w:r>
      <w:r w:rsidRPr="00830F82">
        <w:rPr>
          <w:i/>
          <w:iCs/>
          <w:lang w:val="es-BO"/>
        </w:rPr>
        <w:t xml:space="preserve"> </w:t>
      </w:r>
      <w:r w:rsidR="00BE7758">
        <w:rPr>
          <w:i/>
          <w:iCs/>
          <w:lang w:val="es-BO"/>
        </w:rPr>
        <w:t>“</w:t>
      </w:r>
      <w:r w:rsidR="007A13D6" w:rsidRPr="00830F82">
        <w:rPr>
          <w:i/>
          <w:iCs/>
          <w:lang w:val="es-BO"/>
        </w:rPr>
        <w:t xml:space="preserve">… </w:t>
      </w:r>
      <w:r w:rsidRPr="00830F82">
        <w:rPr>
          <w:i/>
          <w:iCs/>
          <w:lang w:val="es-BO"/>
        </w:rPr>
        <w:t>En toda sabiduría y discernimiento</w:t>
      </w:r>
      <w:r w:rsidR="00BE7758">
        <w:rPr>
          <w:i/>
          <w:iCs/>
          <w:lang w:val="es-BO"/>
        </w:rPr>
        <w:t>”</w:t>
      </w:r>
      <w:r w:rsidRPr="00830F82">
        <w:rPr>
          <w:i/>
          <w:iCs/>
          <w:lang w:val="es-BO"/>
        </w:rPr>
        <w:t>.</w:t>
      </w:r>
      <w:r w:rsidRPr="00830F82">
        <w:rPr>
          <w:lang w:val="es-BO"/>
        </w:rPr>
        <w:t xml:space="preserve"> </w:t>
      </w:r>
      <w:r w:rsidR="00345ED5">
        <w:rPr>
          <w:lang w:val="es-BO"/>
        </w:rPr>
        <w:t>Dios también hizo abundar l</w:t>
      </w:r>
      <w:r w:rsidR="007A13D6" w:rsidRPr="00830F82">
        <w:rPr>
          <w:lang w:val="es-BO"/>
        </w:rPr>
        <w:t xml:space="preserve">as riquezas de Su </w:t>
      </w:r>
      <w:r w:rsidR="00EC0B47" w:rsidRPr="00830F82">
        <w:rPr>
          <w:lang w:val="es-BO"/>
        </w:rPr>
        <w:t>gracia para</w:t>
      </w:r>
      <w:r w:rsidR="00423ED1" w:rsidRPr="00830F82">
        <w:rPr>
          <w:lang w:val="es-BO"/>
        </w:rPr>
        <w:t xml:space="preserve"> con nosotros en toda sabiduría y discernimiento. Esta </w:t>
      </w:r>
      <w:r w:rsidR="007A13D6" w:rsidRPr="00830F82">
        <w:rPr>
          <w:lang w:val="es-BO"/>
        </w:rPr>
        <w:t>sabiduría y d</w:t>
      </w:r>
      <w:r w:rsidR="00BE7758">
        <w:rPr>
          <w:lang w:val="es-BO"/>
        </w:rPr>
        <w:t>i</w:t>
      </w:r>
      <w:r w:rsidR="007A13D6" w:rsidRPr="00830F82">
        <w:rPr>
          <w:lang w:val="es-BO"/>
        </w:rPr>
        <w:t>scernimiento no proceden del mundo ni de la filosofía del mundo</w:t>
      </w:r>
      <w:r w:rsidR="00BE7758">
        <w:rPr>
          <w:lang w:val="es-BO"/>
        </w:rPr>
        <w:t xml:space="preserve">. </w:t>
      </w:r>
      <w:r w:rsidR="007A13D6" w:rsidRPr="00830F82">
        <w:rPr>
          <w:lang w:val="es-BO"/>
        </w:rPr>
        <w:t xml:space="preserve">Dios hizo abundar </w:t>
      </w:r>
      <w:r w:rsidR="00BE7758">
        <w:rPr>
          <w:lang w:val="es-BO"/>
        </w:rPr>
        <w:t xml:space="preserve">esto </w:t>
      </w:r>
      <w:r w:rsidR="007A13D6" w:rsidRPr="00830F82">
        <w:rPr>
          <w:lang w:val="es-BO"/>
        </w:rPr>
        <w:t>en nosotros</w:t>
      </w:r>
      <w:r w:rsidR="00BE7758">
        <w:rPr>
          <w:lang w:val="es-BO"/>
        </w:rPr>
        <w:t xml:space="preserve">, </w:t>
      </w:r>
      <w:r w:rsidR="007A13D6" w:rsidRPr="00830F82">
        <w:rPr>
          <w:lang w:val="es-BO"/>
        </w:rPr>
        <w:t>en Su gracia en Cristo. Colosenses 1:9, 2:2-3</w:t>
      </w:r>
      <w:r w:rsidR="003E6DBF" w:rsidRPr="00830F82">
        <w:rPr>
          <w:lang w:val="es-BO"/>
        </w:rPr>
        <w:t>; 2:8; 1 Corintios 1:18-21</w:t>
      </w:r>
    </w:p>
    <w:p w14:paraId="49D1A812" w14:textId="49C5250F" w:rsidR="00462179" w:rsidRPr="00830F82" w:rsidRDefault="00462179" w:rsidP="00462179">
      <w:pPr>
        <w:pStyle w:val="Ttulo5"/>
      </w:pPr>
      <w:r w:rsidRPr="00830F82">
        <w:t xml:space="preserve">Efesios 1:8 </w:t>
      </w:r>
      <w:r w:rsidR="00EC0B47">
        <w:t>–</w:t>
      </w:r>
      <w:r w:rsidRPr="00830F82">
        <w:t xml:space="preserve"> </w:t>
      </w:r>
      <w:r w:rsidR="00EC0B47">
        <w:t>“</w:t>
      </w:r>
      <w:r w:rsidRPr="00830F82">
        <w:rPr>
          <w:i/>
          <w:iCs/>
        </w:rPr>
        <w:t xml:space="preserve">que ha hecho </w:t>
      </w:r>
      <w:r w:rsidRPr="00830F82">
        <w:rPr>
          <w:b/>
          <w:bCs/>
          <w:i/>
          <w:iCs/>
        </w:rPr>
        <w:t>abundar</w:t>
      </w:r>
      <w:r w:rsidRPr="00830F82">
        <w:rPr>
          <w:i/>
          <w:iCs/>
        </w:rPr>
        <w:t xml:space="preserve"> para con nosotros</w:t>
      </w:r>
      <w:r w:rsidR="00EC0B47">
        <w:rPr>
          <w:i/>
          <w:iCs/>
        </w:rPr>
        <w:t>”</w:t>
      </w:r>
      <w:r w:rsidRPr="00830F82">
        <w:rPr>
          <w:i/>
          <w:iCs/>
        </w:rPr>
        <w:t>. En toda sabiduría y discernimiento</w:t>
      </w:r>
      <w:r w:rsidR="00EC0B47">
        <w:t xml:space="preserve">. </w:t>
      </w:r>
      <w:r w:rsidRPr="00830F82">
        <w:t>El verbo abundar</w:t>
      </w:r>
      <w:r w:rsidR="00EC0B47">
        <w:t xml:space="preserve">, </w:t>
      </w:r>
      <w:r w:rsidRPr="00830F82">
        <w:t xml:space="preserve">es un verbo, aoristo, activo, indicativo. Este verbo muestra que Pablo está haciendo la afirmación de </w:t>
      </w:r>
      <w:r w:rsidR="00EC0B47">
        <w:t xml:space="preserve">una </w:t>
      </w:r>
      <w:r w:rsidRPr="00830F82">
        <w:t>obra hecha</w:t>
      </w:r>
      <w:r w:rsidR="00EC0B47">
        <w:t xml:space="preserve">. </w:t>
      </w:r>
      <w:r w:rsidRPr="00830F82">
        <w:t>La gracia en abundancia p</w:t>
      </w:r>
      <w:r w:rsidR="00EC0B47">
        <w:t>ara</w:t>
      </w:r>
      <w:r w:rsidRPr="00830F82">
        <w:t xml:space="preserve"> con nosotros en toda sabiduría y discernimiento es un hecho</w:t>
      </w:r>
      <w:r w:rsidR="00EC0B47">
        <w:t>,</w:t>
      </w:r>
      <w:r w:rsidRPr="00830F82">
        <w:t xml:space="preserve"> sin duda alguna. Santiago 3:15-18</w:t>
      </w:r>
    </w:p>
    <w:p w14:paraId="5EBB0BDE" w14:textId="57755598" w:rsidR="007A13D6" w:rsidRPr="00830F82" w:rsidRDefault="007A13D6" w:rsidP="007A13D6">
      <w:pPr>
        <w:pStyle w:val="Ttulo5"/>
      </w:pPr>
      <w:r w:rsidRPr="00830F82">
        <w:t xml:space="preserve">La palabra SOPHIA es la palabra </w:t>
      </w:r>
      <w:r w:rsidRPr="00830F82">
        <w:rPr>
          <w:i/>
          <w:iCs/>
        </w:rPr>
        <w:t>sabiduría</w:t>
      </w:r>
      <w:r w:rsidRPr="00830F82">
        <w:t xml:space="preserve">, esta es la sabiduría </w:t>
      </w:r>
      <w:r w:rsidR="00EC0B47">
        <w:t xml:space="preserve">en la </w:t>
      </w:r>
      <w:r w:rsidRPr="00830F82">
        <w:t xml:space="preserve">que Dios nos hizo abundar para </w:t>
      </w:r>
      <w:r w:rsidR="00EC0B47">
        <w:t xml:space="preserve">con </w:t>
      </w:r>
      <w:r w:rsidRPr="00830F82">
        <w:t>los asuntos espirituales, para comprender todas las verdades de Dios que tenemos revelada</w:t>
      </w:r>
      <w:r w:rsidR="00EC0B47">
        <w:t>s</w:t>
      </w:r>
      <w:r w:rsidRPr="00830F82">
        <w:t xml:space="preserve"> en </w:t>
      </w:r>
      <w:r w:rsidR="00EC0B47">
        <w:t>Las</w:t>
      </w:r>
      <w:r w:rsidRPr="00830F82">
        <w:t xml:space="preserve"> </w:t>
      </w:r>
      <w:r w:rsidR="00EC0B47">
        <w:t>E</w:t>
      </w:r>
      <w:r w:rsidRPr="00830F82">
        <w:t>scrituras, esto es lo que nos lleva a una capacidad de discernir</w:t>
      </w:r>
      <w:r w:rsidR="003E6DBF" w:rsidRPr="00830F82">
        <w:t xml:space="preserve"> y entender</w:t>
      </w:r>
      <w:r w:rsidRPr="00830F82">
        <w:t xml:space="preserve"> las cosas espirituales</w:t>
      </w:r>
      <w:r w:rsidR="003E6DBF" w:rsidRPr="00830F82">
        <w:t xml:space="preserve">. </w:t>
      </w:r>
      <w:r w:rsidR="009A5D86" w:rsidRPr="00830F82">
        <w:t xml:space="preserve">1 </w:t>
      </w:r>
      <w:proofErr w:type="gramStart"/>
      <w:r w:rsidR="009A5D86" w:rsidRPr="00830F82">
        <w:t>Corintios</w:t>
      </w:r>
      <w:proofErr w:type="gramEnd"/>
      <w:r w:rsidR="009A5D86" w:rsidRPr="00830F82">
        <w:t xml:space="preserve"> 1:25</w:t>
      </w:r>
      <w:r w:rsidR="00462179" w:rsidRPr="00830F82">
        <w:t>, 30</w:t>
      </w:r>
      <w:r w:rsidR="009A5D86" w:rsidRPr="00830F82">
        <w:t>; 2:6-8.</w:t>
      </w:r>
    </w:p>
    <w:p w14:paraId="1608EE52" w14:textId="0BEA6446" w:rsidR="009A5D86" w:rsidRPr="00830F82" w:rsidRDefault="009A5D86" w:rsidP="009A5D86">
      <w:pPr>
        <w:pStyle w:val="Ttulo6"/>
      </w:pPr>
      <w:r w:rsidRPr="00830F82">
        <w:t xml:space="preserve">Hablando de la sabiduría que procede de </w:t>
      </w:r>
      <w:r w:rsidR="00EC0B47" w:rsidRPr="00830F82">
        <w:t>Dios,</w:t>
      </w:r>
      <w:r w:rsidR="00EC0B47">
        <w:t xml:space="preserve"> veamos </w:t>
      </w:r>
      <w:r w:rsidRPr="00830F82">
        <w:t>en el libro de 1 Corintios 2:10-11 –</w:t>
      </w:r>
      <w:r w:rsidRPr="00830F82">
        <w:rPr>
          <w:i/>
          <w:iCs/>
        </w:rPr>
        <w:t xml:space="preserve"> </w:t>
      </w:r>
      <w:r w:rsidR="00EC0B47">
        <w:rPr>
          <w:i/>
          <w:iCs/>
        </w:rPr>
        <w:t>“</w:t>
      </w:r>
      <w:r w:rsidRPr="00830F82">
        <w:rPr>
          <w:i/>
          <w:iCs/>
        </w:rPr>
        <w:t xml:space="preserve">Pero Dios nos las revelo por medio del Espíritu, porque el Espíritu todo lo escudriña, aun las profundidades de Dios. 11 </w:t>
      </w:r>
      <w:proofErr w:type="gramStart"/>
      <w:r w:rsidRPr="00830F82">
        <w:rPr>
          <w:i/>
          <w:iCs/>
        </w:rPr>
        <w:t>Porque</w:t>
      </w:r>
      <w:proofErr w:type="gramEnd"/>
      <w:r w:rsidRPr="00830F82">
        <w:rPr>
          <w:i/>
          <w:iCs/>
        </w:rPr>
        <w:t xml:space="preserve"> entre los hombres, ¿Quién conoce los pensamientos de un hombre, sino el espíritu del hombre que </w:t>
      </w:r>
      <w:r w:rsidR="00A805AF" w:rsidRPr="00830F82">
        <w:rPr>
          <w:i/>
          <w:iCs/>
        </w:rPr>
        <w:t>está</w:t>
      </w:r>
      <w:r w:rsidRPr="00830F82">
        <w:rPr>
          <w:i/>
          <w:iCs/>
        </w:rPr>
        <w:t xml:space="preserve"> en él? Asimismo, nadie conoce los pensamientos de </w:t>
      </w:r>
      <w:r w:rsidR="001D184F" w:rsidRPr="00830F82">
        <w:rPr>
          <w:i/>
          <w:iCs/>
        </w:rPr>
        <w:t>Dios,</w:t>
      </w:r>
      <w:r w:rsidRPr="00830F82">
        <w:rPr>
          <w:i/>
          <w:iCs/>
        </w:rPr>
        <w:t xml:space="preserve"> sino el espíritu de Dios</w:t>
      </w:r>
      <w:r w:rsidR="00EC0B47">
        <w:rPr>
          <w:i/>
          <w:iCs/>
        </w:rPr>
        <w:t>”</w:t>
      </w:r>
      <w:r w:rsidRPr="00830F82">
        <w:rPr>
          <w:i/>
          <w:iCs/>
        </w:rPr>
        <w:t>.</w:t>
      </w:r>
    </w:p>
    <w:p w14:paraId="261757A7" w14:textId="62E1B1E4" w:rsidR="009A5D86" w:rsidRPr="00830F82" w:rsidRDefault="009A5D86" w:rsidP="009A5D86">
      <w:pPr>
        <w:pStyle w:val="Ttulo6"/>
      </w:pPr>
      <w:r w:rsidRPr="00830F82">
        <w:t xml:space="preserve">1 </w:t>
      </w:r>
      <w:proofErr w:type="gramStart"/>
      <w:r w:rsidRPr="00830F82">
        <w:t>Corintios</w:t>
      </w:r>
      <w:proofErr w:type="gramEnd"/>
      <w:r w:rsidRPr="00830F82">
        <w:t xml:space="preserve"> 2:12-1</w:t>
      </w:r>
      <w:r w:rsidR="001D184F" w:rsidRPr="00830F82">
        <w:t>3</w:t>
      </w:r>
      <w:r w:rsidRPr="00830F82">
        <w:t xml:space="preserve"> </w:t>
      </w:r>
      <w:r w:rsidR="0035613F" w:rsidRPr="00830F82">
        <w:t>–</w:t>
      </w:r>
      <w:r w:rsidR="0035613F">
        <w:t>“</w:t>
      </w:r>
      <w:r w:rsidR="0035613F" w:rsidRPr="00830F82">
        <w:rPr>
          <w:i/>
          <w:iCs/>
        </w:rPr>
        <w:t>Y</w:t>
      </w:r>
      <w:r w:rsidRPr="00830F82">
        <w:rPr>
          <w:i/>
          <w:iCs/>
        </w:rPr>
        <w:t xml:space="preserve"> nosotros hemos recibido, no el </w:t>
      </w:r>
      <w:r w:rsidR="00F1255D" w:rsidRPr="00830F82">
        <w:rPr>
          <w:i/>
          <w:iCs/>
        </w:rPr>
        <w:t>espíritu</w:t>
      </w:r>
      <w:r w:rsidRPr="00830F82">
        <w:rPr>
          <w:i/>
          <w:iCs/>
        </w:rPr>
        <w:t xml:space="preserve"> de este mundo, sino el </w:t>
      </w:r>
      <w:r w:rsidR="00F1255D" w:rsidRPr="00830F82">
        <w:rPr>
          <w:i/>
          <w:iCs/>
        </w:rPr>
        <w:t>Espíritu</w:t>
      </w:r>
      <w:r w:rsidRPr="00830F82">
        <w:rPr>
          <w:i/>
          <w:iCs/>
        </w:rPr>
        <w:t xml:space="preserve"> que viene de Dios, </w:t>
      </w:r>
      <w:r w:rsidRPr="00830F82">
        <w:rPr>
          <w:b/>
          <w:bCs/>
          <w:i/>
          <w:iCs/>
        </w:rPr>
        <w:t xml:space="preserve">para que </w:t>
      </w:r>
      <w:r w:rsidR="00F1255D" w:rsidRPr="00830F82">
        <w:rPr>
          <w:b/>
          <w:bCs/>
          <w:i/>
          <w:iCs/>
        </w:rPr>
        <w:t>conozcamos</w:t>
      </w:r>
      <w:r w:rsidRPr="00830F82">
        <w:rPr>
          <w:b/>
          <w:bCs/>
          <w:i/>
          <w:iCs/>
        </w:rPr>
        <w:t xml:space="preserve"> lo que Dios nos ha dado </w:t>
      </w:r>
      <w:r w:rsidRPr="00830F82">
        <w:rPr>
          <w:i/>
          <w:iCs/>
        </w:rPr>
        <w:t>gratuitamente</w:t>
      </w:r>
      <w:r w:rsidR="00F1255D" w:rsidRPr="00830F82">
        <w:rPr>
          <w:i/>
          <w:iCs/>
        </w:rPr>
        <w:t>, 13 de lo cual también hablamos, no con palabras enseñadas por sabiduría humana, sino con las enseñadas por el Espíritu, combinando pensamientos espirituales con palabras espirituales.</w:t>
      </w:r>
      <w:r w:rsidR="00EC0B47">
        <w:rPr>
          <w:i/>
          <w:iCs/>
        </w:rPr>
        <w:t>”</w:t>
      </w:r>
    </w:p>
    <w:p w14:paraId="10F01E1F" w14:textId="54D66DAC" w:rsidR="00F1255D" w:rsidRPr="00830F82" w:rsidRDefault="00F1255D" w:rsidP="009A5D86">
      <w:pPr>
        <w:pStyle w:val="Ttulo6"/>
      </w:pPr>
      <w:r w:rsidRPr="00830F82">
        <w:lastRenderedPageBreak/>
        <w:t xml:space="preserve">1 </w:t>
      </w:r>
      <w:proofErr w:type="gramStart"/>
      <w:r w:rsidRPr="00830F82">
        <w:t>Corintios</w:t>
      </w:r>
      <w:proofErr w:type="gramEnd"/>
      <w:r w:rsidRPr="00830F82">
        <w:t xml:space="preserve"> 1:14</w:t>
      </w:r>
      <w:r w:rsidR="0074266E" w:rsidRPr="00830F82">
        <w:t>-16</w:t>
      </w:r>
      <w:r w:rsidR="001D184F" w:rsidRPr="00830F82">
        <w:t xml:space="preserve"> </w:t>
      </w:r>
      <w:r w:rsidR="0035613F" w:rsidRPr="00830F82">
        <w:t>–</w:t>
      </w:r>
      <w:r w:rsidR="0035613F">
        <w:t>“</w:t>
      </w:r>
      <w:r w:rsidR="0035613F" w:rsidRPr="00830F82">
        <w:rPr>
          <w:i/>
          <w:iCs/>
        </w:rPr>
        <w:t>Pero</w:t>
      </w:r>
      <w:r w:rsidR="001D184F" w:rsidRPr="00830F82">
        <w:rPr>
          <w:i/>
          <w:iCs/>
        </w:rPr>
        <w:t xml:space="preserve"> el hombre natural no acepta las cosas del Espíritu de Dios, porque para el son necedad, y no las puede entender, porque son cosas que se disciernen espiritualmente. 15 </w:t>
      </w:r>
      <w:proofErr w:type="gramStart"/>
      <w:r w:rsidR="001D184F" w:rsidRPr="00830F82">
        <w:rPr>
          <w:i/>
          <w:iCs/>
        </w:rPr>
        <w:t>En</w:t>
      </w:r>
      <w:proofErr w:type="gramEnd"/>
      <w:r w:rsidR="001D184F" w:rsidRPr="00830F82">
        <w:rPr>
          <w:i/>
          <w:iCs/>
        </w:rPr>
        <w:t xml:space="preserve"> cambio, el que es espiritual juzga todas las cosas; pero él no es juzgado por nadie. 16 </w:t>
      </w:r>
      <w:proofErr w:type="gramStart"/>
      <w:r w:rsidR="001D184F" w:rsidRPr="00830F82">
        <w:rPr>
          <w:i/>
          <w:iCs/>
        </w:rPr>
        <w:t>Porque</w:t>
      </w:r>
      <w:proofErr w:type="gramEnd"/>
      <w:r w:rsidR="001D184F" w:rsidRPr="00830F82">
        <w:rPr>
          <w:i/>
          <w:iCs/>
        </w:rPr>
        <w:t xml:space="preserve"> ¿QUIEN HA CONOCIDO LA MENTE DEL SEÑOR, PARA QUE LO I</w:t>
      </w:r>
      <w:r w:rsidR="0074266E" w:rsidRPr="00830F82">
        <w:rPr>
          <w:i/>
          <w:iCs/>
        </w:rPr>
        <w:t>NS</w:t>
      </w:r>
      <w:r w:rsidR="001D184F" w:rsidRPr="00830F82">
        <w:rPr>
          <w:i/>
          <w:iCs/>
        </w:rPr>
        <w:t xml:space="preserve">TRUYA? </w:t>
      </w:r>
      <w:r w:rsidR="001D184F" w:rsidRPr="00830F82">
        <w:rPr>
          <w:b/>
          <w:bCs/>
          <w:i/>
          <w:iCs/>
        </w:rPr>
        <w:t>Pero nosotros tenemos la mente de Cristo.</w:t>
      </w:r>
      <w:r w:rsidR="0022030A">
        <w:rPr>
          <w:b/>
          <w:bCs/>
          <w:i/>
          <w:iCs/>
        </w:rPr>
        <w:t>”</w:t>
      </w:r>
    </w:p>
    <w:p w14:paraId="4405FCC6" w14:textId="115C71F0" w:rsidR="00462179" w:rsidRPr="00830F82" w:rsidRDefault="00462179" w:rsidP="00462179">
      <w:pPr>
        <w:pStyle w:val="Ttulo5"/>
      </w:pPr>
      <w:r w:rsidRPr="00830F82">
        <w:t>La palabra PHRONESEI</w:t>
      </w:r>
      <w:r w:rsidR="00A31D91" w:rsidRPr="00830F82">
        <w:t xml:space="preserve"> es la palabra </w:t>
      </w:r>
      <w:r w:rsidR="00A31D91" w:rsidRPr="00830F82">
        <w:rPr>
          <w:i/>
          <w:iCs/>
        </w:rPr>
        <w:t>discernimiento</w:t>
      </w:r>
      <w:r w:rsidR="00A31D91" w:rsidRPr="00830F82">
        <w:t xml:space="preserve"> o inteligencia, esta palabra </w:t>
      </w:r>
      <w:r w:rsidR="0022030A">
        <w:t xml:space="preserve">hace referencia a </w:t>
      </w:r>
      <w:r w:rsidR="00A31D91" w:rsidRPr="00830F82">
        <w:t>la capacidad de discernir entre dos líneas paralelas de acción con vistas a obtener resultados de ellas. Es como dos ríos que se dirigen en una dirección haciendo la combinación.</w:t>
      </w:r>
    </w:p>
    <w:p w14:paraId="44E5925E" w14:textId="05BE3BF0" w:rsidR="00DA55E2" w:rsidRPr="00830F82" w:rsidRDefault="00A31D91" w:rsidP="00DA55E2">
      <w:pPr>
        <w:pStyle w:val="Ttulo6"/>
      </w:pPr>
      <w:r w:rsidRPr="00830F82">
        <w:t>El discernimiento que Dios nos dio</w:t>
      </w:r>
      <w:r w:rsidR="0022030A">
        <w:t>,</w:t>
      </w:r>
      <w:r w:rsidRPr="00830F82">
        <w:t xml:space="preserve"> es para aplicar en la práctica la sabiduría, es dar sentido</w:t>
      </w:r>
      <w:r w:rsidR="00DA55E2" w:rsidRPr="00830F82">
        <w:t xml:space="preserve"> a</w:t>
      </w:r>
      <w:r w:rsidRPr="00830F82">
        <w:t xml:space="preserve"> las verdades </w:t>
      </w:r>
      <w:r w:rsidR="00DA55E2" w:rsidRPr="00830F82">
        <w:t>espiri</w:t>
      </w:r>
      <w:r w:rsidR="0074266E" w:rsidRPr="00830F82">
        <w:t>tua</w:t>
      </w:r>
      <w:r w:rsidR="00DA55E2" w:rsidRPr="00830F82">
        <w:t>les</w:t>
      </w:r>
      <w:r w:rsidRPr="00830F82">
        <w:t xml:space="preserve"> </w:t>
      </w:r>
      <w:r w:rsidR="00DA55E2" w:rsidRPr="00830F82">
        <w:t>en nuestro andar diario. En este contexto los versículos que siguen nos dicen</w:t>
      </w:r>
      <w:r w:rsidR="0022030A">
        <w:t xml:space="preserve"> a </w:t>
      </w:r>
      <w:r w:rsidR="0022030A" w:rsidRPr="00830F82">
        <w:t>qué</w:t>
      </w:r>
      <w:r w:rsidR="00DA55E2" w:rsidRPr="00830F82">
        <w:t xml:space="preserve"> es lo que debemos dar sentido en nuestra vida cristiana, es bueno que Dios nos dé el discernimiento.</w:t>
      </w:r>
    </w:p>
    <w:p w14:paraId="1FB70758" w14:textId="0F464D1D" w:rsidR="00DA55E2" w:rsidRPr="00830F82" w:rsidRDefault="00DA55E2" w:rsidP="00DA55E2">
      <w:pPr>
        <w:pStyle w:val="Ttulo6"/>
      </w:pPr>
      <w:r w:rsidRPr="00830F82">
        <w:t xml:space="preserve">Muchos creyentes </w:t>
      </w:r>
      <w:r w:rsidR="0074266E" w:rsidRPr="00830F82">
        <w:t>no</w:t>
      </w:r>
      <w:r w:rsidRPr="00830F82">
        <w:t xml:space="preserve"> </w:t>
      </w:r>
      <w:r w:rsidR="0026017C" w:rsidRPr="00830F82">
        <w:t>encuentran</w:t>
      </w:r>
      <w:r w:rsidRPr="00830F82">
        <w:t xml:space="preserve"> el sentido de la vida eterna </w:t>
      </w:r>
      <w:r w:rsidR="0026017C" w:rsidRPr="00830F82">
        <w:t xml:space="preserve">mientras viven aquí en la tierra, piensan que la vida eterna o abundante </w:t>
      </w:r>
      <w:r w:rsidR="0022030A">
        <w:t xml:space="preserve">será </w:t>
      </w:r>
      <w:r w:rsidR="0026017C" w:rsidRPr="00830F82">
        <w:t>cuando estemos en el cielo</w:t>
      </w:r>
      <w:r w:rsidR="0022030A">
        <w:t>. E</w:t>
      </w:r>
      <w:r w:rsidR="0026017C" w:rsidRPr="00830F82">
        <w:t xml:space="preserve">n realidad, la sabiduría es </w:t>
      </w:r>
      <w:r w:rsidR="0022030A">
        <w:t xml:space="preserve">conocer, entender, </w:t>
      </w:r>
      <w:r w:rsidR="0026017C" w:rsidRPr="00830F82">
        <w:t xml:space="preserve">la </w:t>
      </w:r>
      <w:r w:rsidR="0022030A" w:rsidRPr="00830F82">
        <w:t>teoría sobre</w:t>
      </w:r>
      <w:r w:rsidR="0022030A">
        <w:t xml:space="preserve"> </w:t>
      </w:r>
      <w:r w:rsidR="0026017C" w:rsidRPr="00830F82">
        <w:t>las verdades espirituales de Dios y el discernimiento es aplicar eso en nuestro andar diario.</w:t>
      </w:r>
      <w:r w:rsidR="0022030A">
        <w:t xml:space="preserve"> Ambos </w:t>
      </w:r>
      <w:r w:rsidR="0026017C" w:rsidRPr="00830F82">
        <w:t xml:space="preserve">Dios hizo abundar en </w:t>
      </w:r>
      <w:r w:rsidR="0022030A">
        <w:t xml:space="preserve">su </w:t>
      </w:r>
      <w:r w:rsidR="0026017C" w:rsidRPr="00830F82">
        <w:t>gracia para con nosotros</w:t>
      </w:r>
      <w:r w:rsidR="0022030A">
        <w:t>,</w:t>
      </w:r>
      <w:r w:rsidR="0026017C" w:rsidRPr="00830F82">
        <w:t xml:space="preserve"> los creyentes.</w:t>
      </w:r>
    </w:p>
    <w:p w14:paraId="6B074C79" w14:textId="13CD902D" w:rsidR="0026017C" w:rsidRPr="00830F82" w:rsidRDefault="0026017C" w:rsidP="0026017C">
      <w:pPr>
        <w:pStyle w:val="Ttulo4"/>
        <w:rPr>
          <w:lang w:val="es-BO"/>
        </w:rPr>
      </w:pPr>
      <w:r w:rsidRPr="00830F82">
        <w:rPr>
          <w:lang w:val="es-BO"/>
        </w:rPr>
        <w:t xml:space="preserve">Efesios 1:8b-9 </w:t>
      </w:r>
      <w:proofErr w:type="gramStart"/>
      <w:r w:rsidRPr="00830F82">
        <w:rPr>
          <w:lang w:val="es-BO"/>
        </w:rPr>
        <w:t>–</w:t>
      </w:r>
      <w:r w:rsidR="006D6030">
        <w:rPr>
          <w:lang w:val="es-BO"/>
        </w:rPr>
        <w:t>“</w:t>
      </w:r>
      <w:r w:rsidRPr="00830F82">
        <w:rPr>
          <w:i/>
          <w:iCs/>
          <w:lang w:val="es-BO"/>
        </w:rPr>
        <w:t xml:space="preserve"> En</w:t>
      </w:r>
      <w:proofErr w:type="gramEnd"/>
      <w:r w:rsidRPr="00830F82">
        <w:rPr>
          <w:i/>
          <w:iCs/>
          <w:lang w:val="es-BO"/>
        </w:rPr>
        <w:t xml:space="preserve"> toda sabiduría y discernimiento 9 nos dio a conocer el misterio de Su voluntad,</w:t>
      </w:r>
      <w:r w:rsidR="002A7619" w:rsidRPr="00830F82">
        <w:rPr>
          <w:i/>
          <w:iCs/>
          <w:lang w:val="es-BO"/>
        </w:rPr>
        <w:t xml:space="preserve"> según la buena intención que se propuso en Cristo</w:t>
      </w:r>
      <w:r w:rsidR="006D6030">
        <w:rPr>
          <w:i/>
          <w:iCs/>
          <w:lang w:val="es-BO"/>
        </w:rPr>
        <w:t>”</w:t>
      </w:r>
      <w:r w:rsidR="002A7619" w:rsidRPr="00830F82">
        <w:rPr>
          <w:i/>
          <w:iCs/>
          <w:lang w:val="es-BO"/>
        </w:rPr>
        <w:t>,</w:t>
      </w:r>
      <w:r w:rsidR="002A7619" w:rsidRPr="00830F82">
        <w:rPr>
          <w:lang w:val="es-BO"/>
        </w:rPr>
        <w:t xml:space="preserve"> </w:t>
      </w:r>
      <w:r w:rsidR="004647F7" w:rsidRPr="00830F82">
        <w:rPr>
          <w:lang w:val="es-BO"/>
        </w:rPr>
        <w:t>Dios siempre quiso dar a conocer el misterio, el plan soberano que t</w:t>
      </w:r>
      <w:r w:rsidR="006D6030">
        <w:rPr>
          <w:lang w:val="es-BO"/>
        </w:rPr>
        <w:t>uvo</w:t>
      </w:r>
      <w:r w:rsidR="004647F7" w:rsidRPr="00830F82">
        <w:rPr>
          <w:lang w:val="es-BO"/>
        </w:rPr>
        <w:t xml:space="preserve">, que se propuso en Cristo desde antes de la fundación del </w:t>
      </w:r>
      <w:r w:rsidR="0035613F" w:rsidRPr="00830F82">
        <w:rPr>
          <w:lang w:val="es-BO"/>
        </w:rPr>
        <w:t xml:space="preserve">mundo; </w:t>
      </w:r>
      <w:r w:rsidR="0035613F">
        <w:rPr>
          <w:lang w:val="es-BO"/>
        </w:rPr>
        <w:t>o</w:t>
      </w:r>
      <w:r w:rsidR="006D6030">
        <w:rPr>
          <w:lang w:val="es-BO"/>
        </w:rPr>
        <w:t xml:space="preserve"> sea </w:t>
      </w:r>
      <w:r w:rsidR="004647F7" w:rsidRPr="00830F82">
        <w:rPr>
          <w:lang w:val="es-BO"/>
        </w:rPr>
        <w:t xml:space="preserve">este plan soberano se </w:t>
      </w:r>
      <w:r w:rsidR="00E8071D" w:rsidRPr="00830F82">
        <w:rPr>
          <w:lang w:val="es-BO"/>
        </w:rPr>
        <w:t>está</w:t>
      </w:r>
      <w:r w:rsidR="004647F7" w:rsidRPr="00830F82">
        <w:rPr>
          <w:lang w:val="es-BO"/>
        </w:rPr>
        <w:t xml:space="preserve"> llevando </w:t>
      </w:r>
      <w:r w:rsidR="00E8071D" w:rsidRPr="00830F82">
        <w:rPr>
          <w:lang w:val="es-BO"/>
        </w:rPr>
        <w:t>a cabo</w:t>
      </w:r>
      <w:r w:rsidR="004647F7" w:rsidRPr="00830F82">
        <w:rPr>
          <w:lang w:val="es-BO"/>
        </w:rPr>
        <w:t xml:space="preserve"> en la persona de Cristo.</w:t>
      </w:r>
      <w:r w:rsidR="00381B4E" w:rsidRPr="00830F82">
        <w:rPr>
          <w:lang w:val="es-BO"/>
        </w:rPr>
        <w:t xml:space="preserve"> Efesios 1:9; 3:3-4, 9; 5:32; 6:19; Colosenses 1:27.</w:t>
      </w:r>
    </w:p>
    <w:p w14:paraId="7C57A32B" w14:textId="09F0AA07" w:rsidR="002410F8" w:rsidRPr="00830F82" w:rsidRDefault="004647F7" w:rsidP="002410F8">
      <w:pPr>
        <w:pStyle w:val="Ttulo5"/>
      </w:pPr>
      <w:r w:rsidRPr="00830F82">
        <w:t xml:space="preserve">Efesios 1:9 – </w:t>
      </w:r>
      <w:r w:rsidRPr="00830F82">
        <w:rPr>
          <w:i/>
          <w:iCs/>
        </w:rPr>
        <w:t xml:space="preserve">nos dio a conocer el </w:t>
      </w:r>
      <w:r w:rsidRPr="00830F82">
        <w:rPr>
          <w:b/>
          <w:bCs/>
          <w:i/>
          <w:iCs/>
        </w:rPr>
        <w:t xml:space="preserve">misterio </w:t>
      </w:r>
      <w:r w:rsidRPr="00830F82">
        <w:rPr>
          <w:i/>
          <w:iCs/>
        </w:rPr>
        <w:t xml:space="preserve">de Su voluntad… </w:t>
      </w:r>
      <w:r w:rsidRPr="00830F82">
        <w:t>La palabra MYSTERION significa misterio o secreto</w:t>
      </w:r>
      <w:r w:rsidR="006D6030">
        <w:t>,</w:t>
      </w:r>
      <w:r w:rsidRPr="00830F82">
        <w:t xml:space="preserve"> esto viene de la idea de silencio impuesta </w:t>
      </w:r>
      <w:r w:rsidR="006D6030">
        <w:t xml:space="preserve">en </w:t>
      </w:r>
      <w:r w:rsidR="0035613F">
        <w:t xml:space="preserve">la </w:t>
      </w:r>
      <w:r w:rsidR="0035613F" w:rsidRPr="00830F82">
        <w:t>iniciación</w:t>
      </w:r>
      <w:r w:rsidR="002410F8" w:rsidRPr="00830F82">
        <w:t xml:space="preserve"> </w:t>
      </w:r>
      <w:r w:rsidR="006D6030">
        <w:t>de</w:t>
      </w:r>
      <w:r w:rsidR="002410F8" w:rsidRPr="00830F82">
        <w:t xml:space="preserve"> ritos religiosos. En el nuevo testamento el misterio es que ha estado más allá de la posibilidad de ser conocido por medios naturales.</w:t>
      </w:r>
    </w:p>
    <w:p w14:paraId="781EF6D4" w14:textId="71586E57" w:rsidR="002410F8" w:rsidRPr="00830F82" w:rsidRDefault="002410F8" w:rsidP="002410F8">
      <w:pPr>
        <w:pStyle w:val="Ttulo6"/>
      </w:pPr>
      <w:r w:rsidRPr="00830F82">
        <w:t xml:space="preserve">Solo se puede llegar a saber por revelación divina, y se hace saber de una manera y en un tiempo señalado por </w:t>
      </w:r>
      <w:r w:rsidR="006D6030" w:rsidRPr="00830F82">
        <w:t>Dios, solo</w:t>
      </w:r>
      <w:r w:rsidRPr="00830F82">
        <w:t xml:space="preserve"> aquellos</w:t>
      </w:r>
      <w:r w:rsidR="006D6030">
        <w:t xml:space="preserve"> que son</w:t>
      </w:r>
      <w:r w:rsidRPr="00830F82">
        <w:t xml:space="preserve"> iluminados por Su Espíritu. Est</w:t>
      </w:r>
      <w:r w:rsidR="006D6030">
        <w:t>a</w:t>
      </w:r>
      <w:r w:rsidRPr="00830F82">
        <w:t xml:space="preserve"> es la razón </w:t>
      </w:r>
      <w:r w:rsidR="006D6030">
        <w:t xml:space="preserve">por la que </w:t>
      </w:r>
      <w:r w:rsidR="006D6030" w:rsidRPr="00830F82">
        <w:t>Pablo</w:t>
      </w:r>
      <w:r w:rsidRPr="00830F82">
        <w:t xml:space="preserve"> solo se dirige a los </w:t>
      </w:r>
      <w:r w:rsidR="006D6030" w:rsidRPr="00830F82">
        <w:t>creyentes.</w:t>
      </w:r>
      <w:r w:rsidRPr="00830F82">
        <w:t xml:space="preserve"> Dios </w:t>
      </w:r>
      <w:r w:rsidRPr="00830F82">
        <w:rPr>
          <w:i/>
          <w:iCs/>
        </w:rPr>
        <w:t xml:space="preserve">nos dio a conocer el misterio </w:t>
      </w:r>
      <w:r w:rsidRPr="00830F82">
        <w:t>porque todos los creyentes</w:t>
      </w:r>
      <w:r w:rsidR="006D6030">
        <w:t>,</w:t>
      </w:r>
      <w:r w:rsidRPr="00830F82">
        <w:t xml:space="preserve"> en su nuevo nacimiento</w:t>
      </w:r>
      <w:r w:rsidR="006D6030">
        <w:t>,</w:t>
      </w:r>
      <w:r w:rsidRPr="00830F82">
        <w:t xml:space="preserve"> han sido iluminados por Su Espíritu.</w:t>
      </w:r>
    </w:p>
    <w:p w14:paraId="75A7A479" w14:textId="230E7191" w:rsidR="00AA7C9B" w:rsidRPr="00830F82" w:rsidRDefault="002410F8" w:rsidP="00AA7C9B">
      <w:pPr>
        <w:pStyle w:val="Ttulo6"/>
      </w:pPr>
      <w:r w:rsidRPr="00830F82">
        <w:t xml:space="preserve"> El misterio es grande, algo que debemos entender que ya nos ha sido dado a conocer, no hay </w:t>
      </w:r>
      <w:r w:rsidR="00577E22" w:rsidRPr="00830F82">
        <w:t>más</w:t>
      </w:r>
      <w:r w:rsidRPr="00830F82">
        <w:t xml:space="preserve"> misterios ocultos, el misterio no es algo que no existía, el misterio siempre estuvo en la mente de Dios, ahora se ha revelado</w:t>
      </w:r>
      <w:r w:rsidR="00AA7C9B" w:rsidRPr="00830F82">
        <w:t xml:space="preserve"> y está en marcha en la persona de Cristo. </w:t>
      </w:r>
      <w:r w:rsidR="00381B4E" w:rsidRPr="00830F82">
        <w:t>Entonces ¿Cuál es el misterio de Su voluntad que se propuso en Cristo?</w:t>
      </w:r>
    </w:p>
    <w:p w14:paraId="1E315D21" w14:textId="33E1D70F" w:rsidR="00381B4E" w:rsidRPr="00830F82" w:rsidRDefault="00381B4E" w:rsidP="00381B4E">
      <w:pPr>
        <w:pStyle w:val="Ttulo4"/>
        <w:rPr>
          <w:lang w:val="es-BO"/>
        </w:rPr>
      </w:pPr>
      <w:r w:rsidRPr="00830F82">
        <w:rPr>
          <w:lang w:val="es-BO"/>
        </w:rPr>
        <w:lastRenderedPageBreak/>
        <w:t xml:space="preserve">Efesios 1:10 – </w:t>
      </w:r>
      <w:r w:rsidR="00BA15C0">
        <w:rPr>
          <w:lang w:val="es-BO"/>
        </w:rPr>
        <w:t>“</w:t>
      </w:r>
      <w:r w:rsidRPr="00830F82">
        <w:rPr>
          <w:i/>
          <w:iCs/>
          <w:lang w:val="es-BO"/>
        </w:rPr>
        <w:t xml:space="preserve">con miras a una </w:t>
      </w:r>
      <w:r w:rsidR="001A0D82" w:rsidRPr="00830F82">
        <w:rPr>
          <w:i/>
          <w:iCs/>
          <w:lang w:val="es-BO"/>
        </w:rPr>
        <w:t>buena administración</w:t>
      </w:r>
      <w:r w:rsidRPr="00830F82">
        <w:rPr>
          <w:i/>
          <w:iCs/>
          <w:lang w:val="es-BO"/>
        </w:rPr>
        <w:t xml:space="preserve"> en el cumplimiento de los tiempos, es decir, de reunir todas las cosas en Cristo, tonto las que están en los cielos, como las que están en la tierra</w:t>
      </w:r>
      <w:r w:rsidR="00BA15C0">
        <w:rPr>
          <w:i/>
          <w:iCs/>
          <w:lang w:val="es-BO"/>
        </w:rPr>
        <w:t>”</w:t>
      </w:r>
      <w:r w:rsidRPr="00830F82">
        <w:rPr>
          <w:i/>
          <w:iCs/>
          <w:lang w:val="es-BO"/>
        </w:rPr>
        <w:t>.</w:t>
      </w:r>
      <w:r w:rsidRPr="00830F82">
        <w:rPr>
          <w:lang w:val="es-BO"/>
        </w:rPr>
        <w:t xml:space="preserve"> </w:t>
      </w:r>
      <w:r w:rsidR="001A0D82" w:rsidRPr="00830F82">
        <w:rPr>
          <w:lang w:val="es-BO"/>
        </w:rPr>
        <w:t>El misterio se trata de reunir todas las cosas en Cristo. Dios se propuso en Cristo</w:t>
      </w:r>
      <w:r w:rsidR="00BA15C0">
        <w:rPr>
          <w:lang w:val="es-BO"/>
        </w:rPr>
        <w:t>,</w:t>
      </w:r>
      <w:r w:rsidR="001A0D82" w:rsidRPr="00830F82">
        <w:rPr>
          <w:lang w:val="es-BO"/>
        </w:rPr>
        <w:t xml:space="preserve"> </w:t>
      </w:r>
      <w:r w:rsidR="00BA15C0">
        <w:rPr>
          <w:lang w:val="es-BO"/>
        </w:rPr>
        <w:t>revelar</w:t>
      </w:r>
      <w:r w:rsidR="001A0D82" w:rsidRPr="00830F82">
        <w:rPr>
          <w:lang w:val="es-BO"/>
        </w:rPr>
        <w:t xml:space="preserve"> </w:t>
      </w:r>
      <w:r w:rsidR="001033BB" w:rsidRPr="00830F82">
        <w:rPr>
          <w:lang w:val="es-BO"/>
        </w:rPr>
        <w:t>este misterio</w:t>
      </w:r>
      <w:r w:rsidR="001A0D82" w:rsidRPr="00830F82">
        <w:rPr>
          <w:lang w:val="es-BO"/>
        </w:rPr>
        <w:t xml:space="preserve"> en el cumplimiento </w:t>
      </w:r>
      <w:r w:rsidR="00314926" w:rsidRPr="00830F82">
        <w:rPr>
          <w:lang w:val="es-BO"/>
        </w:rPr>
        <w:t>de los tiempos</w:t>
      </w:r>
      <w:r w:rsidR="001A0D82" w:rsidRPr="00830F82">
        <w:rPr>
          <w:lang w:val="es-BO"/>
        </w:rPr>
        <w:t>.</w:t>
      </w:r>
      <w:r w:rsidR="00686397" w:rsidRPr="00830F82">
        <w:rPr>
          <w:lang w:val="es-BO"/>
        </w:rPr>
        <w:t xml:space="preserve"> Gálatas 4:4.</w:t>
      </w:r>
    </w:p>
    <w:p w14:paraId="3321ACC4" w14:textId="0FF00EF0" w:rsidR="00A805AF" w:rsidRPr="00830F82" w:rsidRDefault="00A805AF" w:rsidP="00A805AF">
      <w:pPr>
        <w:pStyle w:val="Ttulo5"/>
      </w:pPr>
      <w:r w:rsidRPr="00830F82">
        <w:t>Este fue el periodo señalado por Dios de una buena administración que se lleva adelante en Cristo, reunir todas las cosas en Cristo.</w:t>
      </w:r>
      <w:r w:rsidR="00BA1A9E" w:rsidRPr="00830F82">
        <w:t xml:space="preserve"> Colosenses 1:</w:t>
      </w:r>
      <w:r w:rsidR="00686397" w:rsidRPr="00830F82">
        <w:t>19-20, Efesios 2:16-18.</w:t>
      </w:r>
    </w:p>
    <w:p w14:paraId="48F14D89" w14:textId="440AA518" w:rsidR="00A805AF" w:rsidRPr="00830F82" w:rsidRDefault="00A805AF" w:rsidP="00A805AF">
      <w:pPr>
        <w:pStyle w:val="Ttulo5"/>
      </w:pPr>
      <w:r w:rsidRPr="00830F82">
        <w:t>Cuando el pecado entr</w:t>
      </w:r>
      <w:r w:rsidR="0074266E" w:rsidRPr="00830F82">
        <w:t>ó</w:t>
      </w:r>
      <w:r w:rsidRPr="00830F82">
        <w:t xml:space="preserve"> en el mundo la tierra fue sujeta a maldición, el hombre fue </w:t>
      </w:r>
      <w:r w:rsidR="00BA15C0" w:rsidRPr="00830F82">
        <w:t>destitu</w:t>
      </w:r>
      <w:r w:rsidR="00BA15C0">
        <w:t>i</w:t>
      </w:r>
      <w:r w:rsidR="00BA15C0" w:rsidRPr="00830F82">
        <w:t>do</w:t>
      </w:r>
      <w:r w:rsidRPr="00830F82">
        <w:t xml:space="preserve"> de la presencia de Dios, nada y nadie podía reconciliar todo con Dios, se veía imposible restaura</w:t>
      </w:r>
      <w:r w:rsidR="00055E65" w:rsidRPr="00830F82">
        <w:t>r</w:t>
      </w:r>
      <w:r w:rsidRPr="00830F82">
        <w:t xml:space="preserve"> o reunir otra vez las cosas. Pero Dios fij</w:t>
      </w:r>
      <w:r w:rsidR="00BA15C0">
        <w:t>ó</w:t>
      </w:r>
      <w:r w:rsidRPr="00830F82">
        <w:t xml:space="preserve"> un tiempo o un per</w:t>
      </w:r>
      <w:r w:rsidR="00055E65" w:rsidRPr="00830F82">
        <w:t>í</w:t>
      </w:r>
      <w:r w:rsidRPr="00830F82">
        <w:t>odo d</w:t>
      </w:r>
      <w:r w:rsidR="00BA1A9E" w:rsidRPr="00830F82">
        <w:t>onde por medio de Cristo</w:t>
      </w:r>
      <w:r w:rsidR="00BA15C0">
        <w:t>,</w:t>
      </w:r>
      <w:r w:rsidR="00BA1A9E" w:rsidRPr="00830F82">
        <w:t xml:space="preserve"> lograría reunir</w:t>
      </w:r>
      <w:r w:rsidR="00BA15C0">
        <w:t xml:space="preserve"> otra vez</w:t>
      </w:r>
      <w:r w:rsidR="00BA1A9E" w:rsidRPr="00830F82">
        <w:t xml:space="preserve"> lo imposible. G</w:t>
      </w:r>
      <w:r w:rsidR="00055E65" w:rsidRPr="00830F82">
        <w:t>é</w:t>
      </w:r>
      <w:r w:rsidR="00BA1A9E" w:rsidRPr="00830F82">
        <w:t>nesis 3:17-18</w:t>
      </w:r>
      <w:r w:rsidR="00AF4073" w:rsidRPr="00830F82">
        <w:t>,</w:t>
      </w:r>
      <w:r w:rsidR="00AE17C1" w:rsidRPr="00830F82">
        <w:t xml:space="preserve"> </w:t>
      </w:r>
      <w:r w:rsidR="00BA15C0" w:rsidRPr="00830F82">
        <w:t>Isaías</w:t>
      </w:r>
      <w:r w:rsidR="00AE17C1" w:rsidRPr="00830F82">
        <w:t xml:space="preserve"> 59:2,</w:t>
      </w:r>
      <w:r w:rsidR="00BA1A9E" w:rsidRPr="00830F82">
        <w:t xml:space="preserve"> </w:t>
      </w:r>
      <w:r w:rsidR="00AF4073" w:rsidRPr="00830F82">
        <w:t>Romanos 3:23</w:t>
      </w:r>
      <w:r w:rsidR="00686397" w:rsidRPr="00830F82">
        <w:t>, Hechos 1:7.</w:t>
      </w:r>
    </w:p>
    <w:p w14:paraId="5281D372" w14:textId="1BB01B0B" w:rsidR="00BA1A9E" w:rsidRPr="00830F82" w:rsidRDefault="00BA1A9E" w:rsidP="00BA1A9E">
      <w:pPr>
        <w:pStyle w:val="Ttulo5"/>
      </w:pPr>
      <w:r w:rsidRPr="00830F82">
        <w:t>Cuando el pecado entr</w:t>
      </w:r>
      <w:r w:rsidR="00BA15C0">
        <w:t xml:space="preserve">ó </w:t>
      </w:r>
      <w:r w:rsidRPr="00830F82">
        <w:t>en el mundo, todos los hombres pecaron, el cielo y la tierra se convirtieron en enemigos, el hombre y Dios quedaron en enemistad, se v</w:t>
      </w:r>
      <w:r w:rsidR="00BA15C0">
        <w:t>eía</w:t>
      </w:r>
      <w:r w:rsidRPr="00830F82">
        <w:t xml:space="preserve"> imposible</w:t>
      </w:r>
      <w:r w:rsidR="00BA15C0">
        <w:t xml:space="preserve">, </w:t>
      </w:r>
      <w:r w:rsidRPr="00830F82">
        <w:t>que Dios y el hombre puedan reunirse otra vez, porque la paga por el pecado e</w:t>
      </w:r>
      <w:r w:rsidR="00BA15C0">
        <w:t>s</w:t>
      </w:r>
      <w:r w:rsidRPr="00830F82">
        <w:t xml:space="preserve"> la muerte. Efesios 2:1-3, Genesis 2:15-17; 3:</w:t>
      </w:r>
      <w:r w:rsidR="00AF4073" w:rsidRPr="00830F82">
        <w:t>7; Romanos</w:t>
      </w:r>
      <w:r w:rsidRPr="00830F82">
        <w:t xml:space="preserve"> 5:12; </w:t>
      </w:r>
      <w:r w:rsidR="00BA15C0" w:rsidRPr="00830F82">
        <w:t>6: 23a.</w:t>
      </w:r>
      <w:r w:rsidRPr="00830F82">
        <w:t xml:space="preserve"> </w:t>
      </w:r>
      <w:r w:rsidR="00AF4073" w:rsidRPr="00830F82">
        <w:t>Colosense 1:21</w:t>
      </w:r>
      <w:r w:rsidR="00686397" w:rsidRPr="00830F82">
        <w:t>, Santiago 4:4.</w:t>
      </w:r>
    </w:p>
    <w:p w14:paraId="652989D3" w14:textId="7056F98E" w:rsidR="00686397" w:rsidRPr="00830F82" w:rsidRDefault="00686397" w:rsidP="00AE17C1">
      <w:pPr>
        <w:pStyle w:val="Ttulo5"/>
      </w:pPr>
      <w:r w:rsidRPr="00830F82">
        <w:t xml:space="preserve">Efesios 1:10 </w:t>
      </w:r>
      <w:r w:rsidR="00BA15C0">
        <w:t>“</w:t>
      </w:r>
      <w:r w:rsidRPr="00830F82">
        <w:rPr>
          <w:i/>
          <w:iCs/>
        </w:rPr>
        <w:t>… de reunir todas las cosas, tanto los que están en los cielos, …</w:t>
      </w:r>
      <w:r w:rsidR="00BA15C0">
        <w:rPr>
          <w:i/>
          <w:iCs/>
        </w:rPr>
        <w:t>”</w:t>
      </w:r>
      <w:r w:rsidRPr="00830F82">
        <w:t xml:space="preserve"> Esto de las cosas en el cielo no </w:t>
      </w:r>
      <w:r w:rsidR="00E8071D" w:rsidRPr="00830F82">
        <w:t>está</w:t>
      </w:r>
      <w:r w:rsidRPr="00830F82">
        <w:t xml:space="preserve"> hablando de los espíritus </w:t>
      </w:r>
      <w:r w:rsidR="00D95F36" w:rsidRPr="00830F82">
        <w:t>de los hombres</w:t>
      </w:r>
      <w:r w:rsidRPr="00830F82">
        <w:t xml:space="preserve"> ni de los ángeles caídos</w:t>
      </w:r>
      <w:r w:rsidR="00E8071D" w:rsidRPr="00830F82">
        <w:t xml:space="preserve">. </w:t>
      </w:r>
      <w:r w:rsidR="007E4A60" w:rsidRPr="00830F82">
        <w:t>Además,</w:t>
      </w:r>
      <w:r w:rsidRPr="00830F82">
        <w:t xml:space="preserve"> la Biblia no habla de la restauración de los ángeles caídos sino un castigo </w:t>
      </w:r>
      <w:r w:rsidR="00AE17C1" w:rsidRPr="00830F82">
        <w:t xml:space="preserve">eterno. </w:t>
      </w:r>
      <w:r w:rsidR="00D95F36" w:rsidRPr="00830F82">
        <w:t>Mateo 25:41</w:t>
      </w:r>
    </w:p>
    <w:p w14:paraId="0696161A" w14:textId="558C651F" w:rsidR="00D95F36" w:rsidRPr="00830F82" w:rsidRDefault="00BA15C0" w:rsidP="00D95F36">
      <w:pPr>
        <w:pStyle w:val="Ttulo6"/>
      </w:pPr>
      <w:r>
        <w:rPr>
          <w:i/>
          <w:iCs/>
        </w:rPr>
        <w:t>“</w:t>
      </w:r>
      <w:r w:rsidR="00D95F36" w:rsidRPr="00830F82">
        <w:rPr>
          <w:i/>
          <w:iCs/>
        </w:rPr>
        <w:t>Tanto los que están en los cielos</w:t>
      </w:r>
      <w:r>
        <w:rPr>
          <w:i/>
          <w:iCs/>
        </w:rPr>
        <w:t>”</w:t>
      </w:r>
      <w:r w:rsidR="00D95F36" w:rsidRPr="00830F82">
        <w:rPr>
          <w:i/>
          <w:iCs/>
        </w:rPr>
        <w:t>,</w:t>
      </w:r>
      <w:r w:rsidR="00D95F36" w:rsidRPr="00830F82">
        <w:t xml:space="preserve"> se refiere a que Dios</w:t>
      </w:r>
      <w:r>
        <w:t xml:space="preserve"> mismo se </w:t>
      </w:r>
      <w:r w:rsidR="00D95F36" w:rsidRPr="00830F82">
        <w:t>estar</w:t>
      </w:r>
      <w:r>
        <w:t xml:space="preserve">ía </w:t>
      </w:r>
      <w:r w:rsidR="00D95F36" w:rsidRPr="00830F82">
        <w:t>reconcilia</w:t>
      </w:r>
      <w:r>
        <w:t>n</w:t>
      </w:r>
      <w:r w:rsidR="00D95F36" w:rsidRPr="00830F82">
        <w:t xml:space="preserve">do con el hombre, </w:t>
      </w:r>
      <w:r>
        <w:t xml:space="preserve">de esa manera, </w:t>
      </w:r>
      <w:r w:rsidRPr="00830F82">
        <w:t>Dios</w:t>
      </w:r>
      <w:r w:rsidR="00D95F36" w:rsidRPr="00830F82">
        <w:t xml:space="preserve"> no estará más enemistado con el hombre, el cielo estará reunid</w:t>
      </w:r>
      <w:r w:rsidR="00055E65" w:rsidRPr="00830F82">
        <w:t>o</w:t>
      </w:r>
      <w:r w:rsidR="00D95F36" w:rsidRPr="00830F82">
        <w:t xml:space="preserve"> con las cosas de la tierra.</w:t>
      </w:r>
      <w:r w:rsidR="00776CA7" w:rsidRPr="00830F82">
        <w:t xml:space="preserve"> Romanos 5:1</w:t>
      </w:r>
    </w:p>
    <w:p w14:paraId="21621F83" w14:textId="3CE98502" w:rsidR="00D95F36" w:rsidRPr="00830F82" w:rsidRDefault="00D95F36" w:rsidP="00D95F36">
      <w:pPr>
        <w:pStyle w:val="Ttulo5"/>
      </w:pPr>
      <w:r w:rsidRPr="00830F82">
        <w:t>Efesios 1:10</w:t>
      </w:r>
      <w:r w:rsidRPr="00830F82">
        <w:rPr>
          <w:i/>
          <w:iCs/>
        </w:rPr>
        <w:t xml:space="preserve"> … </w:t>
      </w:r>
      <w:r w:rsidR="00BA15C0">
        <w:rPr>
          <w:i/>
          <w:iCs/>
        </w:rPr>
        <w:t>“</w:t>
      </w:r>
      <w:r w:rsidRPr="00830F82">
        <w:rPr>
          <w:i/>
          <w:iCs/>
        </w:rPr>
        <w:t xml:space="preserve">de reunir todas las cosas, tanto los que están en los cielos, </w:t>
      </w:r>
      <w:r w:rsidR="00776CA7" w:rsidRPr="00830F82">
        <w:rPr>
          <w:b/>
          <w:bCs/>
          <w:i/>
          <w:iCs/>
        </w:rPr>
        <w:t>como las que están en la tierra</w:t>
      </w:r>
      <w:r w:rsidR="00776CA7" w:rsidRPr="00830F82">
        <w:rPr>
          <w:i/>
          <w:iCs/>
        </w:rPr>
        <w:t>.</w:t>
      </w:r>
      <w:r w:rsidR="00BA15C0">
        <w:rPr>
          <w:i/>
          <w:iCs/>
        </w:rPr>
        <w:t>”</w:t>
      </w:r>
      <w:r w:rsidR="00776CA7" w:rsidRPr="00830F82">
        <w:t xml:space="preserve"> Se refiere a que el hombre se reconciliar</w:t>
      </w:r>
      <w:r w:rsidR="00BA15C0">
        <w:t>á</w:t>
      </w:r>
      <w:r w:rsidR="00776CA7" w:rsidRPr="00830F82">
        <w:t xml:space="preserve"> con Dios por medio de Cristo. Todos aquellos que creen en el evangelio</w:t>
      </w:r>
      <w:r w:rsidR="00BA15C0">
        <w:t xml:space="preserve">, </w:t>
      </w:r>
      <w:r w:rsidR="00776CA7" w:rsidRPr="00830F82">
        <w:t xml:space="preserve">están otra vez reunidos con Dios. La tierra </w:t>
      </w:r>
      <w:r w:rsidR="00055E65" w:rsidRPr="00830F82">
        <w:t>ha</w:t>
      </w:r>
      <w:r w:rsidR="00776CA7" w:rsidRPr="00830F82">
        <w:t xml:space="preserve"> sido reconciliad</w:t>
      </w:r>
      <w:r w:rsidR="00055E65" w:rsidRPr="00830F82">
        <w:t>a</w:t>
      </w:r>
      <w:r w:rsidR="00776CA7" w:rsidRPr="00830F82">
        <w:t xml:space="preserve"> por medio de Cristo. Romanos 5:1, Efesios 2:14-17; 2 Corintios 5:18-21</w:t>
      </w:r>
    </w:p>
    <w:p w14:paraId="3861EFF7" w14:textId="3FB18C5C" w:rsidR="00776CA7" w:rsidRPr="00830F82" w:rsidRDefault="00776CA7" w:rsidP="00776CA7">
      <w:pPr>
        <w:pStyle w:val="Ttulo6"/>
      </w:pPr>
      <w:r w:rsidRPr="00830F82">
        <w:t xml:space="preserve">Cristo </w:t>
      </w:r>
      <w:r w:rsidR="005B4957" w:rsidRPr="00830F82">
        <w:t>qu</w:t>
      </w:r>
      <w:r w:rsidR="008B7E9A">
        <w:t>ien</w:t>
      </w:r>
      <w:r w:rsidR="005B4957" w:rsidRPr="00830F82">
        <w:t xml:space="preserve"> </w:t>
      </w:r>
      <w:r w:rsidR="00BA15C0">
        <w:t>es</w:t>
      </w:r>
      <w:r w:rsidRPr="00830F82">
        <w:t xml:space="preserve"> Dios y hombre pudo reconciliar y reunir todas las cosas, tanto los que están en los cielos, como las que están en la tierra.</w:t>
      </w:r>
      <w:r w:rsidR="005B4957" w:rsidRPr="00830F82">
        <w:t xml:space="preserve"> Hechos 4:12</w:t>
      </w:r>
    </w:p>
    <w:p w14:paraId="47CC9978" w14:textId="1B861FC3" w:rsidR="005B4957" w:rsidRPr="00830F82" w:rsidRDefault="005B4957" w:rsidP="005B4957">
      <w:pPr>
        <w:pStyle w:val="Ttulo5"/>
      </w:pPr>
      <w:r w:rsidRPr="00830F82">
        <w:t>1 Timoteo 2:5</w:t>
      </w:r>
      <w:r w:rsidR="008B7E9A">
        <w:t>”</w:t>
      </w:r>
      <w:r w:rsidRPr="00830F82">
        <w:rPr>
          <w:i/>
          <w:iCs/>
        </w:rPr>
        <w:t xml:space="preserve"> Porque hay un solo Dios, y también un solo Mediador entre Dios y los hombres, Cristo Jesús hombre</w:t>
      </w:r>
      <w:r w:rsidR="008B7E9A">
        <w:rPr>
          <w:i/>
          <w:iCs/>
        </w:rPr>
        <w:t>”</w:t>
      </w:r>
      <w:r w:rsidRPr="00830F82">
        <w:rPr>
          <w:i/>
          <w:iCs/>
        </w:rPr>
        <w:t>.</w:t>
      </w:r>
    </w:p>
    <w:p w14:paraId="0C993C22" w14:textId="0B1ABC86" w:rsidR="00963C6A" w:rsidRPr="00830F82" w:rsidRDefault="00963C6A" w:rsidP="00963C6A">
      <w:pPr>
        <w:pStyle w:val="Ttulo2"/>
      </w:pPr>
      <w:r w:rsidRPr="00830F82">
        <w:t xml:space="preserve">Efesios 1:11-12 – Predestinados para recibir herencia </w:t>
      </w:r>
      <w:r w:rsidR="00A7188B" w:rsidRPr="00830F82">
        <w:t>según el propósito de Dios.</w:t>
      </w:r>
    </w:p>
    <w:p w14:paraId="0270A5A6" w14:textId="0FA2B2EC" w:rsidR="00EE5E49" w:rsidRPr="00830F82" w:rsidRDefault="005B4957" w:rsidP="00EE5E49">
      <w:pPr>
        <w:pStyle w:val="Ttulo3"/>
      </w:pPr>
      <w:r w:rsidRPr="00830F82">
        <w:t>Efesios 1:11</w:t>
      </w:r>
      <w:r w:rsidR="008B7E9A">
        <w:t>”</w:t>
      </w:r>
      <w:r w:rsidRPr="00830F82">
        <w:rPr>
          <w:i/>
          <w:iCs/>
        </w:rPr>
        <w:t xml:space="preserve"> </w:t>
      </w:r>
      <w:r w:rsidR="00D15C29" w:rsidRPr="00830F82">
        <w:rPr>
          <w:i/>
          <w:iCs/>
        </w:rPr>
        <w:t>También en Él hemos obtenido herencia, habiendo sido predestinados</w:t>
      </w:r>
      <w:r w:rsidR="00EE5E49" w:rsidRPr="00830F82">
        <w:rPr>
          <w:i/>
          <w:iCs/>
        </w:rPr>
        <w:t xml:space="preserve"> según el propósito de Aquel que obra todas las cosas conforme al consejo de Su voluntad</w:t>
      </w:r>
      <w:r w:rsidR="008B7E9A">
        <w:rPr>
          <w:i/>
          <w:iCs/>
        </w:rPr>
        <w:t>”</w:t>
      </w:r>
      <w:r w:rsidR="00EE5E49" w:rsidRPr="00830F82">
        <w:rPr>
          <w:i/>
          <w:iCs/>
        </w:rPr>
        <w:t>,</w:t>
      </w:r>
      <w:r w:rsidR="00EE5E49" w:rsidRPr="00830F82">
        <w:t xml:space="preserve"> </w:t>
      </w:r>
      <w:r w:rsidR="0015429E" w:rsidRPr="00830F82">
        <w:t>Ahora somos herederos porque hemos obtenido herencia en Cristo.</w:t>
      </w:r>
    </w:p>
    <w:p w14:paraId="6F3EDE98" w14:textId="46F0F0D2" w:rsidR="0015429E" w:rsidRPr="00830F82" w:rsidRDefault="0015429E" w:rsidP="0015429E">
      <w:pPr>
        <w:pStyle w:val="Ttulo4"/>
        <w:rPr>
          <w:lang w:val="es-BO"/>
        </w:rPr>
      </w:pPr>
      <w:r w:rsidRPr="00830F82">
        <w:rPr>
          <w:lang w:val="es-BO"/>
        </w:rPr>
        <w:t>En Efesio 1:5 Pablo nos dijo que Dios nos predestin</w:t>
      </w:r>
      <w:r w:rsidR="00055E65" w:rsidRPr="00830F82">
        <w:rPr>
          <w:lang w:val="es-BO"/>
        </w:rPr>
        <w:t>ó</w:t>
      </w:r>
      <w:r w:rsidRPr="00830F82">
        <w:rPr>
          <w:lang w:val="es-BO"/>
        </w:rPr>
        <w:t xml:space="preserve"> para adopción como hijos para sí mismo</w:t>
      </w:r>
      <w:r w:rsidR="008B7E9A">
        <w:rPr>
          <w:lang w:val="es-BO"/>
        </w:rPr>
        <w:t>,</w:t>
      </w:r>
      <w:r w:rsidRPr="00830F82">
        <w:rPr>
          <w:lang w:val="es-BO"/>
        </w:rPr>
        <w:t xml:space="preserve"> mediante Jesucristo. Ahora Pablo dice:</w:t>
      </w:r>
      <w:r w:rsidRPr="00830F82">
        <w:rPr>
          <w:i/>
          <w:iCs/>
          <w:lang w:val="es-BO"/>
        </w:rPr>
        <w:t xml:space="preserve"> </w:t>
      </w:r>
      <w:r w:rsidR="008B7E9A">
        <w:rPr>
          <w:i/>
          <w:iCs/>
          <w:lang w:val="es-BO"/>
        </w:rPr>
        <w:t>“</w:t>
      </w:r>
      <w:r w:rsidRPr="00830F82">
        <w:rPr>
          <w:i/>
          <w:iCs/>
          <w:lang w:val="es-BO"/>
        </w:rPr>
        <w:t>habiendo sido predestinados</w:t>
      </w:r>
      <w:r w:rsidRPr="00830F82">
        <w:rPr>
          <w:lang w:val="es-BO"/>
        </w:rPr>
        <w:t xml:space="preserve"> por Dios</w:t>
      </w:r>
      <w:r w:rsidR="008B7E9A">
        <w:rPr>
          <w:lang w:val="es-BO"/>
        </w:rPr>
        <w:t>”</w:t>
      </w:r>
      <w:r w:rsidRPr="00830F82">
        <w:rPr>
          <w:lang w:val="es-BO"/>
        </w:rPr>
        <w:t>.</w:t>
      </w:r>
    </w:p>
    <w:p w14:paraId="6A350964" w14:textId="3651CE65" w:rsidR="0015429E" w:rsidRPr="00830F82" w:rsidRDefault="0015429E" w:rsidP="0015429E">
      <w:pPr>
        <w:pStyle w:val="Ttulo4"/>
        <w:rPr>
          <w:lang w:val="es-BO"/>
        </w:rPr>
      </w:pPr>
      <w:r w:rsidRPr="00830F82">
        <w:rPr>
          <w:lang w:val="es-BO"/>
        </w:rPr>
        <w:lastRenderedPageBreak/>
        <w:t>Recordemos la sesión de adopción como hijos. Los hijos en la cultura grecorromana eran adoptados para que pu</w:t>
      </w:r>
      <w:r w:rsidR="008B7E9A">
        <w:rPr>
          <w:lang w:val="es-BO"/>
        </w:rPr>
        <w:t>dieran</w:t>
      </w:r>
      <w:r w:rsidRPr="00830F82">
        <w:rPr>
          <w:lang w:val="es-BO"/>
        </w:rPr>
        <w:t xml:space="preserve"> recibir herencia, ellos eran los legítimos </w:t>
      </w:r>
      <w:r w:rsidR="008B7E9A">
        <w:rPr>
          <w:lang w:val="es-BO"/>
        </w:rPr>
        <w:t>herederos</w:t>
      </w:r>
      <w:r w:rsidR="00EF40A4" w:rsidRPr="00830F82">
        <w:rPr>
          <w:lang w:val="es-BO"/>
        </w:rPr>
        <w:t>. Estos son los HUIOS, quienes son los hijos que p</w:t>
      </w:r>
      <w:r w:rsidR="008B7E9A">
        <w:rPr>
          <w:lang w:val="es-BO"/>
        </w:rPr>
        <w:t xml:space="preserve">odían </w:t>
      </w:r>
      <w:r w:rsidR="00EF40A4" w:rsidRPr="00830F82">
        <w:rPr>
          <w:lang w:val="es-BO"/>
        </w:rPr>
        <w:t>llamar</w:t>
      </w:r>
      <w:r w:rsidR="008B7E9A">
        <w:rPr>
          <w:lang w:val="es-BO"/>
        </w:rPr>
        <w:t xml:space="preserve">le </w:t>
      </w:r>
      <w:r w:rsidR="00EF40A4" w:rsidRPr="00830F82">
        <w:rPr>
          <w:lang w:val="es-BO"/>
        </w:rPr>
        <w:t>papá y quien recib</w:t>
      </w:r>
      <w:r w:rsidR="008B7E9A">
        <w:rPr>
          <w:lang w:val="es-BO"/>
        </w:rPr>
        <w:t>ían</w:t>
      </w:r>
      <w:r w:rsidR="00EF40A4" w:rsidRPr="00830F82">
        <w:rPr>
          <w:lang w:val="es-BO"/>
        </w:rPr>
        <w:t xml:space="preserve"> la herencia.</w:t>
      </w:r>
    </w:p>
    <w:p w14:paraId="41F4AC3D" w14:textId="63E0ECD4" w:rsidR="00EF40A4" w:rsidRPr="00830F82" w:rsidRDefault="00EF40A4" w:rsidP="00EF40A4">
      <w:pPr>
        <w:pStyle w:val="Ttulo4"/>
        <w:rPr>
          <w:lang w:val="es-BO"/>
        </w:rPr>
      </w:pPr>
      <w:r w:rsidRPr="00830F82">
        <w:rPr>
          <w:lang w:val="es-BO"/>
        </w:rPr>
        <w:t xml:space="preserve">Efesios </w:t>
      </w:r>
      <w:r w:rsidR="008B7E9A" w:rsidRPr="00830F82">
        <w:rPr>
          <w:lang w:val="es-BO"/>
        </w:rPr>
        <w:t>1: 11a</w:t>
      </w:r>
      <w:r w:rsidRPr="00830F82">
        <w:rPr>
          <w:lang w:val="es-BO"/>
        </w:rPr>
        <w:t xml:space="preserve"> </w:t>
      </w:r>
      <w:r w:rsidR="008B7E9A">
        <w:rPr>
          <w:lang w:val="es-BO"/>
        </w:rPr>
        <w:t>“</w:t>
      </w:r>
      <w:r w:rsidR="001E3B0F" w:rsidRPr="00830F82">
        <w:rPr>
          <w:i/>
          <w:iCs/>
          <w:lang w:val="es-BO"/>
        </w:rPr>
        <w:t>También</w:t>
      </w:r>
      <w:r w:rsidRPr="00830F82">
        <w:rPr>
          <w:i/>
          <w:iCs/>
          <w:lang w:val="es-BO"/>
        </w:rPr>
        <w:t xml:space="preserve"> en Él </w:t>
      </w:r>
      <w:r w:rsidRPr="00830F82">
        <w:rPr>
          <w:lang w:val="es-BO"/>
        </w:rPr>
        <w:t>(Cristo)</w:t>
      </w:r>
      <w:r w:rsidRPr="00830F82">
        <w:rPr>
          <w:i/>
          <w:iCs/>
          <w:lang w:val="es-BO"/>
        </w:rPr>
        <w:t xml:space="preserve"> hemos obtenido herencia,</w:t>
      </w:r>
      <w:r w:rsidR="001E3B0F" w:rsidRPr="00830F82">
        <w:rPr>
          <w:i/>
          <w:iCs/>
          <w:lang w:val="es-BO"/>
        </w:rPr>
        <w:t xml:space="preserve"> habiendo sido predestinados…</w:t>
      </w:r>
      <w:r w:rsidR="001E3B0F" w:rsidRPr="00830F82">
        <w:rPr>
          <w:lang w:val="es-BO"/>
        </w:rPr>
        <w:t xml:space="preserve"> </w:t>
      </w:r>
      <w:r w:rsidR="008B7E9A">
        <w:rPr>
          <w:lang w:val="es-BO"/>
        </w:rPr>
        <w:t>“</w:t>
      </w:r>
      <w:r w:rsidR="001E3B0F" w:rsidRPr="00830F82">
        <w:rPr>
          <w:lang w:val="es-BO"/>
        </w:rPr>
        <w:t>ya que Dios nos predestin</w:t>
      </w:r>
      <w:r w:rsidR="008B7E9A">
        <w:rPr>
          <w:lang w:val="es-BO"/>
        </w:rPr>
        <w:t>ó</w:t>
      </w:r>
      <w:r w:rsidR="001E3B0F" w:rsidRPr="00830F82">
        <w:rPr>
          <w:lang w:val="es-BO"/>
        </w:rPr>
        <w:t>, esto también con el propósito de que obtengamos herencia.</w:t>
      </w:r>
    </w:p>
    <w:p w14:paraId="2AF3C1FD" w14:textId="1A8B0173" w:rsidR="001E3B0F" w:rsidRPr="00830F82" w:rsidRDefault="001E3B0F" w:rsidP="001E3B0F">
      <w:pPr>
        <w:pStyle w:val="Ttulo5"/>
      </w:pPr>
      <w:r w:rsidRPr="00830F82">
        <w:t>En Cristo hemos obtenido herencia, l</w:t>
      </w:r>
      <w:r w:rsidR="008B7E9A">
        <w:t>a</w:t>
      </w:r>
      <w:r w:rsidRPr="00830F82">
        <w:t xml:space="preserve"> cual nunca es ganada, s</w:t>
      </w:r>
      <w:r w:rsidR="00055E65" w:rsidRPr="00830F82">
        <w:t>ó</w:t>
      </w:r>
      <w:r w:rsidRPr="00830F82">
        <w:t>lo por ser hijo llegas a ser heredero</w:t>
      </w:r>
      <w:r w:rsidR="00055E65" w:rsidRPr="00830F82">
        <w:t xml:space="preserve"> de manera legítima</w:t>
      </w:r>
      <w:r w:rsidRPr="00830F82">
        <w:t>. Esta herencia es l</w:t>
      </w:r>
      <w:r w:rsidR="008B7E9A">
        <w:t>a</w:t>
      </w:r>
      <w:r w:rsidRPr="00830F82">
        <w:t xml:space="preserve"> que Cristo recibió</w:t>
      </w:r>
      <w:r w:rsidR="00097BCA" w:rsidRPr="00830F82">
        <w:t xml:space="preserve"> de Dios Padre</w:t>
      </w:r>
      <w:r w:rsidRPr="00830F82">
        <w:t xml:space="preserve"> y nosotros en Cristo llegamos también a obtener</w:t>
      </w:r>
      <w:r w:rsidR="008B7E9A">
        <w:t>la</w:t>
      </w:r>
      <w:r w:rsidR="00097BCA" w:rsidRPr="00830F82">
        <w:t>, porque nuestra posición inalterable es estar en Cristo.</w:t>
      </w:r>
    </w:p>
    <w:p w14:paraId="3690A892" w14:textId="392A8267" w:rsidR="00097BCA" w:rsidRPr="00830F82" w:rsidRDefault="00097BCA" w:rsidP="00097BCA">
      <w:pPr>
        <w:pStyle w:val="Ttulo5"/>
      </w:pPr>
      <w:r w:rsidRPr="00830F82">
        <w:t xml:space="preserve">En Romanos 8:16-17 </w:t>
      </w:r>
      <w:r w:rsidR="00BE3C26" w:rsidRPr="00830F82">
        <w:t>–</w:t>
      </w:r>
      <w:r w:rsidR="00BE3C26">
        <w:t>“</w:t>
      </w:r>
      <w:r w:rsidR="00BE3C26" w:rsidRPr="00830F82">
        <w:t>El</w:t>
      </w:r>
      <w:r w:rsidRPr="00830F82">
        <w:rPr>
          <w:i/>
          <w:iCs/>
        </w:rPr>
        <w:t xml:space="preserve"> Espíritu mismo da testimonio a nuestro espíritu de que somos hijos de Dios. 17 </w:t>
      </w:r>
      <w:proofErr w:type="gramStart"/>
      <w:r w:rsidRPr="00830F82">
        <w:rPr>
          <w:i/>
          <w:iCs/>
        </w:rPr>
        <w:t>Y</w:t>
      </w:r>
      <w:proofErr w:type="gramEnd"/>
      <w:r w:rsidRPr="00830F82">
        <w:rPr>
          <w:i/>
          <w:iCs/>
        </w:rPr>
        <w:t xml:space="preserve"> si hijos, somos también herederos; </w:t>
      </w:r>
      <w:r w:rsidRPr="00830F82">
        <w:rPr>
          <w:b/>
          <w:bCs/>
          <w:i/>
          <w:iCs/>
        </w:rPr>
        <w:t>herederos de Dios y coherederos con Cristo</w:t>
      </w:r>
      <w:r w:rsidRPr="00830F82">
        <w:rPr>
          <w:i/>
          <w:iCs/>
        </w:rPr>
        <w:t xml:space="preserve">, </w:t>
      </w:r>
      <w:r w:rsidR="00FD117C" w:rsidRPr="00830F82">
        <w:rPr>
          <w:i/>
          <w:iCs/>
        </w:rPr>
        <w:t>si en</w:t>
      </w:r>
      <w:r w:rsidRPr="00830F82">
        <w:rPr>
          <w:i/>
          <w:iCs/>
        </w:rPr>
        <w:t xml:space="preserve"> verdad padecemos con Él a fin de que también seamos glorificados con Él</w:t>
      </w:r>
      <w:r w:rsidR="008B7E9A">
        <w:rPr>
          <w:i/>
          <w:iCs/>
        </w:rPr>
        <w:t>”</w:t>
      </w:r>
      <w:r w:rsidRPr="00830F82">
        <w:rPr>
          <w:i/>
          <w:iCs/>
        </w:rPr>
        <w:t>.</w:t>
      </w:r>
      <w:r w:rsidRPr="00830F82">
        <w:t xml:space="preserve"> Coherederos con Cristo, </w:t>
      </w:r>
      <w:r w:rsidR="008B7E9A">
        <w:t xml:space="preserve">significa </w:t>
      </w:r>
      <w:r w:rsidRPr="00830F82">
        <w:t xml:space="preserve">que compartimos la misma herencia que </w:t>
      </w:r>
      <w:r w:rsidR="008B7E9A">
        <w:t xml:space="preserve">Él </w:t>
      </w:r>
      <w:r w:rsidRPr="00830F82">
        <w:t>recibió</w:t>
      </w:r>
      <w:r w:rsidR="00FD117C" w:rsidRPr="00830F82">
        <w:t xml:space="preserve"> de Dios.</w:t>
      </w:r>
    </w:p>
    <w:p w14:paraId="01A96994" w14:textId="29F4CD1E" w:rsidR="00FD117C" w:rsidRPr="00830F82" w:rsidRDefault="00FD117C" w:rsidP="00FD117C">
      <w:pPr>
        <w:pStyle w:val="Ttulo5"/>
      </w:pPr>
      <w:r w:rsidRPr="00830F82">
        <w:t>Pedro menciona en su primera carta que Dios nos hizo nacer de nuevo a una esperanza viva mediante el evangelio, esto es 1 Pedro 1:4:</w:t>
      </w:r>
      <w:r w:rsidRPr="00830F82">
        <w:rPr>
          <w:i/>
          <w:iCs/>
        </w:rPr>
        <w:t xml:space="preserve"> </w:t>
      </w:r>
      <w:r w:rsidR="0003651D">
        <w:rPr>
          <w:i/>
          <w:iCs/>
        </w:rPr>
        <w:t>“</w:t>
      </w:r>
      <w:r w:rsidRPr="00830F82">
        <w:rPr>
          <w:i/>
          <w:iCs/>
        </w:rPr>
        <w:t>Para obtener una herencia incorruptible, inmaculada, y que no se marchitará, reservada en los cielos para ustedes.</w:t>
      </w:r>
      <w:r w:rsidRPr="00830F82">
        <w:t xml:space="preserve"> </w:t>
      </w:r>
      <w:r w:rsidR="0003651D">
        <w:t>“</w:t>
      </w:r>
    </w:p>
    <w:p w14:paraId="6DE699CF" w14:textId="693C3EDD" w:rsidR="00FD117C" w:rsidRPr="00830F82" w:rsidRDefault="00FD117C" w:rsidP="00FD117C">
      <w:pPr>
        <w:pStyle w:val="Ttulo6"/>
      </w:pPr>
      <w:r w:rsidRPr="00830F82">
        <w:t xml:space="preserve">Nuestra herencia no es terrenal sino </w:t>
      </w:r>
      <w:r w:rsidR="008E32E6" w:rsidRPr="00830F82">
        <w:t>está</w:t>
      </w:r>
      <w:r w:rsidRPr="00830F82">
        <w:t xml:space="preserve"> </w:t>
      </w:r>
      <w:r w:rsidR="008E32E6" w:rsidRPr="00830F82">
        <w:t>reservada</w:t>
      </w:r>
      <w:r w:rsidRPr="00830F82">
        <w:t xml:space="preserve"> en los cielos, est</w:t>
      </w:r>
      <w:r w:rsidR="0003651D">
        <w:t>a</w:t>
      </w:r>
      <w:r w:rsidRPr="00830F82">
        <w:t xml:space="preserve"> es </w:t>
      </w:r>
      <w:r w:rsidR="0003651D">
        <w:t xml:space="preserve">una </w:t>
      </w:r>
      <w:r w:rsidRPr="00830F82">
        <w:t xml:space="preserve">verdad </w:t>
      </w:r>
      <w:r w:rsidR="0003651D">
        <w:t>para</w:t>
      </w:r>
      <w:r w:rsidRPr="00830F82">
        <w:t xml:space="preserve"> todos los creyentes, porque todos los salvos por medio del evangelio están en Cristo, y en Él obtenemos herencia</w:t>
      </w:r>
      <w:r w:rsidR="008E32E6" w:rsidRPr="00830F82">
        <w:t>, habiendo sido predestinados.</w:t>
      </w:r>
    </w:p>
    <w:p w14:paraId="793E4C20" w14:textId="363611F4" w:rsidR="008E32E6" w:rsidRPr="00830F82" w:rsidRDefault="00FF45B0" w:rsidP="00FD117C">
      <w:pPr>
        <w:pStyle w:val="Ttulo6"/>
      </w:pPr>
      <w:r>
        <w:t>L</w:t>
      </w:r>
      <w:r w:rsidR="008E32E6" w:rsidRPr="00830F82">
        <w:t>os incrédulos no tienen herencia porque ellos están separados de Dios, no son hijos</w:t>
      </w:r>
      <w:r w:rsidR="008C4C10">
        <w:t xml:space="preserve">, no pueden </w:t>
      </w:r>
      <w:r w:rsidR="008E32E6" w:rsidRPr="00830F82">
        <w:t xml:space="preserve">tener la herencia junto con Cristo. 1 </w:t>
      </w:r>
      <w:proofErr w:type="gramStart"/>
      <w:r w:rsidR="008E32E6" w:rsidRPr="00830F82">
        <w:t>Corintios</w:t>
      </w:r>
      <w:proofErr w:type="gramEnd"/>
      <w:r w:rsidR="008E32E6" w:rsidRPr="00830F82">
        <w:t xml:space="preserve"> 6:9-10, Gálatas 5:19-21, Efesios 5:5-6.</w:t>
      </w:r>
    </w:p>
    <w:p w14:paraId="24C4F13C" w14:textId="2D36DAB8" w:rsidR="008E32E6" w:rsidRPr="00830F82" w:rsidRDefault="008E32E6" w:rsidP="008E32E6">
      <w:pPr>
        <w:pStyle w:val="Ttulo4"/>
        <w:rPr>
          <w:lang w:val="es-BO"/>
        </w:rPr>
      </w:pPr>
      <w:r w:rsidRPr="00830F82">
        <w:rPr>
          <w:lang w:val="es-BO"/>
        </w:rPr>
        <w:t>Efesios 1:11</w:t>
      </w:r>
      <w:r w:rsidR="008C4C10">
        <w:rPr>
          <w:lang w:val="es-BO"/>
        </w:rPr>
        <w:t>”</w:t>
      </w:r>
      <w:r w:rsidRPr="00830F82">
        <w:rPr>
          <w:i/>
          <w:iCs/>
          <w:lang w:val="es-BO"/>
        </w:rPr>
        <w:t xml:space="preserve"> También en Él hemos obtenido herencia, habiendo sido predestinados </w:t>
      </w:r>
      <w:r w:rsidRPr="00830F82">
        <w:rPr>
          <w:b/>
          <w:bCs/>
          <w:i/>
          <w:iCs/>
          <w:lang w:val="es-BO"/>
        </w:rPr>
        <w:t>según el propósito de Aquel que obra todas las cosas conforme al consejo de Su voluntad</w:t>
      </w:r>
      <w:r w:rsidRPr="00830F82">
        <w:rPr>
          <w:i/>
          <w:iCs/>
          <w:lang w:val="es-BO"/>
        </w:rPr>
        <w:t>,</w:t>
      </w:r>
      <w:r w:rsidRPr="00830F82">
        <w:rPr>
          <w:lang w:val="es-BO"/>
        </w:rPr>
        <w:t xml:space="preserve"> </w:t>
      </w:r>
      <w:r w:rsidR="008C4C10">
        <w:rPr>
          <w:lang w:val="es-BO"/>
        </w:rPr>
        <w:t>“</w:t>
      </w:r>
      <w:r w:rsidRPr="00830F82">
        <w:rPr>
          <w:lang w:val="es-BO"/>
        </w:rPr>
        <w:t xml:space="preserve">el que obra todas las cosas es Dios. </w:t>
      </w:r>
      <w:r w:rsidR="009304DE" w:rsidRPr="00830F82">
        <w:rPr>
          <w:lang w:val="es-BO"/>
        </w:rPr>
        <w:t>Así</w:t>
      </w:r>
      <w:r w:rsidRPr="00830F82">
        <w:rPr>
          <w:lang w:val="es-BO"/>
        </w:rPr>
        <w:t xml:space="preserve"> que Dios nos predestin</w:t>
      </w:r>
      <w:r w:rsidR="008C4C10">
        <w:rPr>
          <w:lang w:val="es-BO"/>
        </w:rPr>
        <w:t>ó</w:t>
      </w:r>
      <w:r w:rsidRPr="00830F82">
        <w:rPr>
          <w:lang w:val="es-BO"/>
        </w:rPr>
        <w:t xml:space="preserve"> según </w:t>
      </w:r>
      <w:r w:rsidR="009304DE" w:rsidRPr="00830F82">
        <w:rPr>
          <w:lang w:val="es-BO"/>
        </w:rPr>
        <w:t xml:space="preserve">Sus propósitos, Dios Padre </w:t>
      </w:r>
      <w:r w:rsidR="00FF45B0">
        <w:rPr>
          <w:lang w:val="es-BO"/>
        </w:rPr>
        <w:t>diseñó</w:t>
      </w:r>
      <w:r w:rsidR="009304DE" w:rsidRPr="00830F82">
        <w:rPr>
          <w:lang w:val="es-BO"/>
        </w:rPr>
        <w:t xml:space="preserve"> todo est</w:t>
      </w:r>
      <w:r w:rsidR="00055E65" w:rsidRPr="00830F82">
        <w:rPr>
          <w:lang w:val="es-BO"/>
        </w:rPr>
        <w:t>e</w:t>
      </w:r>
      <w:r w:rsidR="009304DE" w:rsidRPr="00830F82">
        <w:rPr>
          <w:lang w:val="es-BO"/>
        </w:rPr>
        <w:t xml:space="preserve"> plan en Cristo, por eso todo </w:t>
      </w:r>
      <w:r w:rsidR="008C4C10">
        <w:rPr>
          <w:lang w:val="es-BO"/>
        </w:rPr>
        <w:t xml:space="preserve">se ha hecho </w:t>
      </w:r>
      <w:r w:rsidR="009304DE" w:rsidRPr="00830F82">
        <w:rPr>
          <w:lang w:val="es-BO"/>
        </w:rPr>
        <w:t>conforme a Su voluntad.</w:t>
      </w:r>
    </w:p>
    <w:p w14:paraId="1D648B65" w14:textId="6388BDB9" w:rsidR="009304DE" w:rsidRPr="00830F82" w:rsidRDefault="009304DE" w:rsidP="009304DE">
      <w:pPr>
        <w:pStyle w:val="Ttulo5"/>
      </w:pPr>
      <w:r w:rsidRPr="00830F82">
        <w:t>La predestinación a obtener herencia no fue un plan B o un plan en apuros, Dios es un Dios proactivo, según Su propósito</w:t>
      </w:r>
      <w:r w:rsidR="00FF45B0">
        <w:t xml:space="preserve">, </w:t>
      </w:r>
      <w:r w:rsidRPr="00830F82">
        <w:t>obra todas las cosas</w:t>
      </w:r>
      <w:r w:rsidR="00345D96" w:rsidRPr="00830F82">
        <w:t xml:space="preserve"> de antemano</w:t>
      </w:r>
      <w:r w:rsidRPr="00830F82">
        <w:t xml:space="preserve">. Obtener </w:t>
      </w:r>
      <w:r w:rsidR="00345D96" w:rsidRPr="00830F82">
        <w:t xml:space="preserve">la </w:t>
      </w:r>
      <w:r w:rsidRPr="00830F82">
        <w:t>herencia es conforme al consejo de Su propia voluntad.</w:t>
      </w:r>
      <w:r w:rsidR="00294B07" w:rsidRPr="00830F82">
        <w:t xml:space="preserve"> 1 </w:t>
      </w:r>
      <w:proofErr w:type="gramStart"/>
      <w:r w:rsidR="00294B07" w:rsidRPr="00830F82">
        <w:t>Corintios</w:t>
      </w:r>
      <w:proofErr w:type="gramEnd"/>
      <w:r w:rsidR="00294B07" w:rsidRPr="00830F82">
        <w:t xml:space="preserve"> 2:16,</w:t>
      </w:r>
      <w:r w:rsidRPr="00830F82">
        <w:t xml:space="preserve"> Romanos 11:33-36, </w:t>
      </w:r>
      <w:r w:rsidR="00FF45B0" w:rsidRPr="00830F82">
        <w:t>Isaías</w:t>
      </w:r>
      <w:r w:rsidR="00294B07" w:rsidRPr="00830F82">
        <w:t xml:space="preserve"> 40:13;</w:t>
      </w:r>
      <w:r w:rsidRPr="00830F82">
        <w:t xml:space="preserve"> </w:t>
      </w:r>
      <w:r w:rsidR="00294B07" w:rsidRPr="00830F82">
        <w:t>55:8.</w:t>
      </w:r>
    </w:p>
    <w:p w14:paraId="3B9E4ECD" w14:textId="5BC3B91E" w:rsidR="00294B07" w:rsidRPr="00830F82" w:rsidRDefault="00294B07" w:rsidP="00294B07">
      <w:pPr>
        <w:pStyle w:val="Ttulo3"/>
      </w:pPr>
      <w:r w:rsidRPr="00830F82">
        <w:t>Efesios 1:12</w:t>
      </w:r>
      <w:r w:rsidRPr="00830F82">
        <w:rPr>
          <w:i/>
          <w:iCs/>
        </w:rPr>
        <w:t xml:space="preserve"> </w:t>
      </w:r>
      <w:r w:rsidR="00FF45B0">
        <w:rPr>
          <w:i/>
          <w:iCs/>
        </w:rPr>
        <w:t>“</w:t>
      </w:r>
      <w:r w:rsidRPr="00830F82">
        <w:rPr>
          <w:i/>
          <w:iCs/>
        </w:rPr>
        <w:t>a fin de que nosotros, que fuimos los primeros en esperar en Cristo, seamos para alabanza de Su gloria</w:t>
      </w:r>
      <w:r w:rsidR="00FF45B0">
        <w:rPr>
          <w:i/>
          <w:iCs/>
        </w:rPr>
        <w:t>”</w:t>
      </w:r>
      <w:r w:rsidRPr="00830F82">
        <w:rPr>
          <w:i/>
          <w:iCs/>
        </w:rPr>
        <w:t>.</w:t>
      </w:r>
      <w:r w:rsidRPr="00830F82">
        <w:t xml:space="preserve"> </w:t>
      </w:r>
      <w:r w:rsidR="00381F60" w:rsidRPr="00830F82">
        <w:t>Dios nos predestin</w:t>
      </w:r>
      <w:r w:rsidR="00055E65" w:rsidRPr="00830F82">
        <w:t>ó</w:t>
      </w:r>
      <w:r w:rsidR="00381F60" w:rsidRPr="00830F82">
        <w:t xml:space="preserve"> para recibir </w:t>
      </w:r>
      <w:r w:rsidR="00A65907" w:rsidRPr="00830F82">
        <w:t>herencia</w:t>
      </w:r>
      <w:r w:rsidR="009D00CE" w:rsidRPr="00830F82">
        <w:t xml:space="preserve"> según sus propósitos conforme a Su voluntad, esto es para alabanza de Su gloria porque es en Cristo.</w:t>
      </w:r>
    </w:p>
    <w:p w14:paraId="533B58CA" w14:textId="29BA7657" w:rsidR="009D00CE" w:rsidRPr="00830F82" w:rsidRDefault="009D00CE" w:rsidP="009D00CE">
      <w:pPr>
        <w:pStyle w:val="Ttulo4"/>
        <w:rPr>
          <w:lang w:val="es-BO"/>
        </w:rPr>
      </w:pPr>
      <w:r w:rsidRPr="00830F82">
        <w:rPr>
          <w:lang w:val="es-BO"/>
        </w:rPr>
        <w:lastRenderedPageBreak/>
        <w:t xml:space="preserve">Efesios </w:t>
      </w:r>
      <w:r w:rsidR="00581ED0" w:rsidRPr="00830F82">
        <w:rPr>
          <w:lang w:val="es-BO"/>
        </w:rPr>
        <w:t>1: 12a.</w:t>
      </w:r>
      <w:r w:rsidR="00581ED0">
        <w:rPr>
          <w:lang w:val="es-BO"/>
        </w:rPr>
        <w:t xml:space="preserve"> </w:t>
      </w:r>
      <w:r w:rsidR="0035613F">
        <w:rPr>
          <w:lang w:val="es-BO"/>
        </w:rPr>
        <w:t>“</w:t>
      </w:r>
      <w:r w:rsidR="0035613F" w:rsidRPr="00830F82">
        <w:rPr>
          <w:i/>
          <w:iCs/>
          <w:lang w:val="es-BO"/>
        </w:rPr>
        <w:t>a</w:t>
      </w:r>
      <w:r w:rsidRPr="00830F82">
        <w:rPr>
          <w:i/>
          <w:iCs/>
          <w:lang w:val="es-BO"/>
        </w:rPr>
        <w:t xml:space="preserve"> fin de que nosotros, que fuimos los primeros en esperar en </w:t>
      </w:r>
      <w:r w:rsidR="0035613F" w:rsidRPr="00830F82">
        <w:rPr>
          <w:i/>
          <w:iCs/>
          <w:lang w:val="es-BO"/>
        </w:rPr>
        <w:t>Cristo</w:t>
      </w:r>
      <w:r w:rsidR="0035613F">
        <w:rPr>
          <w:i/>
          <w:iCs/>
          <w:lang w:val="es-BO"/>
        </w:rPr>
        <w:t>”</w:t>
      </w:r>
      <w:r w:rsidR="0035613F" w:rsidRPr="00830F82">
        <w:rPr>
          <w:i/>
          <w:iCs/>
          <w:lang w:val="es-BO"/>
        </w:rPr>
        <w:t xml:space="preserve"> …</w:t>
      </w:r>
      <w:r w:rsidRPr="00830F82">
        <w:rPr>
          <w:i/>
          <w:iCs/>
          <w:lang w:val="es-BO"/>
        </w:rPr>
        <w:t xml:space="preserve"> </w:t>
      </w:r>
      <w:r w:rsidRPr="00830F82">
        <w:rPr>
          <w:lang w:val="es-BO"/>
        </w:rPr>
        <w:t xml:space="preserve">nosotros, puede referirse a los creyentes de </w:t>
      </w:r>
      <w:r w:rsidR="00D57DB6" w:rsidRPr="00830F82">
        <w:rPr>
          <w:lang w:val="es-BO"/>
        </w:rPr>
        <w:t>Éfeso</w:t>
      </w:r>
      <w:r w:rsidRPr="00830F82">
        <w:rPr>
          <w:lang w:val="es-BO"/>
        </w:rPr>
        <w:t xml:space="preserve">, pero el versículo 13 Pablo dice: </w:t>
      </w:r>
      <w:r w:rsidR="00581ED0">
        <w:rPr>
          <w:lang w:val="es-BO"/>
        </w:rPr>
        <w:t>“</w:t>
      </w:r>
      <w:r w:rsidRPr="00830F82">
        <w:rPr>
          <w:i/>
          <w:iCs/>
          <w:lang w:val="es-BO"/>
        </w:rPr>
        <w:t xml:space="preserve">En Él también </w:t>
      </w:r>
      <w:r w:rsidRPr="00830F82">
        <w:rPr>
          <w:b/>
          <w:bCs/>
          <w:i/>
          <w:iCs/>
          <w:lang w:val="es-BO"/>
        </w:rPr>
        <w:t>ustedes</w:t>
      </w:r>
      <w:r w:rsidR="00581ED0">
        <w:rPr>
          <w:b/>
          <w:bCs/>
          <w:i/>
          <w:iCs/>
          <w:lang w:val="es-BO"/>
        </w:rPr>
        <w:t>”</w:t>
      </w:r>
      <w:r w:rsidR="00D57DB6" w:rsidRPr="00830F82">
        <w:rPr>
          <w:i/>
          <w:iCs/>
          <w:lang w:val="es-BO"/>
        </w:rPr>
        <w:t>.</w:t>
      </w:r>
      <w:r w:rsidR="00D57DB6" w:rsidRPr="00830F82">
        <w:rPr>
          <w:lang w:val="es-BO"/>
        </w:rPr>
        <w:t xml:space="preserve"> Por tanto, podemos entender que </w:t>
      </w:r>
      <w:r w:rsidR="00D57DB6" w:rsidRPr="00830F82">
        <w:rPr>
          <w:b/>
          <w:bCs/>
          <w:lang w:val="es-BO"/>
        </w:rPr>
        <w:t>nosotros</w:t>
      </w:r>
      <w:r w:rsidR="00D57DB6" w:rsidRPr="00830F82">
        <w:rPr>
          <w:lang w:val="es-BO"/>
        </w:rPr>
        <w:t xml:space="preserve"> se refiere a los creyentes judíos, quienes esperaban primero en Cristo.</w:t>
      </w:r>
    </w:p>
    <w:p w14:paraId="5B1ECF61" w14:textId="45D82737" w:rsidR="00D57DB6" w:rsidRPr="00830F82" w:rsidRDefault="00D57DB6" w:rsidP="00D57DB6">
      <w:pPr>
        <w:pStyle w:val="Ttulo5"/>
      </w:pPr>
      <w:r w:rsidRPr="00830F82">
        <w:t xml:space="preserve">La iglesia empezó con los judíos, quienes </w:t>
      </w:r>
      <w:r w:rsidR="00581ED0">
        <w:t>fueron</w:t>
      </w:r>
      <w:r w:rsidRPr="00830F82">
        <w:t xml:space="preserve"> los primeros en escuchar el mensaje del Evangelio, los judíos </w:t>
      </w:r>
      <w:r w:rsidR="00055E65" w:rsidRPr="00830F82">
        <w:t>tenías</w:t>
      </w:r>
      <w:r w:rsidRPr="00830F82">
        <w:t xml:space="preserve"> la promesa del libertador, ellos estaban esper</w:t>
      </w:r>
      <w:r w:rsidR="00581ED0">
        <w:t>ándolo</w:t>
      </w:r>
      <w:r w:rsidRPr="00830F82">
        <w:t xml:space="preserve">, los gentiles eran ajenos a las promesas de Dios. Efesios 2:11-12, Romanos 9:4-5, </w:t>
      </w:r>
      <w:r w:rsidR="00B77725" w:rsidRPr="00830F82">
        <w:t>Hechos 11:19</w:t>
      </w:r>
    </w:p>
    <w:p w14:paraId="51AE0C45" w14:textId="52623186" w:rsidR="00D57DB6" w:rsidRPr="00830F82" w:rsidRDefault="00B77725" w:rsidP="00D57DB6">
      <w:pPr>
        <w:pStyle w:val="Ttulo5"/>
      </w:pPr>
      <w:r w:rsidRPr="00830F82">
        <w:t>Hechos 13:46</w:t>
      </w:r>
      <w:r w:rsidR="00581ED0">
        <w:t>”</w:t>
      </w:r>
      <w:r w:rsidRPr="00830F82">
        <w:rPr>
          <w:i/>
          <w:iCs/>
        </w:rPr>
        <w:t xml:space="preserve"> Entonces Pablo y Bernabé hablaron con valor y dijeron: Era necesario que la palabra de Dios les fuera predicada primeramente a ustedes</w:t>
      </w:r>
      <w:r w:rsidRPr="00830F82">
        <w:t xml:space="preserve"> JUDIOS</w:t>
      </w:r>
      <w:r w:rsidRPr="00830F82">
        <w:rPr>
          <w:i/>
          <w:iCs/>
        </w:rPr>
        <w:t>; pero ya que la rechazaron y no se juzgan dignos de la vida eterna, así que ahora nos volvemos a los gentiles</w:t>
      </w:r>
      <w:r w:rsidR="00581ED0">
        <w:rPr>
          <w:i/>
          <w:iCs/>
        </w:rPr>
        <w:t>”</w:t>
      </w:r>
      <w:r w:rsidRPr="00830F82">
        <w:rPr>
          <w:i/>
          <w:iCs/>
        </w:rPr>
        <w:t>.</w:t>
      </w:r>
      <w:r w:rsidR="00A56300" w:rsidRPr="00830F82">
        <w:t xml:space="preserve"> Romanos 1:16</w:t>
      </w:r>
    </w:p>
    <w:p w14:paraId="7756B0BC" w14:textId="3DEAB00F" w:rsidR="00A7188B" w:rsidRPr="00830F82" w:rsidRDefault="00A56300" w:rsidP="00A7188B">
      <w:pPr>
        <w:pStyle w:val="Ttulo4"/>
        <w:rPr>
          <w:lang w:val="es-BO"/>
        </w:rPr>
      </w:pPr>
      <w:r w:rsidRPr="00830F82">
        <w:rPr>
          <w:lang w:val="es-BO"/>
        </w:rPr>
        <w:t>Efesios 1:12</w:t>
      </w:r>
      <w:r w:rsidR="00581ED0">
        <w:rPr>
          <w:lang w:val="es-BO"/>
        </w:rPr>
        <w:t xml:space="preserve"> “</w:t>
      </w:r>
      <w:r w:rsidR="00581ED0" w:rsidRPr="00830F82">
        <w:rPr>
          <w:i/>
          <w:iCs/>
          <w:lang w:val="es-BO"/>
        </w:rPr>
        <w:t>a</w:t>
      </w:r>
      <w:r w:rsidRPr="00830F82">
        <w:rPr>
          <w:i/>
          <w:iCs/>
          <w:lang w:val="es-BO"/>
        </w:rPr>
        <w:t xml:space="preserve"> fin de que nosotros</w:t>
      </w:r>
      <w:r w:rsidRPr="00830F82">
        <w:rPr>
          <w:lang w:val="es-BO"/>
        </w:rPr>
        <w:t xml:space="preserve"> (judíos)</w:t>
      </w:r>
      <w:r w:rsidRPr="00830F82">
        <w:rPr>
          <w:i/>
          <w:iCs/>
          <w:lang w:val="es-BO"/>
        </w:rPr>
        <w:t>, que fuimos los primeros en esperar en Cristo, seamos para alabanza de Su gloria</w:t>
      </w:r>
      <w:r w:rsidR="00581ED0">
        <w:rPr>
          <w:i/>
          <w:iCs/>
          <w:lang w:val="es-BO"/>
        </w:rPr>
        <w:t>”</w:t>
      </w:r>
      <w:r w:rsidRPr="00830F82">
        <w:rPr>
          <w:i/>
          <w:iCs/>
          <w:lang w:val="es-BO"/>
        </w:rPr>
        <w:t>.</w:t>
      </w:r>
      <w:r w:rsidRPr="00830F82">
        <w:rPr>
          <w:lang w:val="es-BO"/>
        </w:rPr>
        <w:t xml:space="preserve"> Los judíos que esperaban primero </w:t>
      </w:r>
      <w:r w:rsidR="00055E65" w:rsidRPr="00830F82">
        <w:rPr>
          <w:lang w:val="es-BO"/>
        </w:rPr>
        <w:t>al</w:t>
      </w:r>
      <w:r w:rsidRPr="00830F82">
        <w:rPr>
          <w:lang w:val="es-BO"/>
        </w:rPr>
        <w:t xml:space="preserve"> </w:t>
      </w:r>
      <w:r w:rsidR="0035613F" w:rsidRPr="00830F82">
        <w:rPr>
          <w:lang w:val="es-BO"/>
        </w:rPr>
        <w:t>Mesías</w:t>
      </w:r>
      <w:r w:rsidRPr="00830F82">
        <w:rPr>
          <w:lang w:val="es-BO"/>
        </w:rPr>
        <w:t xml:space="preserve"> se</w:t>
      </w:r>
      <w:r w:rsidR="00055E65" w:rsidRPr="00830F82">
        <w:rPr>
          <w:lang w:val="es-BO"/>
        </w:rPr>
        <w:t>rá</w:t>
      </w:r>
      <w:r w:rsidRPr="00830F82">
        <w:rPr>
          <w:lang w:val="es-BO"/>
        </w:rPr>
        <w:t>n para alabanza de Su gloria.</w:t>
      </w:r>
    </w:p>
    <w:p w14:paraId="1A9CD844" w14:textId="415F1E2B" w:rsidR="00A56300" w:rsidRPr="00830F82" w:rsidRDefault="00A56300" w:rsidP="00A56300">
      <w:pPr>
        <w:pStyle w:val="Ttulo5"/>
      </w:pPr>
      <w:r w:rsidRPr="00830F82">
        <w:t>Cuando la obra es de Dios es, por medio de Cristo, ya sea entre los judíos o gentiles la alabanza siempre es para Dios, Dios es glorificado, Dios es alabado en la salvación de los judíos que creyeron en Cristo. La salvación de los judíos solamente por medio de Cristo trae gloria a Dios</w:t>
      </w:r>
      <w:r w:rsidR="00FB2FE5" w:rsidRPr="00830F82">
        <w:t xml:space="preserve"> para siempre</w:t>
      </w:r>
      <w:r w:rsidRPr="00830F82">
        <w:t>.</w:t>
      </w:r>
    </w:p>
    <w:p w14:paraId="229D46D0" w14:textId="7C61CFD3" w:rsidR="00581ED0" w:rsidRDefault="00A56300" w:rsidP="007E4A60">
      <w:pPr>
        <w:pStyle w:val="Ttulo5"/>
      </w:pPr>
      <w:r w:rsidRPr="00830F82">
        <w:t>La mayoría del pueblo de Israel rechaz</w:t>
      </w:r>
      <w:r w:rsidR="00581ED0">
        <w:t>ó</w:t>
      </w:r>
      <w:r w:rsidRPr="00830F82">
        <w:t xml:space="preserve"> al </w:t>
      </w:r>
      <w:r w:rsidR="00581ED0" w:rsidRPr="00830F82">
        <w:t xml:space="preserve">Mesías, </w:t>
      </w:r>
      <w:r w:rsidR="00581ED0">
        <w:t>pero Dios, tanto en esos tiempos, como en el tiempo presente, obró y sigue obrando, bendiciendo individualmente a los judíos que respondieron y responden al llamado de Dios, por medio de Cristo. Ellos forman parte de la iglesia. Efesios 2:11.</w:t>
      </w:r>
    </w:p>
    <w:p w14:paraId="0337BEAE" w14:textId="6BED38C1" w:rsidR="00A7188B" w:rsidRPr="00830F82" w:rsidRDefault="00A7188B" w:rsidP="00581ED0">
      <w:pPr>
        <w:pStyle w:val="Ttulo5"/>
        <w:numPr>
          <w:ilvl w:val="0"/>
          <w:numId w:val="0"/>
        </w:numPr>
      </w:pPr>
    </w:p>
    <w:p w14:paraId="7BC1CE74" w14:textId="1B850594" w:rsidR="00A7188B" w:rsidRPr="00830F82" w:rsidRDefault="00A7188B" w:rsidP="00A7188B">
      <w:pPr>
        <w:pStyle w:val="Ttulo2"/>
      </w:pPr>
      <w:r w:rsidRPr="00830F82">
        <w:t>Efesios 1:13-14 – Sellados con el Espíritu Santo de la promesa.</w:t>
      </w:r>
    </w:p>
    <w:p w14:paraId="3015DD04" w14:textId="053A664A" w:rsidR="00A7188B" w:rsidRPr="00830F82" w:rsidRDefault="003358E4" w:rsidP="00A7188B">
      <w:pPr>
        <w:pStyle w:val="Ttulo3"/>
      </w:pPr>
      <w:r w:rsidRPr="00830F82">
        <w:t xml:space="preserve">Efesios 1:13-14 – Después de escuchar el mensaje del evangelio y </w:t>
      </w:r>
      <w:r w:rsidR="0089748F" w:rsidRPr="00830F82">
        <w:t xml:space="preserve">habiendo </w:t>
      </w:r>
      <w:r w:rsidR="007E4A60" w:rsidRPr="00830F82">
        <w:t>creído</w:t>
      </w:r>
      <w:r w:rsidRPr="00830F82">
        <w:t xml:space="preserve"> fuimos sellados con el Espíritu Santo de la promesa, Él es la garantía de nuestra herencia en nosotros hasta que seamos glorificados.</w:t>
      </w:r>
    </w:p>
    <w:p w14:paraId="2DA5FDFE" w14:textId="0A9D1122" w:rsidR="003358E4" w:rsidRPr="00830F82" w:rsidRDefault="003358E4" w:rsidP="003358E4">
      <w:pPr>
        <w:pStyle w:val="Ttulo4"/>
        <w:rPr>
          <w:lang w:val="es-BO"/>
        </w:rPr>
      </w:pPr>
      <w:r w:rsidRPr="00830F82">
        <w:rPr>
          <w:lang w:val="es-BO"/>
        </w:rPr>
        <w:t xml:space="preserve">Efesios 1:13 </w:t>
      </w:r>
      <w:r w:rsidR="00C46A48">
        <w:rPr>
          <w:lang w:val="es-BO"/>
        </w:rPr>
        <w:t>“</w:t>
      </w:r>
      <w:r w:rsidRPr="00830F82">
        <w:rPr>
          <w:i/>
          <w:iCs/>
          <w:lang w:val="es-BO"/>
        </w:rPr>
        <w:t>En Él también ustedes, después de escuchar el mensaje de la verdad, el evangelio de su salvación, y habiendo creído, fueron sellados con el Espíritu Santo de la promesa</w:t>
      </w:r>
      <w:r w:rsidR="00C46A48">
        <w:rPr>
          <w:i/>
          <w:iCs/>
          <w:lang w:val="es-BO"/>
        </w:rPr>
        <w:t xml:space="preserve">”. </w:t>
      </w:r>
      <w:r w:rsidRPr="00830F82">
        <w:rPr>
          <w:lang w:val="es-BO"/>
        </w:rPr>
        <w:t>Ser sellados con el Espíritu Santo e</w:t>
      </w:r>
      <w:r w:rsidR="00C46A48">
        <w:rPr>
          <w:lang w:val="es-BO"/>
        </w:rPr>
        <w:t xml:space="preserve">s </w:t>
      </w:r>
      <w:r w:rsidRPr="00830F82">
        <w:rPr>
          <w:lang w:val="es-BO"/>
        </w:rPr>
        <w:t>una promes</w:t>
      </w:r>
      <w:r w:rsidR="0076325A" w:rsidRPr="00830F82">
        <w:rPr>
          <w:lang w:val="es-BO"/>
        </w:rPr>
        <w:t>a, aquellos que creen en el evangelio son sellados al instante.</w:t>
      </w:r>
    </w:p>
    <w:p w14:paraId="27D77ABB" w14:textId="63A078D7" w:rsidR="0076325A" w:rsidRPr="00830F82" w:rsidRDefault="0076325A" w:rsidP="0076325A">
      <w:pPr>
        <w:pStyle w:val="Ttulo5"/>
      </w:pPr>
      <w:r w:rsidRPr="00830F82">
        <w:t xml:space="preserve">Efesios 1:13 </w:t>
      </w:r>
      <w:r w:rsidR="00C46A48">
        <w:t>“</w:t>
      </w:r>
      <w:r w:rsidRPr="00830F82">
        <w:rPr>
          <w:i/>
          <w:iCs/>
        </w:rPr>
        <w:t xml:space="preserve">En Él </w:t>
      </w:r>
      <w:r w:rsidRPr="00830F82">
        <w:rPr>
          <w:b/>
          <w:bCs/>
          <w:i/>
          <w:iCs/>
        </w:rPr>
        <w:t>también ustedes</w:t>
      </w:r>
      <w:r w:rsidRPr="00830F82">
        <w:rPr>
          <w:i/>
          <w:iCs/>
        </w:rPr>
        <w:t>, después de escuchar el mensaje de la verdad, el evangelio de su salvación</w:t>
      </w:r>
      <w:r w:rsidR="00C46A48">
        <w:rPr>
          <w:i/>
          <w:iCs/>
        </w:rPr>
        <w:t>”</w:t>
      </w:r>
      <w:r w:rsidRPr="00830F82">
        <w:rPr>
          <w:i/>
          <w:iCs/>
        </w:rPr>
        <w:t xml:space="preserve">, … </w:t>
      </w:r>
      <w:r w:rsidRPr="00830F82">
        <w:t xml:space="preserve">Los creyentes gentiles </w:t>
      </w:r>
      <w:r w:rsidR="00816B18" w:rsidRPr="00830F82">
        <w:t xml:space="preserve">también escucharon el mensaje del evangelio y fueron salvos al creer, ellos también son </w:t>
      </w:r>
      <w:r w:rsidR="00816B18" w:rsidRPr="00830F82">
        <w:rPr>
          <w:i/>
          <w:iCs/>
        </w:rPr>
        <w:t>para alabanza de Su gloria</w:t>
      </w:r>
      <w:r w:rsidR="00816B18" w:rsidRPr="00830F82">
        <w:t xml:space="preserve"> como indica Efesios 1:14</w:t>
      </w:r>
    </w:p>
    <w:p w14:paraId="2B5A87CE" w14:textId="41A79070" w:rsidR="00816B18" w:rsidRPr="00830F82" w:rsidRDefault="00816B18" w:rsidP="00816B18">
      <w:pPr>
        <w:pStyle w:val="Ttulo5"/>
      </w:pPr>
      <w:r w:rsidRPr="00830F82">
        <w:t xml:space="preserve">Efesios 1:13 </w:t>
      </w:r>
      <w:r w:rsidR="00881690">
        <w:t>“</w:t>
      </w:r>
      <w:r w:rsidRPr="00830F82">
        <w:rPr>
          <w:i/>
          <w:iCs/>
        </w:rPr>
        <w:t xml:space="preserve">En Él también ustedes, después de escuchar </w:t>
      </w:r>
      <w:r w:rsidRPr="00830F82">
        <w:rPr>
          <w:b/>
          <w:bCs/>
          <w:i/>
          <w:iCs/>
        </w:rPr>
        <w:t>el mensaje de la verdad, el evangelio de su salvación</w:t>
      </w:r>
      <w:r w:rsidRPr="00830F82">
        <w:rPr>
          <w:i/>
          <w:iCs/>
        </w:rPr>
        <w:t>,</w:t>
      </w:r>
      <w:r w:rsidRPr="00830F82">
        <w:t xml:space="preserve"> Ustedes, creyentes gentiles de Éfeso, después de escuchar el mensaje de la verdad, </w:t>
      </w:r>
      <w:r w:rsidR="00C46A48">
        <w:t xml:space="preserve">el </w:t>
      </w:r>
      <w:r w:rsidRPr="00830F82">
        <w:t>cual es el evangelio de la salvación.</w:t>
      </w:r>
    </w:p>
    <w:p w14:paraId="75C26507" w14:textId="5AC04889" w:rsidR="00816B18" w:rsidRPr="00830F82" w:rsidRDefault="00816B18" w:rsidP="00816B18">
      <w:pPr>
        <w:pStyle w:val="Ttulo6"/>
      </w:pPr>
      <w:r w:rsidRPr="00830F82">
        <w:lastRenderedPageBreak/>
        <w:t xml:space="preserve">1 </w:t>
      </w:r>
      <w:proofErr w:type="gramStart"/>
      <w:r w:rsidRPr="00830F82">
        <w:t>Corintios</w:t>
      </w:r>
      <w:proofErr w:type="gramEnd"/>
      <w:r w:rsidRPr="00830F82">
        <w:t xml:space="preserve"> 15:1</w:t>
      </w:r>
      <w:r w:rsidR="00881690">
        <w:t>”</w:t>
      </w:r>
      <w:r w:rsidRPr="00830F82">
        <w:rPr>
          <w:i/>
          <w:iCs/>
        </w:rPr>
        <w:t xml:space="preserve"> Ahora les hago saber, hermanos, </w:t>
      </w:r>
      <w:r w:rsidRPr="00830F82">
        <w:rPr>
          <w:b/>
          <w:bCs/>
          <w:i/>
          <w:iCs/>
        </w:rPr>
        <w:t>el evangelio</w:t>
      </w:r>
      <w:r w:rsidRPr="00830F82">
        <w:rPr>
          <w:i/>
          <w:iCs/>
        </w:rPr>
        <w:t xml:space="preserve"> que les prediqué, el cual también ustedes recibieron, en el cual también están </w:t>
      </w:r>
      <w:r w:rsidR="00FA06A7" w:rsidRPr="00830F82">
        <w:rPr>
          <w:i/>
          <w:iCs/>
        </w:rPr>
        <w:t>firmes</w:t>
      </w:r>
      <w:r w:rsidR="00881690">
        <w:rPr>
          <w:i/>
          <w:iCs/>
        </w:rPr>
        <w:t>”</w:t>
      </w:r>
    </w:p>
    <w:p w14:paraId="5892098B" w14:textId="70D5BEF7" w:rsidR="00816B18" w:rsidRPr="00830F82" w:rsidRDefault="00816B18" w:rsidP="00816B18">
      <w:pPr>
        <w:pStyle w:val="Ttulo6"/>
      </w:pPr>
      <w:r w:rsidRPr="00830F82">
        <w:t xml:space="preserve">1 </w:t>
      </w:r>
      <w:proofErr w:type="gramStart"/>
      <w:r w:rsidRPr="00830F82">
        <w:t>Corintios</w:t>
      </w:r>
      <w:proofErr w:type="gramEnd"/>
      <w:r w:rsidRPr="00830F82">
        <w:t xml:space="preserve"> 15:3-4 – </w:t>
      </w:r>
      <w:r w:rsidR="00881690">
        <w:t>“</w:t>
      </w:r>
      <w:r w:rsidRPr="00830F82">
        <w:rPr>
          <w:i/>
          <w:iCs/>
        </w:rPr>
        <w:t xml:space="preserve">Porque yo les </w:t>
      </w:r>
      <w:r w:rsidR="00FA06A7" w:rsidRPr="00830F82">
        <w:rPr>
          <w:i/>
          <w:iCs/>
        </w:rPr>
        <w:t>entregué</w:t>
      </w:r>
      <w:r w:rsidRPr="00830F82">
        <w:rPr>
          <w:i/>
          <w:iCs/>
        </w:rPr>
        <w:t xml:space="preserve"> en primer lugar lo mismo que recibí: que Cristo murió por </w:t>
      </w:r>
      <w:r w:rsidR="00FA06A7" w:rsidRPr="00830F82">
        <w:rPr>
          <w:i/>
          <w:iCs/>
        </w:rPr>
        <w:t>nuestros pecados</w:t>
      </w:r>
      <w:r w:rsidRPr="00830F82">
        <w:rPr>
          <w:i/>
          <w:iCs/>
        </w:rPr>
        <w:t>, conforme a las escrituras; 4 que fue sepultado y que resucito al tercer día, conforme a las escrituras</w:t>
      </w:r>
      <w:r w:rsidR="00881690">
        <w:rPr>
          <w:i/>
          <w:iCs/>
        </w:rPr>
        <w:t>”</w:t>
      </w:r>
    </w:p>
    <w:p w14:paraId="41D39136" w14:textId="39DE45F2" w:rsidR="00FA06A7" w:rsidRPr="00830F82" w:rsidRDefault="00FA06A7" w:rsidP="00816B18">
      <w:pPr>
        <w:pStyle w:val="Ttulo6"/>
      </w:pPr>
      <w:r w:rsidRPr="00830F82">
        <w:t>El evangelio se trata de una persona (</w:t>
      </w:r>
      <w:r w:rsidRPr="00830F82">
        <w:rPr>
          <w:i/>
          <w:iCs/>
        </w:rPr>
        <w:t xml:space="preserve">que </w:t>
      </w:r>
      <w:r w:rsidRPr="00830F82">
        <w:rPr>
          <w:b/>
          <w:bCs/>
          <w:i/>
          <w:iCs/>
        </w:rPr>
        <w:t>Cristo</w:t>
      </w:r>
      <w:r w:rsidRPr="00830F82">
        <w:t>) y de Su obra (</w:t>
      </w:r>
      <w:r w:rsidRPr="00830F82">
        <w:rPr>
          <w:i/>
          <w:iCs/>
        </w:rPr>
        <w:t>Cristo</w:t>
      </w:r>
      <w:r w:rsidRPr="00830F82">
        <w:rPr>
          <w:b/>
          <w:bCs/>
          <w:i/>
          <w:iCs/>
        </w:rPr>
        <w:t xml:space="preserve"> murió </w:t>
      </w:r>
      <w:r w:rsidRPr="00830F82">
        <w:rPr>
          <w:i/>
          <w:iCs/>
        </w:rPr>
        <w:t>por nuestros pecados</w:t>
      </w:r>
      <w:r w:rsidRPr="00830F82">
        <w:t>), también parte esencial del evangelio es que Cristo resucit</w:t>
      </w:r>
      <w:r w:rsidR="00055E65" w:rsidRPr="00830F82">
        <w:t>ó</w:t>
      </w:r>
      <w:r w:rsidRPr="00830F82">
        <w:t xml:space="preserve"> de entre los muertos. Este es el evangelio que los efesios habían escuchado, este es el mensaje de la verdad. Juan 3:14-16, Romanos 5:8, </w:t>
      </w:r>
      <w:r w:rsidR="00396228" w:rsidRPr="00830F82">
        <w:t>Hechos 4:10; 10:39-43; 15:7-9.</w:t>
      </w:r>
    </w:p>
    <w:p w14:paraId="0A0C024B" w14:textId="6444640C" w:rsidR="00396228" w:rsidRPr="00830F82" w:rsidRDefault="00396228" w:rsidP="00816B18">
      <w:pPr>
        <w:pStyle w:val="Ttulo6"/>
      </w:pPr>
      <w:r w:rsidRPr="00830F82">
        <w:t xml:space="preserve">Efesios 1:13 </w:t>
      </w:r>
      <w:r w:rsidR="005F5814">
        <w:t>“</w:t>
      </w:r>
      <w:r w:rsidRPr="00830F82">
        <w:rPr>
          <w:i/>
          <w:iCs/>
        </w:rPr>
        <w:t xml:space="preserve">En Él también ustedes, después de escuchar el mensaje de la verdad, el evangelio de su salvación, </w:t>
      </w:r>
      <w:r w:rsidRPr="00830F82">
        <w:rPr>
          <w:b/>
          <w:bCs/>
          <w:i/>
          <w:iCs/>
        </w:rPr>
        <w:t>y habiendo creído</w:t>
      </w:r>
      <w:r w:rsidRPr="00830F82">
        <w:rPr>
          <w:i/>
          <w:iCs/>
        </w:rPr>
        <w:t>,</w:t>
      </w:r>
      <w:r w:rsidR="005F5814">
        <w:rPr>
          <w:i/>
          <w:iCs/>
        </w:rPr>
        <w:t>”</w:t>
      </w:r>
      <w:r w:rsidRPr="00830F82">
        <w:rPr>
          <w:i/>
          <w:iCs/>
        </w:rPr>
        <w:t xml:space="preserve"> … </w:t>
      </w:r>
      <w:r w:rsidRPr="00830F82">
        <w:t xml:space="preserve">Los efesios no solo escucharon el mensaje de la verdad el evangelio de su salvación, sino que creyeron en el mensaje de buenas nuevas de su salvación. Dios manda a todos los hombres en todo el mundo que crean en Cristo para salvación. </w:t>
      </w:r>
      <w:r w:rsidR="0089748F" w:rsidRPr="00830F82">
        <w:t>Juan 3:18; 6:28-29, Hechos 16:31: 17:30; 2 Pedro 3:9.</w:t>
      </w:r>
    </w:p>
    <w:p w14:paraId="00EFC678" w14:textId="573E37F6" w:rsidR="0089748F" w:rsidRPr="00830F82" w:rsidRDefault="0089748F" w:rsidP="00816B18">
      <w:pPr>
        <w:pStyle w:val="Ttulo6"/>
      </w:pPr>
      <w:r w:rsidRPr="00830F82">
        <w:t xml:space="preserve">El verbo </w:t>
      </w:r>
      <w:r w:rsidRPr="00830F82">
        <w:rPr>
          <w:i/>
          <w:iCs/>
        </w:rPr>
        <w:t>habiendo creído,</w:t>
      </w:r>
      <w:r w:rsidRPr="00830F82">
        <w:t xml:space="preserve"> es un aoristo, activo, participio; señala lo terminante </w:t>
      </w:r>
      <w:r w:rsidR="00DC7807" w:rsidRPr="00830F82">
        <w:t>y completo del acto de fe. Creyeron una vez en un punto del tiempo pasado de manera activa, resultando</w:t>
      </w:r>
      <w:r w:rsidR="005F5814">
        <w:t xml:space="preserve"> en que</w:t>
      </w:r>
      <w:r w:rsidR="00DC7807" w:rsidRPr="00830F82">
        <w:t xml:space="preserve"> este acto de fe </w:t>
      </w:r>
      <w:r w:rsidR="005F5814">
        <w:t xml:space="preserve">fue </w:t>
      </w:r>
      <w:r w:rsidR="00DC7807" w:rsidRPr="00830F82">
        <w:t>completa</w:t>
      </w:r>
      <w:r w:rsidR="005F5814">
        <w:t>do</w:t>
      </w:r>
      <w:r w:rsidR="00DC7807" w:rsidRPr="00830F82">
        <w:t xml:space="preserve"> una sola vez.</w:t>
      </w:r>
    </w:p>
    <w:p w14:paraId="57A2BF7F" w14:textId="05A2BE91" w:rsidR="0033748C" w:rsidRPr="00830F82" w:rsidRDefault="0033748C" w:rsidP="0033748C">
      <w:pPr>
        <w:pStyle w:val="Ttulo5"/>
      </w:pPr>
      <w:r w:rsidRPr="00830F82">
        <w:t>Efesios 1:13</w:t>
      </w:r>
      <w:r w:rsidRPr="00830F82">
        <w:rPr>
          <w:i/>
          <w:iCs/>
        </w:rPr>
        <w:t xml:space="preserve"> </w:t>
      </w:r>
      <w:r w:rsidR="009E4C06">
        <w:rPr>
          <w:i/>
          <w:iCs/>
        </w:rPr>
        <w:t>“</w:t>
      </w:r>
      <w:r w:rsidRPr="00830F82">
        <w:rPr>
          <w:i/>
          <w:iCs/>
        </w:rPr>
        <w:t>En Él</w:t>
      </w:r>
      <w:r w:rsidRPr="00830F82">
        <w:t xml:space="preserve"> (Cristo)</w:t>
      </w:r>
      <w:r w:rsidRPr="00830F82">
        <w:rPr>
          <w:i/>
          <w:iCs/>
        </w:rPr>
        <w:t xml:space="preserve"> también ustedes, ... </w:t>
      </w:r>
      <w:r w:rsidRPr="00830F82">
        <w:rPr>
          <w:b/>
          <w:bCs/>
          <w:i/>
          <w:iCs/>
        </w:rPr>
        <w:t>fueron sellados</w:t>
      </w:r>
      <w:r w:rsidRPr="00830F82">
        <w:rPr>
          <w:i/>
          <w:iCs/>
        </w:rPr>
        <w:t xml:space="preserve"> con el Espíritu Santo de la promesa.</w:t>
      </w:r>
      <w:r w:rsidR="009E4C06">
        <w:rPr>
          <w:i/>
          <w:iCs/>
        </w:rPr>
        <w:t>”</w:t>
      </w:r>
      <w:r w:rsidRPr="00830F82">
        <w:t xml:space="preserve"> En Cristo, Dios nos ha sellado con el Espíritu Santo. </w:t>
      </w:r>
      <w:r w:rsidR="006B416F" w:rsidRPr="00830F82">
        <w:t>Efesios 4:30</w:t>
      </w:r>
    </w:p>
    <w:p w14:paraId="14E71B9A" w14:textId="4E2B44C5" w:rsidR="006B416F" w:rsidRPr="00830F82" w:rsidRDefault="006B416F" w:rsidP="006B416F">
      <w:pPr>
        <w:pStyle w:val="Ttulo6"/>
      </w:pPr>
      <w:r w:rsidRPr="00830F82">
        <w:t xml:space="preserve">Mateo 27:66 y Daniel 6:17 El sello indicaba autoridad, propiedad, seguridad o protección, autenticidad, identidad. </w:t>
      </w:r>
    </w:p>
    <w:p w14:paraId="4469D5FB" w14:textId="0BEB9632" w:rsidR="006B416F" w:rsidRPr="00830F82" w:rsidRDefault="006B416F" w:rsidP="006B416F">
      <w:pPr>
        <w:pStyle w:val="Ttulo6"/>
      </w:pPr>
      <w:r w:rsidRPr="00830F82">
        <w:t>Ser sellados por Dios con el Espíritu Santo indica que somos Su propiedad, nos da seguridad y protección porque a través del sello pertenecemos a Dios como Sus objetos de amor. 2 Timoteo 2:19, Apocalipsis 7:3</w:t>
      </w:r>
      <w:r w:rsidR="00A73C24" w:rsidRPr="00830F82">
        <w:t>; 9:4</w:t>
      </w:r>
    </w:p>
    <w:p w14:paraId="1A9B221D" w14:textId="1CCA52FD" w:rsidR="0033748C" w:rsidRPr="00830F82" w:rsidRDefault="0033748C" w:rsidP="0033748C">
      <w:pPr>
        <w:pStyle w:val="Ttulo6"/>
      </w:pPr>
      <w:r w:rsidRPr="00830F82">
        <w:t>La palabra sellad</w:t>
      </w:r>
      <w:r w:rsidR="006B416F" w:rsidRPr="00830F82">
        <w:t>o</w:t>
      </w:r>
      <w:r w:rsidRPr="00830F82">
        <w:t xml:space="preserve">s es un verbo, pasivo, indicativo; significa que Dios es quien hizo la obra de </w:t>
      </w:r>
      <w:r w:rsidR="00382CE5" w:rsidRPr="00830F82">
        <w:t xml:space="preserve">sellarnos con el Espíritu Santo, y esta obra es una obra completa y Pablo está indicando esta acción, no pone en dudas sino </w:t>
      </w:r>
      <w:r w:rsidR="00E8071D" w:rsidRPr="00830F82">
        <w:t>más</w:t>
      </w:r>
      <w:r w:rsidR="00382CE5" w:rsidRPr="00830F82">
        <w:t xml:space="preserve"> bien es una realidad de todos los creyentes.</w:t>
      </w:r>
      <w:r w:rsidR="00A73C24" w:rsidRPr="00830F82">
        <w:t xml:space="preserve"> Juan 7:37-39</w:t>
      </w:r>
    </w:p>
    <w:p w14:paraId="230AE8AD" w14:textId="39A84891" w:rsidR="00A73C24" w:rsidRPr="00830F82" w:rsidRDefault="00A73C24" w:rsidP="0033748C">
      <w:pPr>
        <w:pStyle w:val="Ttulo6"/>
      </w:pPr>
      <w:r w:rsidRPr="00830F82">
        <w:t xml:space="preserve">2 </w:t>
      </w:r>
      <w:proofErr w:type="gramStart"/>
      <w:r w:rsidRPr="00830F82">
        <w:t>Corintios</w:t>
      </w:r>
      <w:proofErr w:type="gramEnd"/>
      <w:r w:rsidRPr="00830F82">
        <w:t xml:space="preserve"> </w:t>
      </w:r>
      <w:r w:rsidR="00634799" w:rsidRPr="00830F82">
        <w:t>1:</w:t>
      </w:r>
      <w:r w:rsidRPr="00830F82">
        <w:t xml:space="preserve">21-22 – </w:t>
      </w:r>
      <w:r w:rsidR="009E4C06">
        <w:t>“</w:t>
      </w:r>
      <w:r w:rsidRPr="00830F82">
        <w:rPr>
          <w:i/>
          <w:iCs/>
        </w:rPr>
        <w:t xml:space="preserve">Ahora bien, el que nos confirma con ustedes en Cristo y que nos ungió, es Dios, 22 quien también nos </w:t>
      </w:r>
      <w:r w:rsidR="00E8071D" w:rsidRPr="00830F82">
        <w:rPr>
          <w:b/>
          <w:bCs/>
          <w:i/>
          <w:iCs/>
        </w:rPr>
        <w:t>selló</w:t>
      </w:r>
      <w:r w:rsidRPr="00830F82">
        <w:rPr>
          <w:i/>
          <w:iCs/>
        </w:rPr>
        <w:t xml:space="preserve"> y nos dios el Espíritu en nuestros corazones como garantía</w:t>
      </w:r>
      <w:r w:rsidR="009E4C06">
        <w:rPr>
          <w:i/>
          <w:iCs/>
        </w:rPr>
        <w:t>2</w:t>
      </w:r>
      <w:r w:rsidRPr="00830F82">
        <w:rPr>
          <w:i/>
          <w:iCs/>
        </w:rPr>
        <w:t>.</w:t>
      </w:r>
      <w:r w:rsidRPr="00830F82">
        <w:t xml:space="preserve"> 2 </w:t>
      </w:r>
      <w:proofErr w:type="gramStart"/>
      <w:r w:rsidRPr="00830F82">
        <w:t>Corintios</w:t>
      </w:r>
      <w:proofErr w:type="gramEnd"/>
      <w:r w:rsidRPr="00830F82">
        <w:t xml:space="preserve"> 5:5</w:t>
      </w:r>
    </w:p>
    <w:p w14:paraId="39171B28" w14:textId="25380032" w:rsidR="0033748C" w:rsidRPr="00830F82" w:rsidRDefault="003358E4" w:rsidP="003358E4">
      <w:pPr>
        <w:pStyle w:val="Ttulo5"/>
      </w:pPr>
      <w:r w:rsidRPr="00830F82">
        <w:t>E</w:t>
      </w:r>
      <w:r w:rsidR="0076325A" w:rsidRPr="00830F82">
        <w:t>fesios 1:13</w:t>
      </w:r>
      <w:r w:rsidR="009E4C06">
        <w:t>”</w:t>
      </w:r>
      <w:r w:rsidR="0076325A" w:rsidRPr="00830F82">
        <w:rPr>
          <w:i/>
          <w:iCs/>
        </w:rPr>
        <w:t xml:space="preserve"> En Él</w:t>
      </w:r>
      <w:r w:rsidR="0076325A" w:rsidRPr="00830F82">
        <w:t xml:space="preserve"> (Cristo)</w:t>
      </w:r>
      <w:r w:rsidR="0076325A" w:rsidRPr="00830F82">
        <w:rPr>
          <w:i/>
          <w:iCs/>
        </w:rPr>
        <w:t xml:space="preserve"> también ustedes, ... </w:t>
      </w:r>
      <w:r w:rsidR="0089748F" w:rsidRPr="00830F82">
        <w:rPr>
          <w:i/>
          <w:iCs/>
        </w:rPr>
        <w:t>f</w:t>
      </w:r>
      <w:r w:rsidR="0076325A" w:rsidRPr="00830F82">
        <w:rPr>
          <w:i/>
          <w:iCs/>
        </w:rPr>
        <w:t xml:space="preserve">ueron sellados con </w:t>
      </w:r>
      <w:r w:rsidR="0076325A" w:rsidRPr="00830F82">
        <w:rPr>
          <w:b/>
          <w:bCs/>
          <w:i/>
          <w:iCs/>
        </w:rPr>
        <w:t>el Espíritu Santo de la promesa</w:t>
      </w:r>
      <w:r w:rsidR="009E4C06">
        <w:rPr>
          <w:b/>
          <w:bCs/>
          <w:i/>
          <w:iCs/>
        </w:rPr>
        <w:t>”</w:t>
      </w:r>
      <w:r w:rsidR="0076325A" w:rsidRPr="00830F82">
        <w:rPr>
          <w:i/>
          <w:iCs/>
        </w:rPr>
        <w:t>.</w:t>
      </w:r>
      <w:r w:rsidR="0076325A" w:rsidRPr="00830F82">
        <w:t xml:space="preserve"> En Cristo fuimos sellados con el Espíritu Santo</w:t>
      </w:r>
      <w:r w:rsidR="00DC7807" w:rsidRPr="00830F82">
        <w:t>,</w:t>
      </w:r>
      <w:r w:rsidR="0076325A" w:rsidRPr="00830F82">
        <w:t xml:space="preserve"> que Cristo mismo prometió</w:t>
      </w:r>
      <w:r w:rsidR="0089748F" w:rsidRPr="00830F82">
        <w:t>.</w:t>
      </w:r>
      <w:r w:rsidR="00DC7807" w:rsidRPr="00830F82">
        <w:t xml:space="preserve"> </w:t>
      </w:r>
    </w:p>
    <w:p w14:paraId="181AC18A" w14:textId="65111165" w:rsidR="003358E4" w:rsidRPr="00830F82" w:rsidRDefault="009E4C06" w:rsidP="0033748C">
      <w:pPr>
        <w:pStyle w:val="Ttulo6"/>
      </w:pPr>
      <w:r>
        <w:t xml:space="preserve">Tal cual fue prometido, </w:t>
      </w:r>
      <w:r w:rsidR="00DC7807" w:rsidRPr="00830F82">
        <w:t>recibimos el Espíritu Santo después de creer en el evangelio</w:t>
      </w:r>
      <w:r>
        <w:t xml:space="preserve">. Lo </w:t>
      </w:r>
      <w:r w:rsidR="00DC7807" w:rsidRPr="00830F82">
        <w:t>recibimos por fe y no por obras.</w:t>
      </w:r>
    </w:p>
    <w:p w14:paraId="6D630E17" w14:textId="417F9663" w:rsidR="00DC7807" w:rsidRPr="00830F82" w:rsidRDefault="00DC7807" w:rsidP="00DC7807">
      <w:pPr>
        <w:pStyle w:val="Ttulo6"/>
      </w:pPr>
      <w:r w:rsidRPr="00830F82">
        <w:lastRenderedPageBreak/>
        <w:t xml:space="preserve">En Gálatas 3:1-2 </w:t>
      </w:r>
      <w:r w:rsidRPr="00830F82">
        <w:rPr>
          <w:i/>
          <w:iCs/>
        </w:rPr>
        <w:t>Esto es lo único que quiero averiguar de ustedes ¿Recibieron el Espíritu por las obras de la ley, o por oír con fe?</w:t>
      </w:r>
      <w:r w:rsidRPr="00830F82">
        <w:t xml:space="preserve"> La respuesta obvia era que los gálatas habían recibido por fe, después de escuchar el evangelio ya que </w:t>
      </w:r>
      <w:r w:rsidR="00F66F04" w:rsidRPr="00830F82">
        <w:t xml:space="preserve">Pablo </w:t>
      </w:r>
      <w:r w:rsidR="00F66F04">
        <w:t xml:space="preserve">se los </w:t>
      </w:r>
      <w:r w:rsidRPr="00830F82">
        <w:t>había comunicado a ellos también.</w:t>
      </w:r>
    </w:p>
    <w:p w14:paraId="1FCA300B" w14:textId="0E31420F" w:rsidR="00DC7807" w:rsidRPr="00830F82" w:rsidRDefault="00AC5C62" w:rsidP="00DC7807">
      <w:pPr>
        <w:pStyle w:val="Ttulo6"/>
      </w:pPr>
      <w:r w:rsidRPr="00830F82">
        <w:t xml:space="preserve">En Juan 14 Jesús prometió a sus discípulos, rogar al Padre por el Consolador, el Espíritu de verdad, quien estaría con ellos </w:t>
      </w:r>
      <w:r w:rsidR="00F66F04">
        <w:t xml:space="preserve">y en ellos </w:t>
      </w:r>
      <w:r w:rsidRPr="00830F82">
        <w:t>para siempre. Juan 14:16-18</w:t>
      </w:r>
    </w:p>
    <w:p w14:paraId="3AF31622" w14:textId="532DEAC6" w:rsidR="00AC5C62" w:rsidRPr="00830F82" w:rsidRDefault="00AC5C62" w:rsidP="00DC7807">
      <w:pPr>
        <w:pStyle w:val="Ttulo6"/>
      </w:pPr>
      <w:r w:rsidRPr="00830F82">
        <w:t>Dios el Padre enviaría al Espíritu Santo en nombre de Cristo. Juan 14:26</w:t>
      </w:r>
    </w:p>
    <w:p w14:paraId="16EF624C" w14:textId="3BFA8051" w:rsidR="00AC5C62" w:rsidRPr="00830F82" w:rsidRDefault="00AC5C62" w:rsidP="00DC7807">
      <w:pPr>
        <w:pStyle w:val="Ttulo6"/>
      </w:pPr>
      <w:r w:rsidRPr="00830F82">
        <w:t>Era necesario que Cristo regres</w:t>
      </w:r>
      <w:r w:rsidR="00F66F04">
        <w:t>ara</w:t>
      </w:r>
      <w:r w:rsidRPr="00830F82">
        <w:t xml:space="preserve"> al cielo</w:t>
      </w:r>
      <w:r w:rsidR="00F66F04">
        <w:t xml:space="preserve">, de lo contrario </w:t>
      </w:r>
      <w:r w:rsidRPr="00830F82">
        <w:t>el Espíritu Santo no vendría. Ahora que vino el Espíritu Santo</w:t>
      </w:r>
      <w:r w:rsidR="00F66F04">
        <w:t>, Él</w:t>
      </w:r>
      <w:r w:rsidRPr="00830F82">
        <w:t xml:space="preserve"> vive en cada uno de los creyentes y hace la voluntad de Cristo en la vida de los creyentes. Juan 16:</w:t>
      </w:r>
      <w:r w:rsidR="00634799" w:rsidRPr="00830F82">
        <w:t>7-15</w:t>
      </w:r>
    </w:p>
    <w:p w14:paraId="44B370D8" w14:textId="0F2DC6C0" w:rsidR="00634799" w:rsidRPr="00830F82" w:rsidRDefault="00634799" w:rsidP="00DC7807">
      <w:pPr>
        <w:pStyle w:val="Ttulo6"/>
      </w:pPr>
      <w:r w:rsidRPr="00830F82">
        <w:t>Era necesario que venga el Espíritu Santo para empoderarnos</w:t>
      </w:r>
      <w:r w:rsidR="00F66F04">
        <w:t xml:space="preserve"> </w:t>
      </w:r>
      <w:r w:rsidRPr="00830F82">
        <w:t>para ser testigos de Cristo. Hechos 1:8</w:t>
      </w:r>
    </w:p>
    <w:p w14:paraId="027A2E6E" w14:textId="74C41461" w:rsidR="00634799" w:rsidRPr="00830F82" w:rsidRDefault="00634799" w:rsidP="00DC7807">
      <w:pPr>
        <w:pStyle w:val="Ttulo6"/>
      </w:pPr>
      <w:r w:rsidRPr="00830F82">
        <w:t>Era necesario que venga el Espíritu Santo para que Él sea la garantía de nuestra herencia. Efesios 1:14; 2 Corintios 1:22; 5:5</w:t>
      </w:r>
    </w:p>
    <w:p w14:paraId="4026719F" w14:textId="5E5C659F" w:rsidR="00A7188B" w:rsidRPr="00830F82" w:rsidRDefault="00634799" w:rsidP="00A7188B">
      <w:pPr>
        <w:pStyle w:val="Ttulo4"/>
        <w:rPr>
          <w:lang w:val="es-BO"/>
        </w:rPr>
      </w:pPr>
      <w:r w:rsidRPr="00830F82">
        <w:rPr>
          <w:lang w:val="es-BO"/>
        </w:rPr>
        <w:t>Efesios 1:14</w:t>
      </w:r>
      <w:r w:rsidRPr="00830F82">
        <w:rPr>
          <w:i/>
          <w:iCs/>
          <w:lang w:val="es-BO"/>
        </w:rPr>
        <w:t xml:space="preserve"> – </w:t>
      </w:r>
      <w:r w:rsidR="00855A58">
        <w:rPr>
          <w:i/>
          <w:iCs/>
          <w:lang w:val="es-BO"/>
        </w:rPr>
        <w:t>“</w:t>
      </w:r>
      <w:r w:rsidRPr="00830F82">
        <w:rPr>
          <w:i/>
          <w:iCs/>
          <w:lang w:val="es-BO"/>
        </w:rPr>
        <w:t>que nos es dado como garantía de nuestra herencia, con miras a la redención de la posesión adquirida de Dios, para alabanza de Su gloria</w:t>
      </w:r>
      <w:r w:rsidR="00855A58">
        <w:rPr>
          <w:i/>
          <w:iCs/>
          <w:lang w:val="es-BO"/>
        </w:rPr>
        <w:t>”</w:t>
      </w:r>
      <w:r w:rsidRPr="00830F82">
        <w:rPr>
          <w:i/>
          <w:iCs/>
          <w:lang w:val="es-BO"/>
        </w:rPr>
        <w:t>.</w:t>
      </w:r>
      <w:r w:rsidRPr="00830F82">
        <w:rPr>
          <w:lang w:val="es-BO"/>
        </w:rPr>
        <w:t xml:space="preserve"> El Espíritu Santo con el cual fuimos sellados, nos ha sido dado como garantía de nuestra herencia. </w:t>
      </w:r>
    </w:p>
    <w:p w14:paraId="22C37FD9" w14:textId="3FFDBC94" w:rsidR="00F6789C" w:rsidRPr="00830F82" w:rsidRDefault="00F6789C" w:rsidP="00F6789C">
      <w:pPr>
        <w:pStyle w:val="Ttulo5"/>
      </w:pPr>
      <w:r w:rsidRPr="00830F82">
        <w:t>En Efesios 1:11 Pablo nos dijo que habiendo sido predestinados mediante Cristo hemos obtenido herencia según los propósitos de Dios.</w:t>
      </w:r>
    </w:p>
    <w:p w14:paraId="7DB0382D" w14:textId="28B0170D" w:rsidR="00F6789C" w:rsidRPr="00830F82" w:rsidRDefault="00F6789C" w:rsidP="00F6789C">
      <w:pPr>
        <w:pStyle w:val="Ttulo5"/>
      </w:pPr>
      <w:r w:rsidRPr="00830F82">
        <w:t>Ahora hablando de recibir herencia, Pedro nos dijo en su primera carta</w:t>
      </w:r>
      <w:r w:rsidR="00855A58">
        <w:t>,</w:t>
      </w:r>
      <w:r w:rsidRPr="00830F82">
        <w:t xml:space="preserve"> que nuestra herencia está reservada en los cielos</w:t>
      </w:r>
      <w:r w:rsidR="00855A58">
        <w:t>.</w:t>
      </w:r>
    </w:p>
    <w:p w14:paraId="5DEC29EF" w14:textId="40BA4780" w:rsidR="00693AD5" w:rsidRPr="00830F82" w:rsidRDefault="0099084A" w:rsidP="00B16042">
      <w:pPr>
        <w:pStyle w:val="Ttulo5"/>
      </w:pPr>
      <w:r w:rsidRPr="00830F82">
        <w:t xml:space="preserve">Efesios </w:t>
      </w:r>
      <w:proofErr w:type="gramStart"/>
      <w:r w:rsidRPr="00830F82">
        <w:t>1:14a</w:t>
      </w:r>
      <w:proofErr w:type="gramEnd"/>
      <w:r w:rsidRPr="00830F82">
        <w:rPr>
          <w:i/>
          <w:iCs/>
        </w:rPr>
        <w:t xml:space="preserve"> </w:t>
      </w:r>
      <w:r w:rsidR="0035613F" w:rsidRPr="00830F82">
        <w:rPr>
          <w:i/>
          <w:iCs/>
        </w:rPr>
        <w:t>–</w:t>
      </w:r>
      <w:r w:rsidR="0035613F">
        <w:rPr>
          <w:i/>
          <w:iCs/>
        </w:rPr>
        <w:t>“</w:t>
      </w:r>
      <w:r w:rsidR="0035613F" w:rsidRPr="00830F82">
        <w:rPr>
          <w:i/>
          <w:iCs/>
        </w:rPr>
        <w:t>que</w:t>
      </w:r>
      <w:r w:rsidRPr="00830F82">
        <w:rPr>
          <w:i/>
          <w:iCs/>
        </w:rPr>
        <w:t xml:space="preserve"> nos es dado como garantía de nuestra herencia</w:t>
      </w:r>
      <w:r w:rsidR="002816FE">
        <w:rPr>
          <w:i/>
          <w:iCs/>
        </w:rPr>
        <w:t>”</w:t>
      </w:r>
      <w:r w:rsidRPr="00830F82">
        <w:rPr>
          <w:i/>
          <w:iCs/>
        </w:rPr>
        <w:t xml:space="preserve">, … </w:t>
      </w:r>
      <w:r w:rsidR="00F6789C" w:rsidRPr="00830F82">
        <w:t xml:space="preserve">Es normal </w:t>
      </w:r>
      <w:r w:rsidR="00855A58">
        <w:t xml:space="preserve">que </w:t>
      </w:r>
      <w:r w:rsidR="00F6789C" w:rsidRPr="00830F82">
        <w:t xml:space="preserve">toda herencia tenga </w:t>
      </w:r>
      <w:r w:rsidR="00855A58">
        <w:t xml:space="preserve">una o más </w:t>
      </w:r>
      <w:r w:rsidR="00F6789C" w:rsidRPr="00830F82">
        <w:t>garantía</w:t>
      </w:r>
      <w:r w:rsidR="00855A58">
        <w:t>s</w:t>
      </w:r>
      <w:r w:rsidR="00F6789C" w:rsidRPr="00830F82">
        <w:t xml:space="preserve"> </w:t>
      </w:r>
      <w:r w:rsidR="00855A58" w:rsidRPr="00830F82">
        <w:t xml:space="preserve">para </w:t>
      </w:r>
      <w:r w:rsidR="00855A58">
        <w:t xml:space="preserve">ser </w:t>
      </w:r>
      <w:r w:rsidR="00693AD5" w:rsidRPr="00830F82">
        <w:t>recibi</w:t>
      </w:r>
      <w:r w:rsidR="00855A58">
        <w:t>da</w:t>
      </w:r>
      <w:r w:rsidR="00F6789C" w:rsidRPr="00830F82">
        <w:t>. Aunque ya h</w:t>
      </w:r>
      <w:r w:rsidR="00693AD5" w:rsidRPr="00830F82">
        <w:t>emos</w:t>
      </w:r>
      <w:r w:rsidR="00F6789C" w:rsidRPr="00830F82">
        <w:t xml:space="preserve"> sido predestinad</w:t>
      </w:r>
      <w:r w:rsidR="00693AD5" w:rsidRPr="00830F82">
        <w:t>os para recibir herencia y</w:t>
      </w:r>
      <w:r w:rsidR="00F6789C" w:rsidRPr="00830F82">
        <w:t xml:space="preserve"> </w:t>
      </w:r>
      <w:r w:rsidR="00855A58">
        <w:t xml:space="preserve">es </w:t>
      </w:r>
      <w:r w:rsidR="00F6789C" w:rsidRPr="00830F82">
        <w:t xml:space="preserve">seguro que está reservada </w:t>
      </w:r>
      <w:r w:rsidR="00693AD5" w:rsidRPr="00830F82">
        <w:t xml:space="preserve">en los cielos, Dios nos da como garantía de </w:t>
      </w:r>
      <w:r w:rsidR="00855A58">
        <w:t>la misma,</w:t>
      </w:r>
      <w:r w:rsidR="00693AD5" w:rsidRPr="00830F82">
        <w:t xml:space="preserve"> la promesa</w:t>
      </w:r>
      <w:r w:rsidR="00855A58">
        <w:t xml:space="preserve"> del </w:t>
      </w:r>
      <w:r w:rsidR="00693AD5" w:rsidRPr="00830F82">
        <w:t>Espíritu Santo.</w:t>
      </w:r>
      <w:r w:rsidR="00B16042" w:rsidRPr="00830F82">
        <w:t xml:space="preserve"> 1 Pedro 1:4, Romanos 8:17</w:t>
      </w:r>
    </w:p>
    <w:p w14:paraId="1BC432F2" w14:textId="4C69C10D" w:rsidR="0099084A" w:rsidRPr="00830F82" w:rsidRDefault="0099084A" w:rsidP="0099084A">
      <w:pPr>
        <w:pStyle w:val="Ttulo5"/>
      </w:pPr>
      <w:r w:rsidRPr="00830F82">
        <w:t xml:space="preserve">Efesios 1:14b – </w:t>
      </w:r>
      <w:r w:rsidR="002816FE">
        <w:t>“</w:t>
      </w:r>
      <w:r w:rsidRPr="00830F82">
        <w:rPr>
          <w:i/>
          <w:iCs/>
        </w:rPr>
        <w:t>que nos es dado …, con miras a la redención de la posesión adquirida de Dios</w:t>
      </w:r>
      <w:r w:rsidR="002816FE">
        <w:rPr>
          <w:i/>
          <w:iCs/>
        </w:rPr>
        <w:t>”</w:t>
      </w:r>
      <w:r w:rsidRPr="00830F82">
        <w:rPr>
          <w:i/>
          <w:iCs/>
        </w:rPr>
        <w:t>, …</w:t>
      </w:r>
      <w:r w:rsidRPr="00830F82">
        <w:t xml:space="preserve"> El Espíritu Santo no solo se nos dio como garantía de nuestra herencia sino también</w:t>
      </w:r>
      <w:r w:rsidR="002816FE">
        <w:t xml:space="preserve"> </w:t>
      </w:r>
      <w:r w:rsidRPr="00830F82">
        <w:t>co</w:t>
      </w:r>
      <w:r w:rsidR="002816FE">
        <w:t>n</w:t>
      </w:r>
      <w:r w:rsidRPr="00830F82">
        <w:t xml:space="preserve"> miras a la </w:t>
      </w:r>
      <w:r w:rsidR="002816FE">
        <w:t>r</w:t>
      </w:r>
      <w:r w:rsidRPr="00830F82">
        <w:t xml:space="preserve">edención. </w:t>
      </w:r>
    </w:p>
    <w:p w14:paraId="6FDDBCB1" w14:textId="5DF45FD2" w:rsidR="0099084A" w:rsidRPr="00830F82" w:rsidRDefault="0099084A" w:rsidP="0099084A">
      <w:pPr>
        <w:pStyle w:val="Ttulo6"/>
      </w:pPr>
      <w:r w:rsidRPr="00830F82">
        <w:t>En Efesios 1:7 Pablo nos dijo que en Cristo tenemos redención</w:t>
      </w:r>
      <w:r w:rsidR="00B16042" w:rsidRPr="00830F82">
        <w:t xml:space="preserve"> mediante Su sangre</w:t>
      </w:r>
      <w:r w:rsidRPr="00830F82">
        <w:t xml:space="preserve">, aquí en 1:14 la redención significa </w:t>
      </w:r>
      <w:r w:rsidR="00B16042" w:rsidRPr="00830F82">
        <w:t>liberación del creyente de la presencia del pecado, de su cuerpo de esclavitud de corrupción en la venida del Señor por Su iglesia.</w:t>
      </w:r>
    </w:p>
    <w:p w14:paraId="223E97C9" w14:textId="020298E9" w:rsidR="00B16042" w:rsidRPr="00830F82" w:rsidRDefault="002816FE" w:rsidP="0099084A">
      <w:pPr>
        <w:pStyle w:val="Ttulo6"/>
      </w:pPr>
      <w:r>
        <w:rPr>
          <w:i/>
          <w:iCs/>
        </w:rPr>
        <w:t>“</w:t>
      </w:r>
      <w:r w:rsidR="00B16042" w:rsidRPr="00830F82">
        <w:rPr>
          <w:i/>
          <w:iCs/>
        </w:rPr>
        <w:t xml:space="preserve">Con miras a </w:t>
      </w:r>
      <w:r w:rsidR="00B16042" w:rsidRPr="00830F82">
        <w:rPr>
          <w:b/>
          <w:bCs/>
          <w:i/>
          <w:iCs/>
        </w:rPr>
        <w:t>la redención de la posesión adquirida de Dios</w:t>
      </w:r>
      <w:r>
        <w:rPr>
          <w:b/>
          <w:bCs/>
          <w:i/>
          <w:iCs/>
        </w:rPr>
        <w:t>”</w:t>
      </w:r>
      <w:r w:rsidR="00B16042" w:rsidRPr="00830F82">
        <w:rPr>
          <w:i/>
          <w:iCs/>
        </w:rPr>
        <w:t>,</w:t>
      </w:r>
      <w:r w:rsidR="00B16042" w:rsidRPr="00830F82">
        <w:t xml:space="preserve"> </w:t>
      </w:r>
      <w:r w:rsidR="0035613F" w:rsidRPr="00830F82">
        <w:t xml:space="preserve">Esto </w:t>
      </w:r>
      <w:r w:rsidR="0035613F">
        <w:t>se</w:t>
      </w:r>
      <w:r>
        <w:t xml:space="preserve"> refiere a </w:t>
      </w:r>
      <w:r w:rsidR="00B16042" w:rsidRPr="00830F82">
        <w:t xml:space="preserve">nuestra glorificación en el día del rapto. Dios nos dio Su Espíritu para que habite en nosotros hasta que llegue el día en que esta redención será consumada. </w:t>
      </w:r>
      <w:r w:rsidR="00933BC1" w:rsidRPr="00830F82">
        <w:t>Romanos 8:23-25; 1 Corintios 15:23, 35-44, 50-55, 1 Tesalonicenses 4:13-17</w:t>
      </w:r>
    </w:p>
    <w:p w14:paraId="0F9F4C09" w14:textId="79463C47" w:rsidR="00933BC1" w:rsidRPr="00830F82" w:rsidRDefault="00933BC1" w:rsidP="00933BC1">
      <w:pPr>
        <w:pStyle w:val="Ttulo5"/>
      </w:pPr>
      <w:r w:rsidRPr="00830F82">
        <w:lastRenderedPageBreak/>
        <w:t xml:space="preserve">Efesios 1:14 – que nos es dado como garantía de nuestra herencia, con miras a la redención de la posesión adquirida de Dios, </w:t>
      </w:r>
      <w:r w:rsidRPr="00830F82">
        <w:rPr>
          <w:b/>
          <w:bCs/>
        </w:rPr>
        <w:t>para alabanza de Su gloria</w:t>
      </w:r>
      <w:r w:rsidRPr="00830F82">
        <w:t>. Est</w:t>
      </w:r>
      <w:r w:rsidR="00D95CFE">
        <w:t>a</w:t>
      </w:r>
      <w:r w:rsidRPr="00830F82">
        <w:t xml:space="preserve"> es la tercera vez que dice Pablo: para alabanza de Su gloria. En esto Dios es alabado porque al Dios Trino pertenece la salvación.</w:t>
      </w:r>
    </w:p>
    <w:p w14:paraId="765D9D34" w14:textId="1D3336A2" w:rsidR="00A92BE9" w:rsidRPr="00830F82" w:rsidRDefault="00933BC1" w:rsidP="0099084A">
      <w:pPr>
        <w:pStyle w:val="Ttulo6"/>
      </w:pPr>
      <w:r w:rsidRPr="00830F82">
        <w:t>Desde Efesios 1:3 Pablo nos mostró que Dios nos bendijo</w:t>
      </w:r>
      <w:r w:rsidR="00A92BE9" w:rsidRPr="00830F82">
        <w:t xml:space="preserve"> con toda bendición espiritual en Cristo.</w:t>
      </w:r>
      <w:r w:rsidRPr="00830F82">
        <w:t xml:space="preserve"> </w:t>
      </w:r>
      <w:r w:rsidR="00A92BE9" w:rsidRPr="00830F82">
        <w:t>E</w:t>
      </w:r>
      <w:r w:rsidRPr="00830F82">
        <w:t xml:space="preserve">n Cristo </w:t>
      </w:r>
      <w:r w:rsidR="00A92BE9" w:rsidRPr="00830F82">
        <w:t>tenemos o recibimos redención, perdón de pecados, las riquezas de Su gracia. E</w:t>
      </w:r>
      <w:r w:rsidR="00D95CFE">
        <w:t>sta</w:t>
      </w:r>
      <w:r w:rsidR="00A92BE9" w:rsidRPr="00830F82">
        <w:t xml:space="preserve"> sesión termina indicándonos que Dios nos ha sellado con Su Espíritu hasta el día en que estaremos en su presencia. La alabanza es para Dios.</w:t>
      </w:r>
    </w:p>
    <w:p w14:paraId="6CC7392C" w14:textId="4D4B9C8E" w:rsidR="003360D4" w:rsidRPr="00830F82" w:rsidRDefault="00A92BE9" w:rsidP="007E4A60">
      <w:pPr>
        <w:pStyle w:val="Ttulo6"/>
      </w:pPr>
      <w:r w:rsidRPr="00830F82">
        <w:t>En Efesios 1:12 los judíos salvos son para alabanza de Su gloria y en 1:14 los gentiles también son salvos para alabanza de Su gloria. Dios ha logrado todo por Su gracia. Dios sigue siendo glorificado en la salvación de todo los que creen. Apocalipsis 5:8-</w:t>
      </w:r>
      <w:r w:rsidR="007050F1" w:rsidRPr="00830F82">
        <w:t>10, 12-13; 7:9-10</w:t>
      </w:r>
      <w:r w:rsidR="007D26AD" w:rsidRPr="00830F82">
        <w:t>, Salmos 3:8; Jonás 2:9</w:t>
      </w:r>
    </w:p>
    <w:p w14:paraId="5B4436BA" w14:textId="6FD755CD" w:rsidR="003360D4" w:rsidRPr="00830F82" w:rsidRDefault="003360D4" w:rsidP="003360D4">
      <w:pPr>
        <w:pStyle w:val="Ttulo1"/>
      </w:pPr>
      <w:r w:rsidRPr="00830F82">
        <w:t xml:space="preserve"> Efesios 1:15-23 – </w:t>
      </w:r>
      <w:bookmarkStart w:id="0" w:name="_Hlk218875161"/>
      <w:r w:rsidR="00CB51C6" w:rsidRPr="00830F82">
        <w:t>Prime</w:t>
      </w:r>
      <w:r w:rsidR="00924F7A" w:rsidRPr="00830F82">
        <w:t xml:space="preserve">ra </w:t>
      </w:r>
      <w:r w:rsidRPr="00830F82">
        <w:t xml:space="preserve">La </w:t>
      </w:r>
      <w:r w:rsidR="00E160DF" w:rsidRPr="00830F82">
        <w:t>Oración</w:t>
      </w:r>
      <w:r w:rsidRPr="00830F82">
        <w:t xml:space="preserve"> de Pablo para</w:t>
      </w:r>
      <w:r w:rsidR="003A0EC7" w:rsidRPr="00830F82">
        <w:t xml:space="preserve"> que sigan siendo Iluminados</w:t>
      </w:r>
      <w:bookmarkEnd w:id="0"/>
    </w:p>
    <w:p w14:paraId="4838A72D" w14:textId="4F0CA019" w:rsidR="003A0EC7" w:rsidRPr="00830F82" w:rsidRDefault="009E7F5A" w:rsidP="003A0EC7">
      <w:pPr>
        <w:pStyle w:val="Ttulo2"/>
      </w:pPr>
      <w:r w:rsidRPr="00830F82">
        <w:t>Efesios 1:15-16 – Agradecimiento de Pablo por la fe en Cristo y el amor por todos los santos que tienen los efesios.</w:t>
      </w:r>
    </w:p>
    <w:p w14:paraId="40723507" w14:textId="403C3EA5" w:rsidR="003A0EC7" w:rsidRPr="00830F82" w:rsidRDefault="00810B96" w:rsidP="003A0EC7">
      <w:pPr>
        <w:pStyle w:val="Ttulo3"/>
      </w:pPr>
      <w:r w:rsidRPr="00830F82">
        <w:t xml:space="preserve">Efesios 1:15 </w:t>
      </w:r>
      <w:r w:rsidR="003C3F33" w:rsidRPr="00830F82">
        <w:t>–</w:t>
      </w:r>
      <w:r w:rsidR="003C3F33">
        <w:t>“</w:t>
      </w:r>
      <w:r w:rsidR="003C3F33" w:rsidRPr="00830F82">
        <w:t>Por</w:t>
      </w:r>
      <w:r w:rsidRPr="00830F82">
        <w:rPr>
          <w:i/>
          <w:iCs/>
        </w:rPr>
        <w:t xml:space="preserve"> esta razón también yo, habiendo oído de la fe en el Señor Jesús que hay entre ustedes, y de su amor por todos los santos</w:t>
      </w:r>
      <w:r w:rsidR="003C3F33">
        <w:rPr>
          <w:i/>
          <w:iCs/>
        </w:rPr>
        <w:t xml:space="preserve">”. </w:t>
      </w:r>
      <w:r w:rsidR="00762758" w:rsidRPr="00830F82">
        <w:t xml:space="preserve">Pablo había escuchado de la fe y el amor de los creyentes </w:t>
      </w:r>
      <w:r w:rsidR="00FF1CFA" w:rsidRPr="00830F82">
        <w:t>de</w:t>
      </w:r>
      <w:r w:rsidR="00762758" w:rsidRPr="00830F82">
        <w:t xml:space="preserve"> Éfeso.</w:t>
      </w:r>
    </w:p>
    <w:p w14:paraId="7869128C" w14:textId="7528FA4B" w:rsidR="003A0EC7" w:rsidRPr="00830F82" w:rsidRDefault="00775016" w:rsidP="003A0EC7">
      <w:pPr>
        <w:pStyle w:val="Ttulo4"/>
        <w:rPr>
          <w:lang w:val="es-BO"/>
        </w:rPr>
      </w:pPr>
      <w:r w:rsidRPr="00830F82">
        <w:rPr>
          <w:lang w:val="es-BO"/>
        </w:rPr>
        <w:t xml:space="preserve">Efesios 1:15 – </w:t>
      </w:r>
      <w:r w:rsidR="003C3F33">
        <w:rPr>
          <w:lang w:val="es-BO"/>
        </w:rPr>
        <w:t>“</w:t>
      </w:r>
      <w:r w:rsidRPr="00830F82">
        <w:rPr>
          <w:i/>
          <w:iCs/>
          <w:lang w:val="es-BO"/>
        </w:rPr>
        <w:t>Por esta razón también yo</w:t>
      </w:r>
      <w:r w:rsidR="003C3F33">
        <w:rPr>
          <w:i/>
          <w:iCs/>
          <w:lang w:val="es-BO"/>
        </w:rPr>
        <w:t>”</w:t>
      </w:r>
      <w:r w:rsidRPr="00830F82">
        <w:rPr>
          <w:i/>
          <w:iCs/>
          <w:lang w:val="es-BO"/>
        </w:rPr>
        <w:t>, …</w:t>
      </w:r>
      <w:r w:rsidRPr="00830F82">
        <w:rPr>
          <w:lang w:val="es-BO"/>
        </w:rPr>
        <w:t xml:space="preserve"> La razón por la que Pablo da gracias a Dios</w:t>
      </w:r>
      <w:r w:rsidR="003C3F33">
        <w:rPr>
          <w:lang w:val="es-BO"/>
        </w:rPr>
        <w:t>,</w:t>
      </w:r>
      <w:r w:rsidRPr="00830F82">
        <w:rPr>
          <w:lang w:val="es-BO"/>
        </w:rPr>
        <w:t xml:space="preserve"> </w:t>
      </w:r>
      <w:r w:rsidR="003C3F33">
        <w:rPr>
          <w:lang w:val="es-BO"/>
        </w:rPr>
        <w:t xml:space="preserve">es </w:t>
      </w:r>
      <w:r w:rsidRPr="00830F82">
        <w:rPr>
          <w:lang w:val="es-BO"/>
        </w:rPr>
        <w:t>porque todos los creyentes han sido bendecidos con toda bendición espiritual en los lugares celestiales en Cristo, esto est</w:t>
      </w:r>
      <w:r w:rsidR="003C3F33">
        <w:rPr>
          <w:lang w:val="es-BO"/>
        </w:rPr>
        <w:t>á</w:t>
      </w:r>
      <w:r w:rsidRPr="00830F82">
        <w:rPr>
          <w:lang w:val="es-BO"/>
        </w:rPr>
        <w:t xml:space="preserve"> alineado con la fe que ten</w:t>
      </w:r>
      <w:r w:rsidR="003C3F33">
        <w:rPr>
          <w:lang w:val="es-BO"/>
        </w:rPr>
        <w:t xml:space="preserve">ían </w:t>
      </w:r>
      <w:r w:rsidRPr="00830F82">
        <w:rPr>
          <w:lang w:val="es-BO"/>
        </w:rPr>
        <w:t>en el Señor de la cual también Pablo había escuchado.</w:t>
      </w:r>
    </w:p>
    <w:p w14:paraId="3315072D" w14:textId="7DE65BB9" w:rsidR="00775016" w:rsidRPr="00830F82" w:rsidRDefault="00775016" w:rsidP="00775016">
      <w:pPr>
        <w:pStyle w:val="Ttulo4"/>
        <w:rPr>
          <w:lang w:val="es-BO"/>
        </w:rPr>
      </w:pPr>
      <w:r w:rsidRPr="00830F82">
        <w:rPr>
          <w:lang w:val="es-BO"/>
        </w:rPr>
        <w:t xml:space="preserve">Efesios 1:15b – </w:t>
      </w:r>
      <w:r w:rsidR="003C3F33">
        <w:rPr>
          <w:lang w:val="es-BO"/>
        </w:rPr>
        <w:t>“</w:t>
      </w:r>
      <w:r w:rsidRPr="00830F82">
        <w:rPr>
          <w:i/>
          <w:iCs/>
          <w:lang w:val="es-BO"/>
        </w:rPr>
        <w:t xml:space="preserve">Por esta razón también yo, habiendo oído de la fe en el Señor Jesús que hay entre </w:t>
      </w:r>
      <w:r w:rsidR="003C3F33" w:rsidRPr="00830F82">
        <w:rPr>
          <w:i/>
          <w:iCs/>
          <w:lang w:val="es-BO"/>
        </w:rPr>
        <w:t>ustedes</w:t>
      </w:r>
      <w:r w:rsidR="003C3F33">
        <w:rPr>
          <w:i/>
          <w:iCs/>
          <w:lang w:val="es-BO"/>
        </w:rPr>
        <w:t>”</w:t>
      </w:r>
      <w:r w:rsidR="003C3F33" w:rsidRPr="00830F82">
        <w:rPr>
          <w:lang w:val="es-BO"/>
        </w:rPr>
        <w:t xml:space="preserve"> …</w:t>
      </w:r>
      <w:r w:rsidRPr="00830F82">
        <w:rPr>
          <w:lang w:val="es-BO"/>
        </w:rPr>
        <w:t xml:space="preserve"> </w:t>
      </w:r>
      <w:r w:rsidR="002D1145" w:rsidRPr="00830F82">
        <w:rPr>
          <w:lang w:val="es-BO"/>
        </w:rPr>
        <w:t>Pablo había escuchado de la fe de los efesios que tenían en el Señor Jesús</w:t>
      </w:r>
      <w:r w:rsidR="00AB6E88" w:rsidRPr="00830F82">
        <w:rPr>
          <w:lang w:val="es-BO"/>
        </w:rPr>
        <w:t>. Colosense 1:</w:t>
      </w:r>
      <w:r w:rsidR="008D363C" w:rsidRPr="00830F82">
        <w:rPr>
          <w:lang w:val="es-BO"/>
        </w:rPr>
        <w:t xml:space="preserve">3-4, </w:t>
      </w:r>
      <w:r w:rsidR="003C3F33" w:rsidRPr="00830F82">
        <w:rPr>
          <w:lang w:val="es-BO"/>
        </w:rPr>
        <w:t>Filemón</w:t>
      </w:r>
      <w:r w:rsidR="008D363C" w:rsidRPr="00830F82">
        <w:rPr>
          <w:lang w:val="es-BO"/>
        </w:rPr>
        <w:t xml:space="preserve"> 4-5; 1 Tesalonicenses 1:2-3; 2 Tesalonicenses 1:3-4</w:t>
      </w:r>
    </w:p>
    <w:p w14:paraId="435B2C3E" w14:textId="35CDA575" w:rsidR="002D1145" w:rsidRPr="00830F82" w:rsidRDefault="002D1145" w:rsidP="002D1145">
      <w:pPr>
        <w:pStyle w:val="Ttulo5"/>
      </w:pPr>
      <w:r w:rsidRPr="00830F82">
        <w:t xml:space="preserve">En Efesios 1:13 Pablo les había afirmado que ellos habían escuchado el evangelio de su salvación y creyeron en </w:t>
      </w:r>
      <w:proofErr w:type="spellStart"/>
      <w:r w:rsidR="003C3F33">
        <w:t>el</w:t>
      </w:r>
      <w:proofErr w:type="spellEnd"/>
      <w:r w:rsidRPr="00830F82">
        <w:t>. Esto afirma que ellos habían creído en Cristo y Su obra consumada.</w:t>
      </w:r>
    </w:p>
    <w:p w14:paraId="1D95E7A1" w14:textId="59825BAB" w:rsidR="002D1145" w:rsidRPr="00830F82" w:rsidRDefault="002D1145" w:rsidP="002D1145">
      <w:pPr>
        <w:pStyle w:val="Ttulo6"/>
      </w:pPr>
      <w:r w:rsidRPr="00830F82">
        <w:t>La fe siempre tiene un objeto</w:t>
      </w:r>
      <w:r w:rsidR="00AB6E88" w:rsidRPr="00830F82">
        <w:t xml:space="preserve"> en el cual descansa</w:t>
      </w:r>
      <w:r w:rsidRPr="00830F82">
        <w:t xml:space="preserve">, como indica la preposición EN, </w:t>
      </w:r>
      <w:r w:rsidRPr="00830F82">
        <w:rPr>
          <w:i/>
          <w:iCs/>
        </w:rPr>
        <w:t xml:space="preserve">la fe </w:t>
      </w:r>
      <w:r w:rsidRPr="00830F82">
        <w:rPr>
          <w:b/>
          <w:bCs/>
          <w:i/>
          <w:iCs/>
        </w:rPr>
        <w:t>en</w:t>
      </w:r>
      <w:r w:rsidRPr="00830F82">
        <w:rPr>
          <w:i/>
          <w:iCs/>
        </w:rPr>
        <w:t xml:space="preserve"> el Señor Jesús</w:t>
      </w:r>
      <w:r w:rsidRPr="00830F82">
        <w:t xml:space="preserve">. </w:t>
      </w:r>
    </w:p>
    <w:p w14:paraId="63E08AE8" w14:textId="4A650F8E" w:rsidR="00635502" w:rsidRPr="00830F82" w:rsidRDefault="00635502" w:rsidP="00635502">
      <w:pPr>
        <w:pStyle w:val="Ttulo6"/>
      </w:pPr>
      <w:r w:rsidRPr="00830F82">
        <w:t>Algunos confían en la carne, en sus esfuerzos. Pablo les advirtió a los hermanos de Filipos a no confiar en la carne, pero la fe de los efesios estaba en el objeto correcto</w:t>
      </w:r>
      <w:r w:rsidR="003C3F33">
        <w:t>,</w:t>
      </w:r>
      <w:r w:rsidRPr="00830F82">
        <w:t xml:space="preserve"> que e</w:t>
      </w:r>
      <w:r w:rsidR="003C3F33">
        <w:t xml:space="preserve">s </w:t>
      </w:r>
      <w:r w:rsidRPr="00830F82">
        <w:t xml:space="preserve">Cristo mismo. Filipenses 3:3-6, </w:t>
      </w:r>
      <w:r w:rsidR="004B1C7C" w:rsidRPr="00830F82">
        <w:t>Romanos 1:17, Gálatas 2:16; 3:1-3, 6-9, 11-14</w:t>
      </w:r>
    </w:p>
    <w:p w14:paraId="1AB23420" w14:textId="34670818" w:rsidR="00AB6E88" w:rsidRPr="00830F82" w:rsidRDefault="00AB6E88" w:rsidP="002D1145">
      <w:pPr>
        <w:pStyle w:val="Ttulo6"/>
      </w:pPr>
      <w:r w:rsidRPr="00830F82">
        <w:lastRenderedPageBreak/>
        <w:t>En Romanos 1:17 indica que la justicia de Dios se revela por fe y para fe.  Una persona incrédula para su justificación cree en Cristo y Su obra</w:t>
      </w:r>
      <w:r w:rsidR="00D723B8">
        <w:t>.</w:t>
      </w:r>
      <w:r w:rsidRPr="00830F82">
        <w:t xml:space="preserve"> </w:t>
      </w:r>
      <w:r w:rsidR="00D723B8">
        <w:t>También, p</w:t>
      </w:r>
      <w:r w:rsidRPr="00830F82">
        <w:t>ara que pueda vivir en la santificación debe seguir confiando en Cristo.</w:t>
      </w:r>
    </w:p>
    <w:p w14:paraId="128B991B" w14:textId="1CAD9563" w:rsidR="00695EBB" w:rsidRPr="00830F82" w:rsidRDefault="00AB6E88" w:rsidP="00695EBB">
      <w:pPr>
        <w:pStyle w:val="Ttulo5"/>
        <w:rPr>
          <w:b/>
          <w:bCs/>
        </w:rPr>
      </w:pPr>
      <w:r w:rsidRPr="00830F82">
        <w:t xml:space="preserve">Los creyentes de Éfeso no solo creyeron para su </w:t>
      </w:r>
      <w:r w:rsidR="008D363C" w:rsidRPr="00830F82">
        <w:t>Justificación,</w:t>
      </w:r>
      <w:r w:rsidRPr="00830F82">
        <w:t xml:space="preserve"> sino que estaban viviendo por la fe en Cristo</w:t>
      </w:r>
      <w:r w:rsidR="008D363C" w:rsidRPr="00830F82">
        <w:t xml:space="preserve">, como indica </w:t>
      </w:r>
      <w:r w:rsidR="008D363C" w:rsidRPr="00830F82">
        <w:rPr>
          <w:i/>
          <w:iCs/>
        </w:rPr>
        <w:t xml:space="preserve">la fe en el Señor Jesús </w:t>
      </w:r>
      <w:r w:rsidR="008D363C" w:rsidRPr="00830F82">
        <w:rPr>
          <w:b/>
          <w:bCs/>
          <w:i/>
          <w:iCs/>
        </w:rPr>
        <w:t>que hay entre ustedes.</w:t>
      </w:r>
      <w:r w:rsidR="008D363C" w:rsidRPr="00830F82">
        <w:rPr>
          <w:b/>
          <w:bCs/>
        </w:rPr>
        <w:t xml:space="preserve"> </w:t>
      </w:r>
    </w:p>
    <w:p w14:paraId="7185EDF4" w14:textId="6EA1EF79" w:rsidR="00635502" w:rsidRPr="00830F82" w:rsidRDefault="00635502" w:rsidP="00635502">
      <w:pPr>
        <w:pStyle w:val="Ttulo6"/>
      </w:pPr>
      <w:r w:rsidRPr="00830F82">
        <w:t>Su fe en el Señor estaba llevando fruto de amor por todos los santos.</w:t>
      </w:r>
    </w:p>
    <w:p w14:paraId="71F99039" w14:textId="66B328C1" w:rsidR="003A0EC7" w:rsidRPr="00830F82" w:rsidRDefault="00635502" w:rsidP="00635502">
      <w:pPr>
        <w:pStyle w:val="Ttulo4"/>
        <w:rPr>
          <w:lang w:val="es-BO"/>
        </w:rPr>
      </w:pPr>
      <w:r w:rsidRPr="00830F82">
        <w:rPr>
          <w:lang w:val="es-BO"/>
        </w:rPr>
        <w:t xml:space="preserve">Efesios 1:15c </w:t>
      </w:r>
      <w:r w:rsidR="00D723B8">
        <w:rPr>
          <w:lang w:val="es-BO"/>
        </w:rPr>
        <w:t>–“</w:t>
      </w:r>
      <w:r w:rsidR="00D723B8" w:rsidRPr="00830F82">
        <w:rPr>
          <w:i/>
          <w:iCs/>
          <w:lang w:val="es-BO"/>
        </w:rPr>
        <w:t>Por</w:t>
      </w:r>
      <w:r w:rsidRPr="00830F82">
        <w:rPr>
          <w:i/>
          <w:iCs/>
          <w:lang w:val="es-BO"/>
        </w:rPr>
        <w:t xml:space="preserve"> esta razón también yo, habiendo oído de la fe en el Señor Jesús que hay entre ustedes, y </w:t>
      </w:r>
      <w:r w:rsidRPr="00830F82">
        <w:rPr>
          <w:b/>
          <w:bCs/>
          <w:i/>
          <w:iCs/>
          <w:lang w:val="es-BO"/>
        </w:rPr>
        <w:t>de su amor por todos los santos</w:t>
      </w:r>
      <w:r w:rsidR="00D723B8">
        <w:rPr>
          <w:b/>
          <w:bCs/>
          <w:i/>
          <w:iCs/>
          <w:lang w:val="es-BO"/>
        </w:rPr>
        <w:t>”</w:t>
      </w:r>
      <w:r w:rsidR="00D723B8">
        <w:rPr>
          <w:i/>
          <w:iCs/>
          <w:lang w:val="es-BO"/>
        </w:rPr>
        <w:t xml:space="preserve">. </w:t>
      </w:r>
      <w:r w:rsidR="0035613F">
        <w:rPr>
          <w:lang w:val="es-BO"/>
        </w:rPr>
        <w:t>Además,</w:t>
      </w:r>
      <w:r w:rsidR="004B1C7C" w:rsidRPr="00830F82">
        <w:rPr>
          <w:lang w:val="es-BO"/>
        </w:rPr>
        <w:t xml:space="preserve"> Pablo había escuchado </w:t>
      </w:r>
      <w:r w:rsidR="00D723B8">
        <w:rPr>
          <w:lang w:val="es-BO"/>
        </w:rPr>
        <w:t>del amor de los hermanos de Éfeso</w:t>
      </w:r>
      <w:r w:rsidR="004B1C7C" w:rsidRPr="00830F82">
        <w:rPr>
          <w:lang w:val="es-BO"/>
        </w:rPr>
        <w:t xml:space="preserve"> por todos los santos.</w:t>
      </w:r>
    </w:p>
    <w:p w14:paraId="18E6B845" w14:textId="005A5307" w:rsidR="00256FBE" w:rsidRPr="00830F82" w:rsidRDefault="00D723B8" w:rsidP="00256FBE">
      <w:pPr>
        <w:pStyle w:val="Ttulo5"/>
      </w:pPr>
      <w:r>
        <w:t xml:space="preserve">Pablo </w:t>
      </w:r>
      <w:r w:rsidR="00256FBE" w:rsidRPr="00830F82">
        <w:t>da</w:t>
      </w:r>
      <w:r>
        <w:t xml:space="preserve"> </w:t>
      </w:r>
      <w:r w:rsidR="00256FBE" w:rsidRPr="00830F82">
        <w:t>gracias a Dios por el amor que tenían hacia todos los santos</w:t>
      </w:r>
      <w:r>
        <w:t>. L</w:t>
      </w:r>
      <w:r w:rsidR="00256FBE" w:rsidRPr="00830F82">
        <w:t xml:space="preserve">a iglesia aquí es elogiada por su amor. Pablo </w:t>
      </w:r>
      <w:r>
        <w:t xml:space="preserve">mencionó esto como </w:t>
      </w:r>
      <w:r w:rsidR="00256FBE" w:rsidRPr="00830F82">
        <w:t>un motivo de agradecimiento en su oración.</w:t>
      </w:r>
    </w:p>
    <w:p w14:paraId="46B29C55" w14:textId="3CBFA95F" w:rsidR="00203C9A" w:rsidRPr="00830F82" w:rsidRDefault="00203C9A" w:rsidP="00203C9A">
      <w:pPr>
        <w:pStyle w:val="Ttulo5"/>
      </w:pPr>
      <w:r w:rsidRPr="00830F82">
        <w:t>La palabra AGÁPE</w:t>
      </w:r>
      <w:r w:rsidR="00C5040C" w:rsidRPr="00830F82">
        <w:t xml:space="preserve"> </w:t>
      </w:r>
      <w:r w:rsidR="00256FBE" w:rsidRPr="00830F82">
        <w:t xml:space="preserve">es amor, </w:t>
      </w:r>
      <w:r w:rsidR="00C5040C" w:rsidRPr="00830F82">
        <w:t>significa un amor incondicional y desinteresado. Es</w:t>
      </w:r>
      <w:r w:rsidR="00D723B8">
        <w:t xml:space="preserve">e </w:t>
      </w:r>
      <w:r w:rsidR="00C5040C" w:rsidRPr="00830F82">
        <w:t xml:space="preserve">amor </w:t>
      </w:r>
      <w:r w:rsidR="00D723B8">
        <w:t>solo es</w:t>
      </w:r>
      <w:r w:rsidR="00C5040C" w:rsidRPr="00830F82">
        <w:t xml:space="preserve"> producido por el Espíritu Santo</w:t>
      </w:r>
      <w:r w:rsidR="00256FBE" w:rsidRPr="00830F82">
        <w:t xml:space="preserve"> y nosotros </w:t>
      </w:r>
      <w:r w:rsidR="00D723B8">
        <w:t xml:space="preserve">podemos </w:t>
      </w:r>
      <w:r w:rsidR="00256FBE" w:rsidRPr="00830F82">
        <w:t>lleva</w:t>
      </w:r>
      <w:r w:rsidR="00D723B8">
        <w:t>rlo a otros.</w:t>
      </w:r>
      <w:r w:rsidR="00256FBE" w:rsidRPr="00830F82">
        <w:t xml:space="preserve"> </w:t>
      </w:r>
      <w:r w:rsidR="00C5040C" w:rsidRPr="00830F82">
        <w:t xml:space="preserve"> Gálatas 5:22-23</w:t>
      </w:r>
    </w:p>
    <w:p w14:paraId="70DF40B4" w14:textId="55A3D537" w:rsidR="004B1C7C" w:rsidRPr="00830F82" w:rsidRDefault="00C5040C" w:rsidP="00256FBE">
      <w:pPr>
        <w:pStyle w:val="Ttulo5"/>
      </w:pPr>
      <w:r w:rsidRPr="00830F82">
        <w:t>Jesús les había dado un nuevo mandamiento a sus discípulos en cuan</w:t>
      </w:r>
      <w:r w:rsidR="00D723B8">
        <w:t>t</w:t>
      </w:r>
      <w:r w:rsidRPr="00830F82">
        <w:t>o al amor</w:t>
      </w:r>
      <w:r w:rsidR="00256FBE" w:rsidRPr="00830F82">
        <w:t xml:space="preserve">. </w:t>
      </w:r>
      <w:r w:rsidR="00D723B8">
        <w:t>Pero tanto para ellos, como para nosotros, es imposible producir ese amor, amar como Cristo nos amó. Este amor solo es el fruto del Espíritu. Esta clase de amor</w:t>
      </w:r>
      <w:r w:rsidR="00256FBE" w:rsidRPr="00830F82">
        <w:t xml:space="preserve"> no nace del hombre</w:t>
      </w:r>
      <w:r w:rsidRPr="00830F82">
        <w:t>.</w:t>
      </w:r>
      <w:r w:rsidR="00256FBE" w:rsidRPr="00830F82">
        <w:t xml:space="preserve"> Juan 13:34; 15:12; 1 Juan 3:23</w:t>
      </w:r>
    </w:p>
    <w:p w14:paraId="7300B313" w14:textId="0923687C" w:rsidR="00256FBE" w:rsidRPr="00830F82" w:rsidRDefault="00256FBE" w:rsidP="00256FBE">
      <w:pPr>
        <w:pStyle w:val="Ttulo6"/>
      </w:pPr>
      <w:r w:rsidRPr="00830F82">
        <w:t>Jesús les dijo en Juan 15:12, que se amen</w:t>
      </w:r>
      <w:r w:rsidR="006B075F" w:rsidRPr="00830F82">
        <w:t xml:space="preserve"> unos a otros</w:t>
      </w:r>
      <w:r w:rsidRPr="00830F82">
        <w:t xml:space="preserve"> como Él </w:t>
      </w:r>
      <w:r w:rsidR="006B075F" w:rsidRPr="00830F82">
        <w:t>los había amado, pero antes de dar este mandamiento les enseñ</w:t>
      </w:r>
      <w:r w:rsidR="00D723B8">
        <w:t xml:space="preserve">ó </w:t>
      </w:r>
      <w:r w:rsidR="006B075F" w:rsidRPr="00830F82">
        <w:t xml:space="preserve">a que permanecieran en Él porque separados de Él </w:t>
      </w:r>
      <w:r w:rsidR="006B075F" w:rsidRPr="00830F82">
        <w:rPr>
          <w:b/>
          <w:bCs/>
        </w:rPr>
        <w:t xml:space="preserve">nada </w:t>
      </w:r>
      <w:r w:rsidR="006B075F" w:rsidRPr="00830F82">
        <w:t>podían hacer</w:t>
      </w:r>
      <w:r w:rsidR="00D723B8">
        <w:t xml:space="preserve">, </w:t>
      </w:r>
      <w:r w:rsidR="006B075F" w:rsidRPr="00830F82">
        <w:t>eso inclu</w:t>
      </w:r>
      <w:r w:rsidR="00D723B8">
        <w:t>ía el hecho de poder</w:t>
      </w:r>
      <w:r w:rsidR="006B075F" w:rsidRPr="00830F82">
        <w:t xml:space="preserve"> amar</w:t>
      </w:r>
      <w:r w:rsidR="00D723B8">
        <w:t xml:space="preserve"> como Él</w:t>
      </w:r>
      <w:r w:rsidR="006B075F" w:rsidRPr="00830F82">
        <w:t>. Juan 15:4-5.</w:t>
      </w:r>
    </w:p>
    <w:p w14:paraId="39E4B802" w14:textId="2732E651" w:rsidR="006B075F" w:rsidRPr="00830F82" w:rsidRDefault="006B075F" w:rsidP="00256FBE">
      <w:pPr>
        <w:pStyle w:val="Ttulo6"/>
      </w:pPr>
      <w:r w:rsidRPr="00830F82">
        <w:t>La iglesia de Éfeso estaba permaneciendo en Cristo</w:t>
      </w:r>
      <w:r w:rsidR="00307DA7" w:rsidRPr="00830F82">
        <w:t xml:space="preserve"> por la fe</w:t>
      </w:r>
      <w:r w:rsidRPr="00830F82">
        <w:t>,</w:t>
      </w:r>
      <w:r w:rsidR="00307DA7" w:rsidRPr="00830F82">
        <w:t xml:space="preserve"> como resultado </w:t>
      </w:r>
      <w:r w:rsidRPr="00830F82">
        <w:t>estaban viviendo en amor unos por los otros (</w:t>
      </w:r>
      <w:r w:rsidRPr="00830F82">
        <w:rPr>
          <w:i/>
          <w:iCs/>
        </w:rPr>
        <w:t>de su amor por todos los santos</w:t>
      </w:r>
      <w:r w:rsidRPr="00830F82">
        <w:t xml:space="preserve">). </w:t>
      </w:r>
      <w:r w:rsidR="00B05CE4" w:rsidRPr="00830F82">
        <w:t>El Espíritu</w:t>
      </w:r>
      <w:r w:rsidR="00307DA7" w:rsidRPr="00830F82">
        <w:t xml:space="preserve"> estaba produciendo fruto y ellos </w:t>
      </w:r>
      <w:r w:rsidR="00B05CE4">
        <w:t xml:space="preserve">lo </w:t>
      </w:r>
      <w:r w:rsidR="00307DA7" w:rsidRPr="00830F82">
        <w:t>estaban llevando. Por esta razón Pablo alababa y daba gracias a Dios.</w:t>
      </w:r>
    </w:p>
    <w:p w14:paraId="078D2089" w14:textId="1461221E" w:rsidR="00307DA7" w:rsidRPr="00830F82" w:rsidRDefault="00307DA7" w:rsidP="00256FBE">
      <w:pPr>
        <w:pStyle w:val="Ttulo6"/>
      </w:pPr>
      <w:r w:rsidRPr="00830F82">
        <w:t xml:space="preserve">Pero </w:t>
      </w:r>
      <w:r w:rsidR="00894B3F" w:rsidRPr="00830F82">
        <w:t>tristemente, con</w:t>
      </w:r>
      <w:r w:rsidR="00B05CE4">
        <w:t xml:space="preserve"> el tiempo, </w:t>
      </w:r>
      <w:r w:rsidRPr="00830F82">
        <w:t xml:space="preserve">la iglesia de Éfeso había abandonado su primer amor. Cristo por medio de Juan el apóstol, el discípulo amado les reprendió por </w:t>
      </w:r>
      <w:r w:rsidR="00B05CE4">
        <w:t>eso</w:t>
      </w:r>
      <w:r w:rsidRPr="00830F82">
        <w:t>, les llam</w:t>
      </w:r>
      <w:r w:rsidR="00B05CE4">
        <w:t>ó</w:t>
      </w:r>
      <w:r w:rsidRPr="00830F82">
        <w:t xml:space="preserve"> a cambiar su mente y </w:t>
      </w:r>
      <w:r w:rsidR="00B05CE4">
        <w:t xml:space="preserve">que </w:t>
      </w:r>
      <w:r w:rsidRPr="00830F82">
        <w:t>v</w:t>
      </w:r>
      <w:r w:rsidR="00B05CE4">
        <w:t>olvieran</w:t>
      </w:r>
      <w:r w:rsidRPr="00830F82">
        <w:t xml:space="preserve"> a su primer amor. Apocalipsis 2:1-5</w:t>
      </w:r>
    </w:p>
    <w:p w14:paraId="5A5F3507" w14:textId="7A5654CB" w:rsidR="00810B96" w:rsidRPr="00830F82" w:rsidRDefault="00810B96" w:rsidP="00810B96">
      <w:pPr>
        <w:pStyle w:val="Ttulo3"/>
      </w:pPr>
      <w:r w:rsidRPr="00830F82">
        <w:t xml:space="preserve">Efesios 1:16 – </w:t>
      </w:r>
      <w:r w:rsidR="00894B3F">
        <w:t>“</w:t>
      </w:r>
      <w:r w:rsidRPr="00830F82">
        <w:t>[Por esta razón]</w:t>
      </w:r>
      <w:r w:rsidRPr="00830F82">
        <w:rPr>
          <w:i/>
          <w:iCs/>
        </w:rPr>
        <w:t xml:space="preserve"> no ceso de dar gracias por ustedes, mencionándolos en mis oraciones</w:t>
      </w:r>
      <w:r w:rsidR="00894B3F">
        <w:rPr>
          <w:i/>
          <w:iCs/>
        </w:rPr>
        <w:t>”</w:t>
      </w:r>
      <w:r w:rsidRPr="00830F82">
        <w:rPr>
          <w:i/>
          <w:iCs/>
        </w:rPr>
        <w:t>.</w:t>
      </w:r>
      <w:r w:rsidR="00FF1CFA" w:rsidRPr="00830F82">
        <w:t xml:space="preserve"> Pablo constantemente oraba por la iglesia en Éfeso, el motivo es que los efesios han sido bendecidos</w:t>
      </w:r>
      <w:r w:rsidR="00894B3F">
        <w:t>. S</w:t>
      </w:r>
      <w:r w:rsidR="00FF1CFA" w:rsidRPr="00830F82">
        <w:t xml:space="preserve">u fe en el Señor y amor por todos los santos era </w:t>
      </w:r>
      <w:proofErr w:type="gramStart"/>
      <w:r w:rsidR="00FF1CFA" w:rsidRPr="00830F82">
        <w:t>notorio</w:t>
      </w:r>
      <w:proofErr w:type="gramEnd"/>
      <w:r w:rsidR="00FF1CFA" w:rsidRPr="00830F82">
        <w:t xml:space="preserve"> y </w:t>
      </w:r>
      <w:r w:rsidR="00894B3F">
        <w:t>P</w:t>
      </w:r>
      <w:r w:rsidR="00FF1CFA" w:rsidRPr="00830F82">
        <w:t>ablo había escuchado</w:t>
      </w:r>
      <w:r w:rsidR="00894B3F">
        <w:t xml:space="preserve"> esas noticias.</w:t>
      </w:r>
    </w:p>
    <w:p w14:paraId="4129AEB7" w14:textId="7FF4FBA4" w:rsidR="00810B96" w:rsidRPr="00830F82" w:rsidRDefault="00FF1CFA" w:rsidP="00810B96">
      <w:pPr>
        <w:pStyle w:val="Ttulo4"/>
        <w:rPr>
          <w:lang w:val="es-BO"/>
        </w:rPr>
      </w:pPr>
      <w:r w:rsidRPr="00830F82">
        <w:rPr>
          <w:lang w:val="es-BO"/>
        </w:rPr>
        <w:t>Nosotros deberíamos orar a Dios en agradecimiento por todos los creyentes, ellos en Cristo son bendecidos con toda bendición espiritual en los lugares celestiales.</w:t>
      </w:r>
    </w:p>
    <w:p w14:paraId="1A6F269F" w14:textId="664D6768" w:rsidR="00810B96" w:rsidRPr="00830F82" w:rsidRDefault="00FF1CFA" w:rsidP="007E4A60">
      <w:pPr>
        <w:pStyle w:val="Ttulo5"/>
      </w:pPr>
      <w:r w:rsidRPr="00830F82">
        <w:lastRenderedPageBreak/>
        <w:t xml:space="preserve">También hacer peticiones a Dios para </w:t>
      </w:r>
      <w:r w:rsidR="00DF7097">
        <w:t>que</w:t>
      </w:r>
      <w:r w:rsidR="00D309D9" w:rsidRPr="00830F82">
        <w:t xml:space="preserve"> conozcan estas riquezas que tienen en Cristo, muchos creyentes no saben que son bendecidos</w:t>
      </w:r>
      <w:r w:rsidR="00DF7097">
        <w:t xml:space="preserve"> con toda bendición espiritual.</w:t>
      </w:r>
    </w:p>
    <w:p w14:paraId="2BF32ED6" w14:textId="5006CF10" w:rsidR="009E7F5A" w:rsidRPr="00830F82" w:rsidRDefault="009E7F5A" w:rsidP="009E7F5A">
      <w:pPr>
        <w:pStyle w:val="Ttulo2"/>
      </w:pPr>
      <w:r w:rsidRPr="00830F82">
        <w:t>Efesios 1:17-19 – Peticiones de Pablo para que sigan siendo iluminados en un mejor conocimiento de Dios.</w:t>
      </w:r>
    </w:p>
    <w:p w14:paraId="03573E43" w14:textId="1FC9346A" w:rsidR="009E7F5A" w:rsidRPr="00830F82" w:rsidRDefault="00810B96" w:rsidP="009E7F5A">
      <w:pPr>
        <w:pStyle w:val="Ttulo3"/>
      </w:pPr>
      <w:r w:rsidRPr="00830F82">
        <w:t xml:space="preserve">Efesios 1:17 – </w:t>
      </w:r>
      <w:r w:rsidR="00417231">
        <w:t>“</w:t>
      </w:r>
      <w:r w:rsidRPr="00830F82">
        <w:rPr>
          <w:i/>
          <w:iCs/>
        </w:rPr>
        <w:t>Pido que el Dios de nuestro Señor Jesucristo, el Padre de gloria, les dé espíritu de sabiduría y de revelación en un mejor conocimiento de Él</w:t>
      </w:r>
      <w:r w:rsidR="00417231">
        <w:rPr>
          <w:i/>
          <w:iCs/>
        </w:rPr>
        <w:t>”</w:t>
      </w:r>
      <w:r w:rsidRPr="00830F82">
        <w:rPr>
          <w:i/>
          <w:iCs/>
        </w:rPr>
        <w:t>.</w:t>
      </w:r>
      <w:r w:rsidRPr="00830F82">
        <w:t xml:space="preserve"> </w:t>
      </w:r>
      <w:r w:rsidR="00D309D9" w:rsidRPr="00830F82">
        <w:t>La petición de Pablo aquí es que Dios les de espíritu de sabiduría y de revelación para lle</w:t>
      </w:r>
      <w:r w:rsidR="00417231">
        <w:t>g</w:t>
      </w:r>
      <w:r w:rsidR="00D309D9" w:rsidRPr="00830F82">
        <w:t>ar a una mejor comprensión y un conocimiento pleno de Dios.</w:t>
      </w:r>
    </w:p>
    <w:p w14:paraId="7184A558" w14:textId="3EB5A257" w:rsidR="00D309D9" w:rsidRPr="00830F82" w:rsidRDefault="00D309D9" w:rsidP="00D309D9">
      <w:pPr>
        <w:pStyle w:val="Ttulo4"/>
        <w:rPr>
          <w:lang w:val="es-BO"/>
        </w:rPr>
      </w:pPr>
      <w:r w:rsidRPr="00830F82">
        <w:rPr>
          <w:lang w:val="es-BO"/>
        </w:rPr>
        <w:t xml:space="preserve">Efesios </w:t>
      </w:r>
      <w:proofErr w:type="gramStart"/>
      <w:r w:rsidRPr="00830F82">
        <w:rPr>
          <w:lang w:val="es-BO"/>
        </w:rPr>
        <w:t>1:17</w:t>
      </w:r>
      <w:r w:rsidR="00655666" w:rsidRPr="00830F82">
        <w:rPr>
          <w:lang w:val="es-BO"/>
        </w:rPr>
        <w:t>a</w:t>
      </w:r>
      <w:proofErr w:type="gramEnd"/>
      <w:r w:rsidRPr="00830F82">
        <w:rPr>
          <w:i/>
          <w:iCs/>
          <w:lang w:val="es-BO"/>
        </w:rPr>
        <w:t xml:space="preserve"> </w:t>
      </w:r>
      <w:r w:rsidR="00655666" w:rsidRPr="00830F82">
        <w:rPr>
          <w:i/>
          <w:iCs/>
          <w:lang w:val="es-BO"/>
        </w:rPr>
        <w:t xml:space="preserve">– </w:t>
      </w:r>
      <w:r w:rsidR="00417231">
        <w:rPr>
          <w:i/>
          <w:iCs/>
          <w:lang w:val="es-BO"/>
        </w:rPr>
        <w:t>“</w:t>
      </w:r>
      <w:r w:rsidRPr="00830F82">
        <w:rPr>
          <w:i/>
          <w:iCs/>
          <w:lang w:val="es-BO"/>
        </w:rPr>
        <w:t xml:space="preserve">Pido que el Dios de nuestro Señor Jesucristo, el Padre de </w:t>
      </w:r>
      <w:r w:rsidR="00EA4D6B" w:rsidRPr="00830F82">
        <w:rPr>
          <w:i/>
          <w:iCs/>
          <w:lang w:val="es-BO"/>
        </w:rPr>
        <w:t>gloria</w:t>
      </w:r>
      <w:r w:rsidR="00417231">
        <w:rPr>
          <w:i/>
          <w:iCs/>
          <w:lang w:val="es-BO"/>
        </w:rPr>
        <w:t>”</w:t>
      </w:r>
      <w:r w:rsidR="00EA4D6B" w:rsidRPr="00830F82">
        <w:rPr>
          <w:i/>
          <w:iCs/>
          <w:lang w:val="es-BO"/>
        </w:rPr>
        <w:t xml:space="preserve"> …</w:t>
      </w:r>
      <w:r w:rsidRPr="00830F82">
        <w:rPr>
          <w:lang w:val="es-BO"/>
        </w:rPr>
        <w:t xml:space="preserve"> </w:t>
      </w:r>
      <w:r w:rsidR="00EA4D6B" w:rsidRPr="00830F82">
        <w:rPr>
          <w:lang w:val="es-BO"/>
        </w:rPr>
        <w:t>Pablo se dirigía en oración a Dios el Padre de nuestro Señor Jesucristo.</w:t>
      </w:r>
    </w:p>
    <w:p w14:paraId="1D14CE17" w14:textId="59AFF286" w:rsidR="00EA4D6B" w:rsidRPr="00830F82" w:rsidRDefault="00EA4D6B" w:rsidP="00EA4D6B">
      <w:pPr>
        <w:pStyle w:val="Ttulo5"/>
      </w:pPr>
      <w:r w:rsidRPr="00830F82">
        <w:t>Jesús enseñ</w:t>
      </w:r>
      <w:r w:rsidR="00417231">
        <w:t>ó</w:t>
      </w:r>
      <w:r w:rsidRPr="00830F82">
        <w:t xml:space="preserve"> a sus discípulos que oraran al Padre en Su nombre, que hagan sus peticiones a Dios el Padre por medio de Él. Juan 14:13-14; 15:16; 16:22-24</w:t>
      </w:r>
    </w:p>
    <w:p w14:paraId="0450D7DA" w14:textId="2B1F2560" w:rsidR="00EA4D6B" w:rsidRPr="00830F82" w:rsidRDefault="00EA4D6B" w:rsidP="00EA4D6B">
      <w:pPr>
        <w:pStyle w:val="Ttulo5"/>
      </w:pPr>
      <w:r w:rsidRPr="00830F82">
        <w:t>Oramos a Dios el Padre mediante Jesucristo, muchos creyentes oran a Jesús y otros al Espíritu Santo</w:t>
      </w:r>
      <w:r w:rsidR="001A610D" w:rsidRPr="00830F82">
        <w:t xml:space="preserve">. Pero Jesús nos </w:t>
      </w:r>
      <w:r w:rsidR="00E8071D" w:rsidRPr="00830F82">
        <w:t>enseñó</w:t>
      </w:r>
      <w:r w:rsidR="001A610D" w:rsidRPr="00830F82">
        <w:t xml:space="preserve"> a orar a Dios el Padre en Su nombre y el Espíritu Santo nos ayuda en nuestras debilidades y en nuestras oraciones. Hebreos 4:14-16; 1 Timoteo 2:5; Efesios 2:18; 5:20; Romanos 8:26-27; Colosenses 3::17</w:t>
      </w:r>
    </w:p>
    <w:p w14:paraId="5321699F" w14:textId="439CD325" w:rsidR="009E7F5A" w:rsidRPr="00830F82" w:rsidRDefault="00655666" w:rsidP="009E7F5A">
      <w:pPr>
        <w:pStyle w:val="Ttulo4"/>
        <w:rPr>
          <w:lang w:val="es-BO"/>
        </w:rPr>
      </w:pPr>
      <w:r w:rsidRPr="00830F82">
        <w:rPr>
          <w:lang w:val="es-BO"/>
        </w:rPr>
        <w:t xml:space="preserve">Efesios 1:17b – </w:t>
      </w:r>
      <w:r w:rsidR="00417231">
        <w:rPr>
          <w:lang w:val="es-BO"/>
        </w:rPr>
        <w:t>“</w:t>
      </w:r>
      <w:r w:rsidRPr="00830F82">
        <w:rPr>
          <w:i/>
          <w:iCs/>
          <w:lang w:val="es-BO"/>
        </w:rPr>
        <w:t xml:space="preserve">Pido que el Dios de nuestro Señor Jesucristo, el Padre de gloria, les dé </w:t>
      </w:r>
      <w:r w:rsidRPr="00830F82">
        <w:rPr>
          <w:b/>
          <w:bCs/>
          <w:i/>
          <w:iCs/>
          <w:lang w:val="es-BO"/>
        </w:rPr>
        <w:t>espíritu de sabiduría y de revelación</w:t>
      </w:r>
      <w:r w:rsidRPr="00830F82">
        <w:rPr>
          <w:i/>
          <w:iCs/>
          <w:lang w:val="es-BO"/>
        </w:rPr>
        <w:t xml:space="preserve"> </w:t>
      </w:r>
      <w:r w:rsidR="00417231">
        <w:rPr>
          <w:i/>
          <w:iCs/>
          <w:lang w:val="es-BO"/>
        </w:rPr>
        <w:t>“</w:t>
      </w:r>
      <w:r w:rsidRPr="00830F82">
        <w:rPr>
          <w:i/>
          <w:iCs/>
          <w:lang w:val="es-BO"/>
        </w:rPr>
        <w:t>…</w:t>
      </w:r>
      <w:r w:rsidRPr="00830F82">
        <w:rPr>
          <w:lang w:val="es-BO"/>
        </w:rPr>
        <w:t xml:space="preserve"> </w:t>
      </w:r>
      <w:r w:rsidR="009D4C8F" w:rsidRPr="00830F82">
        <w:rPr>
          <w:lang w:val="es-BO"/>
        </w:rPr>
        <w:t>Aquí espíritu de sabiduría y de revelación, no debe confundirse con el Espíritu Santo, Pablo no estaba pidiendo en oración que Dios les dé el Espíritu Santo.</w:t>
      </w:r>
    </w:p>
    <w:p w14:paraId="4FADFC58" w14:textId="6EE7B79E" w:rsidR="009D4C8F" w:rsidRPr="00830F82" w:rsidRDefault="009D4C8F" w:rsidP="009D4C8F">
      <w:pPr>
        <w:pStyle w:val="Ttulo4"/>
        <w:rPr>
          <w:lang w:val="es-BO"/>
        </w:rPr>
      </w:pPr>
      <w:r w:rsidRPr="00830F82">
        <w:rPr>
          <w:lang w:val="es-BO"/>
        </w:rPr>
        <w:t>En Efesios 1:13 Pablo dej</w:t>
      </w:r>
      <w:r w:rsidR="00417231">
        <w:rPr>
          <w:lang w:val="es-BO"/>
        </w:rPr>
        <w:t>ó</w:t>
      </w:r>
      <w:r w:rsidRPr="00830F82">
        <w:rPr>
          <w:lang w:val="es-BO"/>
        </w:rPr>
        <w:t xml:space="preserve"> claro</w:t>
      </w:r>
      <w:r w:rsidR="00417231">
        <w:rPr>
          <w:lang w:val="es-BO"/>
        </w:rPr>
        <w:t>,</w:t>
      </w:r>
      <w:r w:rsidRPr="00830F82">
        <w:rPr>
          <w:lang w:val="es-BO"/>
        </w:rPr>
        <w:t xml:space="preserve"> que todos los creyentes fueron sellados con el Espíritu Santo en el momento que creyeron en el evangelio de salvación. Así que el Espíritu Santo viene</w:t>
      </w:r>
      <w:r w:rsidR="00417231">
        <w:rPr>
          <w:lang w:val="es-BO"/>
        </w:rPr>
        <w:t xml:space="preserve"> a morar en </w:t>
      </w:r>
      <w:r w:rsidRPr="00830F82">
        <w:rPr>
          <w:lang w:val="es-BO"/>
        </w:rPr>
        <w:t xml:space="preserve">los </w:t>
      </w:r>
      <w:r w:rsidR="00417231" w:rsidRPr="00830F82">
        <w:rPr>
          <w:lang w:val="es-BO"/>
        </w:rPr>
        <w:t>creyentes,</w:t>
      </w:r>
      <w:r w:rsidRPr="00830F82">
        <w:rPr>
          <w:lang w:val="es-BO"/>
        </w:rPr>
        <w:t xml:space="preserve"> solo porque han creído en Cristo para salvación, </w:t>
      </w:r>
      <w:r w:rsidR="00417231">
        <w:rPr>
          <w:lang w:val="es-BO"/>
        </w:rPr>
        <w:t xml:space="preserve">no tenemos </w:t>
      </w:r>
      <w:r w:rsidR="0035613F">
        <w:rPr>
          <w:lang w:val="es-BO"/>
        </w:rPr>
        <w:t>que pedir</w:t>
      </w:r>
      <w:r w:rsidR="00417231">
        <w:rPr>
          <w:lang w:val="es-BO"/>
        </w:rPr>
        <w:t xml:space="preserve"> que se nos dé el Espíritu Santo, ya lo tenemos al momento de creer.</w:t>
      </w:r>
    </w:p>
    <w:p w14:paraId="3583086E" w14:textId="72E3C63F" w:rsidR="009D4C8F" w:rsidRPr="00830F82" w:rsidRDefault="009D4C8F" w:rsidP="009D4C8F">
      <w:pPr>
        <w:pStyle w:val="Ttulo5"/>
      </w:pPr>
      <w:r w:rsidRPr="00830F82">
        <w:t xml:space="preserve">Entonces ¿Qué significa la frase </w:t>
      </w:r>
      <w:r w:rsidRPr="00830F82">
        <w:rPr>
          <w:i/>
          <w:iCs/>
        </w:rPr>
        <w:t>les dé espíritu de sabiduría y de revelación</w:t>
      </w:r>
      <w:r w:rsidRPr="00830F82">
        <w:t xml:space="preserve">? Primero </w:t>
      </w:r>
      <w:r w:rsidR="00550014" w:rsidRPr="00830F82">
        <w:t>las traducciones ponen</w:t>
      </w:r>
      <w:r w:rsidRPr="00830F82">
        <w:t xml:space="preserve"> la palabra espíritu en minúscula, </w:t>
      </w:r>
      <w:r w:rsidR="00550014" w:rsidRPr="00830F82">
        <w:t>algunas traducciones</w:t>
      </w:r>
      <w:r w:rsidRPr="00830F82">
        <w:t>, tradujeron con mayúscula dando entender que Pablo estaba orando por el Espíritu Santo</w:t>
      </w:r>
      <w:r w:rsidR="00550014" w:rsidRPr="00830F82">
        <w:t>, no es la correcta traducción.</w:t>
      </w:r>
    </w:p>
    <w:p w14:paraId="14D3530D" w14:textId="4DD09D54" w:rsidR="00550014" w:rsidRPr="00830F82" w:rsidRDefault="00550014" w:rsidP="00550014">
      <w:pPr>
        <w:pStyle w:val="Ttulo5"/>
      </w:pPr>
      <w:r w:rsidRPr="00830F82">
        <w:t xml:space="preserve">La palabra </w:t>
      </w:r>
      <w:r w:rsidRPr="00830F82">
        <w:rPr>
          <w:b/>
          <w:bCs/>
          <w:i/>
          <w:iCs/>
        </w:rPr>
        <w:t>espíritu</w:t>
      </w:r>
      <w:r w:rsidRPr="00830F82">
        <w:t xml:space="preserve"> </w:t>
      </w:r>
      <w:r w:rsidR="001B5BE1" w:rsidRPr="00830F82">
        <w:t xml:space="preserve">puede tener varios significados, espíritu de un alma racional, espíritus inmundos, Espíritu Santo pero el contexto y las palabras que sigue nos ayudan a comprender. </w:t>
      </w:r>
    </w:p>
    <w:p w14:paraId="79D92D45" w14:textId="45A5252E" w:rsidR="00161B50" w:rsidRPr="00830F82" w:rsidRDefault="001B5BE1" w:rsidP="00161B50">
      <w:pPr>
        <w:pStyle w:val="Ttulo5"/>
      </w:pPr>
      <w:r w:rsidRPr="00830F82">
        <w:t>Tenemos la frase:</w:t>
      </w:r>
      <w:r w:rsidRPr="00830F82">
        <w:rPr>
          <w:i/>
          <w:iCs/>
        </w:rPr>
        <w:t xml:space="preserve"> les dé</w:t>
      </w:r>
      <w:r w:rsidRPr="00830F82">
        <w:t xml:space="preserve"> </w:t>
      </w:r>
      <w:r w:rsidRPr="00830F82">
        <w:rPr>
          <w:i/>
          <w:iCs/>
        </w:rPr>
        <w:t>espíritu de sabiduría</w:t>
      </w:r>
      <w:r w:rsidRPr="00830F82">
        <w:t>.</w:t>
      </w:r>
      <w:r w:rsidR="00CB616E" w:rsidRPr="00830F82">
        <w:t xml:space="preserve"> [La sabiduría de Dios concedid</w:t>
      </w:r>
      <w:r w:rsidR="00417231">
        <w:t>a</w:t>
      </w:r>
      <w:r w:rsidR="00CB616E" w:rsidRPr="00830F82">
        <w:t xml:space="preserve"> al espíritu del creyente]</w:t>
      </w:r>
      <w:r w:rsidRPr="00830F82">
        <w:t xml:space="preserve"> Pablo estaba orando a Dios por una sabiduría espiritual, el creyente necesita </w:t>
      </w:r>
      <w:r w:rsidR="00161B50" w:rsidRPr="00830F82">
        <w:t>la</w:t>
      </w:r>
      <w:r w:rsidRPr="00830F82">
        <w:t xml:space="preserve"> sabiduría espiritual para comprender o percibir las verdades </w:t>
      </w:r>
      <w:r w:rsidR="00161B50" w:rsidRPr="00830F82">
        <w:t>espirituales de la Palabra de Dios.</w:t>
      </w:r>
    </w:p>
    <w:p w14:paraId="37F40228" w14:textId="2F2994A4" w:rsidR="00161B50" w:rsidRPr="00830F82" w:rsidRDefault="00161B50" w:rsidP="00AC583C">
      <w:pPr>
        <w:pStyle w:val="Ttulo6"/>
      </w:pPr>
      <w:r w:rsidRPr="00830F82">
        <w:lastRenderedPageBreak/>
        <w:t>Necesitamos que Dios nos dé espíritu de sabiduría para comprender espiritualmente las cosas de Dios, necesitamos sabiduría espiritual porque nuestras bendiciones son espirituales en Cristo, solo la sabiduría espiritual de Dios nos lleva a percibir nuestras bendiciones espirituales en los lugares celestiales en Cristo</w:t>
      </w:r>
      <w:r w:rsidR="00AC583C" w:rsidRPr="00830F82">
        <w:t>.</w:t>
      </w:r>
    </w:p>
    <w:p w14:paraId="2D84FEEA" w14:textId="26DBD231" w:rsidR="009E7F5A" w:rsidRPr="00830F82" w:rsidRDefault="00AC583C" w:rsidP="009E7F5A">
      <w:pPr>
        <w:pStyle w:val="Ttulo5"/>
      </w:pPr>
      <w:r w:rsidRPr="00830F82">
        <w:t>Tenemos también la frase:</w:t>
      </w:r>
      <w:r w:rsidRPr="00830F82">
        <w:rPr>
          <w:i/>
          <w:iCs/>
        </w:rPr>
        <w:t xml:space="preserve"> les dé espíritu … de revelación…</w:t>
      </w:r>
      <w:r w:rsidRPr="00830F82">
        <w:t xml:space="preserve"> [la comunicación del conocimiento de Dios al espíritu del creyente] Pablo igualmente estaba orando para que los creyentes tengan una mejor comprensión por medio de la revelación espiritual.</w:t>
      </w:r>
    </w:p>
    <w:p w14:paraId="4FD0399B" w14:textId="16DA5906" w:rsidR="00AC583C" w:rsidRPr="00830F82" w:rsidRDefault="00AC583C" w:rsidP="00AC583C">
      <w:pPr>
        <w:pStyle w:val="Ttulo6"/>
      </w:pPr>
      <w:r w:rsidRPr="00830F82">
        <w:t>Esto significa que los creyentes sean enseñados por el Espíritu en cuanto a las verdades espirituales</w:t>
      </w:r>
      <w:r w:rsidR="00C22989" w:rsidRPr="00830F82">
        <w:t xml:space="preserve"> de la Palabra de Dios</w:t>
      </w:r>
      <w:r w:rsidRPr="00830F82">
        <w:t>. Esto va más allá de solo una comprensión académica, la revelación espiritual nos lleva a apreciar la mente de Dios.</w:t>
      </w:r>
    </w:p>
    <w:p w14:paraId="6C783187" w14:textId="5CEF6E81" w:rsidR="009E7F5A" w:rsidRPr="00830F82" w:rsidRDefault="00AC583C" w:rsidP="009E7F5A">
      <w:pPr>
        <w:pStyle w:val="Ttulo6"/>
      </w:pPr>
      <w:r w:rsidRPr="00830F82">
        <w:t>En 1 Corintios 2:1</w:t>
      </w:r>
      <w:r w:rsidR="00C22989" w:rsidRPr="00830F82">
        <w:t xml:space="preserve">3 </w:t>
      </w:r>
      <w:r w:rsidR="0035613F" w:rsidRPr="00830F82">
        <w:t>–</w:t>
      </w:r>
      <w:r w:rsidR="0035613F">
        <w:t>“</w:t>
      </w:r>
      <w:r w:rsidR="0035613F" w:rsidRPr="00830F82">
        <w:rPr>
          <w:i/>
          <w:iCs/>
        </w:rPr>
        <w:t>de</w:t>
      </w:r>
      <w:r w:rsidR="00C22989" w:rsidRPr="00830F82">
        <w:rPr>
          <w:i/>
          <w:iCs/>
        </w:rPr>
        <w:t xml:space="preserve"> lo cual también hablamos, no con palabras enseñadas por sabiduría humana, sino con las</w:t>
      </w:r>
      <w:r w:rsidR="00C22989" w:rsidRPr="00830F82">
        <w:rPr>
          <w:b/>
          <w:bCs/>
          <w:i/>
          <w:iCs/>
        </w:rPr>
        <w:t xml:space="preserve"> enseñadas</w:t>
      </w:r>
      <w:r w:rsidR="00C22989" w:rsidRPr="00830F82">
        <w:rPr>
          <w:i/>
          <w:iCs/>
        </w:rPr>
        <w:t xml:space="preserve"> por el Espíritu, combinando pensamientos espirituales con palabras espirituales.</w:t>
      </w:r>
      <w:r w:rsidR="005B4470">
        <w:rPr>
          <w:i/>
          <w:iCs/>
        </w:rPr>
        <w:t>”</w:t>
      </w:r>
      <w:r w:rsidR="00C22989" w:rsidRPr="00830F82">
        <w:t xml:space="preserve"> </w:t>
      </w:r>
    </w:p>
    <w:p w14:paraId="46A442BF" w14:textId="725E0A4A" w:rsidR="00655666" w:rsidRPr="00830F82" w:rsidRDefault="00655666" w:rsidP="00655666">
      <w:pPr>
        <w:pStyle w:val="Ttulo4"/>
        <w:rPr>
          <w:lang w:val="es-BO"/>
        </w:rPr>
      </w:pPr>
      <w:r w:rsidRPr="00830F82">
        <w:rPr>
          <w:lang w:val="es-BO"/>
        </w:rPr>
        <w:t xml:space="preserve">Efesios 1:17c – </w:t>
      </w:r>
      <w:r w:rsidRPr="00830F82">
        <w:rPr>
          <w:i/>
          <w:iCs/>
          <w:lang w:val="es-BO"/>
        </w:rPr>
        <w:t xml:space="preserve">Pido que el Dios de nuestro Señor Jesucristo, el Padre de gloria, les dé espíritu de sabiduría y de revelación </w:t>
      </w:r>
      <w:r w:rsidRPr="00830F82">
        <w:rPr>
          <w:b/>
          <w:bCs/>
          <w:i/>
          <w:iCs/>
          <w:lang w:val="es-BO"/>
        </w:rPr>
        <w:t>en un mejor conocimiento de Él</w:t>
      </w:r>
      <w:r w:rsidRPr="00830F82">
        <w:rPr>
          <w:i/>
          <w:iCs/>
          <w:lang w:val="es-BO"/>
        </w:rPr>
        <w:t>.</w:t>
      </w:r>
      <w:r w:rsidRPr="00830F82">
        <w:rPr>
          <w:lang w:val="es-BO"/>
        </w:rPr>
        <w:t xml:space="preserve"> </w:t>
      </w:r>
    </w:p>
    <w:p w14:paraId="468F9CAB" w14:textId="111BF71A" w:rsidR="00655666" w:rsidRPr="00830F82" w:rsidRDefault="00FE6DFD" w:rsidP="00655666">
      <w:pPr>
        <w:pStyle w:val="Ttulo5"/>
      </w:pPr>
      <w:r w:rsidRPr="00830F82">
        <w:t>La oración de Pablo a Dios en agradecimiento por la fe en el Señor y amor entre los santos, haciendo petición para que l</w:t>
      </w:r>
      <w:r w:rsidR="005B4470">
        <w:t>e</w:t>
      </w:r>
      <w:r w:rsidRPr="00830F82">
        <w:t xml:space="preserve">s dé una sabiduría espiritual y </w:t>
      </w:r>
      <w:r w:rsidR="00982EF2" w:rsidRPr="00830F82">
        <w:t>de revelación por medio del Espíritu para un mejor conocimiento de Dios.</w:t>
      </w:r>
    </w:p>
    <w:p w14:paraId="7C623B8F" w14:textId="5FE84B4A" w:rsidR="00655666" w:rsidRPr="00830F82" w:rsidRDefault="00982EF2" w:rsidP="00982EF2">
      <w:pPr>
        <w:pStyle w:val="Ttulo5"/>
      </w:pPr>
      <w:r w:rsidRPr="00830F82">
        <w:t>Este conocimiento no es un conocimiento académico, este conocimiento viene de Dios, e</w:t>
      </w:r>
      <w:r w:rsidR="005B4470">
        <w:t xml:space="preserve">s </w:t>
      </w:r>
      <w:r w:rsidRPr="00830F82">
        <w:t xml:space="preserve">pleno discernimiento de las cosas de Dios. El Espíritu Santo nos lleva </w:t>
      </w:r>
      <w:r w:rsidR="005B4470">
        <w:t xml:space="preserve">a </w:t>
      </w:r>
      <w:r w:rsidRPr="00830F82">
        <w:t>un entendimiento espiritual</w:t>
      </w:r>
      <w:r w:rsidR="005B4470">
        <w:t>,</w:t>
      </w:r>
      <w:r w:rsidRPr="00830F82">
        <w:t xml:space="preserve"> a conocer plenamente a Dios en Cristo.</w:t>
      </w:r>
    </w:p>
    <w:p w14:paraId="259CEEC1" w14:textId="25113514" w:rsidR="000F0274" w:rsidRPr="00830F82" w:rsidRDefault="00810B96" w:rsidP="00810B96">
      <w:pPr>
        <w:pStyle w:val="Ttulo3"/>
        <w:rPr>
          <w:i/>
          <w:iCs/>
        </w:rPr>
      </w:pPr>
      <w:r w:rsidRPr="00830F82">
        <w:t xml:space="preserve">Efesios 1:18-19 </w:t>
      </w:r>
      <w:r w:rsidR="0035613F" w:rsidRPr="00830F82">
        <w:t>–</w:t>
      </w:r>
      <w:r w:rsidR="0035613F">
        <w:t>“</w:t>
      </w:r>
      <w:r w:rsidR="0035613F" w:rsidRPr="00830F82">
        <w:t>Mi</w:t>
      </w:r>
      <w:r w:rsidR="000F0274" w:rsidRPr="00830F82">
        <w:rPr>
          <w:i/>
          <w:iCs/>
        </w:rPr>
        <w:t xml:space="preserve"> oración es que los ojos de su corazón les sea</w:t>
      </w:r>
      <w:r w:rsidR="00D102F7" w:rsidRPr="00830F82">
        <w:rPr>
          <w:i/>
          <w:iCs/>
        </w:rPr>
        <w:t>n</w:t>
      </w:r>
      <w:r w:rsidR="000F0274" w:rsidRPr="00830F82">
        <w:rPr>
          <w:i/>
          <w:iCs/>
        </w:rPr>
        <w:t xml:space="preserve"> </w:t>
      </w:r>
      <w:r w:rsidR="00D102F7" w:rsidRPr="00830F82">
        <w:rPr>
          <w:i/>
          <w:iCs/>
        </w:rPr>
        <w:t>iluminados,</w:t>
      </w:r>
      <w:r w:rsidR="000F0274" w:rsidRPr="00830F82">
        <w:rPr>
          <w:i/>
          <w:iCs/>
        </w:rPr>
        <w:t xml:space="preserve"> para que sepan </w:t>
      </w:r>
      <w:r w:rsidR="00D102F7" w:rsidRPr="00830F82">
        <w:rPr>
          <w:i/>
          <w:iCs/>
        </w:rPr>
        <w:t>cuál es la esperanza de Su llamamiento, cuáles son las riquezas de la gloria de Su herencia en los santos, 19 y cuál es la extraordinaria grandeza de Su poder para con nosotros los que creemos, conforme a la eficacia de la fuerza de Su poder</w:t>
      </w:r>
      <w:r w:rsidR="005B4470">
        <w:rPr>
          <w:i/>
          <w:iCs/>
        </w:rPr>
        <w:t>”</w:t>
      </w:r>
      <w:r w:rsidR="00D102F7" w:rsidRPr="00830F82">
        <w:rPr>
          <w:i/>
          <w:iCs/>
        </w:rPr>
        <w:t>.</w:t>
      </w:r>
    </w:p>
    <w:p w14:paraId="485F17A0" w14:textId="5CBDCA29" w:rsidR="001A326B" w:rsidRPr="00830F82" w:rsidRDefault="001A326B" w:rsidP="00D102F7">
      <w:pPr>
        <w:pStyle w:val="Ttulo4"/>
        <w:rPr>
          <w:lang w:val="es-BO"/>
        </w:rPr>
      </w:pPr>
      <w:r w:rsidRPr="00830F82">
        <w:rPr>
          <w:lang w:val="es-BO"/>
        </w:rPr>
        <w:t>La palabra PEPHOTISMENOUS es iluminados</w:t>
      </w:r>
      <w:r w:rsidR="005B4470">
        <w:rPr>
          <w:lang w:val="es-BO"/>
        </w:rPr>
        <w:t xml:space="preserve">, </w:t>
      </w:r>
      <w:r w:rsidRPr="00830F82">
        <w:rPr>
          <w:lang w:val="es-BO"/>
        </w:rPr>
        <w:t xml:space="preserve">es un verbo perfecto, pasivo, participio, indica que la acción sucedió en el </w:t>
      </w:r>
      <w:r w:rsidR="00CF5D2F" w:rsidRPr="00830F82">
        <w:rPr>
          <w:lang w:val="es-BO"/>
        </w:rPr>
        <w:t>pasado,</w:t>
      </w:r>
      <w:r w:rsidRPr="00830F82">
        <w:rPr>
          <w:lang w:val="es-BO"/>
        </w:rPr>
        <w:t xml:space="preserve"> pero continúa siendo una realidad presente sin terminar.</w:t>
      </w:r>
    </w:p>
    <w:p w14:paraId="16554512" w14:textId="64E4BFEE" w:rsidR="00CF5D2F" w:rsidRPr="00830F82" w:rsidRDefault="001A326B" w:rsidP="00D102F7">
      <w:pPr>
        <w:pStyle w:val="Ttulo4"/>
        <w:rPr>
          <w:lang w:val="es-BO"/>
        </w:rPr>
      </w:pPr>
      <w:r w:rsidRPr="00830F82">
        <w:rPr>
          <w:lang w:val="es-BO"/>
        </w:rPr>
        <w:t xml:space="preserve">Esta acción fue realizada por Dios el Espíritu Santo en el momento de creer en el evangelio, el Espíritu Santo nos </w:t>
      </w:r>
      <w:r w:rsidR="005B4470">
        <w:rPr>
          <w:lang w:val="es-BO"/>
        </w:rPr>
        <w:t xml:space="preserve">dio iluminación en el </w:t>
      </w:r>
      <w:r w:rsidRPr="00830F82">
        <w:rPr>
          <w:lang w:val="es-BO"/>
        </w:rPr>
        <w:t>momento</w:t>
      </w:r>
      <w:r w:rsidR="005B4470">
        <w:rPr>
          <w:lang w:val="es-BO"/>
        </w:rPr>
        <w:t xml:space="preserve"> en</w:t>
      </w:r>
      <w:r w:rsidRPr="00830F82">
        <w:rPr>
          <w:lang w:val="es-BO"/>
        </w:rPr>
        <w:t xml:space="preserve"> que creemos en Cristo para salvación. </w:t>
      </w:r>
      <w:r w:rsidR="00CF5D2F" w:rsidRPr="00830F82">
        <w:rPr>
          <w:lang w:val="es-BO"/>
        </w:rPr>
        <w:t xml:space="preserve">2 Timoteo 1:9-10; </w:t>
      </w:r>
      <w:proofErr w:type="gramStart"/>
      <w:r w:rsidR="00CF5D2F" w:rsidRPr="00830F82">
        <w:rPr>
          <w:lang w:val="es-BO"/>
        </w:rPr>
        <w:t>Hebreos</w:t>
      </w:r>
      <w:proofErr w:type="gramEnd"/>
      <w:r w:rsidR="00CF5D2F" w:rsidRPr="00830F82">
        <w:rPr>
          <w:lang w:val="es-BO"/>
        </w:rPr>
        <w:t xml:space="preserve"> 6:4; 10:32</w:t>
      </w:r>
    </w:p>
    <w:p w14:paraId="126321A9" w14:textId="21D22800" w:rsidR="00D102F7" w:rsidRPr="00830F82" w:rsidRDefault="00CF5D2F" w:rsidP="00CF5D2F">
      <w:pPr>
        <w:pStyle w:val="Ttulo5"/>
      </w:pPr>
      <w:r w:rsidRPr="00830F82">
        <w:t xml:space="preserve">La traducción textual seria </w:t>
      </w:r>
      <w:r w:rsidRPr="00830F82">
        <w:rPr>
          <w:b/>
          <w:bCs/>
        </w:rPr>
        <w:t xml:space="preserve">habiendo sido iluminados </w:t>
      </w:r>
      <w:r w:rsidRPr="00830F82">
        <w:t>y todavía estar en un estado de iluminación.</w:t>
      </w:r>
    </w:p>
    <w:p w14:paraId="5D16830C" w14:textId="3CCE1ACB" w:rsidR="00CF5D2F" w:rsidRPr="00830F82" w:rsidRDefault="00CF5D2F" w:rsidP="00CF5D2F">
      <w:pPr>
        <w:pStyle w:val="Ttulo4"/>
        <w:rPr>
          <w:lang w:val="es-BO"/>
        </w:rPr>
      </w:pPr>
      <w:r w:rsidRPr="00830F82">
        <w:rPr>
          <w:lang w:val="es-BO"/>
        </w:rPr>
        <w:t>La oración de Pablo era que los ojos de su corazón les sean iluminados, los corazones no tienen ojos, por lo tanto, Pablo se refería a</w:t>
      </w:r>
      <w:r w:rsidR="005B4470">
        <w:rPr>
          <w:lang w:val="es-BO"/>
        </w:rPr>
        <w:t xml:space="preserve"> que</w:t>
      </w:r>
      <w:r w:rsidRPr="00830F82">
        <w:rPr>
          <w:lang w:val="es-BO"/>
        </w:rPr>
        <w:t xml:space="preserve"> sus mentes sigan siendo iluminad</w:t>
      </w:r>
      <w:r w:rsidR="005B4470">
        <w:rPr>
          <w:lang w:val="es-BO"/>
        </w:rPr>
        <w:t>a</w:t>
      </w:r>
      <w:r w:rsidRPr="00830F82">
        <w:rPr>
          <w:lang w:val="es-BO"/>
        </w:rPr>
        <w:t>s a la luz del Espíritu, porque ya fueron iluminados cuando creyeron en el evangelio de Cristo.</w:t>
      </w:r>
      <w:r w:rsidR="00E446BC" w:rsidRPr="00830F82">
        <w:rPr>
          <w:lang w:val="es-BO"/>
        </w:rPr>
        <w:t xml:space="preserve"> 2 </w:t>
      </w:r>
      <w:proofErr w:type="gramStart"/>
      <w:r w:rsidR="00E446BC" w:rsidRPr="00830F82">
        <w:rPr>
          <w:lang w:val="es-BO"/>
        </w:rPr>
        <w:t>Corintios</w:t>
      </w:r>
      <w:proofErr w:type="gramEnd"/>
      <w:r w:rsidR="00E446BC" w:rsidRPr="00830F82">
        <w:rPr>
          <w:lang w:val="es-BO"/>
        </w:rPr>
        <w:t xml:space="preserve"> 4:4; </w:t>
      </w:r>
      <w:r w:rsidR="005B4470" w:rsidRPr="00830F82">
        <w:rPr>
          <w:lang w:val="es-BO"/>
        </w:rPr>
        <w:t>Isaías</w:t>
      </w:r>
      <w:r w:rsidR="00E446BC" w:rsidRPr="00830F82">
        <w:rPr>
          <w:lang w:val="es-BO"/>
        </w:rPr>
        <w:t xml:space="preserve"> 9:2; Juan 1:4-5.</w:t>
      </w:r>
    </w:p>
    <w:p w14:paraId="478F31C7" w14:textId="3850AF76" w:rsidR="00810B96" w:rsidRPr="00830F82" w:rsidRDefault="000F0274" w:rsidP="00810B96">
      <w:pPr>
        <w:pStyle w:val="Ttulo3"/>
      </w:pPr>
      <w:r w:rsidRPr="00830F82">
        <w:lastRenderedPageBreak/>
        <w:t xml:space="preserve">Efesios </w:t>
      </w:r>
      <w:r w:rsidR="00EC52FA" w:rsidRPr="00830F82">
        <w:t>1: 18a.</w:t>
      </w:r>
      <w:r w:rsidRPr="00830F82">
        <w:t xml:space="preserve"> – </w:t>
      </w:r>
      <w:r w:rsidR="00EC52FA">
        <w:t>“</w:t>
      </w:r>
      <w:r w:rsidRPr="00830F82">
        <w:rPr>
          <w:i/>
          <w:iCs/>
        </w:rPr>
        <w:t>Mi oración es que los ojos de su corazón les sea</w:t>
      </w:r>
      <w:r w:rsidR="00EC52FA">
        <w:rPr>
          <w:i/>
          <w:iCs/>
        </w:rPr>
        <w:t>n</w:t>
      </w:r>
      <w:r w:rsidRPr="00830F82">
        <w:rPr>
          <w:i/>
          <w:iCs/>
        </w:rPr>
        <w:t xml:space="preserve"> iluminados, </w:t>
      </w:r>
      <w:r w:rsidRPr="00830F82">
        <w:rPr>
          <w:b/>
          <w:bCs/>
          <w:i/>
          <w:iCs/>
        </w:rPr>
        <w:t>para que sepan</w:t>
      </w:r>
      <w:r w:rsidRPr="00830F82">
        <w:rPr>
          <w:i/>
          <w:iCs/>
        </w:rPr>
        <w:t xml:space="preserve"> </w:t>
      </w:r>
      <w:r w:rsidR="00EC52FA">
        <w:rPr>
          <w:i/>
          <w:iCs/>
        </w:rPr>
        <w:t>“</w:t>
      </w:r>
      <w:r w:rsidRPr="00830F82">
        <w:rPr>
          <w:i/>
          <w:iCs/>
        </w:rPr>
        <w:t xml:space="preserve">… </w:t>
      </w:r>
      <w:r w:rsidRPr="00830F82">
        <w:t>Los creyentes de Éfeso h</w:t>
      </w:r>
      <w:r w:rsidR="00810B96" w:rsidRPr="00830F82">
        <w:t>abiendo sido iluminados y para que sigan siendo iluminados. Pablo</w:t>
      </w:r>
      <w:r w:rsidRPr="00830F82">
        <w:t xml:space="preserve"> ora a</w:t>
      </w:r>
      <w:r w:rsidR="00EC52FA">
        <w:t>l</w:t>
      </w:r>
      <w:r w:rsidRPr="00830F82">
        <w:t xml:space="preserve"> Dios de nuestro Señor Jesucristo, para que</w:t>
      </w:r>
      <w:r w:rsidR="00EC52FA">
        <w:t xml:space="preserve"> sus </w:t>
      </w:r>
      <w:r w:rsidR="0035613F">
        <w:t xml:space="preserve">mentes </w:t>
      </w:r>
      <w:r w:rsidR="0035613F" w:rsidRPr="00830F82">
        <w:t>sean</w:t>
      </w:r>
      <w:r w:rsidRPr="00830F82">
        <w:t xml:space="preserve"> iluminad</w:t>
      </w:r>
      <w:r w:rsidR="00EC52FA">
        <w:t>as</w:t>
      </w:r>
      <w:r w:rsidRPr="00830F82">
        <w:t xml:space="preserve"> y sepan tres cosas que </w:t>
      </w:r>
      <w:r w:rsidR="00EC52FA">
        <w:t xml:space="preserve">todos los creyentes en Cristo </w:t>
      </w:r>
      <w:r w:rsidRPr="00830F82">
        <w:t>tienen</w:t>
      </w:r>
      <w:r w:rsidR="00D102F7" w:rsidRPr="00830F82">
        <w:t xml:space="preserve"> de parte de Dios</w:t>
      </w:r>
      <w:r w:rsidR="00EC52FA">
        <w:t>.</w:t>
      </w:r>
    </w:p>
    <w:p w14:paraId="299BD8A4" w14:textId="320FF66F" w:rsidR="000F0274" w:rsidRPr="00830F82" w:rsidRDefault="00D102F7" w:rsidP="000F0274">
      <w:pPr>
        <w:pStyle w:val="Ttulo4"/>
        <w:rPr>
          <w:lang w:val="es-BO"/>
        </w:rPr>
      </w:pPr>
      <w:r w:rsidRPr="00830F82">
        <w:rPr>
          <w:lang w:val="es-BO"/>
        </w:rPr>
        <w:t xml:space="preserve">Efesios 1:18b – </w:t>
      </w:r>
      <w:r w:rsidR="00EC52FA">
        <w:rPr>
          <w:lang w:val="es-BO"/>
        </w:rPr>
        <w:t>“</w:t>
      </w:r>
      <w:r w:rsidRPr="00830F82">
        <w:rPr>
          <w:i/>
          <w:iCs/>
          <w:lang w:val="es-BO"/>
        </w:rPr>
        <w:t xml:space="preserve">Mi oración es que los ojos de su corazón les sean iluminados, para que sepan </w:t>
      </w:r>
      <w:r w:rsidRPr="00830F82">
        <w:rPr>
          <w:b/>
          <w:bCs/>
          <w:i/>
          <w:iCs/>
          <w:lang w:val="es-BO"/>
        </w:rPr>
        <w:t>cuál es la esperanza de Su llamamiento</w:t>
      </w:r>
      <w:r w:rsidR="00EC52FA">
        <w:rPr>
          <w:b/>
          <w:bCs/>
          <w:i/>
          <w:iCs/>
          <w:lang w:val="es-BO"/>
        </w:rPr>
        <w:t>”</w:t>
      </w:r>
      <w:r w:rsidRPr="00830F82">
        <w:rPr>
          <w:i/>
          <w:iCs/>
          <w:lang w:val="es-BO"/>
        </w:rPr>
        <w:t>, …</w:t>
      </w:r>
      <w:r w:rsidRPr="00830F82">
        <w:rPr>
          <w:lang w:val="es-BO"/>
        </w:rPr>
        <w:t xml:space="preserve"> </w:t>
      </w:r>
      <w:r w:rsidR="00AF43AA" w:rsidRPr="00830F82">
        <w:rPr>
          <w:lang w:val="es-BO"/>
        </w:rPr>
        <w:t xml:space="preserve">En primer </w:t>
      </w:r>
      <w:r w:rsidR="00E8071D" w:rsidRPr="00830F82">
        <w:rPr>
          <w:lang w:val="es-BO"/>
        </w:rPr>
        <w:t>lugar,</w:t>
      </w:r>
      <w:r w:rsidR="00AF43AA" w:rsidRPr="00830F82">
        <w:rPr>
          <w:lang w:val="es-BO"/>
        </w:rPr>
        <w:t xml:space="preserve"> </w:t>
      </w:r>
      <w:r w:rsidR="00E446BC" w:rsidRPr="00830F82">
        <w:rPr>
          <w:lang w:val="es-BO"/>
        </w:rPr>
        <w:t xml:space="preserve">Pablo </w:t>
      </w:r>
      <w:r w:rsidR="00EC52FA">
        <w:rPr>
          <w:lang w:val="es-BO"/>
        </w:rPr>
        <w:t xml:space="preserve">tuvo como </w:t>
      </w:r>
      <w:r w:rsidR="00E446BC" w:rsidRPr="00830F82">
        <w:rPr>
          <w:lang w:val="es-BO"/>
        </w:rPr>
        <w:t>motivo de oración</w:t>
      </w:r>
      <w:r w:rsidR="00EC52FA">
        <w:rPr>
          <w:lang w:val="es-BO"/>
        </w:rPr>
        <w:t>,</w:t>
      </w:r>
      <w:r w:rsidR="00E446BC" w:rsidRPr="00830F82">
        <w:rPr>
          <w:lang w:val="es-BO"/>
        </w:rPr>
        <w:t xml:space="preserve"> que los creyentes sepan o conozcan cual es la esperanza de Su llamamiento.</w:t>
      </w:r>
    </w:p>
    <w:p w14:paraId="014CBC4D" w14:textId="296DDEE3" w:rsidR="00E446BC" w:rsidRPr="00830F82" w:rsidRDefault="00E446BC" w:rsidP="00E446BC">
      <w:pPr>
        <w:pStyle w:val="Ttulo5"/>
      </w:pPr>
      <w:r w:rsidRPr="00830F82">
        <w:t>La oración es que los creyentes sean iluminados e</w:t>
      </w:r>
      <w:r w:rsidR="00BC7445" w:rsidRPr="00830F82">
        <w:t>n</w:t>
      </w:r>
      <w:r w:rsidRPr="00830F82">
        <w:t xml:space="preserve"> la esperanza que tiene</w:t>
      </w:r>
      <w:r w:rsidR="00EC52FA">
        <w:t>n</w:t>
      </w:r>
      <w:r w:rsidRPr="00830F82">
        <w:t>, la esperanza con el cual fueron llamados</w:t>
      </w:r>
      <w:r w:rsidR="00BC7445" w:rsidRPr="00830F82">
        <w:t xml:space="preserve"> por Dios. </w:t>
      </w:r>
      <w:r w:rsidR="00CD7AC9" w:rsidRPr="00830F82">
        <w:t xml:space="preserve">Él nos </w:t>
      </w:r>
      <w:r w:rsidR="00CB01AB" w:rsidRPr="00830F82">
        <w:t>llamó</w:t>
      </w:r>
      <w:r w:rsidR="00CD7AC9" w:rsidRPr="00830F82">
        <w:t xml:space="preserve"> en esperanza.</w:t>
      </w:r>
    </w:p>
    <w:p w14:paraId="1D3DE6B8" w14:textId="12BCC015" w:rsidR="00AE022B" w:rsidRPr="00830F82" w:rsidRDefault="00AE022B" w:rsidP="00AE022B">
      <w:pPr>
        <w:pStyle w:val="Ttulo6"/>
      </w:pPr>
      <w:r w:rsidRPr="00830F82">
        <w:t>En 1 Pedro 3:15 Pedro dijo:</w:t>
      </w:r>
      <w:r w:rsidRPr="00830F82">
        <w:rPr>
          <w:i/>
          <w:iCs/>
        </w:rPr>
        <w:t xml:space="preserve"> </w:t>
      </w:r>
      <w:r w:rsidR="00EC52FA">
        <w:rPr>
          <w:i/>
          <w:iCs/>
        </w:rPr>
        <w:t>“</w:t>
      </w:r>
      <w:r w:rsidRPr="00830F82">
        <w:rPr>
          <w:i/>
          <w:iCs/>
        </w:rPr>
        <w:t xml:space="preserve">sino santifiquen a Cristo como Señor en sus corazones, estando siempre preparados para presentar defensa ante todo el que les demande razón de </w:t>
      </w:r>
      <w:r w:rsidRPr="00830F82">
        <w:rPr>
          <w:b/>
          <w:bCs/>
          <w:i/>
          <w:iCs/>
        </w:rPr>
        <w:t>esperanza</w:t>
      </w:r>
      <w:r w:rsidRPr="00830F82">
        <w:rPr>
          <w:i/>
          <w:iCs/>
        </w:rPr>
        <w:t xml:space="preserve"> que hay en ustedes</w:t>
      </w:r>
      <w:r w:rsidR="00EC52FA">
        <w:rPr>
          <w:i/>
          <w:iCs/>
        </w:rPr>
        <w:t>”</w:t>
      </w:r>
      <w:r w:rsidRPr="00830F82">
        <w:rPr>
          <w:i/>
          <w:iCs/>
        </w:rPr>
        <w:t>.</w:t>
      </w:r>
    </w:p>
    <w:p w14:paraId="0B1D5CDD" w14:textId="02DAF782" w:rsidR="00BC7445" w:rsidRPr="00830F82" w:rsidRDefault="00BC7445" w:rsidP="00BC7445">
      <w:pPr>
        <w:pStyle w:val="Ttulo5"/>
      </w:pPr>
      <w:r w:rsidRPr="00830F82">
        <w:t xml:space="preserve">Muchos creyentes no saben en cuanto </w:t>
      </w:r>
      <w:r w:rsidR="00EC52FA">
        <w:t xml:space="preserve">a la </w:t>
      </w:r>
      <w:r w:rsidRPr="00830F82">
        <w:t xml:space="preserve">esperanza que tienen en Cristo, </w:t>
      </w:r>
      <w:r w:rsidR="00EC52FA">
        <w:t xml:space="preserve">con la cual han sido llamados. </w:t>
      </w:r>
      <w:r w:rsidRPr="00830F82">
        <w:t xml:space="preserve">Pablo deseaba que todos </w:t>
      </w:r>
      <w:r w:rsidR="00EC52FA">
        <w:t xml:space="preserve">tengan conocimiento de </w:t>
      </w:r>
      <w:r w:rsidR="00A96D41">
        <w:t>ella, es</w:t>
      </w:r>
      <w:r w:rsidR="00AE022B" w:rsidRPr="00830F82">
        <w:t xml:space="preserve"> la razón por </w:t>
      </w:r>
      <w:r w:rsidR="00EC52FA">
        <w:t xml:space="preserve">la </w:t>
      </w:r>
      <w:r w:rsidR="00AE022B" w:rsidRPr="00830F82">
        <w:t xml:space="preserve">cual </w:t>
      </w:r>
      <w:r w:rsidR="00EC52FA">
        <w:t>pedía esto en</w:t>
      </w:r>
      <w:r w:rsidR="00AE022B" w:rsidRPr="00830F82">
        <w:t xml:space="preserve"> oración.</w:t>
      </w:r>
      <w:r w:rsidR="00CD7AC9" w:rsidRPr="00830F82">
        <w:t xml:space="preserve"> Colosense</w:t>
      </w:r>
      <w:r w:rsidR="00055E65" w:rsidRPr="00830F82">
        <w:t>s</w:t>
      </w:r>
      <w:r w:rsidR="00CD7AC9" w:rsidRPr="00830F82">
        <w:t xml:space="preserve"> 1:3-5</w:t>
      </w:r>
      <w:r w:rsidR="00F85837" w:rsidRPr="00830F82">
        <w:t>; Romanos 5:3</w:t>
      </w:r>
    </w:p>
    <w:p w14:paraId="0E161E7C" w14:textId="21240C61" w:rsidR="00AE022B" w:rsidRPr="00830F82" w:rsidRDefault="00AE022B" w:rsidP="00AE022B">
      <w:pPr>
        <w:pStyle w:val="Ttulo5"/>
      </w:pPr>
      <w:r w:rsidRPr="00830F82">
        <w:t>La esperanza es la gloria que nos espera cuando Cristo vuelva por Su iglesia, Cristo prometió regresar para llevarnos a Su gloria</w:t>
      </w:r>
      <w:r w:rsidR="00CD7AC9" w:rsidRPr="00830F82">
        <w:t>, también nuestra esperanza de gloria es Cristo mismo.</w:t>
      </w:r>
      <w:r w:rsidRPr="00830F82">
        <w:t xml:space="preserve"> Juan 14:1-3</w:t>
      </w:r>
      <w:r w:rsidR="00CD7AC9" w:rsidRPr="00830F82">
        <w:t>, Colosenses 1:27.</w:t>
      </w:r>
    </w:p>
    <w:p w14:paraId="6B9BDF35" w14:textId="4785F261" w:rsidR="00AE022B" w:rsidRPr="00830F82" w:rsidRDefault="00AE022B" w:rsidP="00AE022B">
      <w:pPr>
        <w:pStyle w:val="Ttulo5"/>
      </w:pPr>
      <w:r w:rsidRPr="00830F82">
        <w:t>Hemos sido salvados en esperanza, y aguardamos con paciencia. Romanos 8:23-25</w:t>
      </w:r>
      <w:r w:rsidR="00CD7AC9" w:rsidRPr="00830F82">
        <w:t>.</w:t>
      </w:r>
    </w:p>
    <w:p w14:paraId="4F0588C1" w14:textId="41ACBF2E" w:rsidR="00CB01AB" w:rsidRPr="00830F82" w:rsidRDefault="00CB01AB" w:rsidP="00CB01AB">
      <w:pPr>
        <w:pStyle w:val="Ttulo5"/>
      </w:pPr>
      <w:r w:rsidRPr="00830F82">
        <w:t>Hemos renacido a una esperanza viva, por la resurrección de Jesucristo de entre los muertos</w:t>
      </w:r>
      <w:r w:rsidR="00F85837" w:rsidRPr="00830F82">
        <w:t>, sin la resurrección de Cristo no tendríamos esperanza</w:t>
      </w:r>
      <w:r w:rsidRPr="00830F82">
        <w:t>. 1 Pedro 1:3</w:t>
      </w:r>
    </w:p>
    <w:p w14:paraId="1F028482" w14:textId="2E5C26D8" w:rsidR="00CD7AC9" w:rsidRPr="00830F82" w:rsidRDefault="00CD7AC9" w:rsidP="00CD7AC9">
      <w:pPr>
        <w:pStyle w:val="Ttulo5"/>
      </w:pPr>
      <w:r w:rsidRPr="00830F82">
        <w:t xml:space="preserve">La esperanza que tenemos nos llena de gozo en el tiempo presente en medio de tribulaciones, por eso es muy importante saber </w:t>
      </w:r>
      <w:r w:rsidR="00E8071D" w:rsidRPr="00830F82">
        <w:t>cuál</w:t>
      </w:r>
      <w:r w:rsidRPr="00830F82">
        <w:t xml:space="preserve"> es nuestra esperanza. Romanos 12:12; 15:13</w:t>
      </w:r>
    </w:p>
    <w:p w14:paraId="3945DA4A" w14:textId="3A5B6568" w:rsidR="00D102F7" w:rsidRPr="00830F82" w:rsidRDefault="00AE022B" w:rsidP="00D102F7">
      <w:pPr>
        <w:pStyle w:val="Ttulo5"/>
      </w:pPr>
      <w:r w:rsidRPr="00830F82">
        <w:t>Conocer nuestra esperanza no nos deja</w:t>
      </w:r>
      <w:r w:rsidR="00CD7AC9" w:rsidRPr="00830F82">
        <w:t>r</w:t>
      </w:r>
      <w:r w:rsidR="00A96D41">
        <w:t>á</w:t>
      </w:r>
      <w:r w:rsidR="00CD7AC9" w:rsidRPr="00830F82">
        <w:t xml:space="preserve"> </w:t>
      </w:r>
      <w:r w:rsidR="00A96D41">
        <w:t>ser</w:t>
      </w:r>
      <w:r w:rsidR="00CD7AC9" w:rsidRPr="00830F82">
        <w:t xml:space="preserve"> </w:t>
      </w:r>
      <w:r w:rsidR="00103B82" w:rsidRPr="00830F82">
        <w:t>perezosos</w:t>
      </w:r>
      <w:r w:rsidR="00CB01AB" w:rsidRPr="00830F82">
        <w:t xml:space="preserve">, una vida llena de esperanza se </w:t>
      </w:r>
      <w:r w:rsidR="0035613F" w:rsidRPr="00830F82">
        <w:t xml:space="preserve">caracteriza </w:t>
      </w:r>
      <w:r w:rsidR="0035613F">
        <w:t>porque</w:t>
      </w:r>
      <w:r w:rsidR="00A96D41">
        <w:t xml:space="preserve"> </w:t>
      </w:r>
      <w:r w:rsidR="00CB01AB" w:rsidRPr="00830F82">
        <w:t xml:space="preserve">vive esperando aquel día, poniendo su mirada en lo que </w:t>
      </w:r>
      <w:r w:rsidR="00E8071D" w:rsidRPr="00830F82">
        <w:t>está</w:t>
      </w:r>
      <w:r w:rsidR="00CB01AB" w:rsidRPr="00830F82">
        <w:t xml:space="preserve"> esperando. 1 </w:t>
      </w:r>
      <w:proofErr w:type="gramStart"/>
      <w:r w:rsidR="00CB01AB" w:rsidRPr="00830F82">
        <w:t>Tesalonicenses</w:t>
      </w:r>
      <w:proofErr w:type="gramEnd"/>
      <w:r w:rsidR="00CB01AB" w:rsidRPr="00830F82">
        <w:t xml:space="preserve"> 1:3; 5:8; 2 Tesalonicenses 2:16-17; Tito 3:7</w:t>
      </w:r>
      <w:r w:rsidR="00F85837" w:rsidRPr="00830F82">
        <w:t>; Colosenses 3:1-4</w:t>
      </w:r>
      <w:r w:rsidR="0035613F">
        <w:t>.</w:t>
      </w:r>
    </w:p>
    <w:p w14:paraId="5FE66931" w14:textId="0571F5C1" w:rsidR="00D102F7" w:rsidRPr="00830F82" w:rsidRDefault="00CB01AB" w:rsidP="00CB01AB">
      <w:pPr>
        <w:pStyle w:val="Ttulo5"/>
      </w:pPr>
      <w:r w:rsidRPr="00830F82">
        <w:t xml:space="preserve">Nuestra esperanza es segura, porque tenemos la fidelidad de la palabra de Dios con su objeto en </w:t>
      </w:r>
      <w:r w:rsidR="00A96D41">
        <w:t>el</w:t>
      </w:r>
      <w:r w:rsidRPr="00830F82">
        <w:t xml:space="preserve"> cual descansamos, a Cristo como </w:t>
      </w:r>
      <w:r w:rsidR="00F85837" w:rsidRPr="00830F82">
        <w:t>un ancla</w:t>
      </w:r>
      <w:r w:rsidRPr="00830F82">
        <w:t xml:space="preserve"> del alma</w:t>
      </w:r>
      <w:r w:rsidR="00F85837" w:rsidRPr="00830F82">
        <w:t xml:space="preserve"> de nuestra esperanza en los cielos</w:t>
      </w:r>
      <w:r w:rsidRPr="00830F82">
        <w:t>. Hebreos 6:19; 10:23</w:t>
      </w:r>
    </w:p>
    <w:p w14:paraId="0577F11F" w14:textId="0EA30DB6" w:rsidR="00D102F7" w:rsidRPr="00830F82" w:rsidRDefault="00D102F7" w:rsidP="00D102F7">
      <w:pPr>
        <w:pStyle w:val="Ttulo4"/>
        <w:rPr>
          <w:lang w:val="es-BO"/>
        </w:rPr>
      </w:pPr>
      <w:r w:rsidRPr="00830F82">
        <w:rPr>
          <w:lang w:val="es-BO"/>
        </w:rPr>
        <w:t xml:space="preserve">Efesios 1:18c – </w:t>
      </w:r>
      <w:r w:rsidR="00A96D41">
        <w:rPr>
          <w:lang w:val="es-BO"/>
        </w:rPr>
        <w:t>“</w:t>
      </w:r>
      <w:r w:rsidRPr="00830F82">
        <w:rPr>
          <w:i/>
          <w:iCs/>
          <w:lang w:val="es-BO"/>
        </w:rPr>
        <w:t xml:space="preserve">Mi oración es que los ojos de su corazón les sean iluminados, para que sepan …, </w:t>
      </w:r>
      <w:r w:rsidRPr="00830F82">
        <w:rPr>
          <w:b/>
          <w:bCs/>
          <w:i/>
          <w:iCs/>
          <w:lang w:val="es-BO"/>
        </w:rPr>
        <w:t>cuáles son las riquezas de la gloria de Su herencia en los santos</w:t>
      </w:r>
      <w:r w:rsidRPr="00830F82">
        <w:rPr>
          <w:i/>
          <w:iCs/>
          <w:lang w:val="es-BO"/>
        </w:rPr>
        <w:t>,</w:t>
      </w:r>
      <w:r w:rsidRPr="00830F82">
        <w:rPr>
          <w:lang w:val="es-BO"/>
        </w:rPr>
        <w:t xml:space="preserve"> </w:t>
      </w:r>
      <w:r w:rsidR="00A96D41">
        <w:rPr>
          <w:lang w:val="es-BO"/>
        </w:rPr>
        <w:t>“</w:t>
      </w:r>
      <w:r w:rsidR="00F464AF" w:rsidRPr="00830F82">
        <w:rPr>
          <w:lang w:val="es-BO"/>
        </w:rPr>
        <w:t xml:space="preserve">En segundo </w:t>
      </w:r>
      <w:r w:rsidR="00103B82" w:rsidRPr="00830F82">
        <w:rPr>
          <w:lang w:val="es-BO"/>
        </w:rPr>
        <w:t>lugar,</w:t>
      </w:r>
      <w:r w:rsidR="00AF43AA" w:rsidRPr="00830F82">
        <w:rPr>
          <w:lang w:val="es-BO"/>
        </w:rPr>
        <w:t xml:space="preserve"> Pablo quería que</w:t>
      </w:r>
      <w:r w:rsidR="00F464AF" w:rsidRPr="00830F82">
        <w:rPr>
          <w:lang w:val="es-BO"/>
        </w:rPr>
        <w:t xml:space="preserve"> los creyentes sepan</w:t>
      </w:r>
      <w:r w:rsidR="00AF43AA" w:rsidRPr="00830F82">
        <w:rPr>
          <w:lang w:val="es-BO"/>
        </w:rPr>
        <w:t>,</w:t>
      </w:r>
      <w:r w:rsidR="00F464AF" w:rsidRPr="00830F82">
        <w:rPr>
          <w:lang w:val="es-BO"/>
        </w:rPr>
        <w:t xml:space="preserve"> al seguir siendo </w:t>
      </w:r>
      <w:r w:rsidR="00AF43AA" w:rsidRPr="00830F82">
        <w:rPr>
          <w:lang w:val="es-BO"/>
        </w:rPr>
        <w:t>iluminados</w:t>
      </w:r>
      <w:r w:rsidR="00F464AF" w:rsidRPr="00830F82">
        <w:rPr>
          <w:lang w:val="es-BO"/>
        </w:rPr>
        <w:t xml:space="preserve"> en sus mentes</w:t>
      </w:r>
      <w:r w:rsidR="00AF43AA" w:rsidRPr="00830F82">
        <w:rPr>
          <w:lang w:val="es-BO"/>
        </w:rPr>
        <w:t>,</w:t>
      </w:r>
      <w:r w:rsidR="00F464AF" w:rsidRPr="00830F82">
        <w:rPr>
          <w:lang w:val="es-BO"/>
        </w:rPr>
        <w:t xml:space="preserve"> </w:t>
      </w:r>
      <w:r w:rsidR="00E8071D" w:rsidRPr="00830F82">
        <w:rPr>
          <w:lang w:val="es-BO"/>
        </w:rPr>
        <w:t>cuáles</w:t>
      </w:r>
      <w:r w:rsidR="00F464AF" w:rsidRPr="00830F82">
        <w:rPr>
          <w:lang w:val="es-BO"/>
        </w:rPr>
        <w:t xml:space="preserve"> son las riquezas de la gloria de </w:t>
      </w:r>
      <w:r w:rsidR="00AF43AA" w:rsidRPr="00830F82">
        <w:rPr>
          <w:lang w:val="es-BO"/>
        </w:rPr>
        <w:t>la herencia que Dios les dio</w:t>
      </w:r>
      <w:r w:rsidR="00A96D41">
        <w:rPr>
          <w:lang w:val="es-BO"/>
        </w:rPr>
        <w:t xml:space="preserve"> </w:t>
      </w:r>
      <w:r w:rsidR="00AF43AA" w:rsidRPr="00830F82">
        <w:rPr>
          <w:lang w:val="es-BO"/>
        </w:rPr>
        <w:t>a todos los santos.</w:t>
      </w:r>
    </w:p>
    <w:p w14:paraId="11B5D0B9" w14:textId="19DA545B" w:rsidR="00D102F7" w:rsidRPr="00830F82" w:rsidRDefault="00AF43AA" w:rsidP="00D102F7">
      <w:pPr>
        <w:pStyle w:val="Ttulo5"/>
      </w:pPr>
      <w:r w:rsidRPr="00830F82">
        <w:lastRenderedPageBreak/>
        <w:t xml:space="preserve">En Romanos </w:t>
      </w:r>
      <w:r w:rsidR="00F94DCC" w:rsidRPr="00830F82">
        <w:t>8: 17a</w:t>
      </w:r>
      <w:r w:rsidRPr="00830F82">
        <w:t xml:space="preserve"> Pablo dijo:</w:t>
      </w:r>
      <w:r w:rsidR="00F94DCC">
        <w:t>”</w:t>
      </w:r>
      <w:r w:rsidRPr="00830F82">
        <w:rPr>
          <w:i/>
          <w:iCs/>
        </w:rPr>
        <w:t xml:space="preserve"> Y si hijos, también herederos; herederos de Dios y coherederos con Cristo</w:t>
      </w:r>
      <w:r w:rsidR="00F94DCC">
        <w:rPr>
          <w:i/>
          <w:iCs/>
        </w:rPr>
        <w:t>”</w:t>
      </w:r>
      <w:r w:rsidRPr="00830F82">
        <w:rPr>
          <w:i/>
          <w:iCs/>
        </w:rPr>
        <w:t>,</w:t>
      </w:r>
      <w:r w:rsidRPr="00830F82">
        <w:t xml:space="preserve"> significa que los hijos de Dios recibieron herencia de Dios, Por eso dice Efesios 1:18 </w:t>
      </w:r>
      <w:r w:rsidRPr="00830F82">
        <w:rPr>
          <w:i/>
          <w:iCs/>
        </w:rPr>
        <w:t>Su herencia</w:t>
      </w:r>
      <w:r w:rsidRPr="00830F82">
        <w:t>, Dios nos dio Su herencia</w:t>
      </w:r>
      <w:r w:rsidR="0095419F" w:rsidRPr="00830F82">
        <w:t xml:space="preserve"> en Cristo, por eso dice que somos coherederos con Cristo, eso significa que compartimos la herencia con Cristo.</w:t>
      </w:r>
    </w:p>
    <w:p w14:paraId="130FD8C5" w14:textId="52D04BD1" w:rsidR="00AF43AA" w:rsidRPr="00830F82" w:rsidRDefault="00AF43AA" w:rsidP="00AF43AA">
      <w:pPr>
        <w:pStyle w:val="Ttulo5"/>
      </w:pPr>
      <w:r w:rsidRPr="00830F82">
        <w:t>Efesios 1:18 para</w:t>
      </w:r>
      <w:r w:rsidR="0095419F" w:rsidRPr="00830F82">
        <w:t>fraseado ser</w:t>
      </w:r>
      <w:r w:rsidR="00F94DCC">
        <w:t>í</w:t>
      </w:r>
      <w:r w:rsidR="0095419F" w:rsidRPr="00830F82">
        <w:t xml:space="preserve">a: </w:t>
      </w:r>
      <w:r w:rsidR="00F94DCC">
        <w:t xml:space="preserve"> …</w:t>
      </w:r>
      <w:r w:rsidR="0095419F" w:rsidRPr="00830F82">
        <w:t xml:space="preserve">mi oración es que los ojos de su corazón sigan siendo iluminados, para que sepan, </w:t>
      </w:r>
      <w:r w:rsidR="00E8071D" w:rsidRPr="00830F82">
        <w:t>cuáles</w:t>
      </w:r>
      <w:r w:rsidR="0095419F" w:rsidRPr="00830F82">
        <w:t xml:space="preserve"> son las riquezas de la gloria de la herencia que recibieron de Dios con los santo</w:t>
      </w:r>
      <w:r w:rsidR="00F94DCC">
        <w:t>s…</w:t>
      </w:r>
      <w:r w:rsidR="0095419F" w:rsidRPr="00830F82">
        <w:t xml:space="preserve"> Esto también recibimos en Cristo y con Cristo.</w:t>
      </w:r>
    </w:p>
    <w:p w14:paraId="1D6BD79C" w14:textId="1E3C9E52" w:rsidR="0095419F" w:rsidRPr="00830F82" w:rsidRDefault="00103B82" w:rsidP="0095419F">
      <w:pPr>
        <w:pStyle w:val="Ttulo5"/>
      </w:pPr>
      <w:r w:rsidRPr="00830F82">
        <w:t>Según las riquezas de la gloria somos herederos</w:t>
      </w:r>
      <w:r w:rsidR="00F94DCC">
        <w:t xml:space="preserve"> de</w:t>
      </w:r>
      <w:r w:rsidRPr="00830F82">
        <w:t xml:space="preserve"> la promesa que recibió</w:t>
      </w:r>
      <w:r w:rsidR="00F94DCC">
        <w:t xml:space="preserve"> </w:t>
      </w:r>
      <w:r w:rsidRPr="00830F82">
        <w:t xml:space="preserve">Abraham. Gálatas 3:9; Efesios 3:6; </w:t>
      </w:r>
      <w:proofErr w:type="gramStart"/>
      <w:r w:rsidRPr="00830F82">
        <w:t>Hebreos</w:t>
      </w:r>
      <w:proofErr w:type="gramEnd"/>
      <w:r w:rsidRPr="00830F82">
        <w:t xml:space="preserve"> 9:15</w:t>
      </w:r>
      <w:r w:rsidR="00D435C6" w:rsidRPr="00830F82">
        <w:t>.</w:t>
      </w:r>
    </w:p>
    <w:p w14:paraId="7C2EC8E0" w14:textId="1A94BEF3" w:rsidR="00103B82" w:rsidRPr="00830F82" w:rsidRDefault="00103B82" w:rsidP="00103B82">
      <w:pPr>
        <w:pStyle w:val="Ttulo5"/>
      </w:pPr>
      <w:r w:rsidRPr="00830F82">
        <w:t>Los ángeles son ministros de los que han de heredar la salvación. Hebreos 1:14</w:t>
      </w:r>
    </w:p>
    <w:p w14:paraId="5801744C" w14:textId="5146DBF6" w:rsidR="00C94B79" w:rsidRPr="00830F82" w:rsidRDefault="00C94B79" w:rsidP="00C94B79">
      <w:pPr>
        <w:pStyle w:val="Ttulo5"/>
      </w:pPr>
      <w:r w:rsidRPr="00830F82">
        <w:t>Habiendo sido justificados por Su gracia vinimos a ser herederos de la vida eterna. Tito 3:7</w:t>
      </w:r>
    </w:p>
    <w:p w14:paraId="58A83B20" w14:textId="5F22A1EB" w:rsidR="00D102F7" w:rsidRPr="00830F82" w:rsidRDefault="00C94B79" w:rsidP="00C12C9B">
      <w:pPr>
        <w:pStyle w:val="Ttulo5"/>
      </w:pPr>
      <w:r w:rsidRPr="00830F82">
        <w:t>Dios nos hizo nacer de nuevo a una esperanza viva por la resurrección de Jesucristo</w:t>
      </w:r>
      <w:r w:rsidR="00C12C9B" w:rsidRPr="00830F82">
        <w:t xml:space="preserve"> para obtener una herencia. 1 Pedro 1:3-4 </w:t>
      </w:r>
      <w:r w:rsidR="00F94DCC">
        <w:t>“</w:t>
      </w:r>
      <w:r w:rsidR="00C12C9B" w:rsidRPr="00830F82">
        <w:rPr>
          <w:i/>
          <w:iCs/>
        </w:rPr>
        <w:t>para obtener una herencia incorruptible, inmaculada, y que no se marchitará, reservada en los cielos para ustedes.</w:t>
      </w:r>
      <w:r w:rsidR="00F94DCC">
        <w:rPr>
          <w:i/>
          <w:iCs/>
        </w:rPr>
        <w:t>”</w:t>
      </w:r>
    </w:p>
    <w:p w14:paraId="301953DF" w14:textId="504C87B4" w:rsidR="00C12C9B" w:rsidRPr="00830F82" w:rsidRDefault="00C12C9B" w:rsidP="00C12C9B">
      <w:pPr>
        <w:pStyle w:val="Ttulo6"/>
      </w:pPr>
      <w:r w:rsidRPr="00830F82">
        <w:t>1 Pedro 1:4</w:t>
      </w:r>
      <w:r w:rsidRPr="00830F82">
        <w:rPr>
          <w:i/>
          <w:iCs/>
        </w:rPr>
        <w:t xml:space="preserve"> </w:t>
      </w:r>
      <w:r w:rsidRPr="00830F82">
        <w:t xml:space="preserve">nuestra herencia tiene </w:t>
      </w:r>
      <w:r w:rsidR="004C3694" w:rsidRPr="00830F82">
        <w:t>cuatro descripciones</w:t>
      </w:r>
      <w:r w:rsidR="00F94DCC">
        <w:t>.</w:t>
      </w:r>
      <w:r w:rsidR="004C3694" w:rsidRPr="00830F82">
        <w:t xml:space="preserve"> </w:t>
      </w:r>
      <w:r w:rsidR="00F94DCC">
        <w:t>E</w:t>
      </w:r>
      <w:r w:rsidR="004C3694" w:rsidRPr="00830F82">
        <w:t xml:space="preserve">s para todos los </w:t>
      </w:r>
      <w:r w:rsidR="0035613F" w:rsidRPr="00830F82">
        <w:t>creyentes,</w:t>
      </w:r>
      <w:r w:rsidR="00F94DCC">
        <w:t xml:space="preserve"> </w:t>
      </w:r>
      <w:r w:rsidR="004C3694" w:rsidRPr="00830F82">
        <w:t>ya está reservada en los cielos, no es ganad</w:t>
      </w:r>
      <w:r w:rsidR="00F94DCC">
        <w:t xml:space="preserve">a </w:t>
      </w:r>
      <w:r w:rsidR="004C3694" w:rsidRPr="00830F82">
        <w:t>es inmerecid</w:t>
      </w:r>
      <w:r w:rsidR="00F94DCC">
        <w:t>a</w:t>
      </w:r>
      <w:r w:rsidR="004C3694" w:rsidRPr="00830F82">
        <w:t>.</w:t>
      </w:r>
    </w:p>
    <w:p w14:paraId="187A6707" w14:textId="7D340203" w:rsidR="004C3694" w:rsidRPr="00830F82" w:rsidRDefault="004C3694" w:rsidP="004C3694">
      <w:pPr>
        <w:pStyle w:val="Ttulo6"/>
        <w:rPr>
          <w:i/>
          <w:iCs/>
        </w:rPr>
      </w:pPr>
      <w:r w:rsidRPr="00830F82">
        <w:rPr>
          <w:i/>
          <w:iCs/>
        </w:rPr>
        <w:t xml:space="preserve">Una herencia incorruptible </w:t>
      </w:r>
      <w:r w:rsidRPr="00830F82">
        <w:t>que no se corrompe con el tiempo</w:t>
      </w:r>
      <w:r w:rsidR="0094776F" w:rsidRPr="00830F82">
        <w:t>, y que no se destruye, ni se arruina</w:t>
      </w:r>
    </w:p>
    <w:p w14:paraId="0BDF330F" w14:textId="233D1773" w:rsidR="004C3694" w:rsidRPr="00830F82" w:rsidRDefault="004C3694" w:rsidP="004C3694">
      <w:pPr>
        <w:pStyle w:val="Ttulo6"/>
        <w:rPr>
          <w:i/>
          <w:iCs/>
        </w:rPr>
      </w:pPr>
      <w:r w:rsidRPr="00830F82">
        <w:rPr>
          <w:i/>
          <w:iCs/>
        </w:rPr>
        <w:t>Una herencia inmaculada</w:t>
      </w:r>
      <w:r w:rsidRPr="00830F82">
        <w:t xml:space="preserve"> </w:t>
      </w:r>
      <w:r w:rsidR="0094776F" w:rsidRPr="00830F82">
        <w:t>que no tiene contaminación es pura.</w:t>
      </w:r>
    </w:p>
    <w:p w14:paraId="1A8E1C91" w14:textId="3A9777D1" w:rsidR="004C3694" w:rsidRPr="00830F82" w:rsidRDefault="004C3694" w:rsidP="004C3694">
      <w:pPr>
        <w:pStyle w:val="Ttulo6"/>
      </w:pPr>
      <w:r w:rsidRPr="00830F82">
        <w:rPr>
          <w:i/>
          <w:iCs/>
        </w:rPr>
        <w:t>Una herencia que no se marchitará</w:t>
      </w:r>
      <w:r w:rsidRPr="00830F82">
        <w:t xml:space="preserve">, </w:t>
      </w:r>
      <w:r w:rsidR="0094776F" w:rsidRPr="00830F82">
        <w:t>que no pierde valor con el tiempo</w:t>
      </w:r>
    </w:p>
    <w:p w14:paraId="054EB5F1" w14:textId="69DC898A" w:rsidR="0094776F" w:rsidRPr="00830F82" w:rsidRDefault="004C3694" w:rsidP="0094776F">
      <w:pPr>
        <w:pStyle w:val="Ttulo6"/>
      </w:pPr>
      <w:r w:rsidRPr="00830F82">
        <w:rPr>
          <w:i/>
          <w:iCs/>
        </w:rPr>
        <w:t>Una herencia reservada en los cielos</w:t>
      </w:r>
      <w:r w:rsidRPr="00830F82">
        <w:t xml:space="preserve">. </w:t>
      </w:r>
      <w:r w:rsidR="0094776F" w:rsidRPr="00830F82">
        <w:t>La herencia que tenemos no está aquí en la tierra sino en los cielos</w:t>
      </w:r>
      <w:r w:rsidR="00F94DCC">
        <w:t>,</w:t>
      </w:r>
      <w:r w:rsidR="0094776F" w:rsidRPr="00830F82">
        <w:t xml:space="preserve"> asegurad</w:t>
      </w:r>
      <w:r w:rsidR="00F94DCC">
        <w:t>a</w:t>
      </w:r>
      <w:r w:rsidR="0094776F" w:rsidRPr="00830F82">
        <w:t>. Nadie te</w:t>
      </w:r>
      <w:r w:rsidR="00F94DCC">
        <w:t xml:space="preserve"> la</w:t>
      </w:r>
      <w:r w:rsidR="0094776F" w:rsidRPr="00830F82">
        <w:t xml:space="preserve"> puede robar</w:t>
      </w:r>
      <w:r w:rsidR="00F94DCC">
        <w:t>.</w:t>
      </w:r>
    </w:p>
    <w:p w14:paraId="440F9595" w14:textId="383055BF" w:rsidR="0094776F" w:rsidRPr="00830F82" w:rsidRDefault="0094776F" w:rsidP="0094776F">
      <w:pPr>
        <w:pStyle w:val="Ttulo5"/>
      </w:pPr>
      <w:r w:rsidRPr="00830F82">
        <w:t>Nuestras herencias terrenales están en peligro de perder</w:t>
      </w:r>
      <w:r w:rsidR="00F94DCC">
        <w:t>se</w:t>
      </w:r>
      <w:r w:rsidR="00CB0C71" w:rsidRPr="00830F82">
        <w:t>, de corromperse, perder su valor, otros ni siquiera tienen herencia en la tierra. Pero todos los creyentes tienen herencia</w:t>
      </w:r>
      <w:r w:rsidR="00F94DCC">
        <w:t>.</w:t>
      </w:r>
      <w:r w:rsidR="00CB0C71" w:rsidRPr="00830F82">
        <w:t xml:space="preserve"> Pablo quería que sean iluminados en esto.</w:t>
      </w:r>
    </w:p>
    <w:p w14:paraId="72C7923E" w14:textId="69539B49" w:rsidR="00D102F7" w:rsidRPr="00830F82" w:rsidRDefault="00D102F7" w:rsidP="00D102F7">
      <w:pPr>
        <w:pStyle w:val="Ttulo4"/>
        <w:rPr>
          <w:lang w:val="es-BO"/>
        </w:rPr>
      </w:pPr>
      <w:r w:rsidRPr="00830F82">
        <w:rPr>
          <w:lang w:val="es-BO"/>
        </w:rPr>
        <w:t xml:space="preserve">Efesios </w:t>
      </w:r>
      <w:proofErr w:type="gramStart"/>
      <w:r w:rsidRPr="00830F82">
        <w:rPr>
          <w:lang w:val="es-BO"/>
        </w:rPr>
        <w:t>1:18a</w:t>
      </w:r>
      <w:proofErr w:type="gramEnd"/>
      <w:r w:rsidRPr="00830F82">
        <w:rPr>
          <w:lang w:val="es-BO"/>
        </w:rPr>
        <w:t xml:space="preserve">-19 – </w:t>
      </w:r>
      <w:r w:rsidR="00F94DCC">
        <w:rPr>
          <w:lang w:val="es-BO"/>
        </w:rPr>
        <w:t>“</w:t>
      </w:r>
      <w:r w:rsidRPr="00830F82">
        <w:rPr>
          <w:i/>
          <w:iCs/>
          <w:lang w:val="es-BO"/>
        </w:rPr>
        <w:t xml:space="preserve">Mi oración es que los ojos de su corazón les sean iluminados, para que sepan … 19 </w:t>
      </w:r>
      <w:r w:rsidRPr="00830F82">
        <w:rPr>
          <w:b/>
          <w:bCs/>
          <w:i/>
          <w:iCs/>
          <w:lang w:val="es-BO"/>
        </w:rPr>
        <w:t>y cuál es la extraordinaria grandeza de Su poder</w:t>
      </w:r>
      <w:r w:rsidRPr="00830F82">
        <w:rPr>
          <w:i/>
          <w:iCs/>
          <w:lang w:val="es-BO"/>
        </w:rPr>
        <w:t xml:space="preserve"> para con nosotros los que creemos, conforme a la eficacia de la fuerza de Su poder</w:t>
      </w:r>
      <w:r w:rsidR="00F94DCC">
        <w:rPr>
          <w:i/>
          <w:iCs/>
          <w:lang w:val="es-BO"/>
        </w:rPr>
        <w:t>”</w:t>
      </w:r>
      <w:r w:rsidRPr="00830F82">
        <w:rPr>
          <w:i/>
          <w:iCs/>
          <w:lang w:val="es-BO"/>
        </w:rPr>
        <w:t>.</w:t>
      </w:r>
      <w:r w:rsidRPr="00830F82">
        <w:rPr>
          <w:lang w:val="es-BO"/>
        </w:rPr>
        <w:t xml:space="preserve"> </w:t>
      </w:r>
    </w:p>
    <w:p w14:paraId="0745C10A" w14:textId="582545B0" w:rsidR="00D102F7" w:rsidRPr="00830F82" w:rsidRDefault="00CB0C71" w:rsidP="00CB0C71">
      <w:pPr>
        <w:pStyle w:val="Ttulo4"/>
        <w:rPr>
          <w:lang w:val="es-BO"/>
        </w:rPr>
      </w:pPr>
      <w:r w:rsidRPr="00830F82">
        <w:rPr>
          <w:lang w:val="es-BO"/>
        </w:rPr>
        <w:t>En tercer lugar, Pablo quería que sean iluminados</w:t>
      </w:r>
      <w:r w:rsidR="00F94DCC">
        <w:rPr>
          <w:lang w:val="es-BO"/>
        </w:rPr>
        <w:t xml:space="preserve"> para</w:t>
      </w:r>
      <w:r w:rsidRPr="00830F82">
        <w:rPr>
          <w:lang w:val="es-BO"/>
        </w:rPr>
        <w:t xml:space="preserve"> saber cuál es la extraordinaria grandeza de Su poder; esto es el poder de Dios para con los creyentes. Este poder nos concedió </w:t>
      </w:r>
      <w:r w:rsidR="00C16FCF" w:rsidRPr="00830F82">
        <w:rPr>
          <w:lang w:val="es-BO"/>
        </w:rPr>
        <w:t>Dios para obrar en nuestras vidas diarias.</w:t>
      </w:r>
    </w:p>
    <w:p w14:paraId="4463CC02" w14:textId="36AD50E7" w:rsidR="00C16FCF" w:rsidRPr="00830F82" w:rsidRDefault="00C16FCF" w:rsidP="00C16FCF">
      <w:pPr>
        <w:pStyle w:val="Ttulo5"/>
      </w:pPr>
      <w:r w:rsidRPr="00830F82">
        <w:t xml:space="preserve">No </w:t>
      </w:r>
      <w:r w:rsidR="00E8071D" w:rsidRPr="00830F82">
        <w:t>sería</w:t>
      </w:r>
      <w:r w:rsidRPr="00830F82">
        <w:t xml:space="preserve"> </w:t>
      </w:r>
      <w:r w:rsidR="00F94DCC">
        <w:t>provechoso,</w:t>
      </w:r>
      <w:r w:rsidRPr="00830F82">
        <w:t xml:space="preserve"> no saber que tenemos poder para vivir la vida cristiana</w:t>
      </w:r>
      <w:r w:rsidR="00F94DCC">
        <w:t>.</w:t>
      </w:r>
      <w:r w:rsidRPr="00830F82">
        <w:t xml:space="preserve"> </w:t>
      </w:r>
      <w:r w:rsidR="00F94DCC">
        <w:t>N</w:t>
      </w:r>
      <w:r w:rsidRPr="00830F82">
        <w:t xml:space="preserve">ecesitamos que este poder opere en nuestras vidas, pero sino sabemos es posible que no estemos viviendo en el </w:t>
      </w:r>
      <w:r w:rsidR="00F94DCC">
        <w:t>p</w:t>
      </w:r>
      <w:r w:rsidRPr="00830F82">
        <w:t>oder de Dios</w:t>
      </w:r>
      <w:r w:rsidR="00F94DCC">
        <w:t>, el</w:t>
      </w:r>
      <w:r w:rsidRPr="00830F82">
        <w:t xml:space="preserve"> </w:t>
      </w:r>
      <w:r w:rsidR="00E8071D" w:rsidRPr="00830F82">
        <w:t>cual</w:t>
      </w:r>
      <w:r w:rsidRPr="00830F82">
        <w:t xml:space="preserve"> nos lleva </w:t>
      </w:r>
      <w:r w:rsidR="00F94DCC">
        <w:t>a la</w:t>
      </w:r>
      <w:r w:rsidRPr="00830F82">
        <w:t xml:space="preserve"> victoria.</w:t>
      </w:r>
    </w:p>
    <w:p w14:paraId="0F06DCAC" w14:textId="11DBAA00" w:rsidR="004901F5" w:rsidRPr="00830F82" w:rsidRDefault="00C16FCF" w:rsidP="00C16FCF">
      <w:pPr>
        <w:pStyle w:val="Ttulo5"/>
      </w:pPr>
      <w:r w:rsidRPr="00830F82">
        <w:lastRenderedPageBreak/>
        <w:t>Efesios 1:19</w:t>
      </w:r>
      <w:r w:rsidRPr="00830F82">
        <w:rPr>
          <w:i/>
          <w:iCs/>
        </w:rPr>
        <w:t>b - …</w:t>
      </w:r>
      <w:r w:rsidR="00A954AB">
        <w:rPr>
          <w:i/>
          <w:iCs/>
        </w:rPr>
        <w:t>”</w:t>
      </w:r>
      <w:r w:rsidRPr="00830F82">
        <w:rPr>
          <w:i/>
          <w:iCs/>
        </w:rPr>
        <w:t xml:space="preserve"> Su poder para con nosotros </w:t>
      </w:r>
      <w:r w:rsidRPr="00830F82">
        <w:rPr>
          <w:b/>
          <w:bCs/>
          <w:i/>
          <w:iCs/>
        </w:rPr>
        <w:t>los que creemos</w:t>
      </w:r>
      <w:r w:rsidRPr="00830F82">
        <w:rPr>
          <w:i/>
          <w:iCs/>
        </w:rPr>
        <w:t>,</w:t>
      </w:r>
      <w:r w:rsidR="00A954AB">
        <w:rPr>
          <w:i/>
          <w:iCs/>
        </w:rPr>
        <w:t>”</w:t>
      </w:r>
      <w:r w:rsidR="004901F5" w:rsidRPr="00830F82">
        <w:t xml:space="preserve"> estos son todos los creyentes en el Señor, aunque es para todos, </w:t>
      </w:r>
      <w:r w:rsidR="00A954AB">
        <w:t>solo</w:t>
      </w:r>
      <w:r w:rsidR="004901F5" w:rsidRPr="00830F82">
        <w:t xml:space="preserve"> podemos </w:t>
      </w:r>
      <w:r w:rsidR="0035613F" w:rsidRPr="00830F82">
        <w:t>aprovechar</w:t>
      </w:r>
      <w:r w:rsidR="0035613F">
        <w:t>lo</w:t>
      </w:r>
      <w:r w:rsidR="0035613F" w:rsidRPr="00830F82">
        <w:t>,</w:t>
      </w:r>
      <w:r w:rsidR="00A954AB">
        <w:t xml:space="preserve"> es decir </w:t>
      </w:r>
      <w:r w:rsidR="004901F5" w:rsidRPr="00830F82">
        <w:t>que opere en nuestras vidas</w:t>
      </w:r>
      <w:r w:rsidR="00A954AB">
        <w:t>,</w:t>
      </w:r>
      <w:r w:rsidR="004901F5" w:rsidRPr="00830F82">
        <w:t xml:space="preserve"> por </w:t>
      </w:r>
      <w:r w:rsidR="00A954AB">
        <w:t xml:space="preserve">medio de </w:t>
      </w:r>
      <w:r w:rsidR="004901F5" w:rsidRPr="00830F82">
        <w:t>la fe.</w:t>
      </w:r>
    </w:p>
    <w:p w14:paraId="41B789FF" w14:textId="2B1E2D1B" w:rsidR="00C16FCF" w:rsidRPr="00830F82" w:rsidRDefault="004901F5" w:rsidP="004901F5">
      <w:pPr>
        <w:pStyle w:val="Ttulo5"/>
      </w:pPr>
      <w:r w:rsidRPr="00830F82">
        <w:t>Efesios 1:19c</w:t>
      </w:r>
      <w:r w:rsidR="00D73C05">
        <w:t>”</w:t>
      </w:r>
      <w:r w:rsidRPr="00830F82">
        <w:rPr>
          <w:i/>
          <w:iCs/>
        </w:rPr>
        <w:t xml:space="preserve"> </w:t>
      </w:r>
      <w:r w:rsidRPr="00830F82">
        <w:rPr>
          <w:b/>
          <w:bCs/>
          <w:i/>
          <w:iCs/>
        </w:rPr>
        <w:t xml:space="preserve">y </w:t>
      </w:r>
      <w:r w:rsidRPr="00830F82">
        <w:rPr>
          <w:i/>
          <w:iCs/>
        </w:rPr>
        <w:t xml:space="preserve">cuál es la extraordinaria grandeza de Su poder para con nosotros los que creemos, </w:t>
      </w:r>
      <w:r w:rsidRPr="00830F82">
        <w:rPr>
          <w:b/>
          <w:bCs/>
          <w:i/>
          <w:iCs/>
        </w:rPr>
        <w:t>conforme a la eficacia de la fuerza de Su poder</w:t>
      </w:r>
      <w:r w:rsidR="00D73C05">
        <w:rPr>
          <w:b/>
          <w:bCs/>
          <w:i/>
          <w:iCs/>
        </w:rPr>
        <w:t>”</w:t>
      </w:r>
      <w:r w:rsidRPr="00830F82">
        <w:rPr>
          <w:i/>
          <w:iCs/>
        </w:rPr>
        <w:t>.</w:t>
      </w:r>
      <w:r w:rsidRPr="00830F82">
        <w:t xml:space="preserve"> Dios nos concedió Su poder. Necesitamos la energía (la eficacia) de la fuer</w:t>
      </w:r>
      <w:r w:rsidR="00D73C05">
        <w:t>za</w:t>
      </w:r>
      <w:r w:rsidRPr="00830F82">
        <w:t xml:space="preserve"> de Su poder para vivir empoderados, </w:t>
      </w:r>
      <w:r w:rsidR="00B90FAE" w:rsidRPr="00830F82">
        <w:t>por nosotros mismo</w:t>
      </w:r>
      <w:r w:rsidR="00D73C05">
        <w:t>s</w:t>
      </w:r>
      <w:r w:rsidR="00B90FAE" w:rsidRPr="00830F82">
        <w:t xml:space="preserve"> somos débiles como los discípulos de Cristo y Pablo. Mateo 26:41; 2 Corintios 12:9; </w:t>
      </w:r>
    </w:p>
    <w:p w14:paraId="72DCEA48" w14:textId="3FB53AE7" w:rsidR="00B90FAE" w:rsidRPr="00830F82" w:rsidRDefault="00B90FAE" w:rsidP="00B90FAE">
      <w:pPr>
        <w:pStyle w:val="Ttulo6"/>
      </w:pPr>
      <w:r w:rsidRPr="00830F82">
        <w:t xml:space="preserve">Pablo en Efesios 3:14-15 oraba a Dios para que sean fortalecidos con poder por Su Espíritu en el hombre interior, Pablo entendía muy bien que el creyente necesita ser fortalecido 2 Corintios 12:9. </w:t>
      </w:r>
    </w:p>
    <w:p w14:paraId="71E6A49A" w14:textId="29606D59" w:rsidR="00B90FAE" w:rsidRPr="00830F82" w:rsidRDefault="00B90FAE" w:rsidP="00B90FAE">
      <w:pPr>
        <w:pStyle w:val="Ttulo6"/>
      </w:pPr>
      <w:r w:rsidRPr="00830F82">
        <w:t>Pablo se veía así mismo como el más insignificante de todos los apóstoles, pero la gracia de Dios</w:t>
      </w:r>
      <w:r w:rsidR="00D73C05">
        <w:t xml:space="preserve"> lo </w:t>
      </w:r>
      <w:r w:rsidRPr="00830F82">
        <w:t>empode</w:t>
      </w:r>
      <w:r w:rsidR="00D73C05">
        <w:t>ró</w:t>
      </w:r>
      <w:r w:rsidRPr="00830F82">
        <w:t xml:space="preserve"> para que cumpl</w:t>
      </w:r>
      <w:r w:rsidR="00D73C05">
        <w:t>iera su</w:t>
      </w:r>
      <w:r w:rsidRPr="00830F82">
        <w:t xml:space="preserve"> ministerio. 1 </w:t>
      </w:r>
      <w:proofErr w:type="gramStart"/>
      <w:r w:rsidRPr="00830F82">
        <w:t>Corintios</w:t>
      </w:r>
      <w:proofErr w:type="gramEnd"/>
      <w:r w:rsidRPr="00830F82">
        <w:t xml:space="preserve"> 15:9-10; Efesios 3:7-8.</w:t>
      </w:r>
    </w:p>
    <w:p w14:paraId="120E30D0" w14:textId="615E3E98" w:rsidR="00B90FAE" w:rsidRPr="00830F82" w:rsidRDefault="00B90FAE" w:rsidP="00B90FAE">
      <w:pPr>
        <w:pStyle w:val="Ttulo6"/>
      </w:pPr>
      <w:r w:rsidRPr="00830F82">
        <w:t>Pablo quería conocer el poder de la resurrección</w:t>
      </w:r>
      <w:r w:rsidR="00742CE5" w:rsidRPr="00830F82">
        <w:t xml:space="preserve"> y los padecimientos de Cristo, lo cual también nos dirá en la siguiente se</w:t>
      </w:r>
      <w:r w:rsidR="00D73C05">
        <w:t>sión,</w:t>
      </w:r>
      <w:r w:rsidR="00742CE5" w:rsidRPr="00830F82">
        <w:t xml:space="preserve"> c</w:t>
      </w:r>
      <w:r w:rsidR="00D73C05">
        <w:t>ó</w:t>
      </w:r>
      <w:r w:rsidR="00742CE5" w:rsidRPr="00830F82">
        <w:t>mo obr</w:t>
      </w:r>
      <w:r w:rsidR="00D73C05">
        <w:t xml:space="preserve">ó </w:t>
      </w:r>
      <w:r w:rsidR="00742CE5" w:rsidRPr="00830F82">
        <w:t xml:space="preserve">el </w:t>
      </w:r>
      <w:r w:rsidR="00D73C05">
        <w:t>p</w:t>
      </w:r>
      <w:r w:rsidR="00742CE5" w:rsidRPr="00830F82">
        <w:t>oder de Dios en la resurrección de Cristo. Efesios 1:20-23; Filipenses 3:9:11; 4:13</w:t>
      </w:r>
    </w:p>
    <w:p w14:paraId="7E868527" w14:textId="7DF9A0CE" w:rsidR="00D102F7" w:rsidRPr="00830F82" w:rsidRDefault="00742CE5" w:rsidP="00742CE5">
      <w:pPr>
        <w:pStyle w:val="Ttulo5"/>
      </w:pPr>
      <w:r w:rsidRPr="00830F82">
        <w:t xml:space="preserve">Dios quería que sepas que tenemos el </w:t>
      </w:r>
      <w:r w:rsidR="00D73C05">
        <w:t>p</w:t>
      </w:r>
      <w:r w:rsidRPr="00830F82">
        <w:t>oder de la resurrección en nosotros en una persona</w:t>
      </w:r>
      <w:r w:rsidR="003309CD" w:rsidRPr="00830F82">
        <w:t>,</w:t>
      </w:r>
      <w:r w:rsidRPr="00830F82">
        <w:t xml:space="preserve"> el Espíritu Santo, la vida abundante se vive siendo empoderados por el Espíritu Santo, por nuestra cuenta no podemos vivir</w:t>
      </w:r>
      <w:r w:rsidR="00D73C05">
        <w:t>la</w:t>
      </w:r>
      <w:r w:rsidRPr="00830F82">
        <w:t>.</w:t>
      </w:r>
    </w:p>
    <w:p w14:paraId="11BB417E" w14:textId="5B4AB4B5" w:rsidR="009E7F5A" w:rsidRPr="00830F82" w:rsidRDefault="00BC75DF" w:rsidP="009E7F5A">
      <w:pPr>
        <w:pStyle w:val="Ttulo2"/>
      </w:pPr>
      <w:r w:rsidRPr="00830F82">
        <w:t xml:space="preserve">Efesios 1:20-23 – El Poder de Dios obrando en la Exaltación de Cristo </w:t>
      </w:r>
      <w:r w:rsidR="0033544C" w:rsidRPr="00830F82">
        <w:t>a Su diestra</w:t>
      </w:r>
      <w:r w:rsidR="001438C0" w:rsidRPr="00830F82">
        <w:t xml:space="preserve"> – Salmo 110:1</w:t>
      </w:r>
    </w:p>
    <w:p w14:paraId="5BD389AF" w14:textId="3954CE89" w:rsidR="00BC75DF" w:rsidRPr="00830F82" w:rsidRDefault="0033544C" w:rsidP="00BC75DF">
      <w:pPr>
        <w:pStyle w:val="Ttulo3"/>
      </w:pPr>
      <w:r w:rsidRPr="00830F82">
        <w:t>Efesios 1:20-21</w:t>
      </w:r>
      <w:r w:rsidR="00F464AF" w:rsidRPr="00830F82">
        <w:t xml:space="preserve"> –</w:t>
      </w:r>
      <w:r w:rsidRPr="00830F82">
        <w:t xml:space="preserve"> Dios le resucit</w:t>
      </w:r>
      <w:r w:rsidR="00F56688">
        <w:t>ó</w:t>
      </w:r>
      <w:r w:rsidRPr="00830F82">
        <w:t xml:space="preserve"> a Cristo de entre los muertos con Su poder y lo sentó a Su diestra, es el lugar de honor que ocupa ahora Cristo, un lugar sobre todas las cosas.</w:t>
      </w:r>
    </w:p>
    <w:p w14:paraId="4B31995C" w14:textId="0FE6766D" w:rsidR="00151D8E" w:rsidRPr="00830F82" w:rsidRDefault="0033544C" w:rsidP="00151D8E">
      <w:pPr>
        <w:pStyle w:val="Ttulo4"/>
        <w:rPr>
          <w:lang w:val="es-BO"/>
        </w:rPr>
      </w:pPr>
      <w:r w:rsidRPr="00830F82">
        <w:rPr>
          <w:lang w:val="es-BO"/>
        </w:rPr>
        <w:t xml:space="preserve">Efesios 1:20 </w:t>
      </w:r>
      <w:r w:rsidR="0035613F" w:rsidRPr="00830F82">
        <w:rPr>
          <w:lang w:val="es-BO"/>
        </w:rPr>
        <w:t>–</w:t>
      </w:r>
      <w:r w:rsidR="0035613F">
        <w:rPr>
          <w:lang w:val="es-BO"/>
        </w:rPr>
        <w:t>“</w:t>
      </w:r>
      <w:r w:rsidR="0035613F" w:rsidRPr="00830F82">
        <w:rPr>
          <w:i/>
          <w:iCs/>
          <w:lang w:val="es-BO"/>
        </w:rPr>
        <w:t>Ese</w:t>
      </w:r>
      <w:r w:rsidR="009E7097" w:rsidRPr="00830F82">
        <w:rPr>
          <w:i/>
          <w:iCs/>
          <w:lang w:val="es-BO"/>
        </w:rPr>
        <w:t xml:space="preserve"> poder obró en Cristo cuando lo resucitó de entre los muertos </w:t>
      </w:r>
      <w:r w:rsidR="00371BE1" w:rsidRPr="00830F82">
        <w:rPr>
          <w:i/>
          <w:iCs/>
          <w:lang w:val="es-BO"/>
        </w:rPr>
        <w:t>y lo sentó a Su diestra en los lugares celestiales</w:t>
      </w:r>
      <w:r w:rsidR="00F56688">
        <w:rPr>
          <w:i/>
          <w:iCs/>
          <w:lang w:val="es-BO"/>
        </w:rPr>
        <w:t>”</w:t>
      </w:r>
      <w:r w:rsidR="00371BE1" w:rsidRPr="00830F82">
        <w:rPr>
          <w:i/>
          <w:iCs/>
          <w:lang w:val="es-BO"/>
        </w:rPr>
        <w:t>,</w:t>
      </w:r>
      <w:r w:rsidR="003309CD" w:rsidRPr="00830F82">
        <w:rPr>
          <w:lang w:val="es-BO"/>
        </w:rPr>
        <w:t xml:space="preserve"> </w:t>
      </w:r>
      <w:r w:rsidR="00151D8E" w:rsidRPr="00830F82">
        <w:rPr>
          <w:lang w:val="es-BO"/>
        </w:rPr>
        <w:t>Este mismo poder que resucit</w:t>
      </w:r>
      <w:r w:rsidR="00F56688">
        <w:rPr>
          <w:lang w:val="es-BO"/>
        </w:rPr>
        <w:t>ó</w:t>
      </w:r>
      <w:r w:rsidR="00151D8E" w:rsidRPr="00830F82">
        <w:rPr>
          <w:lang w:val="es-BO"/>
        </w:rPr>
        <w:t xml:space="preserve"> a Cristo de entr</w:t>
      </w:r>
      <w:r w:rsidR="00F56688">
        <w:rPr>
          <w:lang w:val="es-BO"/>
        </w:rPr>
        <w:t>e</w:t>
      </w:r>
      <w:r w:rsidR="00151D8E" w:rsidRPr="00830F82">
        <w:rPr>
          <w:lang w:val="es-BO"/>
        </w:rPr>
        <w:t xml:space="preserve"> los muertos hab</w:t>
      </w:r>
      <w:r w:rsidR="005E6E10" w:rsidRPr="00830F82">
        <w:rPr>
          <w:lang w:val="es-BO"/>
        </w:rPr>
        <w:t>ita</w:t>
      </w:r>
      <w:r w:rsidR="00151D8E" w:rsidRPr="00830F82">
        <w:rPr>
          <w:lang w:val="es-BO"/>
        </w:rPr>
        <w:t xml:space="preserve"> en nosotros. Muchos creen que Cristo se resucit</w:t>
      </w:r>
      <w:r w:rsidR="005E6E10" w:rsidRPr="00830F82">
        <w:rPr>
          <w:lang w:val="es-BO"/>
        </w:rPr>
        <w:t>ó</w:t>
      </w:r>
      <w:r w:rsidR="00151D8E" w:rsidRPr="00830F82">
        <w:rPr>
          <w:lang w:val="es-BO"/>
        </w:rPr>
        <w:t xml:space="preserve"> así </w:t>
      </w:r>
      <w:r w:rsidR="00671125" w:rsidRPr="00830F82">
        <w:rPr>
          <w:lang w:val="es-BO"/>
        </w:rPr>
        <w:t>mismo,</w:t>
      </w:r>
      <w:r w:rsidR="005E6E10" w:rsidRPr="00830F82">
        <w:rPr>
          <w:lang w:val="es-BO"/>
        </w:rPr>
        <w:t xml:space="preserve"> fue el poder del Espíritu Santo que lo resucitó de entre los muertos</w:t>
      </w:r>
      <w:r w:rsidR="00151D8E" w:rsidRPr="00830F82">
        <w:rPr>
          <w:lang w:val="es-BO"/>
        </w:rPr>
        <w:t>.</w:t>
      </w:r>
    </w:p>
    <w:p w14:paraId="38113D70" w14:textId="265B6D1E" w:rsidR="00151D8E" w:rsidRPr="00830F82" w:rsidRDefault="007B1806" w:rsidP="00151D8E">
      <w:pPr>
        <w:pStyle w:val="Ttulo4"/>
        <w:rPr>
          <w:b/>
          <w:bCs/>
          <w:lang w:val="es-BO"/>
        </w:rPr>
      </w:pPr>
      <w:r w:rsidRPr="00830F82">
        <w:rPr>
          <w:b/>
          <w:bCs/>
          <w:lang w:val="es-BO"/>
        </w:rPr>
        <w:t xml:space="preserve">ESTE PODER DE DIOS </w:t>
      </w:r>
      <w:r w:rsidR="00F56688">
        <w:rPr>
          <w:b/>
          <w:bCs/>
          <w:lang w:val="es-BO"/>
        </w:rPr>
        <w:t>REALIZÓ</w:t>
      </w:r>
      <w:r w:rsidRPr="00830F82">
        <w:rPr>
          <w:b/>
          <w:bCs/>
          <w:lang w:val="es-BO"/>
        </w:rPr>
        <w:t xml:space="preserve"> DOS EVENTOS MUY </w:t>
      </w:r>
      <w:r w:rsidR="00B31ADE" w:rsidRPr="00830F82">
        <w:rPr>
          <w:b/>
          <w:bCs/>
          <w:lang w:val="es-BO"/>
        </w:rPr>
        <w:t xml:space="preserve">IMPORTANTES </w:t>
      </w:r>
      <w:r w:rsidR="00B31ADE">
        <w:rPr>
          <w:b/>
          <w:bCs/>
          <w:lang w:val="es-BO"/>
        </w:rPr>
        <w:t>EN</w:t>
      </w:r>
      <w:r w:rsidR="00F56688">
        <w:rPr>
          <w:b/>
          <w:bCs/>
          <w:lang w:val="es-BO"/>
        </w:rPr>
        <w:t xml:space="preserve"> </w:t>
      </w:r>
      <w:r w:rsidRPr="00830F82">
        <w:rPr>
          <w:b/>
          <w:bCs/>
          <w:lang w:val="es-BO"/>
        </w:rPr>
        <w:t>CRISTO</w:t>
      </w:r>
      <w:r w:rsidR="00151D8E" w:rsidRPr="00830F82">
        <w:rPr>
          <w:b/>
          <w:bCs/>
          <w:lang w:val="es-BO"/>
        </w:rPr>
        <w:t>.</w:t>
      </w:r>
    </w:p>
    <w:p w14:paraId="79C41C3F" w14:textId="1D43EF72" w:rsidR="00371BE1" w:rsidRPr="00830F82" w:rsidRDefault="00671125" w:rsidP="00CD2258">
      <w:pPr>
        <w:pStyle w:val="Ttulo5"/>
      </w:pPr>
      <w:r w:rsidRPr="00830F82">
        <w:t xml:space="preserve">Efesios </w:t>
      </w:r>
      <w:r w:rsidR="00351D82" w:rsidRPr="00830F82">
        <w:t>1: 20a</w:t>
      </w:r>
      <w:r w:rsidR="00ED6553" w:rsidRPr="00830F82">
        <w:t xml:space="preserve"> – </w:t>
      </w:r>
      <w:r w:rsidR="00DE3395">
        <w:t>“</w:t>
      </w:r>
      <w:r w:rsidR="00ED6553" w:rsidRPr="00830F82">
        <w:rPr>
          <w:i/>
          <w:iCs/>
        </w:rPr>
        <w:t>Ese poder obró en Cristo cuando lo resucitó de entre los muertos</w:t>
      </w:r>
      <w:r w:rsidR="00DE3395">
        <w:rPr>
          <w:i/>
          <w:iCs/>
        </w:rPr>
        <w:t>”</w:t>
      </w:r>
      <w:r w:rsidR="00ED6553" w:rsidRPr="00830F82">
        <w:rPr>
          <w:i/>
          <w:iCs/>
        </w:rPr>
        <w:t xml:space="preserve"> …</w:t>
      </w:r>
      <w:r w:rsidR="00ED6553" w:rsidRPr="00830F82">
        <w:t xml:space="preserve"> </w:t>
      </w:r>
      <w:r w:rsidR="007B1806" w:rsidRPr="00830F82">
        <w:rPr>
          <w:b/>
          <w:bCs/>
        </w:rPr>
        <w:t>EL PRIMER EVENTO</w:t>
      </w:r>
      <w:r w:rsidR="007B1806" w:rsidRPr="00830F82">
        <w:t xml:space="preserve"> </w:t>
      </w:r>
      <w:r w:rsidR="00ED6553" w:rsidRPr="00830F82">
        <w:t>que se marca del poder de Dios obrando en Cristo es la resurrección de entre los muertos. ¿Por qué es importante?</w:t>
      </w:r>
      <w:r w:rsidR="008E3DAD" w:rsidRPr="00830F82">
        <w:t xml:space="preserve"> Romanos </w:t>
      </w:r>
      <w:r w:rsidR="00BC7C30" w:rsidRPr="00830F82">
        <w:t>8:11, 34</w:t>
      </w:r>
    </w:p>
    <w:p w14:paraId="6FF6A08C" w14:textId="49AE5630" w:rsidR="00F672FA" w:rsidRPr="00830F82" w:rsidRDefault="00F672FA" w:rsidP="00CD2258">
      <w:pPr>
        <w:pStyle w:val="Ttulo5"/>
      </w:pPr>
      <w:r w:rsidRPr="00830F82">
        <w:t>Primero entendamos que Cristo vino al mundo a hacer una obra, era</w:t>
      </w:r>
      <w:r w:rsidR="00F56688">
        <w:t xml:space="preserve"> la </w:t>
      </w:r>
      <w:r w:rsidRPr="00830F82">
        <w:t xml:space="preserve">de morir por nuestros pecados, por esa razón Cristo al morir en la cruz dijo: </w:t>
      </w:r>
      <w:r w:rsidRPr="00830F82">
        <w:rPr>
          <w:b/>
          <w:bCs/>
        </w:rPr>
        <w:t>consumado es</w:t>
      </w:r>
      <w:r w:rsidRPr="00830F82">
        <w:t>, la obra de resurrección era la obra de Dios. Juan 19:28-30; 1 Corintios 15:3-4</w:t>
      </w:r>
      <w:r w:rsidR="00556F5D" w:rsidRPr="00830F82">
        <w:t>; Salmo 16:10</w:t>
      </w:r>
      <w:r w:rsidR="00426D5B" w:rsidRPr="00830F82">
        <w:t>; Gálatas 1:1, 1 Tesalonicenses 1:10</w:t>
      </w:r>
    </w:p>
    <w:p w14:paraId="2E52B4F2" w14:textId="693E2475" w:rsidR="00371BE1" w:rsidRPr="00830F82" w:rsidRDefault="00ED6553" w:rsidP="00CD2258">
      <w:pPr>
        <w:pStyle w:val="Ttulo5"/>
      </w:pPr>
      <w:r w:rsidRPr="00830F82">
        <w:lastRenderedPageBreak/>
        <w:t>Cristo no se resucit</w:t>
      </w:r>
      <w:r w:rsidR="005E6E10" w:rsidRPr="00830F82">
        <w:t>ó</w:t>
      </w:r>
      <w:r w:rsidRPr="00830F82">
        <w:t xml:space="preserve"> así mismo, sino que fue resucitado por un poder sobrenatural de Dios con </w:t>
      </w:r>
      <w:r w:rsidRPr="00830F82">
        <w:rPr>
          <w:b/>
          <w:bCs/>
        </w:rPr>
        <w:t>propósitos</w:t>
      </w:r>
      <w:r w:rsidRPr="00830F82">
        <w:t xml:space="preserve">, tenemos los siguientes pasajes que nos afirman que Cristo fue resucitado de entre los muertos </w:t>
      </w:r>
      <w:r w:rsidR="00556F5D" w:rsidRPr="00830F82">
        <w:t>con los siguientes propósitos.</w:t>
      </w:r>
      <w:r w:rsidR="00BC7C30" w:rsidRPr="00830F82">
        <w:t xml:space="preserve"> 1 </w:t>
      </w:r>
      <w:proofErr w:type="gramStart"/>
      <w:r w:rsidR="00BC7C30" w:rsidRPr="00830F82">
        <w:t>Corintios</w:t>
      </w:r>
      <w:proofErr w:type="gramEnd"/>
      <w:r w:rsidR="00BC7C30" w:rsidRPr="00830F82">
        <w:t xml:space="preserve"> 6:14</w:t>
      </w:r>
      <w:r w:rsidR="00131AC9" w:rsidRPr="00830F82">
        <w:t>; Hechos 2:23-24, 32; 3:15; 4:10; 10:40; 13:30, 33-35; 17:3, 31.</w:t>
      </w:r>
    </w:p>
    <w:p w14:paraId="0CFE1604" w14:textId="10098A0D" w:rsidR="00A407FE" w:rsidRPr="00830F82" w:rsidRDefault="00A407FE" w:rsidP="00A407FE">
      <w:pPr>
        <w:pStyle w:val="Ttulo6"/>
      </w:pPr>
      <w:r w:rsidRPr="00830F82">
        <w:t>Cristo fue resucitado para</w:t>
      </w:r>
      <w:r w:rsidR="00126BD5" w:rsidRPr="00830F82">
        <w:t xml:space="preserve"> dar a Israel arrepentimiento, y perdón de pecados</w:t>
      </w:r>
      <w:r w:rsidRPr="00830F82">
        <w:t xml:space="preserve"> … Hechos 5:30-31 </w:t>
      </w:r>
      <w:r w:rsidR="00126BD5" w:rsidRPr="00830F82">
        <w:t>–</w:t>
      </w:r>
      <w:r w:rsidR="00126BD5" w:rsidRPr="00830F82">
        <w:rPr>
          <w:i/>
          <w:iCs/>
        </w:rPr>
        <w:t xml:space="preserve"> El Dios de nuestros padres resucitó a Jesús, a quien ustedes mataron y colgaron en una cruz. … para </w:t>
      </w:r>
      <w:r w:rsidR="00126BD5" w:rsidRPr="00830F82">
        <w:rPr>
          <w:b/>
          <w:bCs/>
          <w:i/>
          <w:iCs/>
        </w:rPr>
        <w:t>dar arrepentimiento a Israel, y perdón de pecados.</w:t>
      </w:r>
    </w:p>
    <w:p w14:paraId="142279A5" w14:textId="3FA8E388" w:rsidR="00ED6553" w:rsidRPr="00830F82" w:rsidRDefault="00F672FA" w:rsidP="00371BE1">
      <w:pPr>
        <w:pStyle w:val="Ttulo6"/>
      </w:pPr>
      <w:r w:rsidRPr="00830F82">
        <w:t xml:space="preserve">Cristo fue resucitado para que seamos justificados por la fe. </w:t>
      </w:r>
      <w:r w:rsidR="008C2693" w:rsidRPr="00830F82">
        <w:t>Romanos 4:2</w:t>
      </w:r>
      <w:r w:rsidRPr="00830F82">
        <w:t xml:space="preserve">4-25 – </w:t>
      </w:r>
      <w:r w:rsidR="00B31ADE">
        <w:t>“</w:t>
      </w:r>
      <w:r w:rsidRPr="00830F82">
        <w:rPr>
          <w:i/>
          <w:iCs/>
        </w:rPr>
        <w:t xml:space="preserve">como los que creen en </w:t>
      </w:r>
      <w:r w:rsidRPr="00830F82">
        <w:rPr>
          <w:b/>
          <w:bCs/>
          <w:i/>
          <w:iCs/>
        </w:rPr>
        <w:t>Aquel que levantó</w:t>
      </w:r>
      <w:r w:rsidRPr="00830F82">
        <w:rPr>
          <w:i/>
          <w:iCs/>
        </w:rPr>
        <w:t xml:space="preserve"> de los muertos a Jesús nuestro Señor 25 que fue entregado por causa de nuestras transgresiones y </w:t>
      </w:r>
      <w:r w:rsidRPr="00830F82">
        <w:rPr>
          <w:b/>
          <w:bCs/>
          <w:i/>
          <w:iCs/>
        </w:rPr>
        <w:t>resucitado para nuestra justificación</w:t>
      </w:r>
      <w:r w:rsidR="00B31ADE">
        <w:rPr>
          <w:b/>
          <w:bCs/>
          <w:i/>
          <w:iCs/>
        </w:rPr>
        <w:t>”</w:t>
      </w:r>
      <w:r w:rsidRPr="00830F82">
        <w:rPr>
          <w:b/>
          <w:bCs/>
          <w:i/>
          <w:iCs/>
        </w:rPr>
        <w:t>.</w:t>
      </w:r>
      <w:r w:rsidRPr="00830F82">
        <w:rPr>
          <w:b/>
          <w:bCs/>
        </w:rPr>
        <w:t xml:space="preserve"> </w:t>
      </w:r>
    </w:p>
    <w:p w14:paraId="43B4CA91" w14:textId="0A1D78F4" w:rsidR="00F672FA" w:rsidRPr="00830F82" w:rsidRDefault="00556F5D" w:rsidP="00371BE1">
      <w:pPr>
        <w:pStyle w:val="Ttulo6"/>
      </w:pPr>
      <w:r w:rsidRPr="00830F82">
        <w:t xml:space="preserve">Cristo fue resucitado para que seamos identificados en Su resurrección. Romanos 6:5 – </w:t>
      </w:r>
      <w:r w:rsidR="00B31ADE">
        <w:t>“</w:t>
      </w:r>
      <w:r w:rsidRPr="00830F82">
        <w:rPr>
          <w:i/>
          <w:iCs/>
        </w:rPr>
        <w:t xml:space="preserve">Porque si hemos sido unidos </w:t>
      </w:r>
      <w:r w:rsidRPr="00830F82">
        <w:t>(identificados)</w:t>
      </w:r>
      <w:r w:rsidRPr="00830F82">
        <w:rPr>
          <w:i/>
          <w:iCs/>
        </w:rPr>
        <w:t xml:space="preserve"> a Cristo en la semejanza de Su muerte, ciertamente lo seremos también en la semejanza de Su</w:t>
      </w:r>
      <w:r w:rsidRPr="00830F82">
        <w:rPr>
          <w:b/>
          <w:bCs/>
          <w:i/>
          <w:iCs/>
        </w:rPr>
        <w:t xml:space="preserve"> resurrección</w:t>
      </w:r>
      <w:r w:rsidR="00B31ADE">
        <w:rPr>
          <w:b/>
          <w:bCs/>
          <w:i/>
          <w:iCs/>
        </w:rPr>
        <w:t>”</w:t>
      </w:r>
      <w:r w:rsidRPr="00830F82">
        <w:rPr>
          <w:b/>
          <w:bCs/>
          <w:i/>
          <w:iCs/>
        </w:rPr>
        <w:t>.</w:t>
      </w:r>
    </w:p>
    <w:p w14:paraId="640786C0" w14:textId="18544744" w:rsidR="00556F5D" w:rsidRPr="00830F82" w:rsidRDefault="00556F5D" w:rsidP="00371BE1">
      <w:pPr>
        <w:pStyle w:val="Ttulo6"/>
      </w:pPr>
      <w:r w:rsidRPr="00830F82">
        <w:t xml:space="preserve">Cristo fue resucitado para seamos de Él y llevemos fruto para Dios. Romanos 7:4 – </w:t>
      </w:r>
      <w:r w:rsidR="00B31ADE">
        <w:t>“</w:t>
      </w:r>
      <w:r w:rsidRPr="00830F82">
        <w:rPr>
          <w:i/>
          <w:iCs/>
        </w:rPr>
        <w:t xml:space="preserve">Por tanto, hermanos míos, también a ustedes se </w:t>
      </w:r>
      <w:r w:rsidR="008E3DAD" w:rsidRPr="00830F82">
        <w:rPr>
          <w:i/>
          <w:iCs/>
        </w:rPr>
        <w:t>les hizo</w:t>
      </w:r>
      <w:r w:rsidRPr="00830F82">
        <w:rPr>
          <w:i/>
          <w:iCs/>
        </w:rPr>
        <w:t xml:space="preserve"> morir a la ley por medio del cuerpo de Cristo</w:t>
      </w:r>
      <w:r w:rsidR="008E3DAD" w:rsidRPr="00830F82">
        <w:rPr>
          <w:i/>
          <w:iCs/>
        </w:rPr>
        <w:t xml:space="preserve">, </w:t>
      </w:r>
      <w:r w:rsidR="008E3DAD" w:rsidRPr="00830F82">
        <w:rPr>
          <w:b/>
          <w:bCs/>
          <w:i/>
          <w:iCs/>
        </w:rPr>
        <w:t>para que sean unidos a otro, a Aquel que resucitó</w:t>
      </w:r>
      <w:r w:rsidR="008E3DAD" w:rsidRPr="00830F82">
        <w:rPr>
          <w:i/>
          <w:iCs/>
        </w:rPr>
        <w:t xml:space="preserve"> de entre los muertos, a fin de que llevemos fruto para Dios</w:t>
      </w:r>
      <w:r w:rsidR="00B31ADE">
        <w:rPr>
          <w:i/>
          <w:iCs/>
        </w:rPr>
        <w:t>”</w:t>
      </w:r>
      <w:r w:rsidR="008E3DAD" w:rsidRPr="00830F82">
        <w:rPr>
          <w:i/>
          <w:iCs/>
        </w:rPr>
        <w:t>.</w:t>
      </w:r>
      <w:r w:rsidR="008E3DAD" w:rsidRPr="00830F82">
        <w:t xml:space="preserve"> </w:t>
      </w:r>
    </w:p>
    <w:p w14:paraId="17DA07D8" w14:textId="19691585" w:rsidR="008E3DAD" w:rsidRPr="00830F82" w:rsidRDefault="008E3DAD" w:rsidP="00371BE1">
      <w:pPr>
        <w:pStyle w:val="Ttulo6"/>
      </w:pPr>
      <w:r w:rsidRPr="00830F82">
        <w:t>Cristo fue resucitado para</w:t>
      </w:r>
      <w:r w:rsidR="00BC7C30" w:rsidRPr="00830F82">
        <w:t xml:space="preserve"> cumplir o en cumplimiento de las escrituras 1 Corintios 15:3-4 -</w:t>
      </w:r>
      <w:r w:rsidR="00BC7C30" w:rsidRPr="00830F82">
        <w:rPr>
          <w:i/>
          <w:iCs/>
        </w:rPr>
        <w:t xml:space="preserve"> … </w:t>
      </w:r>
      <w:r w:rsidR="00B31ADE">
        <w:rPr>
          <w:i/>
          <w:iCs/>
        </w:rPr>
        <w:t>“</w:t>
      </w:r>
      <w:r w:rsidR="00BC7C30" w:rsidRPr="00830F82">
        <w:rPr>
          <w:i/>
          <w:iCs/>
        </w:rPr>
        <w:t xml:space="preserve">y que </w:t>
      </w:r>
      <w:r w:rsidR="00BC7C30" w:rsidRPr="00830F82">
        <w:rPr>
          <w:b/>
          <w:bCs/>
          <w:i/>
          <w:iCs/>
        </w:rPr>
        <w:t xml:space="preserve">resucitó </w:t>
      </w:r>
      <w:r w:rsidR="00BC7C30" w:rsidRPr="00830F82">
        <w:rPr>
          <w:i/>
          <w:iCs/>
        </w:rPr>
        <w:t xml:space="preserve">al tercer día, conforme a las </w:t>
      </w:r>
      <w:r w:rsidR="00B31ADE">
        <w:rPr>
          <w:i/>
          <w:iCs/>
        </w:rPr>
        <w:t>E</w:t>
      </w:r>
      <w:r w:rsidR="00BC7C30" w:rsidRPr="00830F82">
        <w:rPr>
          <w:i/>
          <w:iCs/>
        </w:rPr>
        <w:t>scritura</w:t>
      </w:r>
      <w:r w:rsidR="00B31ADE">
        <w:rPr>
          <w:i/>
          <w:iCs/>
        </w:rPr>
        <w:t>s”</w:t>
      </w:r>
      <w:r w:rsidR="00BC7C30" w:rsidRPr="00830F82">
        <w:rPr>
          <w:i/>
          <w:iCs/>
        </w:rPr>
        <w:t>;</w:t>
      </w:r>
      <w:r w:rsidR="00BC7C30" w:rsidRPr="00830F82">
        <w:t xml:space="preserve"> Salmo 16:10;</w:t>
      </w:r>
      <w:r w:rsidR="003428B0" w:rsidRPr="00830F82">
        <w:t xml:space="preserve"> 1 Corintios 15:12-14, 15-17</w:t>
      </w:r>
    </w:p>
    <w:p w14:paraId="018A05A1" w14:textId="15CBCFB1" w:rsidR="00BC7C30" w:rsidRPr="00830F82" w:rsidRDefault="00BC7C30" w:rsidP="00371BE1">
      <w:pPr>
        <w:pStyle w:val="Ttulo6"/>
      </w:pPr>
      <w:r w:rsidRPr="00830F82">
        <w:t>Cristo fue resucitado para que nosotros también seamos resucitados con J</w:t>
      </w:r>
      <w:r w:rsidR="003428B0" w:rsidRPr="00830F82">
        <w:t xml:space="preserve">esús y seamos presentados a Dios. 2 </w:t>
      </w:r>
      <w:proofErr w:type="gramStart"/>
      <w:r w:rsidR="003428B0" w:rsidRPr="00830F82">
        <w:t>Corintios</w:t>
      </w:r>
      <w:proofErr w:type="gramEnd"/>
      <w:r w:rsidR="003428B0" w:rsidRPr="00830F82">
        <w:t xml:space="preserve"> 4:14 – </w:t>
      </w:r>
      <w:r w:rsidR="00B31ADE">
        <w:t>“</w:t>
      </w:r>
      <w:r w:rsidR="003428B0" w:rsidRPr="00830F82">
        <w:rPr>
          <w:i/>
          <w:iCs/>
        </w:rPr>
        <w:t xml:space="preserve">Sabiendo que Aquel que resucitó al Señor Jesús, a </w:t>
      </w:r>
      <w:r w:rsidR="003428B0" w:rsidRPr="00830F82">
        <w:rPr>
          <w:b/>
          <w:bCs/>
          <w:i/>
          <w:iCs/>
        </w:rPr>
        <w:t xml:space="preserve">nosotros también nos resucitará </w:t>
      </w:r>
      <w:r w:rsidR="003428B0" w:rsidRPr="00830F82">
        <w:rPr>
          <w:i/>
          <w:iCs/>
        </w:rPr>
        <w:t>con Jesús, y nos presentará junto con ustedes</w:t>
      </w:r>
      <w:r w:rsidR="00B31ADE">
        <w:rPr>
          <w:i/>
          <w:iCs/>
        </w:rPr>
        <w:t>”</w:t>
      </w:r>
      <w:r w:rsidR="003428B0" w:rsidRPr="00830F82">
        <w:rPr>
          <w:i/>
          <w:iCs/>
        </w:rPr>
        <w:t>.</w:t>
      </w:r>
      <w:r w:rsidR="003428B0" w:rsidRPr="00830F82">
        <w:t xml:space="preserve"> </w:t>
      </w:r>
      <w:r w:rsidR="00426D5B" w:rsidRPr="00830F82">
        <w:t xml:space="preserve">1 </w:t>
      </w:r>
      <w:proofErr w:type="gramStart"/>
      <w:r w:rsidR="00426D5B" w:rsidRPr="00830F82">
        <w:t>Tesalonicenses</w:t>
      </w:r>
      <w:proofErr w:type="gramEnd"/>
      <w:r w:rsidR="00426D5B" w:rsidRPr="00830F82">
        <w:t xml:space="preserve"> 4:14</w:t>
      </w:r>
    </w:p>
    <w:p w14:paraId="16A6A771" w14:textId="2C6ECAF5" w:rsidR="003428B0" w:rsidRPr="00830F82" w:rsidRDefault="003428B0" w:rsidP="00371BE1">
      <w:pPr>
        <w:pStyle w:val="Ttulo6"/>
      </w:pPr>
      <w:r w:rsidRPr="00830F82">
        <w:t xml:space="preserve">Cristo fue resucitado para que ahora los creyentes vivan para Cristo. 2 </w:t>
      </w:r>
      <w:proofErr w:type="gramStart"/>
      <w:r w:rsidRPr="00830F82">
        <w:t>Corintios</w:t>
      </w:r>
      <w:proofErr w:type="gramEnd"/>
      <w:r w:rsidRPr="00830F82">
        <w:t xml:space="preserve"> 5:15 </w:t>
      </w:r>
      <w:r w:rsidR="0035613F" w:rsidRPr="00830F82">
        <w:t>–</w:t>
      </w:r>
      <w:r w:rsidR="0035613F">
        <w:t>“</w:t>
      </w:r>
      <w:r w:rsidR="0035613F" w:rsidRPr="00830F82">
        <w:rPr>
          <w:i/>
          <w:iCs/>
        </w:rPr>
        <w:t>Y</w:t>
      </w:r>
      <w:r w:rsidRPr="00830F82">
        <w:rPr>
          <w:i/>
          <w:iCs/>
        </w:rPr>
        <w:t xml:space="preserve"> por todos murió, para que los que viven, ya no vivan para sí, </w:t>
      </w:r>
      <w:r w:rsidRPr="00830F82">
        <w:rPr>
          <w:b/>
          <w:bCs/>
          <w:i/>
          <w:iCs/>
        </w:rPr>
        <w:t xml:space="preserve">sino para Aquel que murió y resucitó </w:t>
      </w:r>
      <w:r w:rsidRPr="00830F82">
        <w:rPr>
          <w:i/>
          <w:iCs/>
        </w:rPr>
        <w:t>por ellos.</w:t>
      </w:r>
      <w:r w:rsidR="00B31ADE">
        <w:rPr>
          <w:i/>
          <w:iCs/>
        </w:rPr>
        <w:t>”</w:t>
      </w:r>
    </w:p>
    <w:p w14:paraId="77F2B168" w14:textId="143966D5" w:rsidR="003428B0" w:rsidRPr="00830F82" w:rsidRDefault="003428B0" w:rsidP="00371BE1">
      <w:pPr>
        <w:pStyle w:val="Ttulo6"/>
      </w:pPr>
      <w:r w:rsidRPr="00830F82">
        <w:t xml:space="preserve">Cristo fue resucitado </w:t>
      </w:r>
      <w:r w:rsidR="00426D5B" w:rsidRPr="00830F82">
        <w:t>para que se siente a la diestra de Dios. Efesios 1:20</w:t>
      </w:r>
      <w:r w:rsidR="00131AC9" w:rsidRPr="00830F82">
        <w:t xml:space="preserve"> – </w:t>
      </w:r>
      <w:r w:rsidR="00131AC9" w:rsidRPr="00830F82">
        <w:rPr>
          <w:i/>
          <w:iCs/>
        </w:rPr>
        <w:t xml:space="preserve">Ese poder obró en Cristo cuando lo resucitó de entre los muertos y </w:t>
      </w:r>
      <w:r w:rsidR="00131AC9" w:rsidRPr="00830F82">
        <w:rPr>
          <w:b/>
          <w:bCs/>
          <w:i/>
          <w:iCs/>
        </w:rPr>
        <w:t>lo sentó a Su diestra</w:t>
      </w:r>
      <w:r w:rsidR="00131AC9" w:rsidRPr="00830F82">
        <w:rPr>
          <w:i/>
          <w:iCs/>
        </w:rPr>
        <w:t xml:space="preserve"> en los lugares celestiales.</w:t>
      </w:r>
      <w:r w:rsidR="00426D5B" w:rsidRPr="00830F82">
        <w:t xml:space="preserve"> Romanos 8:34</w:t>
      </w:r>
    </w:p>
    <w:p w14:paraId="79085A2A" w14:textId="6F9FA3A2" w:rsidR="00426D5B" w:rsidRPr="00830F82" w:rsidRDefault="00131AC9" w:rsidP="00131AC9">
      <w:pPr>
        <w:pStyle w:val="Ttulo5"/>
      </w:pPr>
      <w:r w:rsidRPr="00830F82">
        <w:t>E</w:t>
      </w:r>
      <w:r w:rsidR="00CD2258" w:rsidRPr="00830F82">
        <w:t>ra necesario que Cristo resucitar</w:t>
      </w:r>
      <w:r w:rsidR="00B31ADE">
        <w:t>a</w:t>
      </w:r>
      <w:r w:rsidR="00CD2258" w:rsidRPr="00830F82">
        <w:t xml:space="preserve"> de entre los muertos, ahora la resurrección de Cristo es parte integra</w:t>
      </w:r>
      <w:r w:rsidR="005E6E10" w:rsidRPr="00830F82">
        <w:t>l</w:t>
      </w:r>
      <w:r w:rsidR="00CD2258" w:rsidRPr="00830F82">
        <w:t xml:space="preserve"> no negociable del Evangelio. Este poder que obr</w:t>
      </w:r>
      <w:r w:rsidR="005E6E10" w:rsidRPr="00830F82">
        <w:t>ó</w:t>
      </w:r>
      <w:r w:rsidR="00CD2258" w:rsidRPr="00830F82">
        <w:t xml:space="preserve"> en Cristo no solo resucitó a Cristo de entre los muertos, est</w:t>
      </w:r>
      <w:r w:rsidR="00B31ADE">
        <w:t>e</w:t>
      </w:r>
      <w:r w:rsidR="00CD2258" w:rsidRPr="00830F82">
        <w:t xml:space="preserve"> es el segundo evento muy importante. 1 </w:t>
      </w:r>
      <w:proofErr w:type="gramStart"/>
      <w:r w:rsidR="00CD2258" w:rsidRPr="00830F82">
        <w:t>Corintios</w:t>
      </w:r>
      <w:proofErr w:type="gramEnd"/>
      <w:r w:rsidR="00CD2258" w:rsidRPr="00830F82">
        <w:t xml:space="preserve"> 15:3-4; Romanos 6:10-11.</w:t>
      </w:r>
    </w:p>
    <w:p w14:paraId="1542B301" w14:textId="3E2ABC69" w:rsidR="00CD2258" w:rsidRPr="00830F82" w:rsidRDefault="00CD2258" w:rsidP="00CD2258">
      <w:pPr>
        <w:pStyle w:val="Ttulo5"/>
      </w:pPr>
      <w:r w:rsidRPr="00830F82">
        <w:t>Efesios 1:20b –</w:t>
      </w:r>
      <w:r w:rsidRPr="00830F82">
        <w:rPr>
          <w:i/>
          <w:iCs/>
        </w:rPr>
        <w:t xml:space="preserve"> Ese poder obró en Cristo cuand</w:t>
      </w:r>
      <w:r w:rsidR="005A0E74" w:rsidRPr="00830F82">
        <w:rPr>
          <w:i/>
          <w:iCs/>
        </w:rPr>
        <w:t>o …</w:t>
      </w:r>
      <w:r w:rsidR="00B31ADE">
        <w:rPr>
          <w:i/>
          <w:iCs/>
        </w:rPr>
        <w:t>”</w:t>
      </w:r>
      <w:r w:rsidR="005A0E74" w:rsidRPr="00830F82">
        <w:rPr>
          <w:i/>
          <w:iCs/>
        </w:rPr>
        <w:t xml:space="preserve"> y lo sentó a Su diestra en los lugares celestiales</w:t>
      </w:r>
      <w:r w:rsidR="00B31ADE">
        <w:rPr>
          <w:i/>
          <w:iCs/>
        </w:rPr>
        <w:t>”</w:t>
      </w:r>
      <w:r w:rsidR="005A0E74" w:rsidRPr="00830F82">
        <w:rPr>
          <w:i/>
          <w:iCs/>
        </w:rPr>
        <w:t>.</w:t>
      </w:r>
      <w:r w:rsidRPr="00830F82">
        <w:t xml:space="preserve"> </w:t>
      </w:r>
      <w:r w:rsidR="007B1806" w:rsidRPr="00830F82">
        <w:rPr>
          <w:b/>
          <w:bCs/>
        </w:rPr>
        <w:t>EL SEGUNDO EVENTO</w:t>
      </w:r>
      <w:r w:rsidR="007B1806" w:rsidRPr="00830F82">
        <w:t xml:space="preserve"> </w:t>
      </w:r>
      <w:r w:rsidRPr="00830F82">
        <w:t>que se marca del poder de Dios obrando en Cristo</w:t>
      </w:r>
      <w:r w:rsidR="005A0E74" w:rsidRPr="00830F82">
        <w:t xml:space="preserve"> es cuando Dios lo sent</w:t>
      </w:r>
      <w:r w:rsidR="00E8774D" w:rsidRPr="00830F82">
        <w:t>ó a Su derecha en los lugares celestiales. Filipenses 2:5-9</w:t>
      </w:r>
      <w:r w:rsidR="006856FC" w:rsidRPr="00830F82">
        <w:t>, Mateo 26:64; Marcos 16:19; Lucas 22:69; 24:51.</w:t>
      </w:r>
    </w:p>
    <w:p w14:paraId="51551EA4" w14:textId="2D6CC2A6" w:rsidR="002C6261" w:rsidRPr="00830F82" w:rsidRDefault="002C6261" w:rsidP="002C6261">
      <w:pPr>
        <w:pStyle w:val="Ttulo5"/>
      </w:pPr>
      <w:r w:rsidRPr="00830F82">
        <w:lastRenderedPageBreak/>
        <w:t>Cristo ha resucitado y por el poder de Dios ha sido sentado a Su diestra con propósitos eternos para el bien de los creyentes</w:t>
      </w:r>
      <w:r w:rsidR="00EC2734">
        <w:t>. L</w:t>
      </w:r>
      <w:r w:rsidRPr="00830F82">
        <w:t>os siguientes versículos nos muestra</w:t>
      </w:r>
      <w:r w:rsidR="00EC2734">
        <w:t>n</w:t>
      </w:r>
      <w:r w:rsidRPr="00830F82">
        <w:t xml:space="preserve"> por</w:t>
      </w:r>
      <w:r w:rsidR="00EC2734">
        <w:t xml:space="preserve"> </w:t>
      </w:r>
      <w:r w:rsidR="0035613F" w:rsidRPr="00830F82">
        <w:t>qu</w:t>
      </w:r>
      <w:r w:rsidR="0035613F">
        <w:t xml:space="preserve">é </w:t>
      </w:r>
      <w:r w:rsidR="0035613F" w:rsidRPr="00830F82">
        <w:t>era</w:t>
      </w:r>
      <w:r w:rsidRPr="00830F82">
        <w:t xml:space="preserve"> necesario que Cristo sea exaltado a la diestra de Dios con </w:t>
      </w:r>
      <w:r w:rsidR="00EC2734">
        <w:t>p</w:t>
      </w:r>
      <w:r w:rsidRPr="00830F82">
        <w:t>oder.</w:t>
      </w:r>
      <w:r w:rsidR="00126BD5" w:rsidRPr="00830F82">
        <w:t xml:space="preserve"> Hechos 7:55-56</w:t>
      </w:r>
      <w:r w:rsidR="006318B5" w:rsidRPr="00830F82">
        <w:t xml:space="preserve">; </w:t>
      </w:r>
      <w:proofErr w:type="gramStart"/>
      <w:r w:rsidR="006318B5" w:rsidRPr="00830F82">
        <w:t>Hebreos</w:t>
      </w:r>
      <w:proofErr w:type="gramEnd"/>
      <w:r w:rsidR="006318B5" w:rsidRPr="00830F82">
        <w:t xml:space="preserve"> 1:3</w:t>
      </w:r>
    </w:p>
    <w:p w14:paraId="2DEE7C15" w14:textId="4E2FC237" w:rsidR="002C6261" w:rsidRPr="00830F82" w:rsidRDefault="002C6261" w:rsidP="002C6261">
      <w:pPr>
        <w:pStyle w:val="Ttulo6"/>
      </w:pPr>
      <w:r w:rsidRPr="00830F82">
        <w:t>El poder de Dios</w:t>
      </w:r>
      <w:r w:rsidR="006856FC" w:rsidRPr="00830F82">
        <w:t xml:space="preserve"> que</w:t>
      </w:r>
      <w:r w:rsidRPr="00830F82">
        <w:t xml:space="preserve"> obró en Cristo al sentar</w:t>
      </w:r>
      <w:r w:rsidR="00EC2734">
        <w:t>lo</w:t>
      </w:r>
      <w:r w:rsidRPr="00830F82">
        <w:t xml:space="preserve"> a Su diestra para </w:t>
      </w:r>
      <w:r w:rsidR="006856FC" w:rsidRPr="00830F82">
        <w:t>que derrame Su Espíritu sobre los creyentes de la iglesia. Hechos 2:</w:t>
      </w:r>
      <w:r w:rsidR="008076F8" w:rsidRPr="00830F82">
        <w:t>32-</w:t>
      </w:r>
      <w:r w:rsidR="006856FC" w:rsidRPr="00830F82">
        <w:t>33 -</w:t>
      </w:r>
      <w:r w:rsidR="006856FC" w:rsidRPr="00830F82">
        <w:rPr>
          <w:i/>
          <w:iCs/>
        </w:rPr>
        <w:t xml:space="preserve"> </w:t>
      </w:r>
      <w:r w:rsidR="008076F8" w:rsidRPr="00830F82">
        <w:rPr>
          <w:i/>
          <w:iCs/>
        </w:rPr>
        <w:t>…</w:t>
      </w:r>
      <w:r w:rsidR="00EC2734">
        <w:rPr>
          <w:i/>
          <w:iCs/>
        </w:rPr>
        <w:t>”</w:t>
      </w:r>
      <w:r w:rsidR="008076F8" w:rsidRPr="00830F82">
        <w:rPr>
          <w:i/>
          <w:iCs/>
        </w:rPr>
        <w:t xml:space="preserve"> Así que, exaltado a la diestra de Dios, y habiendo del Padre la promesa del Espíritu Santo, </w:t>
      </w:r>
      <w:r w:rsidR="008076F8" w:rsidRPr="00830F82">
        <w:rPr>
          <w:b/>
          <w:bCs/>
          <w:i/>
          <w:iCs/>
        </w:rPr>
        <w:t xml:space="preserve">ha derramado </w:t>
      </w:r>
      <w:r w:rsidR="008076F8" w:rsidRPr="00830F82">
        <w:rPr>
          <w:i/>
          <w:iCs/>
        </w:rPr>
        <w:t>esto que ustedes ven y oyen.</w:t>
      </w:r>
      <w:r w:rsidR="00EC2734">
        <w:rPr>
          <w:i/>
          <w:iCs/>
        </w:rPr>
        <w:t>”</w:t>
      </w:r>
      <w:r w:rsidR="00136761" w:rsidRPr="00830F82">
        <w:t xml:space="preserve"> Juan 16:7</w:t>
      </w:r>
    </w:p>
    <w:p w14:paraId="43F9BD9E" w14:textId="1173D693" w:rsidR="008076F8" w:rsidRPr="00830F82" w:rsidRDefault="008076F8" w:rsidP="002C6261">
      <w:pPr>
        <w:pStyle w:val="Ttulo6"/>
      </w:pPr>
      <w:r w:rsidRPr="00830F82">
        <w:t>El poder de Dios que obró en Cristo al sentar</w:t>
      </w:r>
      <w:r w:rsidR="00EC2734">
        <w:t>lo</w:t>
      </w:r>
      <w:r w:rsidRPr="00830F82">
        <w:t xml:space="preserve"> a Su diestra para que sea </w:t>
      </w:r>
      <w:r w:rsidR="00EC2734" w:rsidRPr="00830F82">
        <w:t>Príncipe</w:t>
      </w:r>
      <w:r w:rsidRPr="00830F82">
        <w:t xml:space="preserve"> y Salvador</w:t>
      </w:r>
      <w:r w:rsidR="00367537" w:rsidRPr="00830F82">
        <w:t xml:space="preserve"> de Israel</w:t>
      </w:r>
      <w:r w:rsidRPr="00830F82">
        <w:t>. Hechos 5:30-31 –</w:t>
      </w:r>
      <w:r w:rsidR="00367537" w:rsidRPr="00830F82">
        <w:t xml:space="preserve"> …</w:t>
      </w:r>
      <w:r w:rsidR="00EC2734">
        <w:t>”</w:t>
      </w:r>
      <w:r w:rsidRPr="00830F82">
        <w:rPr>
          <w:i/>
          <w:iCs/>
        </w:rPr>
        <w:t xml:space="preserve"> A Él </w:t>
      </w:r>
      <w:r w:rsidRPr="00830F82">
        <w:t>(Jesús)</w:t>
      </w:r>
      <w:r w:rsidRPr="00830F82">
        <w:rPr>
          <w:i/>
          <w:iCs/>
        </w:rPr>
        <w:t xml:space="preserve"> Dios lo exaltó a Su diestra como </w:t>
      </w:r>
      <w:r w:rsidRPr="00830F82">
        <w:rPr>
          <w:b/>
          <w:bCs/>
          <w:i/>
          <w:iCs/>
        </w:rPr>
        <w:t>Príncipe y Salvador</w:t>
      </w:r>
      <w:r w:rsidR="00EF4301" w:rsidRPr="00830F82">
        <w:rPr>
          <w:i/>
          <w:iCs/>
        </w:rPr>
        <w:t>, para dar … a Israel</w:t>
      </w:r>
      <w:r w:rsidR="00EF4301" w:rsidRPr="00830F82">
        <w:t>.</w:t>
      </w:r>
      <w:r w:rsidR="00EC2734">
        <w:t>”</w:t>
      </w:r>
    </w:p>
    <w:p w14:paraId="48F4E0E9" w14:textId="51B246EC" w:rsidR="0020667D" w:rsidRPr="00830F82" w:rsidRDefault="0020667D" w:rsidP="002C6261">
      <w:pPr>
        <w:pStyle w:val="Ttulo6"/>
      </w:pPr>
      <w:r w:rsidRPr="00830F82">
        <w:t>El poder de Dios que obró en Cristo al sentar</w:t>
      </w:r>
      <w:r w:rsidR="00EC2734">
        <w:t>lo</w:t>
      </w:r>
      <w:r w:rsidRPr="00830F82">
        <w:t xml:space="preserve"> a Su diestra p</w:t>
      </w:r>
      <w:r w:rsidR="00126BD5" w:rsidRPr="00830F82">
        <w:t xml:space="preserve">ara interceder por todos los creyentes. Romanos 8:33-34 </w:t>
      </w:r>
      <w:r w:rsidR="00EC2734">
        <w:t>–</w:t>
      </w:r>
      <w:r w:rsidR="00126BD5" w:rsidRPr="00830F82">
        <w:t xml:space="preserve"> </w:t>
      </w:r>
      <w:r w:rsidR="00EC2734">
        <w:t>“</w:t>
      </w:r>
      <w:r w:rsidR="00126BD5" w:rsidRPr="00830F82">
        <w:rPr>
          <w:i/>
          <w:iCs/>
        </w:rPr>
        <w:t xml:space="preserve">¿Quién es el que condena? Cristo Jesús es el que murió, sí, más aún, </w:t>
      </w:r>
      <w:r w:rsidR="00330D3A" w:rsidRPr="00830F82">
        <w:rPr>
          <w:i/>
          <w:iCs/>
        </w:rPr>
        <w:t>el que</w:t>
      </w:r>
      <w:r w:rsidR="00126BD5" w:rsidRPr="00830F82">
        <w:rPr>
          <w:i/>
          <w:iCs/>
        </w:rPr>
        <w:t xml:space="preserve"> resucitó</w:t>
      </w:r>
      <w:r w:rsidR="00330D3A" w:rsidRPr="00830F82">
        <w:rPr>
          <w:i/>
          <w:iCs/>
        </w:rPr>
        <w:t xml:space="preserve">, el que además está a la diestra de Dios, </w:t>
      </w:r>
      <w:r w:rsidR="00330D3A" w:rsidRPr="00830F82">
        <w:rPr>
          <w:b/>
          <w:bCs/>
          <w:i/>
          <w:iCs/>
        </w:rPr>
        <w:t>el que también intercede por nosotros</w:t>
      </w:r>
      <w:r w:rsidR="00EC2734">
        <w:rPr>
          <w:b/>
          <w:bCs/>
          <w:i/>
          <w:iCs/>
        </w:rPr>
        <w:t>”</w:t>
      </w:r>
      <w:r w:rsidR="00330D3A" w:rsidRPr="00830F82">
        <w:rPr>
          <w:b/>
          <w:bCs/>
          <w:i/>
          <w:iCs/>
        </w:rPr>
        <w:t>.</w:t>
      </w:r>
      <w:r w:rsidR="00330D3A" w:rsidRPr="00830F82">
        <w:rPr>
          <w:b/>
          <w:bCs/>
        </w:rPr>
        <w:t xml:space="preserve"> </w:t>
      </w:r>
      <w:r w:rsidR="00136761" w:rsidRPr="00830F82">
        <w:t>Hebreos 7:25;</w:t>
      </w:r>
      <w:r w:rsidR="007B1806" w:rsidRPr="00830F82">
        <w:t xml:space="preserve"> 1 Juan 2:1-2; 1 Timoteo 2:5</w:t>
      </w:r>
    </w:p>
    <w:p w14:paraId="523E226F" w14:textId="18313C64" w:rsidR="00330D3A" w:rsidRPr="00830F82" w:rsidRDefault="00330D3A" w:rsidP="002C6261">
      <w:pPr>
        <w:pStyle w:val="Ttulo6"/>
      </w:pPr>
      <w:r w:rsidRPr="00830F82">
        <w:t>El poder de Dios que obró en Cristo al sentar</w:t>
      </w:r>
      <w:r w:rsidR="00EC2734">
        <w:t>lo</w:t>
      </w:r>
      <w:r w:rsidRPr="00830F82">
        <w:t xml:space="preserve"> a Su diestra para que ocupara el lugar de más alto honor que existe, sobre todo nombre que se nombra. Efesios 1:20-21 -</w:t>
      </w:r>
      <w:r w:rsidRPr="00830F82">
        <w:rPr>
          <w:i/>
          <w:iCs/>
        </w:rPr>
        <w:t xml:space="preserve"> Ese poder obró en Cristo cuando … </w:t>
      </w:r>
      <w:r w:rsidR="00EC2734">
        <w:rPr>
          <w:i/>
          <w:iCs/>
        </w:rPr>
        <w:t>“</w:t>
      </w:r>
      <w:r w:rsidRPr="00830F82">
        <w:rPr>
          <w:b/>
          <w:bCs/>
          <w:i/>
          <w:iCs/>
        </w:rPr>
        <w:t>y lo sentó</w:t>
      </w:r>
      <w:r w:rsidRPr="00830F82">
        <w:rPr>
          <w:i/>
          <w:iCs/>
        </w:rPr>
        <w:t xml:space="preserve"> a Su diestra en los lugares celestiales, </w:t>
      </w:r>
      <w:r w:rsidRPr="00830F82">
        <w:rPr>
          <w:b/>
          <w:bCs/>
          <w:i/>
          <w:iCs/>
        </w:rPr>
        <w:t>muy por encima de todo principado, autoridad, poder, dominio y de todo nombre que se nombra</w:t>
      </w:r>
      <w:r w:rsidRPr="00830F82">
        <w:rPr>
          <w:i/>
          <w:iCs/>
        </w:rPr>
        <w:t>, no solo en este siglo sino también en el venidero</w:t>
      </w:r>
      <w:r w:rsidR="00EC2734">
        <w:rPr>
          <w:i/>
          <w:iCs/>
        </w:rPr>
        <w:t>”</w:t>
      </w:r>
      <w:r w:rsidRPr="00830F82">
        <w:rPr>
          <w:i/>
          <w:iCs/>
        </w:rPr>
        <w:t>.</w:t>
      </w:r>
      <w:r w:rsidR="00130894" w:rsidRPr="00830F82">
        <w:t xml:space="preserve"> Filipenses 2:9-11</w:t>
      </w:r>
      <w:r w:rsidR="00136761" w:rsidRPr="00830F82">
        <w:t>, 1 Pedro 3:22</w:t>
      </w:r>
    </w:p>
    <w:p w14:paraId="6FE70BC4" w14:textId="0D8AC921" w:rsidR="00330D3A" w:rsidRPr="00830F82" w:rsidRDefault="00330D3A" w:rsidP="002C6261">
      <w:pPr>
        <w:pStyle w:val="Ttulo6"/>
      </w:pPr>
      <w:r w:rsidRPr="00830F82">
        <w:t>El poder de Dios que obró en Cristo al sentar</w:t>
      </w:r>
      <w:r w:rsidR="00EC2734">
        <w:t>lo</w:t>
      </w:r>
      <w:r w:rsidRPr="00830F82">
        <w:t xml:space="preserve"> a Su diestra para que l</w:t>
      </w:r>
      <w:r w:rsidR="00EC2734">
        <w:t>o</w:t>
      </w:r>
      <w:r w:rsidRPr="00830F82">
        <w:t xml:space="preserve"> diera por cabeza a la iglesia. Efesios 1:20-22</w:t>
      </w:r>
      <w:r w:rsidR="00EC2734">
        <w:t xml:space="preserve"> </w:t>
      </w:r>
      <w:r w:rsidR="0035613F">
        <w:t>“</w:t>
      </w:r>
      <w:r w:rsidR="0035613F" w:rsidRPr="00830F82">
        <w:t>después</w:t>
      </w:r>
      <w:r w:rsidRPr="00830F82">
        <w:t xml:space="preserve"> de sentarlo</w:t>
      </w:r>
      <w:r w:rsidR="00130894" w:rsidRPr="00830F82">
        <w:t>,</w:t>
      </w:r>
      <w:r w:rsidRPr="00830F82">
        <w:t xml:space="preserve"> lo sometió todo bajo los pies de Cristo </w:t>
      </w:r>
      <w:r w:rsidRPr="00830F82">
        <w:rPr>
          <w:i/>
          <w:iCs/>
        </w:rPr>
        <w:t xml:space="preserve">y </w:t>
      </w:r>
      <w:r w:rsidR="00130894" w:rsidRPr="00830F82">
        <w:rPr>
          <w:i/>
          <w:iCs/>
        </w:rPr>
        <w:t>lo dio</w:t>
      </w:r>
      <w:r w:rsidR="00130894" w:rsidRPr="00830F82">
        <w:t xml:space="preserve"> [a la iglesia]</w:t>
      </w:r>
      <w:r w:rsidRPr="00830F82">
        <w:rPr>
          <w:i/>
          <w:iCs/>
        </w:rPr>
        <w:t xml:space="preserve"> por cabeza </w:t>
      </w:r>
      <w:r w:rsidRPr="00830F82">
        <w:t>(Cristo)</w:t>
      </w:r>
      <w:r w:rsidRPr="00830F82">
        <w:rPr>
          <w:i/>
          <w:iCs/>
        </w:rPr>
        <w:t xml:space="preserve"> sobre todas las cosas a la iglesia</w:t>
      </w:r>
      <w:r w:rsidR="00EC2734">
        <w:rPr>
          <w:i/>
          <w:iCs/>
        </w:rPr>
        <w:t>”</w:t>
      </w:r>
      <w:r w:rsidRPr="00830F82">
        <w:rPr>
          <w:i/>
          <w:iCs/>
        </w:rPr>
        <w:t>.</w:t>
      </w:r>
    </w:p>
    <w:p w14:paraId="38E3B633" w14:textId="5C1E24D7" w:rsidR="00130894" w:rsidRPr="00830F82" w:rsidRDefault="00130894" w:rsidP="002C6261">
      <w:pPr>
        <w:pStyle w:val="Ttulo6"/>
      </w:pPr>
      <w:r w:rsidRPr="00830F82">
        <w:t>El poder de Dios que obró en Cristo al sentar</w:t>
      </w:r>
      <w:r w:rsidR="00EC2734">
        <w:t>lo</w:t>
      </w:r>
      <w:r w:rsidRPr="00830F82">
        <w:t xml:space="preserve"> a Su diestra para que busquemos las cosas de arriba. Colosenses 3:1-4 – </w:t>
      </w:r>
      <w:r w:rsidR="00EC2734">
        <w:t>“</w:t>
      </w:r>
      <w:r w:rsidRPr="00830F82">
        <w:rPr>
          <w:i/>
          <w:iCs/>
        </w:rPr>
        <w:t xml:space="preserve">Si ustedes, pue, han resucitado con Cristo, </w:t>
      </w:r>
      <w:r w:rsidRPr="00830F82">
        <w:rPr>
          <w:b/>
          <w:bCs/>
          <w:i/>
          <w:iCs/>
        </w:rPr>
        <w:t>busquen las cosas de arriba,</w:t>
      </w:r>
      <w:r w:rsidRPr="00830F82">
        <w:rPr>
          <w:i/>
          <w:iCs/>
        </w:rPr>
        <w:t xml:space="preserve"> donde está Cristo sentado a la diestra de Dios. … Porque ustedes han muerto, y</w:t>
      </w:r>
      <w:r w:rsidRPr="00830F82">
        <w:rPr>
          <w:b/>
          <w:bCs/>
          <w:i/>
          <w:iCs/>
        </w:rPr>
        <w:t xml:space="preserve"> su vida está escondida con Cristo</w:t>
      </w:r>
      <w:r w:rsidRPr="00830F82">
        <w:rPr>
          <w:i/>
          <w:iCs/>
        </w:rPr>
        <w:t xml:space="preserve"> en Dios</w:t>
      </w:r>
      <w:r w:rsidR="00EC2734">
        <w:rPr>
          <w:i/>
          <w:iCs/>
        </w:rPr>
        <w:t>”</w:t>
      </w:r>
      <w:r w:rsidRPr="00830F82">
        <w:rPr>
          <w:i/>
          <w:iCs/>
        </w:rPr>
        <w:t>.</w:t>
      </w:r>
      <w:r w:rsidRPr="00830F82">
        <w:t xml:space="preserve"> Filipenses 3:20.</w:t>
      </w:r>
    </w:p>
    <w:p w14:paraId="0EB116A3" w14:textId="30B82D7B" w:rsidR="00130894" w:rsidRPr="00830F82" w:rsidRDefault="00130894" w:rsidP="002C6261">
      <w:pPr>
        <w:pStyle w:val="Ttulo6"/>
      </w:pPr>
      <w:r w:rsidRPr="00830F82">
        <w:t>El poder de Dios que obró en Cristo al sentar</w:t>
      </w:r>
      <w:r w:rsidR="00EC2734">
        <w:t>lo</w:t>
      </w:r>
      <w:r w:rsidRPr="00830F82">
        <w:t xml:space="preserve"> a Su diestra para</w:t>
      </w:r>
      <w:r w:rsidR="006318B5" w:rsidRPr="00830F82">
        <w:t xml:space="preserve"> que Cristo sea nuestro Sumo Sacerdote. Hebreos 8:1b -</w:t>
      </w:r>
      <w:r w:rsidR="006318B5" w:rsidRPr="00830F82">
        <w:rPr>
          <w:i/>
          <w:iCs/>
        </w:rPr>
        <w:t xml:space="preserve"> …</w:t>
      </w:r>
      <w:r w:rsidR="00EC2734">
        <w:rPr>
          <w:i/>
          <w:iCs/>
        </w:rPr>
        <w:t>”</w:t>
      </w:r>
      <w:r w:rsidR="006318B5" w:rsidRPr="00830F82">
        <w:rPr>
          <w:i/>
          <w:iCs/>
        </w:rPr>
        <w:t xml:space="preserve"> tenemos tal </w:t>
      </w:r>
      <w:r w:rsidR="006318B5" w:rsidRPr="00830F82">
        <w:rPr>
          <w:b/>
          <w:bCs/>
          <w:i/>
          <w:iCs/>
        </w:rPr>
        <w:t>Sumo Sacerdote, que se ha sentado</w:t>
      </w:r>
      <w:r w:rsidR="006318B5" w:rsidRPr="00830F82">
        <w:rPr>
          <w:i/>
          <w:iCs/>
        </w:rPr>
        <w:t xml:space="preserve"> a la diestra del trono de la Majestad en los cielos</w:t>
      </w:r>
      <w:r w:rsidR="00EC2734">
        <w:rPr>
          <w:i/>
          <w:iCs/>
        </w:rPr>
        <w:t>”</w:t>
      </w:r>
    </w:p>
    <w:p w14:paraId="46611305" w14:textId="36B231F3" w:rsidR="00136761" w:rsidRPr="00830F82" w:rsidRDefault="00136761" w:rsidP="002C6261">
      <w:pPr>
        <w:pStyle w:val="Ttulo6"/>
      </w:pPr>
      <w:r w:rsidRPr="00830F82">
        <w:t>El poder de Dios que obró en Cristo al sentar</w:t>
      </w:r>
      <w:r w:rsidR="00EC2734">
        <w:t>lo</w:t>
      </w:r>
      <w:r w:rsidRPr="00830F82">
        <w:t xml:space="preserve"> a Su diestra para representarnos a nosotros ante Dios. Hebreos 9:24 –</w:t>
      </w:r>
      <w:r w:rsidRPr="00830F82">
        <w:rPr>
          <w:i/>
          <w:iCs/>
        </w:rPr>
        <w:t xml:space="preserve"> </w:t>
      </w:r>
      <w:r w:rsidR="00EC2734">
        <w:rPr>
          <w:i/>
          <w:iCs/>
        </w:rPr>
        <w:t>“</w:t>
      </w:r>
      <w:r w:rsidRPr="00830F82">
        <w:t>Cristo entr</w:t>
      </w:r>
      <w:r w:rsidR="00EC2734">
        <w:t>ó</w:t>
      </w:r>
      <w:r w:rsidRPr="00830F82">
        <w:t xml:space="preserve"> </w:t>
      </w:r>
      <w:r w:rsidRPr="00830F82">
        <w:rPr>
          <w:i/>
          <w:iCs/>
        </w:rPr>
        <w:t>… en el cielo mismo,</w:t>
      </w:r>
      <w:r w:rsidRPr="00830F82">
        <w:rPr>
          <w:b/>
          <w:bCs/>
          <w:i/>
          <w:iCs/>
        </w:rPr>
        <w:t xml:space="preserve"> para presentarse </w:t>
      </w:r>
      <w:r w:rsidRPr="00830F82">
        <w:rPr>
          <w:i/>
          <w:iCs/>
        </w:rPr>
        <w:t>ahora en la presencia de Dios</w:t>
      </w:r>
      <w:r w:rsidRPr="00830F82">
        <w:rPr>
          <w:b/>
          <w:bCs/>
          <w:i/>
          <w:iCs/>
        </w:rPr>
        <w:t xml:space="preserve"> por nosotros</w:t>
      </w:r>
      <w:r w:rsidR="00EC2734">
        <w:rPr>
          <w:b/>
          <w:bCs/>
          <w:i/>
          <w:iCs/>
        </w:rPr>
        <w:t>”</w:t>
      </w:r>
      <w:r w:rsidRPr="00830F82">
        <w:rPr>
          <w:b/>
          <w:bCs/>
          <w:i/>
          <w:iCs/>
        </w:rPr>
        <w:t>.</w:t>
      </w:r>
    </w:p>
    <w:p w14:paraId="33B24B7D" w14:textId="58B2BA39" w:rsidR="006318B5" w:rsidRPr="00830F82" w:rsidRDefault="006318B5" w:rsidP="002C6261">
      <w:pPr>
        <w:pStyle w:val="Ttulo6"/>
      </w:pPr>
      <w:r w:rsidRPr="00830F82">
        <w:t>El poder de Dios que obró en Cristo al sentar</w:t>
      </w:r>
      <w:r w:rsidR="00EC2734">
        <w:t>lo</w:t>
      </w:r>
      <w:r w:rsidRPr="00830F82">
        <w:t xml:space="preserve"> a Su diestra nos indica que Cristo termin</w:t>
      </w:r>
      <w:r w:rsidR="00EC2734">
        <w:t>ó</w:t>
      </w:r>
      <w:r w:rsidRPr="00830F82">
        <w:t xml:space="preserve"> la obra sacerdotal. Hebreos 10:12 </w:t>
      </w:r>
      <w:r w:rsidRPr="00830F82">
        <w:rPr>
          <w:i/>
          <w:iCs/>
        </w:rPr>
        <w:t xml:space="preserve">– </w:t>
      </w:r>
      <w:r w:rsidR="00EC2734">
        <w:rPr>
          <w:i/>
          <w:iCs/>
        </w:rPr>
        <w:t>“</w:t>
      </w:r>
      <w:r w:rsidRPr="00830F82">
        <w:rPr>
          <w:i/>
          <w:iCs/>
        </w:rPr>
        <w:t>Pero Cristo, habiendo ofrecido un solo sacrificio por los pecados para siempre, SE SENTÓ A LA DIESTRA DE DIOS</w:t>
      </w:r>
      <w:r w:rsidR="00EC2734">
        <w:rPr>
          <w:i/>
          <w:iCs/>
        </w:rPr>
        <w:t>”</w:t>
      </w:r>
      <w:r w:rsidRPr="00830F82">
        <w:rPr>
          <w:i/>
          <w:iCs/>
        </w:rPr>
        <w:t>.</w:t>
      </w:r>
    </w:p>
    <w:p w14:paraId="7BB5A045" w14:textId="0CA90423" w:rsidR="008557E9" w:rsidRPr="00830F82" w:rsidRDefault="008557E9" w:rsidP="006318B5">
      <w:pPr>
        <w:pStyle w:val="Ttulo5"/>
      </w:pPr>
      <w:r w:rsidRPr="00830F82">
        <w:lastRenderedPageBreak/>
        <w:t xml:space="preserve">La magnitud </w:t>
      </w:r>
      <w:r w:rsidR="00CD336C" w:rsidRPr="00830F82">
        <w:t xml:space="preserve">del poder de Dios obrando en Cristo en Su exaltación nos lleva a apreciar </w:t>
      </w:r>
      <w:r w:rsidR="002C6261" w:rsidRPr="00830F82">
        <w:t>este poder en nosotros, este mismo poder es para con nosotros los creyentes.</w:t>
      </w:r>
    </w:p>
    <w:p w14:paraId="03DBD3A4" w14:textId="65AEE446" w:rsidR="00BC75DF" w:rsidRPr="00830F82" w:rsidRDefault="00371BE1" w:rsidP="00BC75DF">
      <w:pPr>
        <w:pStyle w:val="Ttulo4"/>
        <w:rPr>
          <w:lang w:val="es-BO"/>
        </w:rPr>
      </w:pPr>
      <w:r w:rsidRPr="00830F82">
        <w:rPr>
          <w:lang w:val="es-BO"/>
        </w:rPr>
        <w:t xml:space="preserve">Efesios 1:21 </w:t>
      </w:r>
      <w:r w:rsidR="0035613F" w:rsidRPr="00830F82">
        <w:rPr>
          <w:lang w:val="es-BO"/>
        </w:rPr>
        <w:t>–</w:t>
      </w:r>
      <w:r w:rsidR="0035613F">
        <w:rPr>
          <w:lang w:val="es-BO"/>
        </w:rPr>
        <w:t>“</w:t>
      </w:r>
      <w:r w:rsidR="0035613F" w:rsidRPr="00830F82">
        <w:rPr>
          <w:lang w:val="es-BO"/>
        </w:rPr>
        <w:t>[</w:t>
      </w:r>
      <w:r w:rsidRPr="00830F82">
        <w:rPr>
          <w:lang w:val="es-BO"/>
        </w:rPr>
        <w:t>lo sentó]</w:t>
      </w:r>
      <w:r w:rsidRPr="00830F82">
        <w:rPr>
          <w:i/>
          <w:iCs/>
          <w:lang w:val="es-BO"/>
        </w:rPr>
        <w:t xml:space="preserve"> muy por encima de todo principado, autoridad, poder, dominio y de todo nombre que se nombra, no solo en este siglo sino también en el venidero</w:t>
      </w:r>
      <w:r w:rsidR="00A8650D">
        <w:rPr>
          <w:i/>
          <w:iCs/>
          <w:lang w:val="es-BO"/>
        </w:rPr>
        <w:t>”</w:t>
      </w:r>
      <w:r w:rsidRPr="00830F82">
        <w:rPr>
          <w:i/>
          <w:iCs/>
          <w:lang w:val="es-BO"/>
        </w:rPr>
        <w:t>.</w:t>
      </w:r>
      <w:r w:rsidRPr="00830F82">
        <w:rPr>
          <w:lang w:val="es-BO"/>
        </w:rPr>
        <w:t xml:space="preserve"> </w:t>
      </w:r>
      <w:r w:rsidR="00B07E1E" w:rsidRPr="00830F82">
        <w:rPr>
          <w:lang w:val="es-BO"/>
        </w:rPr>
        <w:t>Ahora Cristo</w:t>
      </w:r>
      <w:r w:rsidR="001B02C9" w:rsidRPr="00830F82">
        <w:rPr>
          <w:lang w:val="es-BO"/>
        </w:rPr>
        <w:t xml:space="preserve"> </w:t>
      </w:r>
      <w:r w:rsidR="00B07E1E" w:rsidRPr="00830F82">
        <w:rPr>
          <w:lang w:val="es-BO"/>
        </w:rPr>
        <w:t>está</w:t>
      </w:r>
      <w:r w:rsidR="001B02C9" w:rsidRPr="00830F82">
        <w:rPr>
          <w:lang w:val="es-BO"/>
        </w:rPr>
        <w:t xml:space="preserve"> sentado a la diestra de Dios, este es el lugar más alto de honor, nadie jamás alguien ocup</w:t>
      </w:r>
      <w:r w:rsidR="005E6E10" w:rsidRPr="00830F82">
        <w:rPr>
          <w:lang w:val="es-BO"/>
        </w:rPr>
        <w:t>ó</w:t>
      </w:r>
      <w:r w:rsidR="001B02C9" w:rsidRPr="00830F82">
        <w:rPr>
          <w:lang w:val="es-BO"/>
        </w:rPr>
        <w:t xml:space="preserve"> este lugar</w:t>
      </w:r>
      <w:r w:rsidR="00A8650D">
        <w:rPr>
          <w:lang w:val="es-BO"/>
        </w:rPr>
        <w:t>,</w:t>
      </w:r>
      <w:r w:rsidR="001B02C9" w:rsidRPr="00830F82">
        <w:rPr>
          <w:lang w:val="es-BO"/>
        </w:rPr>
        <w:t xml:space="preserve"> ni los ángeles, ni a</w:t>
      </w:r>
      <w:r w:rsidR="005E6E10" w:rsidRPr="00830F82">
        <w:rPr>
          <w:lang w:val="es-BO"/>
        </w:rPr>
        <w:t>ú</w:t>
      </w:r>
      <w:r w:rsidR="001B02C9" w:rsidRPr="00830F82">
        <w:rPr>
          <w:lang w:val="es-BO"/>
        </w:rPr>
        <w:t xml:space="preserve">n satanás. </w:t>
      </w:r>
      <w:r w:rsidR="003A7E5F" w:rsidRPr="00830F82">
        <w:rPr>
          <w:lang w:val="es-BO"/>
        </w:rPr>
        <w:t xml:space="preserve">1 </w:t>
      </w:r>
      <w:proofErr w:type="gramStart"/>
      <w:r w:rsidR="003A7E5F" w:rsidRPr="00830F82">
        <w:rPr>
          <w:lang w:val="es-BO"/>
        </w:rPr>
        <w:t>Corintios</w:t>
      </w:r>
      <w:proofErr w:type="gramEnd"/>
      <w:r w:rsidR="003A7E5F" w:rsidRPr="00830F82">
        <w:rPr>
          <w:lang w:val="es-BO"/>
        </w:rPr>
        <w:t xml:space="preserve"> 15:24-28</w:t>
      </w:r>
    </w:p>
    <w:p w14:paraId="1494DEBC" w14:textId="7E6AC2CA" w:rsidR="00B07E1E" w:rsidRPr="00830F82" w:rsidRDefault="00B07E1E" w:rsidP="00B07E1E">
      <w:pPr>
        <w:pStyle w:val="Ttulo5"/>
      </w:pPr>
      <w:r w:rsidRPr="00830F82">
        <w:t xml:space="preserve">Efesios </w:t>
      </w:r>
      <w:proofErr w:type="gramStart"/>
      <w:r w:rsidRPr="00830F82">
        <w:t>1:21a</w:t>
      </w:r>
      <w:proofErr w:type="gramEnd"/>
      <w:r w:rsidRPr="00830F82">
        <w:t xml:space="preserve"> – </w:t>
      </w:r>
      <w:r w:rsidR="00A8650D">
        <w:t>“</w:t>
      </w:r>
      <w:r w:rsidRPr="00830F82">
        <w:t xml:space="preserve">[Cristo </w:t>
      </w:r>
      <w:r w:rsidR="001D04C9" w:rsidRPr="00830F82">
        <w:t>está</w:t>
      </w:r>
      <w:r w:rsidRPr="00830F82">
        <w:t xml:space="preserve"> sentado]</w:t>
      </w:r>
      <w:r w:rsidRPr="00830F82">
        <w:rPr>
          <w:i/>
          <w:iCs/>
        </w:rPr>
        <w:t xml:space="preserve"> muy por encima de todo principado, autoridad, poder, dominio y de todo nombre que se nombra</w:t>
      </w:r>
      <w:r w:rsidR="00A8650D">
        <w:rPr>
          <w:i/>
          <w:iCs/>
        </w:rPr>
        <w:t>”</w:t>
      </w:r>
      <w:r w:rsidRPr="00830F82">
        <w:rPr>
          <w:i/>
          <w:iCs/>
        </w:rPr>
        <w:t>, …</w:t>
      </w:r>
      <w:r w:rsidRPr="00830F82">
        <w:t xml:space="preserve"> Estos pueden ser los ángeles de Dios, puede ser </w:t>
      </w:r>
      <w:r w:rsidR="00A8650D">
        <w:t>S</w:t>
      </w:r>
      <w:r w:rsidRPr="00830F82">
        <w:t>atanás y sus demonios que tomaron autoridad en el mundo, también incluye a los gobiernos humanos</w:t>
      </w:r>
      <w:r w:rsidR="00A8650D">
        <w:t>.</w:t>
      </w:r>
    </w:p>
    <w:p w14:paraId="7438F47E" w14:textId="114DD8A6" w:rsidR="00B07E1E" w:rsidRPr="00830F82" w:rsidRDefault="00B07E1E" w:rsidP="00B07E1E">
      <w:pPr>
        <w:pStyle w:val="Ttulo6"/>
      </w:pPr>
      <w:r w:rsidRPr="00830F82">
        <w:t xml:space="preserve">Cristo no </w:t>
      </w:r>
      <w:r w:rsidR="001D04C9" w:rsidRPr="00830F82">
        <w:t>está</w:t>
      </w:r>
      <w:r w:rsidRPr="00830F82">
        <w:t xml:space="preserve"> en la esfera de los principados, ni autoridades, ni poderes, ni dominios, Él está muy por encima de toda autoridad o gobierno, aun en los gobiernos que se autonombran, esto demuestra la soberanía que Dios le dio al sentarlo por encima de todos. </w:t>
      </w:r>
    </w:p>
    <w:p w14:paraId="694AC453" w14:textId="5C1974E2" w:rsidR="00B07E1E" w:rsidRPr="00830F82" w:rsidRDefault="00B07E1E" w:rsidP="00B07E1E">
      <w:pPr>
        <w:pStyle w:val="Ttulo6"/>
      </w:pPr>
      <w:r w:rsidRPr="00830F82">
        <w:t>Por eso dice en</w:t>
      </w:r>
      <w:r w:rsidR="00234EC4" w:rsidRPr="00830F82">
        <w:t>:</w:t>
      </w:r>
      <w:r w:rsidRPr="00830F82">
        <w:t xml:space="preserve"> </w:t>
      </w:r>
      <w:proofErr w:type="gramStart"/>
      <w:r w:rsidRPr="00830F82">
        <w:t>Hebreos</w:t>
      </w:r>
      <w:proofErr w:type="gramEnd"/>
      <w:r w:rsidRPr="00830F82">
        <w:t xml:space="preserve"> 1:5</w:t>
      </w:r>
      <w:r w:rsidR="00597643" w:rsidRPr="00830F82">
        <w:t xml:space="preserve"> – </w:t>
      </w:r>
      <w:r w:rsidR="00A8650D">
        <w:t>“</w:t>
      </w:r>
      <w:r w:rsidR="00597643" w:rsidRPr="00830F82">
        <w:rPr>
          <w:i/>
          <w:iCs/>
        </w:rPr>
        <w:t xml:space="preserve">Porque ¿a </w:t>
      </w:r>
      <w:r w:rsidR="00597643" w:rsidRPr="00830F82">
        <w:rPr>
          <w:b/>
          <w:bCs/>
          <w:i/>
          <w:iCs/>
        </w:rPr>
        <w:t>cuál de los ángeles dijo Dios</w:t>
      </w:r>
      <w:r w:rsidR="00597643" w:rsidRPr="00830F82">
        <w:rPr>
          <w:i/>
          <w:iCs/>
        </w:rPr>
        <w:t xml:space="preserve"> jamás: HIJO MÍO ERES TÚ, YO TE HE ENGENDRADO HOY; y otra vez: </w:t>
      </w:r>
      <w:proofErr w:type="gramStart"/>
      <w:r w:rsidR="00597643" w:rsidRPr="00830F82">
        <w:rPr>
          <w:i/>
          <w:iCs/>
        </w:rPr>
        <w:t>YO SERÉ PADRE PARA ÉL, Y ÉL SERÁ HIJO PARA MÍ</w:t>
      </w:r>
      <w:r w:rsidR="00A8650D">
        <w:rPr>
          <w:i/>
          <w:iCs/>
        </w:rPr>
        <w:t>”</w:t>
      </w:r>
      <w:r w:rsidR="00597643" w:rsidRPr="00830F82">
        <w:rPr>
          <w:i/>
          <w:iCs/>
        </w:rPr>
        <w:t>?</w:t>
      </w:r>
      <w:proofErr w:type="gramEnd"/>
      <w:r w:rsidR="00597643" w:rsidRPr="00830F82">
        <w:t xml:space="preserve"> Hebreos 1:6-7.</w:t>
      </w:r>
    </w:p>
    <w:p w14:paraId="08DD178F" w14:textId="7EC69663" w:rsidR="00597643" w:rsidRPr="00830F82" w:rsidRDefault="00597643" w:rsidP="00B07E1E">
      <w:pPr>
        <w:pStyle w:val="Ttulo6"/>
      </w:pPr>
      <w:r w:rsidRPr="00830F82">
        <w:t xml:space="preserve">Hebreos 1:8 </w:t>
      </w:r>
      <w:proofErr w:type="gramStart"/>
      <w:r w:rsidRPr="00830F82">
        <w:t>–</w:t>
      </w:r>
      <w:r w:rsidR="00A8650D">
        <w:t>“</w:t>
      </w:r>
      <w:r w:rsidRPr="00830F82">
        <w:rPr>
          <w:i/>
          <w:iCs/>
        </w:rPr>
        <w:t xml:space="preserve"> Pero</w:t>
      </w:r>
      <w:proofErr w:type="gramEnd"/>
      <w:r w:rsidRPr="00830F82">
        <w:rPr>
          <w:i/>
          <w:iCs/>
        </w:rPr>
        <w:t xml:space="preserve"> del </w:t>
      </w:r>
      <w:r w:rsidRPr="00830F82">
        <w:rPr>
          <w:b/>
          <w:bCs/>
          <w:i/>
          <w:iCs/>
        </w:rPr>
        <w:t>Hijo dice</w:t>
      </w:r>
      <w:r w:rsidRPr="00830F82">
        <w:rPr>
          <w:i/>
          <w:iCs/>
        </w:rPr>
        <w:t>: TU TRONO, OH DIOS ES POR LOS SIGLOS DE LOS SIGLOS, Y CENTRO DE EQUIDAD ES EL CENTRO DE TU REINO</w:t>
      </w:r>
      <w:r w:rsidR="00A8650D">
        <w:rPr>
          <w:i/>
          <w:iCs/>
        </w:rPr>
        <w:t>”</w:t>
      </w:r>
      <w:r w:rsidRPr="00830F82">
        <w:rPr>
          <w:i/>
          <w:iCs/>
        </w:rPr>
        <w:t xml:space="preserve">. </w:t>
      </w:r>
      <w:r w:rsidRPr="00830F82">
        <w:t>Hebreos 1:9-12.</w:t>
      </w:r>
    </w:p>
    <w:p w14:paraId="68F2C53F" w14:textId="726A5385" w:rsidR="00597643" w:rsidRPr="00830F82" w:rsidRDefault="00597643" w:rsidP="00B07E1E">
      <w:pPr>
        <w:pStyle w:val="Ttulo6"/>
      </w:pPr>
      <w:r w:rsidRPr="00830F82">
        <w:t xml:space="preserve">Hebreos 1:13 – </w:t>
      </w:r>
      <w:r w:rsidR="00A8650D">
        <w:t>“</w:t>
      </w:r>
      <w:r w:rsidRPr="00830F82">
        <w:rPr>
          <w:i/>
          <w:iCs/>
        </w:rPr>
        <w:t>Pero, ¿</w:t>
      </w:r>
      <w:r w:rsidRPr="00830F82">
        <w:rPr>
          <w:b/>
          <w:bCs/>
          <w:i/>
          <w:iCs/>
        </w:rPr>
        <w:t>a cuál de los ángeles jamás ha dicho Dios:</w:t>
      </w:r>
      <w:r w:rsidRPr="00830F82">
        <w:rPr>
          <w:i/>
          <w:iCs/>
        </w:rPr>
        <w:t xml:space="preserve"> SIENTATE A MI DIESTRA HASTA QUE PONGA A TUS ENEMIGOS POR ESTRADO DE TUS PIES</w:t>
      </w:r>
      <w:r w:rsidR="00A8650D">
        <w:rPr>
          <w:i/>
          <w:iCs/>
        </w:rPr>
        <w:t>”</w:t>
      </w:r>
      <w:r w:rsidRPr="00830F82">
        <w:rPr>
          <w:i/>
          <w:iCs/>
        </w:rPr>
        <w:t>?</w:t>
      </w:r>
      <w:r w:rsidRPr="00830F82">
        <w:t xml:space="preserve"> </w:t>
      </w:r>
    </w:p>
    <w:p w14:paraId="788AE007" w14:textId="550DD1C3" w:rsidR="003A7E5F" w:rsidRPr="00830F82" w:rsidRDefault="003A7E5F" w:rsidP="00B07E1E">
      <w:pPr>
        <w:pStyle w:val="Ttulo6"/>
      </w:pPr>
      <w:r w:rsidRPr="00830F82">
        <w:t>Pablo en Colosenses 1:15-18 habl</w:t>
      </w:r>
      <w:r w:rsidR="00A8650D">
        <w:t>ó</w:t>
      </w:r>
      <w:r w:rsidRPr="00830F82">
        <w:t xml:space="preserve"> de toda la preeminencia que tiene Cristo ahora, esto incluye a principado</w:t>
      </w:r>
      <w:r w:rsidR="00A8650D">
        <w:t>s</w:t>
      </w:r>
      <w:r w:rsidRPr="00830F82">
        <w:t xml:space="preserve">, autoridad, poder, dominio, y de todo nombre que se nombra; </w:t>
      </w:r>
      <w:r w:rsidRPr="00830F82">
        <w:rPr>
          <w:b/>
          <w:bCs/>
          <w:i/>
          <w:iCs/>
        </w:rPr>
        <w:t xml:space="preserve">a fin de que Él tenga en </w:t>
      </w:r>
      <w:proofErr w:type="gramStart"/>
      <w:r w:rsidRPr="00830F82">
        <w:rPr>
          <w:b/>
          <w:bCs/>
          <w:i/>
          <w:iCs/>
        </w:rPr>
        <w:t>todo la prima</w:t>
      </w:r>
      <w:r w:rsidR="00A8650D">
        <w:rPr>
          <w:b/>
          <w:bCs/>
          <w:i/>
          <w:iCs/>
        </w:rPr>
        <w:t>cí</w:t>
      </w:r>
      <w:r w:rsidRPr="00830F82">
        <w:rPr>
          <w:b/>
          <w:bCs/>
          <w:i/>
          <w:iCs/>
        </w:rPr>
        <w:t>a</w:t>
      </w:r>
      <w:proofErr w:type="gramEnd"/>
      <w:r w:rsidRPr="00830F82">
        <w:rPr>
          <w:i/>
          <w:iCs/>
        </w:rPr>
        <w:t>.</w:t>
      </w:r>
      <w:r w:rsidRPr="00830F82">
        <w:t xml:space="preserve"> </w:t>
      </w:r>
    </w:p>
    <w:p w14:paraId="388A374B" w14:textId="657E0DDB" w:rsidR="00BC75DF" w:rsidRPr="00830F82" w:rsidRDefault="003A7E5F" w:rsidP="00BC75DF">
      <w:pPr>
        <w:pStyle w:val="Ttulo5"/>
      </w:pPr>
      <w:r w:rsidRPr="00830F82">
        <w:t xml:space="preserve">Efesios 1:21 – </w:t>
      </w:r>
      <w:r w:rsidR="00A8650D">
        <w:t>“</w:t>
      </w:r>
      <w:r w:rsidRPr="00830F82">
        <w:t>[Cristo está sentado]</w:t>
      </w:r>
      <w:r w:rsidRPr="00830F82">
        <w:rPr>
          <w:i/>
          <w:iCs/>
        </w:rPr>
        <w:t xml:space="preserve"> muy por encima de todo principado, autoridad, poder, dominio y de todo nombre que se nombra, </w:t>
      </w:r>
      <w:r w:rsidRPr="00830F82">
        <w:rPr>
          <w:b/>
          <w:bCs/>
          <w:i/>
          <w:iCs/>
        </w:rPr>
        <w:t>no solo en este siglo sino también en el venidero</w:t>
      </w:r>
      <w:r w:rsidR="00A8650D">
        <w:rPr>
          <w:b/>
          <w:bCs/>
          <w:i/>
          <w:iCs/>
        </w:rPr>
        <w:t>”</w:t>
      </w:r>
      <w:r w:rsidRPr="00830F82">
        <w:rPr>
          <w:b/>
          <w:bCs/>
          <w:i/>
          <w:iCs/>
        </w:rPr>
        <w:t>.</w:t>
      </w:r>
      <w:r w:rsidRPr="00830F82">
        <w:t xml:space="preserve"> Cristo </w:t>
      </w:r>
      <w:r w:rsidR="009A758E" w:rsidRPr="00830F82">
        <w:t>está</w:t>
      </w:r>
      <w:r w:rsidRPr="00830F82">
        <w:t xml:space="preserve"> sentado en el lugar de honor no solo por un per</w:t>
      </w:r>
      <w:r w:rsidR="005E6E10" w:rsidRPr="00830F82">
        <w:t>í</w:t>
      </w:r>
      <w:r w:rsidRPr="00830F82">
        <w:t>odo de tiempo, ni tampoco mientras dure este mundo</w:t>
      </w:r>
      <w:r w:rsidR="00A8650D">
        <w:t>,</w:t>
      </w:r>
      <w:r w:rsidRPr="00830F82">
        <w:t xml:space="preserve"> sino para siempre.</w:t>
      </w:r>
    </w:p>
    <w:p w14:paraId="14490586" w14:textId="0D456F34" w:rsidR="003A7E5F" w:rsidRPr="00830F82" w:rsidRDefault="00E706AC" w:rsidP="003A7E5F">
      <w:pPr>
        <w:pStyle w:val="Ttulo6"/>
      </w:pPr>
      <w:r w:rsidRPr="00830F82">
        <w:t>No solo e</w:t>
      </w:r>
      <w:r w:rsidR="003A7E5F" w:rsidRPr="00830F82">
        <w:t>n este siglo o también se puede decir</w:t>
      </w:r>
      <w:r w:rsidRPr="00830F82">
        <w:t>: no solo en este mundo sino también en el mundo venidero. El mundo venidero se refiere al Reino de Cristo que empezar</w:t>
      </w:r>
      <w:r w:rsidR="00A8650D">
        <w:t>á</w:t>
      </w:r>
      <w:r w:rsidRPr="00830F82">
        <w:t xml:space="preserve"> con la Segunda Venida de Cristo</w:t>
      </w:r>
      <w:r w:rsidR="00A8650D">
        <w:t xml:space="preserve"> </w:t>
      </w:r>
      <w:r w:rsidR="00351D82">
        <w:t xml:space="preserve">y </w:t>
      </w:r>
      <w:r w:rsidR="00351D82" w:rsidRPr="00830F82">
        <w:t>va</w:t>
      </w:r>
      <w:r w:rsidRPr="00830F82">
        <w:t xml:space="preserve"> reinar por mil años. Porque el mundo venidero fue sujetado a Cristo. leer </w:t>
      </w:r>
      <w:proofErr w:type="gramStart"/>
      <w:r w:rsidR="00E8071D" w:rsidRPr="00830F82">
        <w:t>Hebreos</w:t>
      </w:r>
      <w:proofErr w:type="gramEnd"/>
      <w:r w:rsidRPr="00830F82">
        <w:t xml:space="preserve"> 2:5</w:t>
      </w:r>
    </w:p>
    <w:p w14:paraId="0DA7CF5E" w14:textId="3C781DD0" w:rsidR="00BC75DF" w:rsidRPr="00830F82" w:rsidRDefault="00E706AC" w:rsidP="00BC75DF">
      <w:pPr>
        <w:pStyle w:val="Ttulo6"/>
      </w:pPr>
      <w:r w:rsidRPr="00830F82">
        <w:t>Cuando Cristo venga a reinar</w:t>
      </w:r>
      <w:r w:rsidR="00A8650D">
        <w:t>,</w:t>
      </w:r>
      <w:r w:rsidRPr="00830F82">
        <w:t xml:space="preserve"> todo enemigo será sometido bajo Su autoridad, el </w:t>
      </w:r>
      <w:r w:rsidR="00341F5A">
        <w:t>A</w:t>
      </w:r>
      <w:r w:rsidRPr="00830F82">
        <w:t xml:space="preserve">nticristo, </w:t>
      </w:r>
      <w:r w:rsidR="00A8650D">
        <w:t>S</w:t>
      </w:r>
      <w:r w:rsidRPr="00830F82">
        <w:t xml:space="preserve">atanás y el </w:t>
      </w:r>
      <w:r w:rsidR="00341F5A">
        <w:t>ú</w:t>
      </w:r>
      <w:r w:rsidRPr="00830F82">
        <w:t xml:space="preserve">ltimo enemigo la muerte. 1 </w:t>
      </w:r>
      <w:proofErr w:type="gramStart"/>
      <w:r w:rsidRPr="00830F82">
        <w:t>Corintios</w:t>
      </w:r>
      <w:proofErr w:type="gramEnd"/>
      <w:r w:rsidRPr="00830F82">
        <w:t xml:space="preserve"> 15:26, </w:t>
      </w:r>
      <w:r w:rsidR="009003D2" w:rsidRPr="00830F82">
        <w:t>53-56; Apocalipsis 20:13-14.</w:t>
      </w:r>
    </w:p>
    <w:p w14:paraId="611F6B36" w14:textId="22EFD32D" w:rsidR="00371BE1" w:rsidRPr="00830F82" w:rsidRDefault="00371BE1" w:rsidP="00583DF3">
      <w:pPr>
        <w:pStyle w:val="Ttulo3"/>
      </w:pPr>
      <w:r w:rsidRPr="00830F82">
        <w:t xml:space="preserve">Efesios 1:22-23 </w:t>
      </w:r>
      <w:r w:rsidR="00583DF3" w:rsidRPr="00830F82">
        <w:t>–</w:t>
      </w:r>
      <w:r w:rsidRPr="00830F82">
        <w:t xml:space="preserve"> </w:t>
      </w:r>
      <w:r w:rsidR="00583DF3" w:rsidRPr="00830F82">
        <w:t xml:space="preserve">Cristo </w:t>
      </w:r>
      <w:r w:rsidR="00341F5A">
        <w:t xml:space="preserve">está </w:t>
      </w:r>
      <w:r w:rsidR="00583DF3" w:rsidRPr="00830F82">
        <w:t xml:space="preserve">sentado a la diestra de Dios, todo </w:t>
      </w:r>
      <w:r w:rsidR="00F464AF" w:rsidRPr="00830F82">
        <w:t>está</w:t>
      </w:r>
      <w:r w:rsidR="00583DF3" w:rsidRPr="00830F82">
        <w:t xml:space="preserve"> sometido bajo sus pies</w:t>
      </w:r>
      <w:r w:rsidR="00DA4772" w:rsidRPr="00830F82">
        <w:t xml:space="preserve"> no solo en este siglo</w:t>
      </w:r>
      <w:r w:rsidR="00341F5A">
        <w:t>,</w:t>
      </w:r>
      <w:r w:rsidR="00DA4772" w:rsidRPr="00830F82">
        <w:t xml:space="preserve"> sino también en el mundo venidero</w:t>
      </w:r>
      <w:r w:rsidR="00583DF3" w:rsidRPr="00830F82">
        <w:t xml:space="preserve">. </w:t>
      </w:r>
      <w:r w:rsidR="00AF3C11" w:rsidRPr="00830F82">
        <w:t>Pero,</w:t>
      </w:r>
      <w:r w:rsidR="00583DF3" w:rsidRPr="00830F82">
        <w:t xml:space="preserve"> aunque todo </w:t>
      </w:r>
      <w:r w:rsidR="00AF3C11" w:rsidRPr="00830F82">
        <w:t>está</w:t>
      </w:r>
      <w:r w:rsidR="00583DF3" w:rsidRPr="00830F82">
        <w:t xml:space="preserve"> sometido bajo sus pies, Cristo es la cabeza de la iglesia la cuál es Su cuerpo que llena todo. </w:t>
      </w:r>
    </w:p>
    <w:p w14:paraId="30D9970A" w14:textId="0C57A159" w:rsidR="00AF3C11" w:rsidRPr="00830F82" w:rsidRDefault="00AF3C11" w:rsidP="00AF3C11">
      <w:pPr>
        <w:pStyle w:val="Ttulo4"/>
        <w:rPr>
          <w:lang w:val="es-BO"/>
        </w:rPr>
      </w:pPr>
      <w:r w:rsidRPr="00830F82">
        <w:rPr>
          <w:lang w:val="es-BO"/>
        </w:rPr>
        <w:lastRenderedPageBreak/>
        <w:t xml:space="preserve">Efesio 1:22 – </w:t>
      </w:r>
      <w:r w:rsidR="006F6425">
        <w:rPr>
          <w:lang w:val="es-BO"/>
        </w:rPr>
        <w:t>“</w:t>
      </w:r>
      <w:r w:rsidRPr="00830F82">
        <w:rPr>
          <w:i/>
          <w:iCs/>
          <w:lang w:val="es-BO"/>
        </w:rPr>
        <w:t xml:space="preserve">Y todo lo sometió bajo Sus pies, y a Él </w:t>
      </w:r>
      <w:r w:rsidRPr="00830F82">
        <w:rPr>
          <w:lang w:val="es-BO"/>
        </w:rPr>
        <w:t>(Cristo)</w:t>
      </w:r>
      <w:r w:rsidRPr="00830F82">
        <w:rPr>
          <w:i/>
          <w:iCs/>
          <w:lang w:val="es-BO"/>
        </w:rPr>
        <w:t xml:space="preserve"> lo dio por cabeza sobre todas las cosas a la iglesia</w:t>
      </w:r>
      <w:r w:rsidR="006F6425">
        <w:rPr>
          <w:i/>
          <w:iCs/>
          <w:lang w:val="es-BO"/>
        </w:rPr>
        <w:t>”</w:t>
      </w:r>
      <w:r w:rsidR="0059007C" w:rsidRPr="00830F82">
        <w:rPr>
          <w:i/>
          <w:iCs/>
          <w:lang w:val="es-BO"/>
        </w:rPr>
        <w:t>.</w:t>
      </w:r>
      <w:r w:rsidRPr="00830F82">
        <w:rPr>
          <w:lang w:val="es-BO"/>
        </w:rPr>
        <w:t xml:space="preserve"> </w:t>
      </w:r>
      <w:r w:rsidR="0059007C" w:rsidRPr="00830F82">
        <w:rPr>
          <w:lang w:val="es-BO"/>
        </w:rPr>
        <w:t>Después de decir que todos los poderes del mundo están sometidos a Cristo, Pablo nos dice que Cristo es la cabeza de Su iglesia.</w:t>
      </w:r>
    </w:p>
    <w:p w14:paraId="1014BE77" w14:textId="55F1FD3C" w:rsidR="0059007C" w:rsidRPr="00830F82" w:rsidRDefault="0059007C" w:rsidP="0059007C">
      <w:pPr>
        <w:pStyle w:val="Ttulo5"/>
      </w:pPr>
      <w:r w:rsidRPr="00830F82">
        <w:t xml:space="preserve">Jesús le dijo a Pedro en Mateo 16:18b – </w:t>
      </w:r>
      <w:r w:rsidR="006F6425">
        <w:t>“</w:t>
      </w:r>
      <w:r w:rsidRPr="00830F82">
        <w:rPr>
          <w:i/>
          <w:iCs/>
        </w:rPr>
        <w:t xml:space="preserve">sobre esta roca </w:t>
      </w:r>
      <w:r w:rsidRPr="00830F82">
        <w:t>(Cristo)</w:t>
      </w:r>
      <w:r w:rsidRPr="00830F82">
        <w:rPr>
          <w:i/>
          <w:iCs/>
        </w:rPr>
        <w:t xml:space="preserve"> edificaré Mi iglesia; y las puertas del Hades no prevalecerán contra ella</w:t>
      </w:r>
      <w:r w:rsidR="006F6425">
        <w:rPr>
          <w:i/>
          <w:iCs/>
        </w:rPr>
        <w:t>”</w:t>
      </w:r>
      <w:r w:rsidRPr="00830F82">
        <w:rPr>
          <w:i/>
          <w:iCs/>
        </w:rPr>
        <w:t>.</w:t>
      </w:r>
      <w:r w:rsidRPr="00830F82">
        <w:t xml:space="preserve"> Ahora sabiendo que Cristo </w:t>
      </w:r>
      <w:r w:rsidR="009A758E" w:rsidRPr="00830F82">
        <w:t>está</w:t>
      </w:r>
      <w:r w:rsidRPr="00830F82">
        <w:t xml:space="preserve"> sentado a la diestra de Dios, la iglesia puede vivir confiad</w:t>
      </w:r>
      <w:r w:rsidR="006F6425">
        <w:t>a</w:t>
      </w:r>
      <w:r w:rsidRPr="00830F82">
        <w:t xml:space="preserve"> porque Cristo es su cabeza, Cristo </w:t>
      </w:r>
      <w:r w:rsidR="009A758E" w:rsidRPr="00830F82">
        <w:t>está</w:t>
      </w:r>
      <w:r w:rsidRPr="00830F82">
        <w:t xml:space="preserve"> edificando Su iglesia, Su propio cuerpo. Ciertamente las puertas del Hades no prevalecerán</w:t>
      </w:r>
      <w:r w:rsidR="006F6425">
        <w:t xml:space="preserve"> contra ella</w:t>
      </w:r>
      <w:r w:rsidRPr="00830F82">
        <w:t>.</w:t>
      </w:r>
    </w:p>
    <w:p w14:paraId="4609BA25" w14:textId="397040CB" w:rsidR="00D05F09" w:rsidRPr="00830F82" w:rsidRDefault="00D05F09" w:rsidP="00D05F09">
      <w:pPr>
        <w:pStyle w:val="Ttulo5"/>
      </w:pPr>
      <w:r w:rsidRPr="00830F82">
        <w:rPr>
          <w:b/>
          <w:bCs/>
        </w:rPr>
        <w:t>La iglesia</w:t>
      </w:r>
      <w:r w:rsidRPr="00830F82">
        <w:t xml:space="preserve"> ocupa un lugar de honor ahora mismo </w:t>
      </w:r>
      <w:r w:rsidRPr="00830F82">
        <w:rPr>
          <w:b/>
          <w:bCs/>
        </w:rPr>
        <w:t>para Cristo</w:t>
      </w:r>
      <w:r w:rsidRPr="00830F82">
        <w:t xml:space="preserve">, Su cuerpo. </w:t>
      </w:r>
      <w:r w:rsidR="006F6425">
        <w:t xml:space="preserve">EL resto, </w:t>
      </w:r>
      <w:r w:rsidRPr="00830F82">
        <w:t>como principados, autoridades, poderes, dominios, y cualquier nombre que se nombra están sometidos bajo Sus pies, Su autoridad suprema. Pero la iglesia no está sometida bajo Sus pies, al contrario, Cristo ama a Su iglesia, Su cuerpo. Efesios 5:25-27</w:t>
      </w:r>
    </w:p>
    <w:p w14:paraId="3962E4AF" w14:textId="20A450C3" w:rsidR="00FF28A8" w:rsidRPr="00830F82" w:rsidRDefault="00AF3C11" w:rsidP="00FF28A8">
      <w:pPr>
        <w:pStyle w:val="Ttulo4"/>
        <w:rPr>
          <w:lang w:val="es-BO"/>
        </w:rPr>
      </w:pPr>
      <w:r w:rsidRPr="00830F82">
        <w:rPr>
          <w:lang w:val="es-BO"/>
        </w:rPr>
        <w:t xml:space="preserve">Efesios 1:23 </w:t>
      </w:r>
      <w:r w:rsidR="006F6425" w:rsidRPr="00830F82">
        <w:rPr>
          <w:lang w:val="es-BO"/>
        </w:rPr>
        <w:t>–</w:t>
      </w:r>
      <w:r w:rsidR="006F6425">
        <w:rPr>
          <w:lang w:val="es-BO"/>
        </w:rPr>
        <w:t>“</w:t>
      </w:r>
      <w:r w:rsidR="006F6425" w:rsidRPr="00830F82">
        <w:rPr>
          <w:lang w:val="es-BO"/>
        </w:rPr>
        <w:t>[</w:t>
      </w:r>
      <w:r w:rsidRPr="00830F82">
        <w:rPr>
          <w:lang w:val="es-BO"/>
        </w:rPr>
        <w:t>la iglesia]</w:t>
      </w:r>
      <w:r w:rsidRPr="00830F82">
        <w:rPr>
          <w:i/>
          <w:iCs/>
          <w:lang w:val="es-BO"/>
        </w:rPr>
        <w:t xml:space="preserve"> la cuál es Su cuerpo, la plenitud de Aquel que lo llena todo en todo</w:t>
      </w:r>
      <w:r w:rsidR="006F6425">
        <w:rPr>
          <w:i/>
          <w:iCs/>
          <w:lang w:val="es-BO"/>
        </w:rPr>
        <w:t>”</w:t>
      </w:r>
      <w:r w:rsidRPr="00830F82">
        <w:rPr>
          <w:i/>
          <w:iCs/>
          <w:lang w:val="es-BO"/>
        </w:rPr>
        <w:t>.</w:t>
      </w:r>
      <w:r w:rsidRPr="00830F82">
        <w:rPr>
          <w:lang w:val="es-BO"/>
        </w:rPr>
        <w:t xml:space="preserve"> </w:t>
      </w:r>
      <w:r w:rsidR="00D05F09" w:rsidRPr="00830F82">
        <w:rPr>
          <w:lang w:val="es-BO"/>
        </w:rPr>
        <w:t>Cristo no está aquí en la tierra, pero Su cuerpo la iglesia si está aquí en la tierra que llena todo en todos.</w:t>
      </w:r>
    </w:p>
    <w:p w14:paraId="0100879D" w14:textId="6D3EF5B4" w:rsidR="00D05F09" w:rsidRPr="00830F82" w:rsidRDefault="00FF28A8" w:rsidP="00D05F09">
      <w:pPr>
        <w:pStyle w:val="Ttulo5"/>
      </w:pPr>
      <w:r w:rsidRPr="00830F82">
        <w:t>Cristo llena todo a través de creyentes bautizados en el cuerpo de Cristo que están esparcidos por todo el mundo entero. El mundo verá a Cristo en todo lugar a través de las iglesias locales reunidos en todos los lugares e</w:t>
      </w:r>
      <w:r w:rsidR="006F6425">
        <w:t>n el planeta</w:t>
      </w:r>
      <w:r w:rsidRPr="00830F82">
        <w:t xml:space="preserve"> </w:t>
      </w:r>
      <w:r w:rsidR="006F6425">
        <w:t>T</w:t>
      </w:r>
      <w:r w:rsidRPr="00830F82">
        <w:t>ierra.</w:t>
      </w:r>
      <w:r w:rsidR="00460F88" w:rsidRPr="00830F82">
        <w:t xml:space="preserve"> Apocalipsis 1:4, 11.</w:t>
      </w:r>
    </w:p>
    <w:p w14:paraId="2E37D306" w14:textId="7C0F512A" w:rsidR="00FF28A8" w:rsidRPr="00830F82" w:rsidRDefault="005E6E10" w:rsidP="00FF28A8">
      <w:pPr>
        <w:pStyle w:val="Ttulo5"/>
      </w:pPr>
      <w:r w:rsidRPr="00830F82">
        <w:t xml:space="preserve">En Mateo 16:18 </w:t>
      </w:r>
      <w:r w:rsidR="00FF28A8" w:rsidRPr="00830F82">
        <w:t>Cristo habl</w:t>
      </w:r>
      <w:r w:rsidRPr="00830F82">
        <w:t>ó</w:t>
      </w:r>
      <w:r w:rsidR="00FF28A8" w:rsidRPr="00830F82">
        <w:t xml:space="preserve"> de Una iglesia, no de iglesias. Los que forman parte de la iglesia de Cristo, Su cuerpo son aquellos que creyeron o creerán en el evangelio, ellos mismos son bautizados con el bautismo espiritual en el cuerpo de Cristo.</w:t>
      </w:r>
      <w:r w:rsidR="00617DB6" w:rsidRPr="00830F82">
        <w:t xml:space="preserve"> </w:t>
      </w:r>
      <w:r w:rsidR="00460F88" w:rsidRPr="00830F82">
        <w:t xml:space="preserve">1 </w:t>
      </w:r>
      <w:proofErr w:type="gramStart"/>
      <w:r w:rsidR="00460F88" w:rsidRPr="00830F82">
        <w:t>Corintios</w:t>
      </w:r>
      <w:proofErr w:type="gramEnd"/>
      <w:r w:rsidR="00460F88" w:rsidRPr="00830F82">
        <w:t xml:space="preserve"> 3:16-17; 6:15, 19-20; </w:t>
      </w:r>
    </w:p>
    <w:p w14:paraId="3C54A28F" w14:textId="042E2785" w:rsidR="00CF0487" w:rsidRPr="00830F82" w:rsidRDefault="00617DB6" w:rsidP="00E8071D">
      <w:pPr>
        <w:pStyle w:val="Ttulo5"/>
      </w:pPr>
      <w:r w:rsidRPr="00830F82">
        <w:t xml:space="preserve">También Cristo llena </w:t>
      </w:r>
      <w:r w:rsidR="006F6425">
        <w:t>a</w:t>
      </w:r>
      <w:r w:rsidRPr="00830F82">
        <w:t xml:space="preserve"> todos, los creyentes están en Cristo y en Él están completos. Colosenses</w:t>
      </w:r>
      <w:r w:rsidR="00DA5CE4" w:rsidRPr="00830F82">
        <w:t xml:space="preserve"> 1:27;</w:t>
      </w:r>
      <w:r w:rsidRPr="00830F82">
        <w:t xml:space="preserve"> 2:10</w:t>
      </w:r>
      <w:r w:rsidR="00DA5CE4" w:rsidRPr="00830F82">
        <w:t>.</w:t>
      </w:r>
    </w:p>
    <w:p w14:paraId="68A9769F" w14:textId="6EAF596A" w:rsidR="003A0EC7" w:rsidRPr="00830F82" w:rsidRDefault="003A0EC7" w:rsidP="003A0EC7">
      <w:pPr>
        <w:pStyle w:val="Ttulo1"/>
      </w:pPr>
      <w:r w:rsidRPr="00830F82">
        <w:t xml:space="preserve">Efesios 2:1-10 – La </w:t>
      </w:r>
      <w:r w:rsidR="009E7F5A" w:rsidRPr="00830F82">
        <w:t>Salvación</w:t>
      </w:r>
      <w:r w:rsidRPr="00830F82">
        <w:t xml:space="preserve"> para todos solo por la </w:t>
      </w:r>
      <w:r w:rsidR="009E7F5A" w:rsidRPr="00830F82">
        <w:t>G</w:t>
      </w:r>
      <w:r w:rsidRPr="00830F82">
        <w:t>racia de Dios.</w:t>
      </w:r>
    </w:p>
    <w:p w14:paraId="1F6F519F" w14:textId="48AF71BD" w:rsidR="003A0EC7" w:rsidRPr="00830F82" w:rsidRDefault="003D5ED1" w:rsidP="003A0EC7">
      <w:pPr>
        <w:pStyle w:val="Ttulo2"/>
      </w:pPr>
      <w:r w:rsidRPr="00830F82">
        <w:t>Efesios 2:1-3 – Nuestra vida pasada antes de ser salvos por gracia.</w:t>
      </w:r>
    </w:p>
    <w:p w14:paraId="7C895405" w14:textId="4B5AF5DB" w:rsidR="00DB1CA1" w:rsidRPr="00830F82" w:rsidRDefault="00144B18" w:rsidP="00DB1CA1">
      <w:pPr>
        <w:pStyle w:val="Ttulo3"/>
      </w:pPr>
      <w:r w:rsidRPr="00830F82">
        <w:t xml:space="preserve">Efesios 2:1-3 – </w:t>
      </w:r>
      <w:r w:rsidR="00DB1CA1" w:rsidRPr="00830F82">
        <w:t xml:space="preserve">Pablo en estos tres versículos usa los verbos en tiempo pasado, por lo cual entendemos que no </w:t>
      </w:r>
      <w:r w:rsidR="00002689" w:rsidRPr="00830F82">
        <w:t>está</w:t>
      </w:r>
      <w:r w:rsidR="00DB1CA1" w:rsidRPr="00830F82">
        <w:t xml:space="preserve"> hablando de los incrédulos, ni tampoco </w:t>
      </w:r>
      <w:r w:rsidR="00002689" w:rsidRPr="00830F82">
        <w:t>está</w:t>
      </w:r>
      <w:r w:rsidR="00DB1CA1" w:rsidRPr="00830F82">
        <w:t xml:space="preserve"> hablando de una realidad presente de los creyentes</w:t>
      </w:r>
      <w:r w:rsidRPr="00830F82">
        <w:t>. Pablo quiere mostrar c</w:t>
      </w:r>
      <w:r w:rsidR="00AC34C0">
        <w:t>ó</w:t>
      </w:r>
      <w:r w:rsidRPr="00830F82">
        <w:t>mo</w:t>
      </w:r>
      <w:r w:rsidR="00AC34C0">
        <w:t xml:space="preserve"> tanto</w:t>
      </w:r>
      <w:r w:rsidRPr="00830F82">
        <w:t xml:space="preserve"> los gentiles (</w:t>
      </w:r>
      <w:r w:rsidRPr="00830F82">
        <w:rPr>
          <w:i/>
          <w:iCs/>
        </w:rPr>
        <w:t>ustedes</w:t>
      </w:r>
      <w:proofErr w:type="gramStart"/>
      <w:r w:rsidRPr="00830F82">
        <w:t xml:space="preserve">) </w:t>
      </w:r>
      <w:r w:rsidR="00AC34C0">
        <w:t>,</w:t>
      </w:r>
      <w:proofErr w:type="gramEnd"/>
      <w:r w:rsidR="00AC34C0">
        <w:t xml:space="preserve"> como </w:t>
      </w:r>
      <w:r w:rsidRPr="00830F82">
        <w:t>los judíos (</w:t>
      </w:r>
      <w:r w:rsidRPr="00830F82">
        <w:rPr>
          <w:i/>
          <w:iCs/>
        </w:rPr>
        <w:t>nosotros</w:t>
      </w:r>
      <w:r w:rsidRPr="00830F82">
        <w:t>) estaban muertos y necesitados de un Salvador.</w:t>
      </w:r>
    </w:p>
    <w:p w14:paraId="30167992" w14:textId="3A923760" w:rsidR="003D5ED1" w:rsidRPr="00830F82" w:rsidRDefault="005430FA" w:rsidP="003D5ED1">
      <w:pPr>
        <w:pStyle w:val="Ttulo3"/>
      </w:pPr>
      <w:r w:rsidRPr="00830F82">
        <w:t xml:space="preserve">Efesios 2:1 – </w:t>
      </w:r>
      <w:r w:rsidR="00AC34C0">
        <w:t>“</w:t>
      </w:r>
      <w:r w:rsidRPr="00830F82">
        <w:rPr>
          <w:i/>
          <w:iCs/>
        </w:rPr>
        <w:t>Y Él les dio vida a ustedes, que estaban muertos en sus delitos y pecados,</w:t>
      </w:r>
      <w:r w:rsidRPr="00830F82">
        <w:t xml:space="preserve"> Dios nos dio vida justamente con Cristo</w:t>
      </w:r>
      <w:r w:rsidR="00AC34C0">
        <w:t>”</w:t>
      </w:r>
      <w:r w:rsidRPr="00830F82">
        <w:t xml:space="preserve"> Efesios 2:5. Porque estábamos muertos, ocupados en nuestros delitos y pecados.</w:t>
      </w:r>
    </w:p>
    <w:p w14:paraId="201F6C60" w14:textId="32C52237" w:rsidR="005430FA" w:rsidRPr="00830F82" w:rsidRDefault="005430FA" w:rsidP="005430FA">
      <w:pPr>
        <w:pStyle w:val="Ttulo4"/>
        <w:rPr>
          <w:lang w:val="es-BO"/>
        </w:rPr>
      </w:pPr>
      <w:r w:rsidRPr="00830F82">
        <w:rPr>
          <w:lang w:val="es-BO"/>
        </w:rPr>
        <w:t xml:space="preserve">Efesios 2:1 – </w:t>
      </w:r>
      <w:r w:rsidR="00AC34C0">
        <w:rPr>
          <w:lang w:val="es-BO"/>
        </w:rPr>
        <w:t>“</w:t>
      </w:r>
      <w:r w:rsidRPr="00830F82">
        <w:rPr>
          <w:i/>
          <w:iCs/>
          <w:lang w:val="es-BO"/>
        </w:rPr>
        <w:t xml:space="preserve">Y Él les dio vida a ustedes, que estaban </w:t>
      </w:r>
      <w:r w:rsidRPr="00830F82">
        <w:rPr>
          <w:b/>
          <w:bCs/>
          <w:i/>
          <w:iCs/>
          <w:lang w:val="es-BO"/>
        </w:rPr>
        <w:t>muertos</w:t>
      </w:r>
      <w:r w:rsidRPr="00830F82">
        <w:rPr>
          <w:i/>
          <w:iCs/>
          <w:lang w:val="es-BO"/>
        </w:rPr>
        <w:t xml:space="preserve"> en sus delitos y pecados</w:t>
      </w:r>
      <w:r w:rsidR="00AC34C0">
        <w:rPr>
          <w:i/>
          <w:iCs/>
          <w:lang w:val="es-BO"/>
        </w:rPr>
        <w:t>”</w:t>
      </w:r>
      <w:r w:rsidRPr="00830F82">
        <w:rPr>
          <w:lang w:val="es-BO"/>
        </w:rPr>
        <w:t xml:space="preserve"> La palabra muertos no significa cesación o dejar de existir, significa estar inactivo</w:t>
      </w:r>
      <w:r w:rsidR="00AC34C0">
        <w:rPr>
          <w:lang w:val="es-BO"/>
        </w:rPr>
        <w:t xml:space="preserve">, </w:t>
      </w:r>
      <w:r w:rsidRPr="00830F82">
        <w:rPr>
          <w:lang w:val="es-BO"/>
        </w:rPr>
        <w:t>en una incapacidad</w:t>
      </w:r>
      <w:r w:rsidR="00AC34C0">
        <w:rPr>
          <w:lang w:val="es-BO"/>
        </w:rPr>
        <w:t xml:space="preserve">, </w:t>
      </w:r>
      <w:r w:rsidRPr="00830F82">
        <w:rPr>
          <w:lang w:val="es-BO"/>
        </w:rPr>
        <w:t>como un cadáver muerto. Si fuera así, no estaríamos activos en los delitos y pecados.</w:t>
      </w:r>
    </w:p>
    <w:p w14:paraId="6ED8E2B7" w14:textId="66756B12" w:rsidR="00387CF3" w:rsidRPr="00830F82" w:rsidRDefault="005430FA" w:rsidP="005430FA">
      <w:pPr>
        <w:pStyle w:val="Ttulo5"/>
      </w:pPr>
      <w:r w:rsidRPr="00830F82">
        <w:lastRenderedPageBreak/>
        <w:t>La palabra muert</w:t>
      </w:r>
      <w:r w:rsidR="00387CF3" w:rsidRPr="00830F82">
        <w:t>e</w:t>
      </w:r>
      <w:r w:rsidR="00BD22B6">
        <w:t>,</w:t>
      </w:r>
      <w:r w:rsidRPr="00830F82">
        <w:t xml:space="preserve"> bíblicamente significa estar separados</w:t>
      </w:r>
      <w:r w:rsidR="00387CF3" w:rsidRPr="00830F82">
        <w:t xml:space="preserve"> o separación. En las escrituras hay tres definiciones de la palabra muerte; muerte espiritual, muerte física, muerte eterna. Dios advirtió de esto a </w:t>
      </w:r>
      <w:r w:rsidR="00BD22B6" w:rsidRPr="00830F82">
        <w:t>Adán</w:t>
      </w:r>
      <w:r w:rsidR="00387CF3" w:rsidRPr="00830F82">
        <w:t xml:space="preserve"> en el huerto. Genesis 2:</w:t>
      </w:r>
      <w:r w:rsidR="009E1A47" w:rsidRPr="00830F82">
        <w:t>16-17</w:t>
      </w:r>
    </w:p>
    <w:p w14:paraId="36F0692A" w14:textId="1750AEDF" w:rsidR="00387CF3" w:rsidRPr="00830F82" w:rsidRDefault="00387CF3" w:rsidP="00387CF3">
      <w:pPr>
        <w:pStyle w:val="Ttulo6"/>
      </w:pPr>
      <w:r w:rsidRPr="00830F82">
        <w:t>Muerte espiritual: Significa separación del alma</w:t>
      </w:r>
      <w:r w:rsidR="00BD22B6">
        <w:t xml:space="preserve"> y </w:t>
      </w:r>
      <w:r w:rsidR="0035613F">
        <w:t xml:space="preserve">el </w:t>
      </w:r>
      <w:r w:rsidR="0035613F" w:rsidRPr="00830F82">
        <w:t>espíritu</w:t>
      </w:r>
      <w:r w:rsidRPr="00830F82">
        <w:t xml:space="preserve"> de Dios quien es la fuerte de vida. Todas las personas en el mundo nacen muertas espiritualmente, separados de Dios a causa del pecado.</w:t>
      </w:r>
      <w:r w:rsidR="009E1A47" w:rsidRPr="00830F82">
        <w:t xml:space="preserve"> Genesis 3:7;</w:t>
      </w:r>
      <w:r w:rsidRPr="00830F82">
        <w:t xml:space="preserve"> Romanos 3:23</w:t>
      </w:r>
      <w:r w:rsidR="009E1A47" w:rsidRPr="00830F82">
        <w:t>; 5:12</w:t>
      </w:r>
    </w:p>
    <w:p w14:paraId="27EA09C5" w14:textId="07097B18" w:rsidR="00387CF3" w:rsidRPr="00830F82" w:rsidRDefault="00387CF3" w:rsidP="00387CF3">
      <w:pPr>
        <w:pStyle w:val="Ttulo6"/>
      </w:pPr>
      <w:r w:rsidRPr="00830F82">
        <w:t>Muerte física: Significa separación del alma y</w:t>
      </w:r>
      <w:r w:rsidR="009E1A47" w:rsidRPr="00830F82">
        <w:t xml:space="preserve"> el</w:t>
      </w:r>
      <w:r w:rsidRPr="00830F82">
        <w:t xml:space="preserve"> espíritu del cuerpo humano. </w:t>
      </w:r>
      <w:r w:rsidR="009E1A47" w:rsidRPr="00830F82">
        <w:t xml:space="preserve">El día que </w:t>
      </w:r>
      <w:r w:rsidR="00BD22B6" w:rsidRPr="00830F82">
        <w:t>Adán</w:t>
      </w:r>
      <w:r w:rsidR="009E1A47" w:rsidRPr="00830F82">
        <w:t xml:space="preserve"> desobedec</w:t>
      </w:r>
      <w:r w:rsidR="00BD22B6">
        <w:t>ió</w:t>
      </w:r>
      <w:r w:rsidR="009E1A47" w:rsidRPr="00830F82">
        <w:t xml:space="preserve"> a Dios y comió del árbol prohibido su cuerpo físico empezó su pro</w:t>
      </w:r>
      <w:r w:rsidR="00BD22B6">
        <w:t>ce</w:t>
      </w:r>
      <w:r w:rsidR="009E1A47" w:rsidRPr="00830F82">
        <w:t xml:space="preserve">so </w:t>
      </w:r>
      <w:r w:rsidR="00BD22B6">
        <w:t>p</w:t>
      </w:r>
      <w:r w:rsidR="009E1A47" w:rsidRPr="00830F82">
        <w:t>a</w:t>
      </w:r>
      <w:r w:rsidR="00BD22B6">
        <w:t>ra</w:t>
      </w:r>
      <w:r w:rsidR="009E1A47" w:rsidRPr="00830F82">
        <w:t xml:space="preserve"> </w:t>
      </w:r>
      <w:r w:rsidR="0035613F" w:rsidRPr="00830F82">
        <w:t xml:space="preserve">experimentar </w:t>
      </w:r>
      <w:r w:rsidR="0035613F">
        <w:t>esa</w:t>
      </w:r>
      <w:r w:rsidR="00BD22B6">
        <w:t xml:space="preserve"> </w:t>
      </w:r>
      <w:r w:rsidR="009E1A47" w:rsidRPr="00830F82">
        <w:t>muerte. Genesis 5:5</w:t>
      </w:r>
    </w:p>
    <w:p w14:paraId="48968C1E" w14:textId="0BD6A21C" w:rsidR="009E1A47" w:rsidRPr="00830F82" w:rsidRDefault="009E1A47" w:rsidP="00387CF3">
      <w:pPr>
        <w:pStyle w:val="Ttulo6"/>
      </w:pPr>
      <w:r w:rsidRPr="00830F82">
        <w:t>Muerte eterna: Significa separación del alma, espíritu y cuerpo de Dios eternamente al lago de fuego, la segunda muerte. Apocalipsis 21:8</w:t>
      </w:r>
    </w:p>
    <w:p w14:paraId="3FA2668E" w14:textId="2B70D8AC" w:rsidR="005430FA" w:rsidRPr="00830F82" w:rsidRDefault="005430FA" w:rsidP="005430FA">
      <w:pPr>
        <w:pStyle w:val="Ttulo5"/>
      </w:pPr>
      <w:r w:rsidRPr="00830F82">
        <w:t>En este contexto Pablo nos dice</w:t>
      </w:r>
      <w:r w:rsidR="009E1A47" w:rsidRPr="00830F82">
        <w:t>:</w:t>
      </w:r>
      <w:r w:rsidRPr="00830F82">
        <w:t xml:space="preserve"> </w:t>
      </w:r>
      <w:r w:rsidR="00387CF3" w:rsidRPr="00830F82">
        <w:t xml:space="preserve">ustedes (gentiles), estaban separados </w:t>
      </w:r>
      <w:r w:rsidR="009E1A47" w:rsidRPr="00830F82">
        <w:t>de la fuente de vida</w:t>
      </w:r>
      <w:r w:rsidR="00D34A4C" w:rsidRPr="00830F82">
        <w:t xml:space="preserve">, de Dios, y estábamos ocupados en nuestros delitos y pecados, esto es la muerte espiritual. </w:t>
      </w:r>
    </w:p>
    <w:p w14:paraId="42A8EB3A" w14:textId="5940CEC2" w:rsidR="00D34A4C" w:rsidRPr="00830F82" w:rsidRDefault="00D34A4C" w:rsidP="00D34A4C">
      <w:pPr>
        <w:pStyle w:val="Ttulo6"/>
      </w:pPr>
      <w:r w:rsidRPr="00830F82">
        <w:rPr>
          <w:i/>
          <w:iCs/>
        </w:rPr>
        <w:t>Delitos</w:t>
      </w:r>
      <w:r w:rsidRPr="00830F82">
        <w:t xml:space="preserve">: significa errar de manera intencional o transgredir de manera voluntaria. </w:t>
      </w:r>
    </w:p>
    <w:p w14:paraId="5497C96B" w14:textId="261863E2" w:rsidR="00D34A4C" w:rsidRPr="00830F82" w:rsidRDefault="00D34A4C" w:rsidP="00D34A4C">
      <w:pPr>
        <w:pStyle w:val="Ttulo6"/>
      </w:pPr>
      <w:r w:rsidRPr="00830F82">
        <w:rPr>
          <w:i/>
          <w:iCs/>
        </w:rPr>
        <w:t>Pecados</w:t>
      </w:r>
      <w:r w:rsidRPr="00830F82">
        <w:t xml:space="preserve">: significa errar al blanco; estos son los pecados de manera involuntaria contra </w:t>
      </w:r>
      <w:r w:rsidR="0035613F" w:rsidRPr="00830F82">
        <w:t>Dios, por</w:t>
      </w:r>
      <w:r w:rsidRPr="00830F82">
        <w:t xml:space="preserve"> más que uno no qu</w:t>
      </w:r>
      <w:r w:rsidR="00BD22B6">
        <w:t>i</w:t>
      </w:r>
      <w:r w:rsidRPr="00830F82">
        <w:t>era pecar</w:t>
      </w:r>
      <w:r w:rsidR="00BD22B6">
        <w:t>,</w:t>
      </w:r>
      <w:r w:rsidRPr="00830F82">
        <w:t xml:space="preserve"> termina pecando.</w:t>
      </w:r>
    </w:p>
    <w:p w14:paraId="223B5DFC" w14:textId="7FF7ABB0" w:rsidR="00D34A4C" w:rsidRPr="00830F82" w:rsidRDefault="00D34A4C" w:rsidP="00D34A4C">
      <w:pPr>
        <w:pStyle w:val="Ttulo4"/>
        <w:rPr>
          <w:lang w:val="es-BO"/>
        </w:rPr>
      </w:pPr>
      <w:r w:rsidRPr="00830F82">
        <w:rPr>
          <w:lang w:val="es-BO"/>
        </w:rPr>
        <w:t xml:space="preserve">Este versículo no está enseñando que uno está imposibilitado hasta el punto de no poder creer como muchos lo afirman. </w:t>
      </w:r>
      <w:r w:rsidR="008D2404" w:rsidRPr="00830F82">
        <w:rPr>
          <w:lang w:val="es-BO"/>
        </w:rPr>
        <w:t>Solo muestra que estábamos muertos (separados) de Dios quien es la fuente de vida, pero estábamos activos ocupados en delitos y pecados.</w:t>
      </w:r>
    </w:p>
    <w:p w14:paraId="3A7F20CA" w14:textId="72CEA008" w:rsidR="008D2404" w:rsidRPr="00830F82" w:rsidRDefault="008D2404" w:rsidP="008D2404">
      <w:pPr>
        <w:pStyle w:val="Ttulo5"/>
      </w:pPr>
      <w:r w:rsidRPr="00830F82">
        <w:t xml:space="preserve">Esto significa que éramos esclavos </w:t>
      </w:r>
      <w:r w:rsidR="00DB1CA1" w:rsidRPr="00830F82">
        <w:t>de</w:t>
      </w:r>
      <w:r w:rsidRPr="00830F82">
        <w:t xml:space="preserve"> nuestros delitos y pecados, no podíamos agradar a Dios, lo único que sabíamos hacer era pecar, ya sea por voluntad propia o de manera involuntaria. </w:t>
      </w:r>
    </w:p>
    <w:p w14:paraId="0C9AF717" w14:textId="2DE229D5" w:rsidR="003A0EC7" w:rsidRPr="00830F82" w:rsidRDefault="008D2404" w:rsidP="003A0EC7">
      <w:pPr>
        <w:pStyle w:val="Ttulo3"/>
      </w:pPr>
      <w:r w:rsidRPr="00830F82">
        <w:t>Efesios 2:</w:t>
      </w:r>
      <w:r w:rsidR="00FC009D" w:rsidRPr="00830F82">
        <w:t>1-2 –</w:t>
      </w:r>
      <w:r w:rsidR="00FC009D" w:rsidRPr="00830F82">
        <w:rPr>
          <w:i/>
          <w:iCs/>
        </w:rPr>
        <w:t xml:space="preserve"> …</w:t>
      </w:r>
      <w:r w:rsidR="00DB1CA1" w:rsidRPr="00830F82">
        <w:rPr>
          <w:i/>
          <w:iCs/>
        </w:rPr>
        <w:t xml:space="preserve"> </w:t>
      </w:r>
      <w:r w:rsidR="00BD22B6">
        <w:rPr>
          <w:i/>
          <w:iCs/>
        </w:rPr>
        <w:t>“</w:t>
      </w:r>
      <w:r w:rsidR="00DB1CA1" w:rsidRPr="00830F82">
        <w:rPr>
          <w:b/>
          <w:bCs/>
          <w:i/>
          <w:iCs/>
        </w:rPr>
        <w:t>ustedes</w:t>
      </w:r>
      <w:r w:rsidR="00DB1CA1" w:rsidRPr="00830F82">
        <w:rPr>
          <w:i/>
          <w:iCs/>
        </w:rPr>
        <w:t>,</w:t>
      </w:r>
      <w:r w:rsidR="00FC009D" w:rsidRPr="00830F82">
        <w:rPr>
          <w:i/>
          <w:iCs/>
        </w:rPr>
        <w:t xml:space="preserve"> que estaban muertos en sus delitos y pecados, en los cuales anduvieron en otro tiempo</w:t>
      </w:r>
      <w:r w:rsidR="00DB1CA1" w:rsidRPr="00830F82">
        <w:rPr>
          <w:i/>
          <w:iCs/>
        </w:rPr>
        <w:t xml:space="preserve"> según la corriente de este mundo, conforme al príncipe de la potestad del aire, el espíritu que opera en los hijos de desobediencia</w:t>
      </w:r>
      <w:r w:rsidR="00BD22B6">
        <w:rPr>
          <w:i/>
          <w:iCs/>
        </w:rPr>
        <w:t>”</w:t>
      </w:r>
      <w:r w:rsidR="00DB1CA1" w:rsidRPr="00830F82">
        <w:t xml:space="preserve"> </w:t>
      </w:r>
    </w:p>
    <w:p w14:paraId="3005D4EB" w14:textId="34B55177" w:rsidR="003A0EC7" w:rsidRPr="00830F82" w:rsidRDefault="00693F51" w:rsidP="003A0EC7">
      <w:pPr>
        <w:pStyle w:val="Ttulo4"/>
        <w:rPr>
          <w:lang w:val="es-BO"/>
        </w:rPr>
      </w:pPr>
      <w:r w:rsidRPr="00830F82">
        <w:rPr>
          <w:lang w:val="es-BO"/>
        </w:rPr>
        <w:t xml:space="preserve">Efesios </w:t>
      </w:r>
      <w:r w:rsidR="00BD22B6" w:rsidRPr="00830F82">
        <w:rPr>
          <w:lang w:val="es-BO"/>
        </w:rPr>
        <w:t>2: 2a</w:t>
      </w:r>
      <w:r w:rsidRPr="00830F82">
        <w:rPr>
          <w:lang w:val="es-BO"/>
        </w:rPr>
        <w:t xml:space="preserve"> – </w:t>
      </w:r>
      <w:r w:rsidR="00BD22B6">
        <w:rPr>
          <w:lang w:val="es-BO"/>
        </w:rPr>
        <w:t>“</w:t>
      </w:r>
      <w:r w:rsidRPr="00830F82">
        <w:rPr>
          <w:i/>
          <w:iCs/>
          <w:lang w:val="es-BO"/>
        </w:rPr>
        <w:t xml:space="preserve">en los cuales anduvieron en otro tiempo según la corriente de este </w:t>
      </w:r>
      <w:r w:rsidR="00CE6BAB" w:rsidRPr="00830F82">
        <w:rPr>
          <w:i/>
          <w:iCs/>
          <w:lang w:val="es-BO"/>
        </w:rPr>
        <w:t>mundo</w:t>
      </w:r>
      <w:r w:rsidR="00BD22B6">
        <w:rPr>
          <w:i/>
          <w:iCs/>
          <w:lang w:val="es-BO"/>
        </w:rPr>
        <w:t>”</w:t>
      </w:r>
      <w:r w:rsidR="00CE6BAB" w:rsidRPr="00830F82">
        <w:rPr>
          <w:i/>
          <w:iCs/>
          <w:lang w:val="es-BO"/>
        </w:rPr>
        <w:t>, …</w:t>
      </w:r>
      <w:r w:rsidRPr="00830F82">
        <w:rPr>
          <w:lang w:val="es-BO"/>
        </w:rPr>
        <w:t xml:space="preserve"> Aparte de que estábamos ocupados en delitos y pecados, andábamos en nuestra vida pasada según la corriente de este mundo.</w:t>
      </w:r>
    </w:p>
    <w:p w14:paraId="5D3E14EE" w14:textId="4D346C36" w:rsidR="00693F51" w:rsidRPr="00830F82" w:rsidRDefault="00693F51" w:rsidP="00693F51">
      <w:pPr>
        <w:pStyle w:val="Ttulo5"/>
      </w:pPr>
      <w:r w:rsidRPr="00830F82">
        <w:t>Este mundo es gobernado por un sistema malvado</w:t>
      </w:r>
      <w:r w:rsidR="00342E0B" w:rsidRPr="00830F82">
        <w:t>, que controla a todas las personas, el mundo es controlado por principios elementales a los cuales estábamos sometidos a vivir conforme a ese sistema. Colosense 2:20</w:t>
      </w:r>
    </w:p>
    <w:p w14:paraId="6AC6119C" w14:textId="22AC08F2" w:rsidR="003A0EC7" w:rsidRPr="00830F82" w:rsidRDefault="00342E0B" w:rsidP="003A0EC7">
      <w:pPr>
        <w:pStyle w:val="Ttulo5"/>
        <w:rPr>
          <w:i/>
          <w:iCs/>
        </w:rPr>
      </w:pPr>
      <w:r w:rsidRPr="00830F82">
        <w:t>Juan en s</w:t>
      </w:r>
      <w:r w:rsidR="00BD22B6">
        <w:t>u</w:t>
      </w:r>
      <w:r w:rsidRPr="00830F82">
        <w:t xml:space="preserve"> primera carta nos dice qu</w:t>
      </w:r>
      <w:r w:rsidR="00BD22B6">
        <w:t>é</w:t>
      </w:r>
      <w:r w:rsidRPr="00830F82">
        <w:t xml:space="preserve"> cosas son del mundo</w:t>
      </w:r>
      <w:r w:rsidR="00902774" w:rsidRPr="00830F82">
        <w:t>, l</w:t>
      </w:r>
      <w:r w:rsidR="00BD22B6">
        <w:t>a</w:t>
      </w:r>
      <w:r w:rsidR="00902774" w:rsidRPr="00830F82">
        <w:t>s cuales son también pasajer</w:t>
      </w:r>
      <w:r w:rsidR="00BD22B6">
        <w:t>a</w:t>
      </w:r>
      <w:r w:rsidR="00902774" w:rsidRPr="00830F82">
        <w:t>s.</w:t>
      </w:r>
      <w:r w:rsidRPr="00830F82">
        <w:t xml:space="preserve"> </w:t>
      </w:r>
      <w:r w:rsidR="004F60E4" w:rsidRPr="00830F82">
        <w:t>1 Juan 2:16</w:t>
      </w:r>
      <w:r w:rsidR="00902774" w:rsidRPr="00830F82">
        <w:t>-17</w:t>
      </w:r>
      <w:r w:rsidR="004F60E4" w:rsidRPr="00830F82">
        <w:t xml:space="preserve"> </w:t>
      </w:r>
      <w:r w:rsidR="0035613F" w:rsidRPr="00830F82">
        <w:t>–</w:t>
      </w:r>
      <w:r w:rsidR="0035613F">
        <w:t>“</w:t>
      </w:r>
      <w:r w:rsidR="0035613F" w:rsidRPr="00830F82">
        <w:rPr>
          <w:i/>
          <w:iCs/>
        </w:rPr>
        <w:t>Porque</w:t>
      </w:r>
      <w:r w:rsidR="004F60E4" w:rsidRPr="00830F82">
        <w:rPr>
          <w:i/>
          <w:iCs/>
        </w:rPr>
        <w:t xml:space="preserve"> </w:t>
      </w:r>
      <w:r w:rsidR="003149FA" w:rsidRPr="00830F82">
        <w:rPr>
          <w:i/>
          <w:iCs/>
        </w:rPr>
        <w:t>todo lo que hay en el mundo, la pasión de la carne, la pasión de los ojos y la arrogancia de la vida</w:t>
      </w:r>
      <w:r w:rsidR="00902774" w:rsidRPr="00830F82">
        <w:rPr>
          <w:i/>
          <w:iCs/>
        </w:rPr>
        <w:t>… El mundo pasa y también sus pasiones</w:t>
      </w:r>
      <w:r w:rsidR="00BD22B6">
        <w:rPr>
          <w:i/>
          <w:iCs/>
        </w:rPr>
        <w:t>”</w:t>
      </w:r>
      <w:r w:rsidR="00902774" w:rsidRPr="00830F82">
        <w:rPr>
          <w:i/>
          <w:iCs/>
        </w:rPr>
        <w:t>.</w:t>
      </w:r>
    </w:p>
    <w:p w14:paraId="71AA8FA5" w14:textId="7DFB62CC" w:rsidR="003149FA" w:rsidRPr="00830F82" w:rsidRDefault="00BD22B6" w:rsidP="003149FA">
      <w:pPr>
        <w:pStyle w:val="Ttulo5"/>
        <w:rPr>
          <w:i/>
          <w:iCs/>
        </w:rPr>
      </w:pPr>
      <w:r w:rsidRPr="00830F82">
        <w:lastRenderedPageBreak/>
        <w:t>Santiago</w:t>
      </w:r>
      <w:r w:rsidR="003149FA" w:rsidRPr="00830F82">
        <w:t xml:space="preserve"> habl</w:t>
      </w:r>
      <w:r>
        <w:t>ó acerca</w:t>
      </w:r>
      <w:r w:rsidR="003149FA" w:rsidRPr="00830F82">
        <w:t xml:space="preserve"> de que hay una sabiduría del mundo, por la</w:t>
      </w:r>
      <w:r>
        <w:t xml:space="preserve"> </w:t>
      </w:r>
      <w:r w:rsidR="003149FA" w:rsidRPr="00830F82">
        <w:t xml:space="preserve">cual es gobernado el mundo. Santiago 3:15-16 </w:t>
      </w:r>
      <w:r w:rsidRPr="00830F82">
        <w:t>–</w:t>
      </w:r>
      <w:r>
        <w:t>“</w:t>
      </w:r>
      <w:r w:rsidRPr="00830F82">
        <w:rPr>
          <w:i/>
          <w:iCs/>
        </w:rPr>
        <w:t>Esta</w:t>
      </w:r>
      <w:r w:rsidR="003149FA" w:rsidRPr="00830F82">
        <w:rPr>
          <w:i/>
          <w:iCs/>
        </w:rPr>
        <w:t xml:space="preserve"> sabiduría no es la que viene de lo </w:t>
      </w:r>
      <w:r>
        <w:rPr>
          <w:i/>
          <w:iCs/>
        </w:rPr>
        <w:t xml:space="preserve">alto, es </w:t>
      </w:r>
      <w:r w:rsidRPr="00830F82">
        <w:rPr>
          <w:i/>
          <w:iCs/>
        </w:rPr>
        <w:t>diabólica. 16 porque donde hay celos y ambición personal, allí hay confusión y toda cosa mala</w:t>
      </w:r>
      <w:r>
        <w:rPr>
          <w:i/>
          <w:iCs/>
        </w:rPr>
        <w:t xml:space="preserve"> </w:t>
      </w:r>
      <w:r w:rsidR="003149FA" w:rsidRPr="00830F82">
        <w:rPr>
          <w:i/>
          <w:iCs/>
        </w:rPr>
        <w:t xml:space="preserve">alto, </w:t>
      </w:r>
      <w:r w:rsidR="00902774" w:rsidRPr="00830F82">
        <w:rPr>
          <w:i/>
          <w:iCs/>
        </w:rPr>
        <w:t xml:space="preserve">sino </w:t>
      </w:r>
      <w:r w:rsidR="00902774" w:rsidRPr="00830F82">
        <w:rPr>
          <w:b/>
          <w:bCs/>
          <w:i/>
          <w:iCs/>
        </w:rPr>
        <w:t>que es terrenal</w:t>
      </w:r>
      <w:r w:rsidR="00902774" w:rsidRPr="00830F82">
        <w:rPr>
          <w:i/>
          <w:iCs/>
        </w:rPr>
        <w:t>,</w:t>
      </w:r>
      <w:r w:rsidR="00902774" w:rsidRPr="00830F82">
        <w:rPr>
          <w:b/>
          <w:bCs/>
          <w:i/>
          <w:iCs/>
        </w:rPr>
        <w:t xml:space="preserve"> natural</w:t>
      </w:r>
      <w:r>
        <w:rPr>
          <w:b/>
          <w:bCs/>
          <w:i/>
          <w:iCs/>
        </w:rPr>
        <w:t>”.</w:t>
      </w:r>
      <w:r w:rsidR="00902774" w:rsidRPr="00830F82">
        <w:rPr>
          <w:i/>
          <w:iCs/>
        </w:rPr>
        <w:t xml:space="preserve"> </w:t>
      </w:r>
    </w:p>
    <w:p w14:paraId="16BEB2E8" w14:textId="72048AA1" w:rsidR="00902774" w:rsidRPr="00830F82" w:rsidRDefault="00902774" w:rsidP="00902774">
      <w:pPr>
        <w:pStyle w:val="Ttulo6"/>
      </w:pPr>
      <w:r w:rsidRPr="00830F82">
        <w:t>Santiago dice</w:t>
      </w:r>
      <w:r w:rsidR="00BD22B6">
        <w:t>,</w:t>
      </w:r>
      <w:r w:rsidRPr="00830F82">
        <w:t xml:space="preserve"> habla</w:t>
      </w:r>
      <w:r w:rsidR="00BD22B6">
        <w:t>n</w:t>
      </w:r>
      <w:r w:rsidRPr="00830F82">
        <w:t>do de las corrientes de este mundo</w:t>
      </w:r>
      <w:r w:rsidR="00BD22B6">
        <w:t>, que es ahí</w:t>
      </w:r>
      <w:r w:rsidRPr="00830F82">
        <w:t xml:space="preserve"> donde existe toda cosa mala, en el mundo nada bueno existe. Antes los creyentes andaban e</w:t>
      </w:r>
      <w:r w:rsidR="00BD22B6">
        <w:t>n</w:t>
      </w:r>
      <w:r w:rsidRPr="00830F82">
        <w:t xml:space="preserve"> estas corrientes del mundo, sin responsabilidades con relación a Dios.</w:t>
      </w:r>
    </w:p>
    <w:p w14:paraId="4B9E907F" w14:textId="29CA01E4" w:rsidR="003A0EC7" w:rsidRPr="00830F82" w:rsidRDefault="00224CDB" w:rsidP="00FA1692">
      <w:pPr>
        <w:pStyle w:val="Ttulo4"/>
        <w:rPr>
          <w:lang w:val="es-BO"/>
        </w:rPr>
      </w:pPr>
      <w:r w:rsidRPr="00830F82">
        <w:rPr>
          <w:lang w:val="es-BO"/>
        </w:rPr>
        <w:t>Efesios 2:2b –</w:t>
      </w:r>
      <w:r w:rsidRPr="00830F82">
        <w:rPr>
          <w:i/>
          <w:iCs/>
          <w:lang w:val="es-BO"/>
        </w:rPr>
        <w:t xml:space="preserve"> </w:t>
      </w:r>
      <w:r w:rsidR="00BD22B6">
        <w:rPr>
          <w:i/>
          <w:iCs/>
          <w:lang w:val="es-BO"/>
        </w:rPr>
        <w:t>“</w:t>
      </w:r>
      <w:r w:rsidRPr="00830F82">
        <w:rPr>
          <w:i/>
          <w:iCs/>
          <w:lang w:val="es-BO"/>
        </w:rPr>
        <w:t xml:space="preserve">en los cuales anduvieron en otro tiempo según la corriente de este mundo, </w:t>
      </w:r>
      <w:r w:rsidRPr="00830F82">
        <w:rPr>
          <w:b/>
          <w:bCs/>
          <w:i/>
          <w:iCs/>
          <w:lang w:val="es-BO"/>
        </w:rPr>
        <w:t>conforme al príncipe de la potestad del aire</w:t>
      </w:r>
      <w:r w:rsidRPr="00830F82">
        <w:rPr>
          <w:i/>
          <w:iCs/>
          <w:lang w:val="es-BO"/>
        </w:rPr>
        <w:t xml:space="preserve">, el espíritu que opera en los hijos de </w:t>
      </w:r>
      <w:r w:rsidR="00BD22B6" w:rsidRPr="00830F82">
        <w:rPr>
          <w:i/>
          <w:iCs/>
          <w:lang w:val="es-BO"/>
        </w:rPr>
        <w:t>desobediencia</w:t>
      </w:r>
      <w:r w:rsidR="00BD22B6">
        <w:rPr>
          <w:i/>
          <w:iCs/>
          <w:lang w:val="es-BO"/>
        </w:rPr>
        <w:t>”.</w:t>
      </w:r>
      <w:r w:rsidR="00BD22B6">
        <w:rPr>
          <w:lang w:val="es-BO"/>
        </w:rPr>
        <w:t xml:space="preserve"> </w:t>
      </w:r>
      <w:r w:rsidR="00BD22B6" w:rsidRPr="00830F82">
        <w:rPr>
          <w:lang w:val="es-BO"/>
        </w:rPr>
        <w:t>Este</w:t>
      </w:r>
      <w:r w:rsidRPr="00830F82">
        <w:rPr>
          <w:lang w:val="es-BO"/>
        </w:rPr>
        <w:t xml:space="preserve"> mundo es</w:t>
      </w:r>
      <w:r w:rsidR="00BD22B6">
        <w:rPr>
          <w:lang w:val="es-BO"/>
        </w:rPr>
        <w:t>tá</w:t>
      </w:r>
      <w:r w:rsidRPr="00830F82">
        <w:rPr>
          <w:lang w:val="es-BO"/>
        </w:rPr>
        <w:t xml:space="preserve"> bajo la autoridad del príncipe de este mundo quien es </w:t>
      </w:r>
      <w:r w:rsidR="00BD22B6">
        <w:rPr>
          <w:lang w:val="es-BO"/>
        </w:rPr>
        <w:t>S</w:t>
      </w:r>
      <w:r w:rsidRPr="00830F82">
        <w:rPr>
          <w:lang w:val="es-BO"/>
        </w:rPr>
        <w:t xml:space="preserve">atanás. </w:t>
      </w:r>
      <w:r w:rsidR="00207502" w:rsidRPr="00830F82">
        <w:rPr>
          <w:lang w:val="es-BO"/>
        </w:rPr>
        <w:t>Mateo 12:24; Marcos 3:22; Lucas 11:15.</w:t>
      </w:r>
    </w:p>
    <w:p w14:paraId="4E105BA9" w14:textId="2D7E5957" w:rsidR="00207502" w:rsidRPr="00830F82" w:rsidRDefault="00207502" w:rsidP="00207502">
      <w:pPr>
        <w:pStyle w:val="Ttulo5"/>
      </w:pPr>
      <w:r w:rsidRPr="00830F82">
        <w:t xml:space="preserve">En Mateo 4:8-9 </w:t>
      </w:r>
      <w:r w:rsidR="00BD22B6">
        <w:t>S</w:t>
      </w:r>
      <w:r w:rsidRPr="00830F82">
        <w:t xml:space="preserve">atanás le ofrecía a Cristo todos los reinos del mundo. Desde la caída del hombre en el </w:t>
      </w:r>
      <w:r w:rsidR="00BD22B6" w:rsidRPr="00830F82">
        <w:t>Edén</w:t>
      </w:r>
      <w:r w:rsidR="00BD22B6">
        <w:t>,</w:t>
      </w:r>
      <w:r w:rsidRPr="00830F82">
        <w:t xml:space="preserve"> </w:t>
      </w:r>
      <w:r w:rsidR="00BD22B6">
        <w:t>S</w:t>
      </w:r>
      <w:r w:rsidRPr="00830F82">
        <w:t>atanás tom</w:t>
      </w:r>
      <w:r w:rsidR="00BD22B6">
        <w:t>ó</w:t>
      </w:r>
      <w:r w:rsidRPr="00830F82">
        <w:t xml:space="preserve"> el control del sistema del mundo.</w:t>
      </w:r>
    </w:p>
    <w:p w14:paraId="538FF874" w14:textId="40DCA470" w:rsidR="00042F5F" w:rsidRPr="00830F82" w:rsidRDefault="00042F5F" w:rsidP="00042F5F">
      <w:pPr>
        <w:pStyle w:val="Ttulo5"/>
      </w:pPr>
      <w:r w:rsidRPr="00830F82">
        <w:t xml:space="preserve">Una de las formas </w:t>
      </w:r>
      <w:r w:rsidR="00BD22B6">
        <w:t xml:space="preserve">en las </w:t>
      </w:r>
      <w:r w:rsidRPr="00830F82">
        <w:t xml:space="preserve">que </w:t>
      </w:r>
      <w:r w:rsidR="00BD22B6">
        <w:t>S</w:t>
      </w:r>
      <w:r w:rsidRPr="00830F82">
        <w:t>atanás controla este mundo es por las mentiras y asesinatos. Juan 8:44 –</w:t>
      </w:r>
      <w:r w:rsidRPr="00830F82">
        <w:rPr>
          <w:i/>
          <w:iCs/>
        </w:rPr>
        <w:t xml:space="preserve"> </w:t>
      </w:r>
      <w:r w:rsidR="00BD22B6">
        <w:rPr>
          <w:i/>
          <w:iCs/>
        </w:rPr>
        <w:t>“</w:t>
      </w:r>
      <w:r w:rsidRPr="00830F82">
        <w:rPr>
          <w:i/>
          <w:iCs/>
        </w:rPr>
        <w:t xml:space="preserve">Ustedes son de su padre el diablo y quieren hacer los deseos de su padre. Él fue un asesino desde el principio, y no se ha mantenido en la verdad porque no hay verdad en él. Cuando habla mentira habla de su propia naturaleza, porque es mentiroso y el </w:t>
      </w:r>
      <w:r w:rsidR="00152A47" w:rsidRPr="00830F82">
        <w:rPr>
          <w:i/>
          <w:iCs/>
        </w:rPr>
        <w:t>padre de la mentira</w:t>
      </w:r>
      <w:r w:rsidR="00BD22B6">
        <w:rPr>
          <w:i/>
          <w:iCs/>
        </w:rPr>
        <w:t>”</w:t>
      </w:r>
      <w:r w:rsidR="00152A47" w:rsidRPr="00830F82">
        <w:rPr>
          <w:i/>
          <w:iCs/>
        </w:rPr>
        <w:t>.</w:t>
      </w:r>
    </w:p>
    <w:p w14:paraId="410FF5EB" w14:textId="2040060B" w:rsidR="00207502" w:rsidRPr="00830F82" w:rsidRDefault="00207502" w:rsidP="00207502">
      <w:pPr>
        <w:pStyle w:val="Ttulo5"/>
      </w:pPr>
      <w:r w:rsidRPr="00830F82">
        <w:t xml:space="preserve">Andábamos en este mundo conforme al gobierno y fuerza de </w:t>
      </w:r>
      <w:r w:rsidR="00BD22B6">
        <w:t>S</w:t>
      </w:r>
      <w:r w:rsidRPr="00830F82">
        <w:t xml:space="preserve">atanás quien controla desde las regiones de </w:t>
      </w:r>
      <w:r w:rsidR="00042F5F" w:rsidRPr="00830F82">
        <w:t>las tinieblas</w:t>
      </w:r>
      <w:r w:rsidRPr="00830F82">
        <w:t xml:space="preserve"> del aire. Vivíamos bajo </w:t>
      </w:r>
      <w:r w:rsidR="00042F5F" w:rsidRPr="00830F82">
        <w:t>su gobierno y control</w:t>
      </w:r>
      <w:r w:rsidRPr="00830F82">
        <w:t xml:space="preserve"> </w:t>
      </w:r>
      <w:r w:rsidR="00042F5F" w:rsidRPr="00830F82">
        <w:t>no podíamos agradar a Dios.</w:t>
      </w:r>
      <w:r w:rsidR="00152A47" w:rsidRPr="00830F82">
        <w:t xml:space="preserve"> Colosenses 1:13; 1 Juan 5:19.</w:t>
      </w:r>
    </w:p>
    <w:p w14:paraId="6BA702AE" w14:textId="4F8AFE2C" w:rsidR="00042F5F" w:rsidRPr="00830F82" w:rsidRDefault="00BD22B6" w:rsidP="00042F5F">
      <w:pPr>
        <w:pStyle w:val="Ttulo5"/>
      </w:pPr>
      <w:r>
        <w:rPr>
          <w:i/>
          <w:iCs/>
        </w:rPr>
        <w:t>“</w:t>
      </w:r>
      <w:r w:rsidR="00042F5F" w:rsidRPr="00830F82">
        <w:rPr>
          <w:i/>
          <w:iCs/>
        </w:rPr>
        <w:t xml:space="preserve">El espíritu que opera en los </w:t>
      </w:r>
      <w:r w:rsidR="00042F5F" w:rsidRPr="00830F82">
        <w:rPr>
          <w:b/>
          <w:bCs/>
          <w:i/>
          <w:iCs/>
        </w:rPr>
        <w:t>hijos de desobediencia</w:t>
      </w:r>
      <w:r>
        <w:rPr>
          <w:b/>
          <w:bCs/>
          <w:i/>
          <w:iCs/>
        </w:rPr>
        <w:t>”</w:t>
      </w:r>
      <w:r w:rsidR="00042F5F" w:rsidRPr="00830F82">
        <w:rPr>
          <w:i/>
          <w:iCs/>
        </w:rPr>
        <w:t>.</w:t>
      </w:r>
      <w:r w:rsidR="00042F5F" w:rsidRPr="00830F82">
        <w:t xml:space="preserve"> Ahora este espíritu, el príncipe de la potestad</w:t>
      </w:r>
      <w:r>
        <w:t xml:space="preserve"> del aire</w:t>
      </w:r>
      <w:r w:rsidR="00042F5F" w:rsidRPr="00830F82">
        <w:t xml:space="preserve">, </w:t>
      </w:r>
      <w:r>
        <w:t>S</w:t>
      </w:r>
      <w:r w:rsidR="00042F5F" w:rsidRPr="00830F82">
        <w:t>atanás</w:t>
      </w:r>
      <w:r>
        <w:t>,</w:t>
      </w:r>
      <w:r w:rsidR="00042F5F" w:rsidRPr="00830F82">
        <w:t xml:space="preserve"> opera en los hijos de desobediencia.</w:t>
      </w:r>
    </w:p>
    <w:p w14:paraId="3F90EC49" w14:textId="6B2DA2D8" w:rsidR="00152A47" w:rsidRPr="00830F82" w:rsidRDefault="00152A47" w:rsidP="00152A47">
      <w:pPr>
        <w:pStyle w:val="Ttulo6"/>
      </w:pPr>
      <w:r w:rsidRPr="00830F82">
        <w:t>Aquí el t</w:t>
      </w:r>
      <w:r w:rsidR="005E6E10" w:rsidRPr="00830F82">
        <w:t>í</w:t>
      </w:r>
      <w:r w:rsidRPr="00830F82">
        <w:t>tulo hijos de desobediencia para los no creyentes es</w:t>
      </w:r>
      <w:r w:rsidR="004D4643" w:rsidRPr="00830F82">
        <w:t>,</w:t>
      </w:r>
      <w:r w:rsidRPr="00830F82">
        <w:t xml:space="preserve"> porque no respondieron al evangelio de Dios. Dios manda que todos cre</w:t>
      </w:r>
      <w:r w:rsidR="00BD22B6">
        <w:t>a</w:t>
      </w:r>
      <w:r w:rsidRPr="00830F82">
        <w:t>n en Cristo, aquel que no cree en Cristo está en desobediencia a Dios. Por eso llevan el t</w:t>
      </w:r>
      <w:r w:rsidR="005E6E10" w:rsidRPr="00830F82">
        <w:t>í</w:t>
      </w:r>
      <w:r w:rsidRPr="00830F82">
        <w:t>tulo hijos de desobediencia solo en referencia a los no creyentes.</w:t>
      </w:r>
      <w:r w:rsidR="002D73DD" w:rsidRPr="00830F82">
        <w:t xml:space="preserve"> [Juan 3:36 NBLA]</w:t>
      </w:r>
      <w:r w:rsidR="004D4643" w:rsidRPr="00830F82">
        <w:t xml:space="preserve"> Juan 6:28-29</w:t>
      </w:r>
      <w:r w:rsidR="00504C40" w:rsidRPr="00830F82">
        <w:t xml:space="preserve">; </w:t>
      </w:r>
      <w:r w:rsidR="002D73DD" w:rsidRPr="00830F82">
        <w:t>Efesios 5:6; Colosense 3:6.</w:t>
      </w:r>
    </w:p>
    <w:p w14:paraId="1A2DB0D0" w14:textId="35515A41" w:rsidR="00152A47" w:rsidRPr="00830F82" w:rsidRDefault="00E611F2" w:rsidP="00152A47">
      <w:pPr>
        <w:pStyle w:val="Ttulo6"/>
      </w:pPr>
      <w:r w:rsidRPr="00830F82">
        <w:t>Satanás</w:t>
      </w:r>
      <w:r w:rsidR="00152A47" w:rsidRPr="00830F82">
        <w:t xml:space="preserve"> </w:t>
      </w:r>
      <w:r w:rsidRPr="00830F82">
        <w:t>está</w:t>
      </w:r>
      <w:r w:rsidR="00152A47" w:rsidRPr="00830F82">
        <w:t xml:space="preserve"> muy ocupado como dice 2 Corintios </w:t>
      </w:r>
      <w:r w:rsidRPr="00830F82">
        <w:t>4:4 –</w:t>
      </w:r>
      <w:r w:rsidRPr="00830F82">
        <w:rPr>
          <w:i/>
          <w:iCs/>
        </w:rPr>
        <w:t xml:space="preserve"> </w:t>
      </w:r>
      <w:r w:rsidR="00BD22B6">
        <w:rPr>
          <w:i/>
          <w:iCs/>
        </w:rPr>
        <w:t>“</w:t>
      </w:r>
      <w:r w:rsidRPr="00830F82">
        <w:rPr>
          <w:i/>
          <w:iCs/>
        </w:rPr>
        <w:t xml:space="preserve">en los cuales el dios de este mundo ha </w:t>
      </w:r>
      <w:proofErr w:type="spellStart"/>
      <w:r w:rsidRPr="00830F82">
        <w:rPr>
          <w:i/>
          <w:iCs/>
        </w:rPr>
        <w:t>cegado</w:t>
      </w:r>
      <w:proofErr w:type="spellEnd"/>
      <w:r w:rsidRPr="00830F82">
        <w:rPr>
          <w:i/>
          <w:iCs/>
        </w:rPr>
        <w:t xml:space="preserve"> el entendimiento de los incrédulos, para que no vean el resplandor del evangelio de la gloria de Cristo, que es la imagen de Dios</w:t>
      </w:r>
      <w:r w:rsidR="00BD22B6">
        <w:rPr>
          <w:i/>
          <w:iCs/>
        </w:rPr>
        <w:t>”</w:t>
      </w:r>
      <w:r w:rsidRPr="00830F82">
        <w:rPr>
          <w:i/>
          <w:iCs/>
        </w:rPr>
        <w:t>.</w:t>
      </w:r>
    </w:p>
    <w:p w14:paraId="6ED0C680" w14:textId="141F858D" w:rsidR="00122E3C" w:rsidRPr="00830F82" w:rsidRDefault="00BB0E39" w:rsidP="00A25395">
      <w:pPr>
        <w:pStyle w:val="Ttulo3"/>
      </w:pPr>
      <w:r w:rsidRPr="00830F82">
        <w:t xml:space="preserve">Efesios 2:3 </w:t>
      </w:r>
      <w:r w:rsidR="0035613F" w:rsidRPr="00830F82">
        <w:t>–</w:t>
      </w:r>
      <w:r w:rsidR="0035613F">
        <w:t>“</w:t>
      </w:r>
      <w:r w:rsidR="0035613F" w:rsidRPr="00830F82">
        <w:rPr>
          <w:i/>
          <w:iCs/>
        </w:rPr>
        <w:t>[</w:t>
      </w:r>
      <w:r w:rsidR="008F5205" w:rsidRPr="00830F82">
        <w:rPr>
          <w:i/>
          <w:iCs/>
        </w:rPr>
        <w:t>ustedes, que estaban muertos en sus delitos y pecados]</w:t>
      </w:r>
      <w:r w:rsidR="00A25395" w:rsidRPr="00830F82">
        <w:rPr>
          <w:i/>
          <w:iCs/>
        </w:rPr>
        <w:t>.</w:t>
      </w:r>
      <w:r w:rsidR="008F5205" w:rsidRPr="00830F82">
        <w:rPr>
          <w:i/>
          <w:iCs/>
        </w:rPr>
        <w:t xml:space="preserve"> Entre </w:t>
      </w:r>
      <w:r w:rsidR="008F5205" w:rsidRPr="00830F82">
        <w:rPr>
          <w:b/>
          <w:bCs/>
          <w:i/>
          <w:iCs/>
        </w:rPr>
        <w:t>ellos</w:t>
      </w:r>
      <w:r w:rsidR="008F5205" w:rsidRPr="00830F82">
        <w:rPr>
          <w:i/>
          <w:iCs/>
        </w:rPr>
        <w:t xml:space="preserve"> </w:t>
      </w:r>
      <w:r w:rsidR="00A25395" w:rsidRPr="00830F82">
        <w:rPr>
          <w:i/>
          <w:iCs/>
        </w:rPr>
        <w:t xml:space="preserve">también todos </w:t>
      </w:r>
      <w:r w:rsidR="00A25395" w:rsidRPr="00830F82">
        <w:rPr>
          <w:b/>
          <w:bCs/>
          <w:i/>
          <w:iCs/>
        </w:rPr>
        <w:t>nosotros</w:t>
      </w:r>
      <w:r w:rsidR="00A25395" w:rsidRPr="00830F82">
        <w:rPr>
          <w:i/>
          <w:iCs/>
        </w:rPr>
        <w:t xml:space="preserve"> en otro tiempo vivíamos en nuestras pasiones de nuestra carne, satisfaciendo los deseos de la carne y la mente, y éramos por naturaleza hijos de ira, lo mismo que los demás</w:t>
      </w:r>
      <w:r w:rsidR="00BD22B6">
        <w:rPr>
          <w:i/>
          <w:iCs/>
        </w:rPr>
        <w:t>”</w:t>
      </w:r>
      <w:r w:rsidR="00A25395" w:rsidRPr="00830F82">
        <w:rPr>
          <w:i/>
          <w:iCs/>
        </w:rPr>
        <w:t>.</w:t>
      </w:r>
      <w:r w:rsidR="00A25395" w:rsidRPr="00830F82">
        <w:t xml:space="preserve"> </w:t>
      </w:r>
    </w:p>
    <w:p w14:paraId="7DA389E0" w14:textId="69FE2BD4" w:rsidR="00A25395" w:rsidRPr="00830F82" w:rsidRDefault="00A25395" w:rsidP="00A25395">
      <w:pPr>
        <w:pStyle w:val="Ttulo3"/>
      </w:pPr>
      <w:r w:rsidRPr="00830F82">
        <w:t xml:space="preserve">Ya se </w:t>
      </w:r>
      <w:r w:rsidR="00122E3C" w:rsidRPr="00830F82">
        <w:t>mencionó</w:t>
      </w:r>
      <w:r w:rsidRPr="00830F82">
        <w:t xml:space="preserve"> que estábamos muertos en delitos y pecados, </w:t>
      </w:r>
      <w:r w:rsidR="00122E3C" w:rsidRPr="00830F82">
        <w:t xml:space="preserve">andábamos según el sistema de este mundo, vivíamos en este mundo conforme al gobierno de </w:t>
      </w:r>
      <w:r w:rsidR="00BD22B6">
        <w:t>S</w:t>
      </w:r>
      <w:r w:rsidR="00122E3C" w:rsidRPr="00830F82">
        <w:t>atanás y</w:t>
      </w:r>
      <w:r w:rsidR="00BD22B6">
        <w:t xml:space="preserve"> el</w:t>
      </w:r>
      <w:r w:rsidR="00122E3C" w:rsidRPr="00830F82">
        <w:t xml:space="preserve"> versículo tres dice que vivíamos en las pasiones de nuestra carne.</w:t>
      </w:r>
    </w:p>
    <w:p w14:paraId="1988307D" w14:textId="65E174B7" w:rsidR="00A25395" w:rsidRPr="00830F82" w:rsidRDefault="00A25395" w:rsidP="00A25395">
      <w:pPr>
        <w:pStyle w:val="Ttulo4"/>
        <w:rPr>
          <w:lang w:val="es-BO"/>
        </w:rPr>
      </w:pPr>
      <w:r w:rsidRPr="00830F82">
        <w:rPr>
          <w:lang w:val="es-BO"/>
        </w:rPr>
        <w:lastRenderedPageBreak/>
        <w:t xml:space="preserve">Efesios </w:t>
      </w:r>
      <w:proofErr w:type="gramStart"/>
      <w:r w:rsidRPr="00830F82">
        <w:rPr>
          <w:lang w:val="es-BO"/>
        </w:rPr>
        <w:t>2:3a</w:t>
      </w:r>
      <w:proofErr w:type="gramEnd"/>
      <w:r w:rsidRPr="00830F82">
        <w:rPr>
          <w:lang w:val="es-BO"/>
        </w:rPr>
        <w:t xml:space="preserve"> – </w:t>
      </w:r>
      <w:r w:rsidR="00CA4A97">
        <w:rPr>
          <w:lang w:val="es-BO"/>
        </w:rPr>
        <w:t>“</w:t>
      </w:r>
      <w:r w:rsidRPr="00830F82">
        <w:rPr>
          <w:i/>
          <w:iCs/>
          <w:lang w:val="es-BO"/>
        </w:rPr>
        <w:t xml:space="preserve">Entre </w:t>
      </w:r>
      <w:r w:rsidRPr="00830F82">
        <w:rPr>
          <w:b/>
          <w:bCs/>
          <w:i/>
          <w:iCs/>
          <w:lang w:val="es-BO"/>
        </w:rPr>
        <w:t>ellos</w:t>
      </w:r>
      <w:r w:rsidR="00122E3C" w:rsidRPr="00830F82">
        <w:rPr>
          <w:b/>
          <w:bCs/>
          <w:lang w:val="es-BO"/>
        </w:rPr>
        <w:t xml:space="preserve"> [</w:t>
      </w:r>
      <w:r w:rsidR="00122E3C" w:rsidRPr="00830F82">
        <w:rPr>
          <w:lang w:val="es-BO"/>
        </w:rPr>
        <w:t>gentiles</w:t>
      </w:r>
      <w:r w:rsidR="00122E3C" w:rsidRPr="00830F82">
        <w:rPr>
          <w:b/>
          <w:bCs/>
          <w:lang w:val="es-BO"/>
        </w:rPr>
        <w:t>]</w:t>
      </w:r>
      <w:r w:rsidRPr="00830F82">
        <w:rPr>
          <w:i/>
          <w:iCs/>
          <w:lang w:val="es-BO"/>
        </w:rPr>
        <w:t xml:space="preserve"> también todos </w:t>
      </w:r>
      <w:r w:rsidRPr="00830F82">
        <w:rPr>
          <w:b/>
          <w:bCs/>
          <w:i/>
          <w:iCs/>
          <w:lang w:val="es-BO"/>
        </w:rPr>
        <w:t>nosotros</w:t>
      </w:r>
      <w:r w:rsidR="00122E3C" w:rsidRPr="00830F82">
        <w:rPr>
          <w:b/>
          <w:bCs/>
          <w:i/>
          <w:iCs/>
          <w:lang w:val="es-BO"/>
        </w:rPr>
        <w:t xml:space="preserve"> </w:t>
      </w:r>
      <w:r w:rsidR="00122E3C" w:rsidRPr="00830F82">
        <w:rPr>
          <w:b/>
          <w:bCs/>
          <w:lang w:val="es-BO"/>
        </w:rPr>
        <w:t>[</w:t>
      </w:r>
      <w:r w:rsidR="00122E3C" w:rsidRPr="00830F82">
        <w:rPr>
          <w:lang w:val="es-BO"/>
        </w:rPr>
        <w:t>judíos</w:t>
      </w:r>
      <w:r w:rsidR="00122E3C" w:rsidRPr="00830F82">
        <w:rPr>
          <w:b/>
          <w:bCs/>
          <w:lang w:val="es-BO"/>
        </w:rPr>
        <w:t>]</w:t>
      </w:r>
      <w:r w:rsidRPr="00830F82">
        <w:rPr>
          <w:i/>
          <w:iCs/>
          <w:lang w:val="es-BO"/>
        </w:rPr>
        <w:t xml:space="preserve"> en otro tiempo vivíamos en </w:t>
      </w:r>
      <w:r w:rsidR="00CA4A97">
        <w:rPr>
          <w:i/>
          <w:iCs/>
          <w:lang w:val="es-BO"/>
        </w:rPr>
        <w:t>las</w:t>
      </w:r>
      <w:r w:rsidRPr="00830F82">
        <w:rPr>
          <w:i/>
          <w:iCs/>
          <w:lang w:val="es-BO"/>
        </w:rPr>
        <w:t xml:space="preserve"> pasiones de nuestra carne</w:t>
      </w:r>
      <w:r w:rsidR="00CA4A97">
        <w:rPr>
          <w:i/>
          <w:iCs/>
          <w:lang w:val="es-BO"/>
        </w:rPr>
        <w:t>”</w:t>
      </w:r>
      <w:r w:rsidRPr="00830F82">
        <w:rPr>
          <w:i/>
          <w:iCs/>
          <w:lang w:val="es-BO"/>
        </w:rPr>
        <w:t>,</w:t>
      </w:r>
      <w:r w:rsidRPr="00830F82">
        <w:rPr>
          <w:lang w:val="es-BO"/>
        </w:rPr>
        <w:t xml:space="preserve"> … </w:t>
      </w:r>
      <w:r w:rsidR="00122E3C" w:rsidRPr="00830F82">
        <w:rPr>
          <w:lang w:val="es-BO"/>
        </w:rPr>
        <w:t xml:space="preserve">Tanto gentiles como judíos, todos vivíamos en </w:t>
      </w:r>
      <w:r w:rsidR="00CA4A97">
        <w:rPr>
          <w:lang w:val="es-BO"/>
        </w:rPr>
        <w:t>las</w:t>
      </w:r>
      <w:r w:rsidR="00122E3C" w:rsidRPr="00830F82">
        <w:rPr>
          <w:lang w:val="es-BO"/>
        </w:rPr>
        <w:t xml:space="preserve"> pasiones de la carne, esto significa que vivíamos como esclavos de</w:t>
      </w:r>
      <w:r w:rsidR="00CA4A97">
        <w:rPr>
          <w:lang w:val="es-BO"/>
        </w:rPr>
        <w:t xml:space="preserve"> ellas</w:t>
      </w:r>
      <w:r w:rsidR="00122E3C" w:rsidRPr="00830F82">
        <w:rPr>
          <w:lang w:val="es-BO"/>
        </w:rPr>
        <w:t xml:space="preserve">, sin poder agradar a Dios. </w:t>
      </w:r>
    </w:p>
    <w:p w14:paraId="25BE9851" w14:textId="7CFAFF67" w:rsidR="00D30D26" w:rsidRPr="00830F82" w:rsidRDefault="00D30D26" w:rsidP="00D30D26">
      <w:pPr>
        <w:pStyle w:val="Ttulo5"/>
      </w:pPr>
      <w:r w:rsidRPr="00830F82">
        <w:rPr>
          <w:i/>
          <w:iCs/>
        </w:rPr>
        <w:t>Nosotros</w:t>
      </w:r>
      <w:r w:rsidR="008E0F50" w:rsidRPr="00830F82">
        <w:t>, judíos</w:t>
      </w:r>
      <w:r w:rsidRPr="00830F82">
        <w:t xml:space="preserve">, aunque no </w:t>
      </w:r>
      <w:r w:rsidR="002413C1">
        <w:t>hace mención a</w:t>
      </w:r>
      <w:r w:rsidR="00CA4A97">
        <w:t>l</w:t>
      </w:r>
      <w:r w:rsidRPr="00830F82">
        <w:t xml:space="preserve"> </w:t>
      </w:r>
      <w:r w:rsidR="008E0F50" w:rsidRPr="00830F82">
        <w:t xml:space="preserve">andar conforme a este mundo, bajo la autoridad de </w:t>
      </w:r>
      <w:r w:rsidR="00CA4A97">
        <w:t>S</w:t>
      </w:r>
      <w:r w:rsidR="008E0F50" w:rsidRPr="00830F82">
        <w:t xml:space="preserve">atanás, los judíos no creyentes igualmente andaban bajo el control de </w:t>
      </w:r>
      <w:r w:rsidR="0035613F">
        <w:t>S</w:t>
      </w:r>
      <w:r w:rsidR="0035613F" w:rsidRPr="00830F82">
        <w:t>atanás, quien</w:t>
      </w:r>
      <w:r w:rsidR="008E0F50" w:rsidRPr="00830F82">
        <w:t xml:space="preserve"> tiene control del sistema corrupto del mundo malvado. Juan 8:44.</w:t>
      </w:r>
    </w:p>
    <w:p w14:paraId="43AFE957" w14:textId="4BAD4F22" w:rsidR="00122E3C" w:rsidRPr="00830F82" w:rsidRDefault="00122E3C" w:rsidP="00122E3C">
      <w:pPr>
        <w:pStyle w:val="Ttulo5"/>
      </w:pPr>
      <w:r w:rsidRPr="00830F82">
        <w:t xml:space="preserve">Estas pasiones de la carne eran despertadas por la ley. Romanos 7:5 </w:t>
      </w:r>
      <w:r w:rsidR="00553B97" w:rsidRPr="00830F82">
        <w:t>–</w:t>
      </w:r>
      <w:r w:rsidR="00553B97">
        <w:t>“</w:t>
      </w:r>
      <w:r w:rsidR="00553B97" w:rsidRPr="00830F82">
        <w:rPr>
          <w:i/>
          <w:iCs/>
        </w:rPr>
        <w:t>Porque</w:t>
      </w:r>
      <w:r w:rsidRPr="00830F82">
        <w:rPr>
          <w:i/>
          <w:iCs/>
        </w:rPr>
        <w:t xml:space="preserve"> mientras </w:t>
      </w:r>
      <w:r w:rsidRPr="00830F82">
        <w:rPr>
          <w:b/>
          <w:bCs/>
          <w:i/>
          <w:iCs/>
        </w:rPr>
        <w:t>estábamos en la carne</w:t>
      </w:r>
      <w:r w:rsidRPr="00830F82">
        <w:rPr>
          <w:i/>
          <w:iCs/>
        </w:rPr>
        <w:t xml:space="preserve">, las pasiones pecaminosas despertadas por la </w:t>
      </w:r>
      <w:r w:rsidR="00D30D26" w:rsidRPr="00830F82">
        <w:rPr>
          <w:i/>
          <w:iCs/>
        </w:rPr>
        <w:t>ley,</w:t>
      </w:r>
      <w:r w:rsidRPr="00830F82">
        <w:rPr>
          <w:i/>
          <w:iCs/>
        </w:rPr>
        <w:t xml:space="preserve"> actuaban en </w:t>
      </w:r>
      <w:r w:rsidR="00553B97">
        <w:rPr>
          <w:i/>
          <w:iCs/>
        </w:rPr>
        <w:t>los</w:t>
      </w:r>
      <w:r w:rsidRPr="00830F82">
        <w:rPr>
          <w:i/>
          <w:iCs/>
        </w:rPr>
        <w:t xml:space="preserve"> miembros </w:t>
      </w:r>
      <w:r w:rsidR="00D30D26" w:rsidRPr="00830F82">
        <w:rPr>
          <w:i/>
          <w:iCs/>
        </w:rPr>
        <w:t>de nuestro cuerpo a fin de llevar fruto para muerte</w:t>
      </w:r>
      <w:r w:rsidR="002413C1">
        <w:rPr>
          <w:i/>
          <w:iCs/>
        </w:rPr>
        <w:t>”</w:t>
      </w:r>
      <w:r w:rsidR="00D30D26" w:rsidRPr="00830F82">
        <w:rPr>
          <w:i/>
          <w:iCs/>
        </w:rPr>
        <w:t>.</w:t>
      </w:r>
      <w:r w:rsidR="00D30D26" w:rsidRPr="00830F82">
        <w:t xml:space="preserve"> Est</w:t>
      </w:r>
      <w:r w:rsidR="002413C1">
        <w:t>a</w:t>
      </w:r>
      <w:r w:rsidR="00D30D26" w:rsidRPr="00830F82">
        <w:t xml:space="preserve"> era nuestra vida pasada, nuestros cuerpos </w:t>
      </w:r>
      <w:r w:rsidR="002413C1">
        <w:t xml:space="preserve">eran </w:t>
      </w:r>
      <w:r w:rsidR="00D30D26" w:rsidRPr="00830F82">
        <w:t>esclavos de nuestra carne, no podíamos salvarnos a nosotros mismos. Romanos 6:20-21</w:t>
      </w:r>
    </w:p>
    <w:p w14:paraId="28A2DAFA" w14:textId="15460788" w:rsidR="00D30D26" w:rsidRPr="00830F82" w:rsidRDefault="00D30D26" w:rsidP="002413C1">
      <w:pPr>
        <w:pStyle w:val="Ttulo5"/>
      </w:pPr>
      <w:r w:rsidRPr="00830F82">
        <w:t xml:space="preserve">Tanto </w:t>
      </w:r>
      <w:r w:rsidR="008E0F50" w:rsidRPr="00830F82">
        <w:t xml:space="preserve">judíos como gentiles andábamos en </w:t>
      </w:r>
      <w:r w:rsidR="00553B97">
        <w:t xml:space="preserve">nuestras </w:t>
      </w:r>
      <w:r w:rsidR="008E0F50" w:rsidRPr="00830F82">
        <w:t xml:space="preserve">pasiones de la carne. Andar en </w:t>
      </w:r>
      <w:r w:rsidR="002413C1">
        <w:t>las</w:t>
      </w:r>
      <w:r w:rsidR="008E0F50" w:rsidRPr="00830F82">
        <w:t xml:space="preserve"> pasiones de nuestra carne significa lo siguiente.</w:t>
      </w:r>
      <w:r w:rsidR="004D4643" w:rsidRPr="00830F82">
        <w:t xml:space="preserve"> Romanos 2:23</w:t>
      </w:r>
    </w:p>
    <w:p w14:paraId="579A7FEA" w14:textId="3531719C" w:rsidR="008E0F50" w:rsidRPr="00830F82" w:rsidRDefault="008E0F50" w:rsidP="008E0F50">
      <w:pPr>
        <w:pStyle w:val="Ttulo4"/>
        <w:rPr>
          <w:lang w:val="es-BO"/>
        </w:rPr>
      </w:pPr>
      <w:r w:rsidRPr="00830F82">
        <w:rPr>
          <w:lang w:val="es-BO"/>
        </w:rPr>
        <w:t xml:space="preserve">Efesios 2:3b – </w:t>
      </w:r>
      <w:r w:rsidRPr="00830F82">
        <w:rPr>
          <w:i/>
          <w:iCs/>
          <w:lang w:val="es-BO"/>
        </w:rPr>
        <w:t xml:space="preserve">Entre ellos también todos nosotros en otro tiempo vivíamos en </w:t>
      </w:r>
      <w:r w:rsidR="0035613F">
        <w:rPr>
          <w:i/>
          <w:iCs/>
          <w:lang w:val="es-BO"/>
        </w:rPr>
        <w:t xml:space="preserve">las </w:t>
      </w:r>
      <w:r w:rsidR="0035613F" w:rsidRPr="00830F82">
        <w:rPr>
          <w:i/>
          <w:iCs/>
          <w:lang w:val="es-BO"/>
        </w:rPr>
        <w:t>pasiones</w:t>
      </w:r>
      <w:r w:rsidRPr="00830F82">
        <w:rPr>
          <w:i/>
          <w:iCs/>
          <w:lang w:val="es-BO"/>
        </w:rPr>
        <w:t xml:space="preserve"> de nuestra carne, </w:t>
      </w:r>
      <w:r w:rsidRPr="00830F82">
        <w:rPr>
          <w:b/>
          <w:bCs/>
          <w:i/>
          <w:iCs/>
          <w:lang w:val="es-BO"/>
        </w:rPr>
        <w:t>satisfaciendo los deseos de la carne y la mente</w:t>
      </w:r>
      <w:r w:rsidRPr="00830F82">
        <w:rPr>
          <w:i/>
          <w:iCs/>
          <w:lang w:val="es-BO"/>
        </w:rPr>
        <w:t>,</w:t>
      </w:r>
      <w:r w:rsidRPr="00830F82">
        <w:rPr>
          <w:lang w:val="es-BO"/>
        </w:rPr>
        <w:t xml:space="preserve"> cualquier deseo que la carne tenía lo satisfacíamos ya sea en cuerpo o en la mente, estábamos bien ocupados para buscar a Dios, complaciendo en todo a nuestras pasiones de nuestra carne.</w:t>
      </w:r>
    </w:p>
    <w:p w14:paraId="75A292DB" w14:textId="3B6A363C" w:rsidR="008E0F50" w:rsidRPr="00830F82" w:rsidRDefault="004D4643" w:rsidP="008E0F50">
      <w:pPr>
        <w:pStyle w:val="Ttulo5"/>
      </w:pPr>
      <w:r w:rsidRPr="00830F82">
        <w:t xml:space="preserve">Nuestra elección y decisión en la vida pasada solo era de complacer los deseos que teníamos, por eso la </w:t>
      </w:r>
      <w:r w:rsidR="00553B97">
        <w:t>E</w:t>
      </w:r>
      <w:r w:rsidRPr="00830F82">
        <w:t>scritura dice que nadie busca a Dios y nadie hace lo bueno. Romanos 3:10-18 era nuestra realidad.</w:t>
      </w:r>
    </w:p>
    <w:p w14:paraId="3AAC1FF6" w14:textId="741E1119" w:rsidR="004D4643" w:rsidRPr="00830F82" w:rsidRDefault="009E5AF5" w:rsidP="004D4643">
      <w:pPr>
        <w:pStyle w:val="Ttulo5"/>
      </w:pPr>
      <w:r w:rsidRPr="00830F82">
        <w:t>Satisfacer los deseos de la carne no solo es un p</w:t>
      </w:r>
      <w:r w:rsidR="00553B97">
        <w:t>e</w:t>
      </w:r>
      <w:r w:rsidRPr="00830F82">
        <w:t xml:space="preserve">cado visible </w:t>
      </w:r>
      <w:r w:rsidR="00553B97">
        <w:t>mediante</w:t>
      </w:r>
      <w:r w:rsidRPr="00830F82">
        <w:t xml:space="preserve"> la conducta, Jesús les habl</w:t>
      </w:r>
      <w:r w:rsidR="00553B97">
        <w:t>ó</w:t>
      </w:r>
      <w:r w:rsidRPr="00830F82">
        <w:t xml:space="preserve"> de satisfacer la carne en el corazón</w:t>
      </w:r>
      <w:r w:rsidR="00504C40" w:rsidRPr="00830F82">
        <w:t>, en la mente, leer</w:t>
      </w:r>
      <w:r w:rsidRPr="00830F82">
        <w:t xml:space="preserve"> Mateo 5:</w:t>
      </w:r>
      <w:r w:rsidR="00504C40" w:rsidRPr="00830F82">
        <w:t>21-22, 27-28 – dice que ya cometió adulterio en su corazón.</w:t>
      </w:r>
    </w:p>
    <w:p w14:paraId="5F0FBC58" w14:textId="1663F320" w:rsidR="00504C40" w:rsidRPr="00830F82" w:rsidRDefault="00504C40" w:rsidP="00504C40">
      <w:pPr>
        <w:pStyle w:val="Ttulo4"/>
        <w:rPr>
          <w:lang w:val="es-BO"/>
        </w:rPr>
      </w:pPr>
      <w:r w:rsidRPr="00830F82">
        <w:rPr>
          <w:lang w:val="es-BO"/>
        </w:rPr>
        <w:t>Efesios 2:3c –</w:t>
      </w:r>
      <w:r w:rsidRPr="00830F82">
        <w:rPr>
          <w:i/>
          <w:iCs/>
          <w:lang w:val="es-BO"/>
        </w:rPr>
        <w:t xml:space="preserve"> …vivíamos en </w:t>
      </w:r>
      <w:r w:rsidR="00553B97">
        <w:rPr>
          <w:i/>
          <w:iCs/>
          <w:lang w:val="es-BO"/>
        </w:rPr>
        <w:t>las</w:t>
      </w:r>
      <w:r w:rsidRPr="00830F82">
        <w:rPr>
          <w:i/>
          <w:iCs/>
          <w:lang w:val="es-BO"/>
        </w:rPr>
        <w:t xml:space="preserve"> pasiones de nuestra carne, satisfaciendo los deseos de la carne y la mente, </w:t>
      </w:r>
      <w:r w:rsidRPr="00830F82">
        <w:rPr>
          <w:b/>
          <w:bCs/>
          <w:i/>
          <w:iCs/>
          <w:lang w:val="es-BO"/>
        </w:rPr>
        <w:t>y éramos por naturaleza hijos de ira, lo mismo que los demás</w:t>
      </w:r>
      <w:r w:rsidRPr="00830F82">
        <w:rPr>
          <w:i/>
          <w:iCs/>
          <w:lang w:val="es-BO"/>
        </w:rPr>
        <w:t>.</w:t>
      </w:r>
      <w:r w:rsidRPr="00830F82">
        <w:rPr>
          <w:lang w:val="es-BO"/>
        </w:rPr>
        <w:t xml:space="preserve"> Como resultado de que </w:t>
      </w:r>
      <w:r w:rsidR="0035613F" w:rsidRPr="00830F82">
        <w:rPr>
          <w:lang w:val="es-BO"/>
        </w:rPr>
        <w:t xml:space="preserve">vivíamos </w:t>
      </w:r>
      <w:r w:rsidR="0035613F">
        <w:rPr>
          <w:lang w:val="es-BO"/>
        </w:rPr>
        <w:t>de</w:t>
      </w:r>
      <w:r w:rsidR="00553B97">
        <w:rPr>
          <w:lang w:val="es-BO"/>
        </w:rPr>
        <w:t xml:space="preserve"> esa manera,</w:t>
      </w:r>
      <w:r w:rsidRPr="00830F82">
        <w:rPr>
          <w:lang w:val="es-BO"/>
        </w:rPr>
        <w:t xml:space="preserve"> llegamos a ser por naturaleza hijos de ira, lo mismo que los demás que aún viven siendo hijos de ira, los incrédulos.</w:t>
      </w:r>
    </w:p>
    <w:p w14:paraId="078563A1" w14:textId="39E57325" w:rsidR="002D73DD" w:rsidRPr="00830F82" w:rsidRDefault="002D73DD" w:rsidP="002D73DD">
      <w:pPr>
        <w:pStyle w:val="Ttulo5"/>
      </w:pPr>
      <w:r w:rsidRPr="00830F82">
        <w:rPr>
          <w:b/>
          <w:bCs/>
        </w:rPr>
        <w:t>Hijos de ira</w:t>
      </w:r>
      <w:r w:rsidRPr="00830F82">
        <w:t xml:space="preserve">, es un </w:t>
      </w:r>
      <w:r w:rsidR="00816C30" w:rsidRPr="00830F82">
        <w:t>título</w:t>
      </w:r>
      <w:r w:rsidRPr="00830F82">
        <w:t xml:space="preserve"> para los incrédulos, es una descripción que no incluye a los creyentes, por eso dice:</w:t>
      </w:r>
      <w:r w:rsidRPr="00830F82">
        <w:rPr>
          <w:i/>
          <w:iCs/>
        </w:rPr>
        <w:t xml:space="preserve"> </w:t>
      </w:r>
      <w:r w:rsidRPr="00830F82">
        <w:rPr>
          <w:b/>
          <w:bCs/>
          <w:i/>
          <w:iCs/>
        </w:rPr>
        <w:t xml:space="preserve">éramos </w:t>
      </w:r>
      <w:r w:rsidR="00816C30" w:rsidRPr="00830F82">
        <w:rPr>
          <w:i/>
          <w:iCs/>
        </w:rPr>
        <w:t>por naturaleza</w:t>
      </w:r>
      <w:r w:rsidR="00816C30" w:rsidRPr="00830F82">
        <w:rPr>
          <w:b/>
          <w:bCs/>
          <w:i/>
          <w:iCs/>
        </w:rPr>
        <w:t xml:space="preserve"> hijos de ira.</w:t>
      </w:r>
      <w:r w:rsidR="00816C30" w:rsidRPr="00830F82">
        <w:t xml:space="preserve"> Romanos 1:18; 2:5-8; 3:5; 1 Tesalonicense 5:9.</w:t>
      </w:r>
    </w:p>
    <w:p w14:paraId="1EE918F8" w14:textId="639572EA" w:rsidR="002D73DD" w:rsidRPr="00830F82" w:rsidRDefault="002D73DD" w:rsidP="002D73DD">
      <w:pPr>
        <w:pStyle w:val="Ttulo5"/>
      </w:pPr>
      <w:r w:rsidRPr="00830F82">
        <w:t xml:space="preserve">En Juan 3:36 – </w:t>
      </w:r>
      <w:r w:rsidRPr="00830F82">
        <w:rPr>
          <w:i/>
          <w:iCs/>
        </w:rPr>
        <w:t>El que cree en el Hijo tiene vida eterna; pero el que no obedece al Hijo no ver</w:t>
      </w:r>
      <w:r w:rsidR="00553B97">
        <w:rPr>
          <w:i/>
          <w:iCs/>
        </w:rPr>
        <w:t>á</w:t>
      </w:r>
      <w:r w:rsidRPr="00830F82">
        <w:rPr>
          <w:i/>
          <w:iCs/>
        </w:rPr>
        <w:t xml:space="preserve"> la vida,</w:t>
      </w:r>
      <w:r w:rsidRPr="00830F82">
        <w:rPr>
          <w:b/>
          <w:bCs/>
          <w:i/>
          <w:iCs/>
        </w:rPr>
        <w:t xml:space="preserve"> sino que la </w:t>
      </w:r>
      <w:r w:rsidR="00816C30" w:rsidRPr="00830F82">
        <w:rPr>
          <w:b/>
          <w:bCs/>
          <w:i/>
          <w:iCs/>
        </w:rPr>
        <w:t>ira de</w:t>
      </w:r>
      <w:r w:rsidRPr="00830F82">
        <w:rPr>
          <w:b/>
          <w:bCs/>
          <w:i/>
          <w:iCs/>
        </w:rPr>
        <w:t xml:space="preserve"> Dios</w:t>
      </w:r>
      <w:r w:rsidRPr="00830F82">
        <w:rPr>
          <w:i/>
          <w:iCs/>
        </w:rPr>
        <w:t xml:space="preserve"> permanece sobre él.</w:t>
      </w:r>
      <w:r w:rsidRPr="00830F82">
        <w:t xml:space="preserve"> La razón por la</w:t>
      </w:r>
      <w:r w:rsidR="00816C30" w:rsidRPr="00830F82">
        <w:t xml:space="preserve"> que</w:t>
      </w:r>
      <w:r w:rsidR="00553B97">
        <w:t xml:space="preserve"> son hijos de ira, es por</w:t>
      </w:r>
      <w:r w:rsidR="00816C30" w:rsidRPr="00830F82">
        <w:t>que no obedecen al evangelio, por</w:t>
      </w:r>
      <w:r w:rsidR="00553B97">
        <w:t xml:space="preserve"> eso </w:t>
      </w:r>
      <w:r w:rsidR="00816C30" w:rsidRPr="00830F82">
        <w:t>están bajo la ira de Dios.</w:t>
      </w:r>
    </w:p>
    <w:p w14:paraId="04D27E8A" w14:textId="327F247D" w:rsidR="00816C30" w:rsidRPr="00830F82" w:rsidRDefault="00816C30" w:rsidP="00816C30">
      <w:pPr>
        <w:pStyle w:val="Ttulo5"/>
      </w:pPr>
      <w:r w:rsidRPr="00830F82">
        <w:t>Esta era nuestra condición de vida pasada, la ira de Dios viene sobre los incrédulos, los cuales son hijos de desobediencia. Romanos 1:18; Efesios 5:6; Colosenses 3:6.</w:t>
      </w:r>
    </w:p>
    <w:p w14:paraId="047C74C8" w14:textId="044B63FD" w:rsidR="00816C30" w:rsidRPr="00830F82" w:rsidRDefault="00816C30" w:rsidP="00816C30">
      <w:pPr>
        <w:pStyle w:val="Ttulo4"/>
        <w:rPr>
          <w:lang w:val="es-BO"/>
        </w:rPr>
      </w:pPr>
      <w:r w:rsidRPr="00830F82">
        <w:rPr>
          <w:lang w:val="es-BO"/>
        </w:rPr>
        <w:lastRenderedPageBreak/>
        <w:t xml:space="preserve">Reconociendo esto que en nuestra vida pasada estábamos separados de Dios, ocupados en nuestros delitos y pecados, viviendo según </w:t>
      </w:r>
      <w:r w:rsidR="00676DD4" w:rsidRPr="00830F82">
        <w:rPr>
          <w:lang w:val="es-BO"/>
        </w:rPr>
        <w:t xml:space="preserve">el sistema del mundo que es controlado por la autoridad y fuerza de satanás, </w:t>
      </w:r>
      <w:r w:rsidR="001C2F06">
        <w:rPr>
          <w:lang w:val="es-BO"/>
        </w:rPr>
        <w:t xml:space="preserve">éramos </w:t>
      </w:r>
      <w:r w:rsidR="00676DD4" w:rsidRPr="00830F82">
        <w:rPr>
          <w:lang w:val="es-BO"/>
        </w:rPr>
        <w:t>esclavos sin ninguna esperanza de salvación</w:t>
      </w:r>
      <w:r w:rsidR="001C2F06">
        <w:rPr>
          <w:lang w:val="es-BO"/>
        </w:rPr>
        <w:t>.</w:t>
      </w:r>
      <w:r w:rsidR="00676DD4" w:rsidRPr="00830F82">
        <w:rPr>
          <w:lang w:val="es-BO"/>
        </w:rPr>
        <w:t xml:space="preserve"> </w:t>
      </w:r>
      <w:r w:rsidR="001C2F06">
        <w:rPr>
          <w:lang w:val="es-BO"/>
        </w:rPr>
        <w:t>A</w:t>
      </w:r>
      <w:r w:rsidR="001C2F06" w:rsidRPr="00830F82">
        <w:rPr>
          <w:lang w:val="es-BO"/>
        </w:rPr>
        <w:t>demás,</w:t>
      </w:r>
      <w:r w:rsidR="00676DD4" w:rsidRPr="00830F82">
        <w:rPr>
          <w:lang w:val="es-BO"/>
        </w:rPr>
        <w:t xml:space="preserve"> todos, judíos y gentiles</w:t>
      </w:r>
      <w:r w:rsidR="001C2F06">
        <w:rPr>
          <w:lang w:val="es-BO"/>
        </w:rPr>
        <w:t>, vivíamos</w:t>
      </w:r>
      <w:r w:rsidR="00676DD4" w:rsidRPr="00830F82">
        <w:rPr>
          <w:lang w:val="es-BO"/>
        </w:rPr>
        <w:t xml:space="preserve"> en </w:t>
      </w:r>
      <w:r w:rsidR="001C2F06">
        <w:rPr>
          <w:lang w:val="es-BO"/>
        </w:rPr>
        <w:t xml:space="preserve">las </w:t>
      </w:r>
      <w:r w:rsidR="00676DD4" w:rsidRPr="00830F82">
        <w:rPr>
          <w:lang w:val="es-BO"/>
        </w:rPr>
        <w:t>pasiones de nuestra carne. Totalmente esclavos</w:t>
      </w:r>
      <w:r w:rsidR="001C2F06">
        <w:rPr>
          <w:lang w:val="es-BO"/>
        </w:rPr>
        <w:t xml:space="preserve"> al</w:t>
      </w:r>
      <w:r w:rsidR="00676DD4" w:rsidRPr="00830F82">
        <w:rPr>
          <w:lang w:val="es-BO"/>
        </w:rPr>
        <w:t xml:space="preserve"> pecado,</w:t>
      </w:r>
      <w:r w:rsidR="001C2F06">
        <w:rPr>
          <w:lang w:val="es-BO"/>
        </w:rPr>
        <w:t xml:space="preserve"> al</w:t>
      </w:r>
      <w:r w:rsidR="00676DD4" w:rsidRPr="00830F82">
        <w:rPr>
          <w:lang w:val="es-BO"/>
        </w:rPr>
        <w:t xml:space="preserve"> mundo y </w:t>
      </w:r>
      <w:r w:rsidR="001C2F06">
        <w:rPr>
          <w:lang w:val="es-BO"/>
        </w:rPr>
        <w:t>a S</w:t>
      </w:r>
      <w:r w:rsidR="00676DD4" w:rsidRPr="00830F82">
        <w:rPr>
          <w:lang w:val="es-BO"/>
        </w:rPr>
        <w:t>atanás y su precio es la condenación.</w:t>
      </w:r>
    </w:p>
    <w:p w14:paraId="636DFEB0" w14:textId="5B478A0B" w:rsidR="00676DD4" w:rsidRPr="00830F82" w:rsidRDefault="00676DD4" w:rsidP="00676DD4">
      <w:pPr>
        <w:pStyle w:val="Ttulo5"/>
      </w:pPr>
      <w:r w:rsidRPr="00830F82">
        <w:t xml:space="preserve">En los siguientes versículos Pablo nos habla de </w:t>
      </w:r>
      <w:r w:rsidR="003E6093" w:rsidRPr="00830F82">
        <w:t>cómo</w:t>
      </w:r>
      <w:r w:rsidRPr="00830F82">
        <w:t xml:space="preserve"> hemos sido salvo</w:t>
      </w:r>
      <w:r w:rsidR="001C2F06">
        <w:t>s</w:t>
      </w:r>
      <w:r w:rsidRPr="00830F82">
        <w:t xml:space="preserve"> por la gracia de Dios, hace un cambio </w:t>
      </w:r>
      <w:r w:rsidR="00D57AB7" w:rsidRPr="00830F82">
        <w:t>a</w:t>
      </w:r>
      <w:r w:rsidRPr="00830F82">
        <w:t xml:space="preserve"> una luz de esperanza en Dios: </w:t>
      </w:r>
      <w:r w:rsidRPr="00830F82">
        <w:rPr>
          <w:b/>
          <w:bCs/>
          <w:i/>
          <w:iCs/>
        </w:rPr>
        <w:t>Pero Dios.</w:t>
      </w:r>
    </w:p>
    <w:p w14:paraId="32C4CF46" w14:textId="57A37521" w:rsidR="003D5ED1" w:rsidRPr="00830F82" w:rsidRDefault="003D5ED1" w:rsidP="003D5ED1">
      <w:pPr>
        <w:pStyle w:val="Ttulo2"/>
      </w:pPr>
      <w:r w:rsidRPr="00830F82">
        <w:t xml:space="preserve">Efesios 2:4-7 – </w:t>
      </w:r>
      <w:r w:rsidR="00B442F7" w:rsidRPr="00830F82">
        <w:t>Salvados por la gracia de Dios</w:t>
      </w:r>
      <w:r w:rsidR="004B25E3" w:rsidRPr="00830F82">
        <w:t xml:space="preserve"> para estar unidos con Cristo.</w:t>
      </w:r>
    </w:p>
    <w:p w14:paraId="630130E1" w14:textId="16F618E1" w:rsidR="004B47F0" w:rsidRPr="00830F82" w:rsidRDefault="004B47F0" w:rsidP="004B47F0">
      <w:pPr>
        <w:pStyle w:val="Ttulo3"/>
      </w:pPr>
      <w:r w:rsidRPr="00830F82">
        <w:t xml:space="preserve">Efesios 2:4 – </w:t>
      </w:r>
      <w:r w:rsidRPr="00830F82">
        <w:rPr>
          <w:i/>
          <w:iCs/>
        </w:rPr>
        <w:t>Pero Dios</w:t>
      </w:r>
      <w:r w:rsidRPr="00830F82">
        <w:t xml:space="preserve">, Estas dos palabras hacen un contraste </w:t>
      </w:r>
      <w:r w:rsidR="001C2F06">
        <w:t>con</w:t>
      </w:r>
      <w:r w:rsidRPr="00830F82">
        <w:t xml:space="preserve"> todo lo que Pablo ha estado hablando, en cuanto a la vida pasada de los gentiles y judíos qu</w:t>
      </w:r>
      <w:r w:rsidR="001C2F06">
        <w:t>ienes</w:t>
      </w:r>
      <w:r w:rsidRPr="00830F82">
        <w:t xml:space="preserve"> estaban perdidos en la esclavitud del pecado. </w:t>
      </w:r>
    </w:p>
    <w:p w14:paraId="12C39C33" w14:textId="594BB5A5" w:rsidR="004B47F0" w:rsidRPr="00830F82" w:rsidRDefault="004B47F0" w:rsidP="004B47F0">
      <w:pPr>
        <w:pStyle w:val="Ttulo4"/>
        <w:rPr>
          <w:lang w:val="es-BO"/>
        </w:rPr>
      </w:pPr>
      <w:r w:rsidRPr="00830F82">
        <w:rPr>
          <w:b/>
          <w:bCs/>
          <w:lang w:val="es-BO"/>
        </w:rPr>
        <w:t>Pero Dios</w:t>
      </w:r>
      <w:r w:rsidRPr="00830F82">
        <w:rPr>
          <w:lang w:val="es-BO"/>
        </w:rPr>
        <w:t xml:space="preserve">; Aquí vemos la intervención de Dios de manera proactiva, mientras el hombre </w:t>
      </w:r>
      <w:r w:rsidR="00264B53" w:rsidRPr="00830F82">
        <w:rPr>
          <w:lang w:val="es-BO"/>
        </w:rPr>
        <w:t>está</w:t>
      </w:r>
      <w:r w:rsidRPr="00830F82">
        <w:rPr>
          <w:lang w:val="es-BO"/>
        </w:rPr>
        <w:t xml:space="preserve"> en sus delitos y pecados, Dios tiene la buena intención de salvarnos por medio de Cristo. Este plan de redención de Dios en Cristo fue</w:t>
      </w:r>
      <w:r w:rsidR="001C2F06">
        <w:rPr>
          <w:lang w:val="es-BO"/>
        </w:rPr>
        <w:t xml:space="preserve"> pensado y decidido</w:t>
      </w:r>
      <w:r w:rsidRPr="00830F82">
        <w:rPr>
          <w:lang w:val="es-BO"/>
        </w:rPr>
        <w:t xml:space="preserve"> desde hace mucho tiempo atrás. 2 Timoteo 1:9-10; 1 Pedro 1:18-20.</w:t>
      </w:r>
    </w:p>
    <w:p w14:paraId="678CC2DA" w14:textId="7AEEFB47" w:rsidR="00B442F7" w:rsidRPr="00830F82" w:rsidRDefault="009A758E" w:rsidP="00B442F7">
      <w:pPr>
        <w:pStyle w:val="Ttulo3"/>
      </w:pPr>
      <w:r w:rsidRPr="00830F82">
        <w:t>Efesios 2:4 –</w:t>
      </w:r>
      <w:r w:rsidRPr="00830F82">
        <w:rPr>
          <w:i/>
          <w:iCs/>
        </w:rPr>
        <w:t xml:space="preserve"> </w:t>
      </w:r>
      <w:r w:rsidR="0035613F">
        <w:rPr>
          <w:i/>
          <w:iCs/>
        </w:rPr>
        <w:t>“</w:t>
      </w:r>
      <w:r w:rsidR="0035613F" w:rsidRPr="00830F82">
        <w:rPr>
          <w:i/>
          <w:iCs/>
        </w:rPr>
        <w:t>Dios</w:t>
      </w:r>
      <w:r w:rsidR="002A6451" w:rsidRPr="00830F82">
        <w:rPr>
          <w:i/>
          <w:iCs/>
        </w:rPr>
        <w:t>, que es rico en misericordia, por causa del gran amor con que nos amó</w:t>
      </w:r>
      <w:r w:rsidR="001C2F06">
        <w:rPr>
          <w:i/>
          <w:iCs/>
        </w:rPr>
        <w:t>”</w:t>
      </w:r>
      <w:r w:rsidR="002A6451" w:rsidRPr="00830F82">
        <w:rPr>
          <w:i/>
          <w:iCs/>
        </w:rPr>
        <w:t>,</w:t>
      </w:r>
      <w:r w:rsidR="004B47F0" w:rsidRPr="00830F82">
        <w:t xml:space="preserve"> Dios es rico en misericordia, es la razón por el cual no nos dio lo que merecían </w:t>
      </w:r>
      <w:r w:rsidR="00B53D7C" w:rsidRPr="00830F82">
        <w:t>nuestros hechos</w:t>
      </w:r>
      <w:r w:rsidR="004B47F0" w:rsidRPr="00830F82">
        <w:t>, sino nos dio a</w:t>
      </w:r>
      <w:r w:rsidR="00B53D7C" w:rsidRPr="00830F82">
        <w:t xml:space="preserve">lgo que nunca </w:t>
      </w:r>
      <w:r w:rsidR="001C2F06">
        <w:t>podríamos merecer</w:t>
      </w:r>
      <w:r w:rsidR="00B53D7C" w:rsidRPr="00830F82">
        <w:t>. Dios ha sido compasivo con nosotros</w:t>
      </w:r>
      <w:r w:rsidR="001C2F06">
        <w:t>,</w:t>
      </w:r>
      <w:r w:rsidR="00B53D7C" w:rsidRPr="00830F82">
        <w:t xml:space="preserve"> cuando nuestros actos merecían condenación, Él nos proveyó la salvación.</w:t>
      </w:r>
      <w:r w:rsidR="006C4B85" w:rsidRPr="00830F82">
        <w:t xml:space="preserve"> Colosenses 2:13-15</w:t>
      </w:r>
      <w:r w:rsidR="005451A1" w:rsidRPr="00830F82">
        <w:t>.</w:t>
      </w:r>
    </w:p>
    <w:p w14:paraId="1668FDE6" w14:textId="15E69CB0" w:rsidR="005451A1" w:rsidRPr="00830F82" w:rsidRDefault="005451A1" w:rsidP="005451A1">
      <w:pPr>
        <w:pStyle w:val="Ttulo4"/>
        <w:rPr>
          <w:lang w:val="es-BO"/>
        </w:rPr>
      </w:pPr>
      <w:r w:rsidRPr="00830F82">
        <w:rPr>
          <w:lang w:val="es-BO"/>
        </w:rPr>
        <w:t>Para nosotros mismos era imposible salvarnos de esa esclavitud en</w:t>
      </w:r>
      <w:r w:rsidR="001C2F06">
        <w:rPr>
          <w:lang w:val="es-BO"/>
        </w:rPr>
        <w:t xml:space="preserve"> la</w:t>
      </w:r>
      <w:r w:rsidRPr="00830F82">
        <w:rPr>
          <w:lang w:val="es-BO"/>
        </w:rPr>
        <w:t xml:space="preserve"> que estábamos, por eso Dios tuvo que actuar con Su misericordia y amor hacia nosotros por medio de Cristo en la cruz.</w:t>
      </w:r>
    </w:p>
    <w:p w14:paraId="3EF1F1D7" w14:textId="40D1DA0C" w:rsidR="00B53D7C" w:rsidRPr="00830F82" w:rsidRDefault="00B53D7C" w:rsidP="00B53D7C">
      <w:pPr>
        <w:pStyle w:val="Ttulo4"/>
        <w:rPr>
          <w:lang w:val="es-BO"/>
        </w:rPr>
      </w:pPr>
      <w:r w:rsidRPr="00830F82">
        <w:rPr>
          <w:lang w:val="es-BO"/>
        </w:rPr>
        <w:t>Efesios 2:4 –</w:t>
      </w:r>
      <w:r w:rsidRPr="00830F82">
        <w:rPr>
          <w:i/>
          <w:iCs/>
          <w:lang w:val="es-BO"/>
        </w:rPr>
        <w:t xml:space="preserve"> </w:t>
      </w:r>
      <w:r w:rsidR="001C2F06">
        <w:rPr>
          <w:i/>
          <w:iCs/>
          <w:lang w:val="es-BO"/>
        </w:rPr>
        <w:t>“</w:t>
      </w:r>
      <w:r w:rsidRPr="00830F82">
        <w:rPr>
          <w:i/>
          <w:iCs/>
          <w:lang w:val="es-BO"/>
        </w:rPr>
        <w:t xml:space="preserve">Pero Dios, que es rico en misericordia, </w:t>
      </w:r>
      <w:r w:rsidRPr="00830F82">
        <w:rPr>
          <w:b/>
          <w:bCs/>
          <w:i/>
          <w:iCs/>
          <w:lang w:val="es-BO"/>
        </w:rPr>
        <w:t>por causa del gran amor con que nos amó</w:t>
      </w:r>
      <w:r w:rsidR="001C2F06">
        <w:rPr>
          <w:b/>
          <w:bCs/>
          <w:i/>
          <w:iCs/>
          <w:lang w:val="es-BO"/>
        </w:rPr>
        <w:t>”</w:t>
      </w:r>
      <w:r w:rsidRPr="00830F82">
        <w:rPr>
          <w:i/>
          <w:iCs/>
          <w:lang w:val="es-BO"/>
        </w:rPr>
        <w:t>.</w:t>
      </w:r>
      <w:r w:rsidRPr="00830F82">
        <w:rPr>
          <w:lang w:val="es-BO"/>
        </w:rPr>
        <w:t xml:space="preserve"> Sabemos que Dios es, Dios de justicia, que debe juzgar nuestros pecados como un buen juez. Dios juzg</w:t>
      </w:r>
      <w:r w:rsidR="001C2F06">
        <w:rPr>
          <w:lang w:val="es-BO"/>
        </w:rPr>
        <w:t>ó</w:t>
      </w:r>
      <w:r w:rsidRPr="00830F82">
        <w:rPr>
          <w:lang w:val="es-BO"/>
        </w:rPr>
        <w:t xml:space="preserve"> nuestros pecados en la cruz</w:t>
      </w:r>
      <w:r w:rsidR="001C2F06">
        <w:rPr>
          <w:lang w:val="es-BO"/>
        </w:rPr>
        <w:t>,</w:t>
      </w:r>
      <w:r w:rsidRPr="00830F82">
        <w:rPr>
          <w:lang w:val="es-BO"/>
        </w:rPr>
        <w:t xml:space="preserve"> cuando Cristo murió por </w:t>
      </w:r>
      <w:r w:rsidR="001C2F06">
        <w:rPr>
          <w:lang w:val="es-BO"/>
        </w:rPr>
        <w:t>ellos</w:t>
      </w:r>
      <w:r w:rsidRPr="00830F82">
        <w:rPr>
          <w:lang w:val="es-BO"/>
        </w:rPr>
        <w:t xml:space="preserve">. 1 </w:t>
      </w:r>
      <w:proofErr w:type="gramStart"/>
      <w:r w:rsidRPr="00830F82">
        <w:rPr>
          <w:lang w:val="es-BO"/>
        </w:rPr>
        <w:t>Corintios</w:t>
      </w:r>
      <w:proofErr w:type="gramEnd"/>
      <w:r w:rsidRPr="00830F82">
        <w:rPr>
          <w:lang w:val="es-BO"/>
        </w:rPr>
        <w:t xml:space="preserve"> 15:3</w:t>
      </w:r>
    </w:p>
    <w:p w14:paraId="49111064" w14:textId="08D45EA4" w:rsidR="00B53D7C" w:rsidRPr="00830F82" w:rsidRDefault="00B53D7C" w:rsidP="00B53D7C">
      <w:pPr>
        <w:pStyle w:val="Ttulo5"/>
        <w:rPr>
          <w:b/>
          <w:bCs/>
        </w:rPr>
      </w:pPr>
      <w:r w:rsidRPr="00830F82">
        <w:t xml:space="preserve">En Colosenses 2:13-14 </w:t>
      </w:r>
      <w:r w:rsidR="006C4B85" w:rsidRPr="00830F82">
        <w:t>–</w:t>
      </w:r>
      <w:r w:rsidRPr="00830F82">
        <w:t xml:space="preserve"> </w:t>
      </w:r>
      <w:r w:rsidR="006C4B85" w:rsidRPr="00830F82">
        <w:rPr>
          <w:i/>
          <w:iCs/>
        </w:rPr>
        <w:t>…</w:t>
      </w:r>
      <w:r w:rsidR="001C2F06">
        <w:rPr>
          <w:i/>
          <w:iCs/>
        </w:rPr>
        <w:t>”</w:t>
      </w:r>
      <w:r w:rsidR="006C4B85" w:rsidRPr="00830F82">
        <w:rPr>
          <w:i/>
          <w:iCs/>
        </w:rPr>
        <w:t xml:space="preserve"> habiéndonos perdonado todos los delitos, 14 </w:t>
      </w:r>
      <w:r w:rsidR="006C4B85" w:rsidRPr="00830F82">
        <w:rPr>
          <w:b/>
          <w:bCs/>
          <w:i/>
          <w:iCs/>
        </w:rPr>
        <w:t>habiendo cancelado el documento de deuda que consistía contra nosotros y que nos era adverso, y lo ha quitado de en medio, clavándolo en la cruz</w:t>
      </w:r>
      <w:r w:rsidR="006C4B85" w:rsidRPr="00830F82">
        <w:rPr>
          <w:b/>
          <w:bCs/>
        </w:rPr>
        <w:t>.</w:t>
      </w:r>
      <w:r w:rsidR="001C2F06">
        <w:rPr>
          <w:b/>
          <w:bCs/>
        </w:rPr>
        <w:t>”</w:t>
      </w:r>
    </w:p>
    <w:p w14:paraId="3FD39877" w14:textId="0BBCD5EC" w:rsidR="006C4B85" w:rsidRPr="00830F82" w:rsidRDefault="006C4B85" w:rsidP="006C4B85">
      <w:pPr>
        <w:pStyle w:val="Ttulo5"/>
      </w:pPr>
      <w:r w:rsidRPr="00830F82">
        <w:t>Dios por sus ricas misericordias, nos amó por causa de</w:t>
      </w:r>
      <w:r w:rsidR="001C2F06">
        <w:t xml:space="preserve"> su</w:t>
      </w:r>
      <w:r w:rsidRPr="00830F82">
        <w:t xml:space="preserve"> gran amor. Dios en la cruz hizo justicia </w:t>
      </w:r>
      <w:r w:rsidR="001C2F06">
        <w:t>por</w:t>
      </w:r>
      <w:r w:rsidRPr="00830F82">
        <w:t xml:space="preserve"> nuestros pecados y a la vez nos </w:t>
      </w:r>
      <w:r w:rsidR="00264B53" w:rsidRPr="00830F82">
        <w:t>mostró</w:t>
      </w:r>
      <w:r w:rsidR="001C2F06">
        <w:t xml:space="preserve"> su</w:t>
      </w:r>
      <w:r w:rsidRPr="00830F82">
        <w:t xml:space="preserve"> amor. Romanos 5:8 –</w:t>
      </w:r>
      <w:r w:rsidRPr="00830F82">
        <w:rPr>
          <w:i/>
          <w:iCs/>
        </w:rPr>
        <w:t xml:space="preserve"> </w:t>
      </w:r>
      <w:r w:rsidR="001C2F06">
        <w:rPr>
          <w:i/>
          <w:iCs/>
        </w:rPr>
        <w:t>“</w:t>
      </w:r>
      <w:r w:rsidRPr="00830F82">
        <w:rPr>
          <w:i/>
          <w:iCs/>
        </w:rPr>
        <w:t xml:space="preserve">Pero Dios </w:t>
      </w:r>
      <w:r w:rsidRPr="00830F82">
        <w:rPr>
          <w:b/>
          <w:bCs/>
          <w:i/>
          <w:iCs/>
        </w:rPr>
        <w:t>demuestra su amor</w:t>
      </w:r>
      <w:r w:rsidRPr="00830F82">
        <w:rPr>
          <w:i/>
          <w:iCs/>
        </w:rPr>
        <w:t xml:space="preserve"> para con nosotros</w:t>
      </w:r>
      <w:r w:rsidR="005451A1" w:rsidRPr="00830F82">
        <w:rPr>
          <w:i/>
          <w:iCs/>
        </w:rPr>
        <w:t xml:space="preserve">, en </w:t>
      </w:r>
      <w:proofErr w:type="gramStart"/>
      <w:r w:rsidR="005451A1" w:rsidRPr="00830F82">
        <w:rPr>
          <w:i/>
          <w:iCs/>
        </w:rPr>
        <w:t>que</w:t>
      </w:r>
      <w:proofErr w:type="gramEnd"/>
      <w:r w:rsidR="005451A1" w:rsidRPr="00830F82">
        <w:rPr>
          <w:i/>
          <w:iCs/>
        </w:rPr>
        <w:t xml:space="preserve"> siendo aún pecadores, Cristo </w:t>
      </w:r>
      <w:r w:rsidR="005451A1" w:rsidRPr="00830F82">
        <w:rPr>
          <w:b/>
          <w:bCs/>
          <w:i/>
          <w:iCs/>
        </w:rPr>
        <w:t>murió por nosotros</w:t>
      </w:r>
      <w:r w:rsidR="001C2F06">
        <w:rPr>
          <w:b/>
          <w:bCs/>
          <w:i/>
          <w:iCs/>
        </w:rPr>
        <w:t>”</w:t>
      </w:r>
      <w:r w:rsidR="005451A1" w:rsidRPr="00830F82">
        <w:rPr>
          <w:i/>
          <w:iCs/>
        </w:rPr>
        <w:t>.</w:t>
      </w:r>
      <w:r w:rsidR="005451A1" w:rsidRPr="00830F82">
        <w:t xml:space="preserve"> Juan 3:14-16</w:t>
      </w:r>
    </w:p>
    <w:p w14:paraId="4531B005" w14:textId="3C20DBDB" w:rsidR="00204CA7" w:rsidRPr="00830F82" w:rsidRDefault="00204CA7" w:rsidP="00204CA7">
      <w:pPr>
        <w:pStyle w:val="Ttulo5"/>
      </w:pPr>
      <w:r w:rsidRPr="00830F82">
        <w:t xml:space="preserve">Dios nos amó con Su gran amor, no porque éramos amables, sino por Sus ricas misericordias, también Dios mismo hizo justicia </w:t>
      </w:r>
      <w:r w:rsidR="001C2F06">
        <w:t xml:space="preserve">por </w:t>
      </w:r>
      <w:r w:rsidRPr="00830F82">
        <w:t>nuestros pecados en la cruz. Isaías 53:5-6; Romanos 3:25-26; 2 Corintios 5:21; 1 Pedro 2:24.</w:t>
      </w:r>
    </w:p>
    <w:p w14:paraId="016BCEB9" w14:textId="61C9FFBA" w:rsidR="00B442F7" w:rsidRPr="00830F82" w:rsidRDefault="005451A1" w:rsidP="00B442F7">
      <w:pPr>
        <w:pStyle w:val="Ttulo4"/>
        <w:rPr>
          <w:lang w:val="es-BO"/>
        </w:rPr>
      </w:pPr>
      <w:r w:rsidRPr="00830F82">
        <w:rPr>
          <w:lang w:val="es-BO"/>
        </w:rPr>
        <w:lastRenderedPageBreak/>
        <w:t xml:space="preserve">El pecador que </w:t>
      </w:r>
      <w:r w:rsidR="006E5742" w:rsidRPr="00830F82">
        <w:rPr>
          <w:lang w:val="es-BO"/>
        </w:rPr>
        <w:t>está</w:t>
      </w:r>
      <w:r w:rsidRPr="00830F82">
        <w:rPr>
          <w:lang w:val="es-BO"/>
        </w:rPr>
        <w:t xml:space="preserve"> siendo esclavo de la carne, del mundo, de </w:t>
      </w:r>
      <w:r w:rsidR="001B0923">
        <w:rPr>
          <w:lang w:val="es-BO"/>
        </w:rPr>
        <w:t>S</w:t>
      </w:r>
      <w:r w:rsidRPr="00830F82">
        <w:rPr>
          <w:lang w:val="es-BO"/>
        </w:rPr>
        <w:t>atanás, que merece la condenación eterna por sus delitos y pecados, y no puede hacer ninguna cosa buena para salvase a su mismo, necesita de las ricas misericordias de Dios</w:t>
      </w:r>
      <w:r w:rsidR="00204CA7" w:rsidRPr="00830F82">
        <w:rPr>
          <w:lang w:val="es-BO"/>
        </w:rPr>
        <w:t>.</w:t>
      </w:r>
    </w:p>
    <w:p w14:paraId="3F79F4E4" w14:textId="478E20E9" w:rsidR="006E5742" w:rsidRPr="00830F82" w:rsidRDefault="00204CA7" w:rsidP="00B442F7">
      <w:pPr>
        <w:pStyle w:val="Ttulo5"/>
      </w:pPr>
      <w:r w:rsidRPr="00830F82">
        <w:t>Efesios 2:4 –</w:t>
      </w:r>
      <w:r w:rsidRPr="00830F82">
        <w:rPr>
          <w:i/>
          <w:iCs/>
        </w:rPr>
        <w:t xml:space="preserve"> Pero Dios, que es rico en misericordia, por causa del </w:t>
      </w:r>
      <w:r w:rsidRPr="00830F82">
        <w:rPr>
          <w:b/>
          <w:bCs/>
          <w:i/>
          <w:iCs/>
        </w:rPr>
        <w:t>gran amor</w:t>
      </w:r>
      <w:r w:rsidRPr="00830F82">
        <w:rPr>
          <w:i/>
          <w:iCs/>
        </w:rPr>
        <w:t xml:space="preserve"> con que </w:t>
      </w:r>
      <w:r w:rsidRPr="00830F82">
        <w:rPr>
          <w:b/>
          <w:bCs/>
          <w:i/>
          <w:iCs/>
        </w:rPr>
        <w:t>nos amó</w:t>
      </w:r>
      <w:r w:rsidRPr="00830F82">
        <w:rPr>
          <w:i/>
          <w:iCs/>
        </w:rPr>
        <w:t>.</w:t>
      </w:r>
      <w:r w:rsidRPr="00830F82">
        <w:t xml:space="preserve"> Aquí la palabra usada para amor es AGAPE</w:t>
      </w:r>
      <w:r w:rsidR="00506682" w:rsidRPr="00830F82">
        <w:t xml:space="preserve"> est</w:t>
      </w:r>
      <w:r w:rsidR="001B0923">
        <w:t>e</w:t>
      </w:r>
      <w:r w:rsidR="00506682" w:rsidRPr="00830F82">
        <w:t xml:space="preserve"> es un amor desinteresado</w:t>
      </w:r>
      <w:r w:rsidR="006E5742" w:rsidRPr="00830F82">
        <w:t>. El verbo</w:t>
      </w:r>
      <w:r w:rsidR="006E5742" w:rsidRPr="00830F82">
        <w:rPr>
          <w:b/>
          <w:bCs/>
        </w:rPr>
        <w:t xml:space="preserve"> amó; </w:t>
      </w:r>
      <w:r w:rsidR="006E5742" w:rsidRPr="00830F82">
        <w:t>es un verbo, aoristo, activo, indicativo.</w:t>
      </w:r>
    </w:p>
    <w:p w14:paraId="32C35F49" w14:textId="08A5A3A7" w:rsidR="00B442F7" w:rsidRPr="00830F82" w:rsidRDefault="006E5742" w:rsidP="006E5742">
      <w:pPr>
        <w:pStyle w:val="Ttulo6"/>
      </w:pPr>
      <w:r w:rsidRPr="00830F82">
        <w:t>I</w:t>
      </w:r>
      <w:r w:rsidR="00204CA7" w:rsidRPr="00830F82">
        <w:t xml:space="preserve">ndica que Dios nos </w:t>
      </w:r>
      <w:r w:rsidR="00506682" w:rsidRPr="00830F82">
        <w:t>amó</w:t>
      </w:r>
      <w:r w:rsidR="00204CA7" w:rsidRPr="00830F82">
        <w:t xml:space="preserve"> de manera </w:t>
      </w:r>
      <w:r w:rsidR="00506682" w:rsidRPr="00830F82">
        <w:t>desinteresad</w:t>
      </w:r>
      <w:r w:rsidR="001B0923">
        <w:t>a</w:t>
      </w:r>
      <w:r w:rsidR="00506682" w:rsidRPr="00830F82">
        <w:t>, no considera nuestra condición perdida para poder amarnos o no. Él solo decidió amarnos al enviar a Cristo a morir por nuestros pecados. Romanos 5:8; Juan 3:16.</w:t>
      </w:r>
    </w:p>
    <w:p w14:paraId="7D07A72B" w14:textId="2942CD39" w:rsidR="00B442F7" w:rsidRPr="00830F82" w:rsidRDefault="00506682" w:rsidP="00B442F7">
      <w:pPr>
        <w:pStyle w:val="Ttulo6"/>
      </w:pPr>
      <w:r w:rsidRPr="00830F82">
        <w:t>Dios no nos amó en palabras, sino nos am</w:t>
      </w:r>
      <w:r w:rsidR="001B0923">
        <w:t>ó</w:t>
      </w:r>
      <w:r w:rsidRPr="00830F82">
        <w:t xml:space="preserve"> al enviar a Su </w:t>
      </w:r>
      <w:r w:rsidR="001B0923">
        <w:t>H</w:t>
      </w:r>
      <w:r w:rsidRPr="00830F82">
        <w:t xml:space="preserve">ijo para que muera en nuestro lugar. Romanos </w:t>
      </w:r>
      <w:r w:rsidR="001B0923" w:rsidRPr="00830F82">
        <w:t>8: 32a</w:t>
      </w:r>
      <w:r w:rsidRPr="00830F82">
        <w:t xml:space="preserve"> – </w:t>
      </w:r>
      <w:r w:rsidR="001B0923">
        <w:t>“</w:t>
      </w:r>
      <w:r w:rsidRPr="00830F82">
        <w:rPr>
          <w:i/>
          <w:iCs/>
        </w:rPr>
        <w:t>El que no negó ni a Su propio Hijo, sino que lo entregó por todos nosotros</w:t>
      </w:r>
      <w:r w:rsidR="001B0923">
        <w:rPr>
          <w:i/>
          <w:iCs/>
        </w:rPr>
        <w:t>”</w:t>
      </w:r>
      <w:r w:rsidRPr="00830F82">
        <w:rPr>
          <w:i/>
          <w:iCs/>
        </w:rPr>
        <w:t>.</w:t>
      </w:r>
    </w:p>
    <w:p w14:paraId="12C27515" w14:textId="3388DC48" w:rsidR="009A758E" w:rsidRPr="00830F82" w:rsidRDefault="009A758E" w:rsidP="009A758E">
      <w:pPr>
        <w:pStyle w:val="Ttulo3"/>
      </w:pPr>
      <w:r w:rsidRPr="00830F82">
        <w:t xml:space="preserve">Efesios 2:5-6 – </w:t>
      </w:r>
      <w:r w:rsidR="00747A23" w:rsidRPr="00830F82">
        <w:t>Dios nos dio vida juntamente con Cristo al salvarnos solo por Su gracia y nos identificó con Cristo e</w:t>
      </w:r>
      <w:r w:rsidR="001B0923">
        <w:t>n</w:t>
      </w:r>
      <w:r w:rsidR="00747A23" w:rsidRPr="00830F82">
        <w:t xml:space="preserve"> Su resurrección y en Su exaltación a Su diestra para que estemos unidos con Cristo y estar sentados a la diestra de Dios.</w:t>
      </w:r>
    </w:p>
    <w:p w14:paraId="7736DFEE" w14:textId="355F8442" w:rsidR="009A758E" w:rsidRPr="00830F82" w:rsidRDefault="009A758E" w:rsidP="009A758E">
      <w:pPr>
        <w:pStyle w:val="Ttulo4"/>
        <w:rPr>
          <w:lang w:val="es-BO"/>
        </w:rPr>
      </w:pPr>
      <w:r w:rsidRPr="00830F82">
        <w:rPr>
          <w:lang w:val="es-BO"/>
        </w:rPr>
        <w:t xml:space="preserve">Efesios 2:5 – </w:t>
      </w:r>
      <w:r w:rsidR="001B0923">
        <w:rPr>
          <w:lang w:val="es-BO"/>
        </w:rPr>
        <w:t>“</w:t>
      </w:r>
      <w:r w:rsidRPr="00830F82">
        <w:rPr>
          <w:i/>
          <w:iCs/>
          <w:lang w:val="es-BO"/>
        </w:rPr>
        <w:t xml:space="preserve">aun </w:t>
      </w:r>
      <w:r w:rsidR="00747A23" w:rsidRPr="00830F82">
        <w:rPr>
          <w:i/>
          <w:iCs/>
          <w:lang w:val="es-BO"/>
        </w:rPr>
        <w:t xml:space="preserve">cuando estábamos muertos en nuestros delitos, nos dio vida juntamente con Cristo (por gracia </w:t>
      </w:r>
      <w:r w:rsidR="001E10F5" w:rsidRPr="00830F82">
        <w:rPr>
          <w:i/>
          <w:iCs/>
          <w:lang w:val="es-BO"/>
        </w:rPr>
        <w:t>ustedes han sido salvados</w:t>
      </w:r>
      <w:r w:rsidR="00747A23" w:rsidRPr="00830F82">
        <w:rPr>
          <w:i/>
          <w:iCs/>
          <w:lang w:val="es-BO"/>
        </w:rPr>
        <w:t>)</w:t>
      </w:r>
      <w:r w:rsidR="001B0923">
        <w:rPr>
          <w:i/>
          <w:iCs/>
          <w:lang w:val="es-BO"/>
        </w:rPr>
        <w:t>”</w:t>
      </w:r>
      <w:r w:rsidR="001E10F5" w:rsidRPr="00830F82">
        <w:rPr>
          <w:i/>
          <w:iCs/>
          <w:lang w:val="es-BO"/>
        </w:rPr>
        <w:t>,</w:t>
      </w:r>
      <w:r w:rsidR="008667B7" w:rsidRPr="00830F82">
        <w:rPr>
          <w:lang w:val="es-BO"/>
        </w:rPr>
        <w:t xml:space="preserve"> Dios nos amó, en una condición espiritual</w:t>
      </w:r>
      <w:r w:rsidR="001B0923">
        <w:rPr>
          <w:lang w:val="es-BO"/>
        </w:rPr>
        <w:t>, por la cual</w:t>
      </w:r>
      <w:r w:rsidR="008667B7" w:rsidRPr="00830F82">
        <w:rPr>
          <w:lang w:val="es-BO"/>
        </w:rPr>
        <w:t xml:space="preserve"> no merecíamos Su amor</w:t>
      </w:r>
      <w:r w:rsidR="001B0923">
        <w:rPr>
          <w:lang w:val="es-BO"/>
        </w:rPr>
        <w:t>.</w:t>
      </w:r>
      <w:r w:rsidR="008667B7" w:rsidRPr="00830F82">
        <w:rPr>
          <w:lang w:val="es-BO"/>
        </w:rPr>
        <w:t xml:space="preserve"> </w:t>
      </w:r>
      <w:r w:rsidR="001B0923">
        <w:rPr>
          <w:lang w:val="es-BO"/>
        </w:rPr>
        <w:t>La</w:t>
      </w:r>
      <w:r w:rsidR="008667B7" w:rsidRPr="00830F82">
        <w:rPr>
          <w:lang w:val="es-BO"/>
        </w:rPr>
        <w:t xml:space="preserve"> condición </w:t>
      </w:r>
      <w:r w:rsidR="001B0923">
        <w:rPr>
          <w:lang w:val="es-BO"/>
        </w:rPr>
        <w:t xml:space="preserve">en la que estábamos </w:t>
      </w:r>
      <w:r w:rsidR="004B14CA" w:rsidRPr="00830F82">
        <w:rPr>
          <w:lang w:val="es-BO"/>
        </w:rPr>
        <w:t>muertos en nuestros delitos y pecados.</w:t>
      </w:r>
      <w:r w:rsidR="008B4C8F" w:rsidRPr="00830F82">
        <w:rPr>
          <w:lang w:val="es-BO"/>
        </w:rPr>
        <w:t xml:space="preserve"> Efesios 2:1-3;</w:t>
      </w:r>
      <w:r w:rsidR="004B14CA" w:rsidRPr="00830F82">
        <w:rPr>
          <w:lang w:val="es-BO"/>
        </w:rPr>
        <w:t xml:space="preserve"> Romanos 5:6-8</w:t>
      </w:r>
      <w:r w:rsidR="008B4C8F" w:rsidRPr="00830F82">
        <w:rPr>
          <w:lang w:val="es-BO"/>
        </w:rPr>
        <w:t>.</w:t>
      </w:r>
    </w:p>
    <w:p w14:paraId="66A68D33" w14:textId="145DBAC4" w:rsidR="004B14CA" w:rsidRPr="00830F82" w:rsidRDefault="004B14CA" w:rsidP="008B4C8F">
      <w:pPr>
        <w:pStyle w:val="Ttulo5"/>
      </w:pPr>
      <w:r w:rsidRPr="00830F82">
        <w:t xml:space="preserve">Colosenses 2:13 – </w:t>
      </w:r>
      <w:r w:rsidRPr="00830F82">
        <w:rPr>
          <w:i/>
          <w:iCs/>
        </w:rPr>
        <w:t xml:space="preserve">Y cuando ustedes </w:t>
      </w:r>
      <w:r w:rsidRPr="00830F82">
        <w:rPr>
          <w:b/>
          <w:bCs/>
          <w:i/>
          <w:iCs/>
        </w:rPr>
        <w:t>estaban muertos en sus delitos</w:t>
      </w:r>
      <w:r w:rsidRPr="00830F82">
        <w:rPr>
          <w:i/>
          <w:iCs/>
        </w:rPr>
        <w:t xml:space="preserve"> y en la incircuncisión de su carne, </w:t>
      </w:r>
      <w:r w:rsidRPr="00830F82">
        <w:rPr>
          <w:b/>
          <w:bCs/>
          <w:i/>
          <w:iCs/>
        </w:rPr>
        <w:t>Dios les dio vida juntamente con Cristo,</w:t>
      </w:r>
      <w:r w:rsidRPr="00830F82">
        <w:rPr>
          <w:i/>
          <w:iCs/>
        </w:rPr>
        <w:t xml:space="preserve"> habiéndonos perdonado todos los delitos</w:t>
      </w:r>
      <w:r w:rsidRPr="00830F82">
        <w:t xml:space="preserve">. Cuando estábamos perdidos en nuestros delitos, Dios intervino en nuestra salvación. Salmo 14:1-3; </w:t>
      </w:r>
      <w:r w:rsidR="008B4C8F" w:rsidRPr="00830F82">
        <w:t>Salmo 53:1-3</w:t>
      </w:r>
    </w:p>
    <w:p w14:paraId="3B282084" w14:textId="1F0D60C0" w:rsidR="009A758E" w:rsidRPr="00830F82" w:rsidRDefault="008B4C8F" w:rsidP="00A53398">
      <w:pPr>
        <w:pStyle w:val="Ttulo5"/>
      </w:pPr>
      <w:r w:rsidRPr="00830F82">
        <w:t xml:space="preserve">Efesios 2:5b – </w:t>
      </w:r>
      <w:r w:rsidRPr="00830F82">
        <w:rPr>
          <w:i/>
          <w:iCs/>
        </w:rPr>
        <w:t xml:space="preserve">aun cuando estábamos muertos en nuestros delitos, </w:t>
      </w:r>
      <w:r w:rsidRPr="00830F82">
        <w:rPr>
          <w:b/>
          <w:bCs/>
          <w:i/>
          <w:iCs/>
        </w:rPr>
        <w:t>nos dio vida juntamente con Cristo.</w:t>
      </w:r>
      <w:r w:rsidRPr="00830F82">
        <w:t xml:space="preserve"> Dios</w:t>
      </w:r>
      <w:r w:rsidR="00BF00FF" w:rsidRPr="00830F82">
        <w:t>;</w:t>
      </w:r>
      <w:r w:rsidRPr="00830F82">
        <w:t xml:space="preserve"> </w:t>
      </w:r>
      <w:r w:rsidR="00BF00FF" w:rsidRPr="00830F82">
        <w:t>porque es rico en misericordia, y por causa del gran amor con que nos amó por medio de Cristo, Su Hijo al entregar</w:t>
      </w:r>
      <w:r w:rsidR="001B0923">
        <w:t>lo par</w:t>
      </w:r>
      <w:r w:rsidR="00BF00FF" w:rsidRPr="00830F82">
        <w:t xml:space="preserve">a morir por nuestros delitos y pecados; nos dio vida juntamente con Cristo.  </w:t>
      </w:r>
      <w:r w:rsidR="0049016E" w:rsidRPr="00830F82">
        <w:t>Eso significa que:</w:t>
      </w:r>
      <w:r w:rsidR="00E01D7C" w:rsidRPr="00830F82">
        <w:t xml:space="preserve"> Colosenses 2:13</w:t>
      </w:r>
    </w:p>
    <w:p w14:paraId="53394576" w14:textId="03A7CA4C" w:rsidR="0049016E" w:rsidRPr="00830F82" w:rsidRDefault="0049016E" w:rsidP="00A53398">
      <w:pPr>
        <w:pStyle w:val="Ttulo5"/>
      </w:pPr>
      <w:r w:rsidRPr="00830F82">
        <w:t xml:space="preserve">Por </w:t>
      </w:r>
      <w:r w:rsidR="00A53398" w:rsidRPr="00830F82">
        <w:t xml:space="preserve">la </w:t>
      </w:r>
      <w:r w:rsidRPr="00830F82">
        <w:t>gracia</w:t>
      </w:r>
      <w:r w:rsidR="00A53398" w:rsidRPr="00830F82">
        <w:t xml:space="preserve"> de Dios</w:t>
      </w:r>
      <w:r w:rsidRPr="00830F82">
        <w:t xml:space="preserve"> hemos sido salvados. Efesios 2:5c –</w:t>
      </w:r>
      <w:r w:rsidRPr="00830F82">
        <w:rPr>
          <w:i/>
          <w:iCs/>
        </w:rPr>
        <w:t xml:space="preserve"> …, nos dio vida juntamente con Cristo (</w:t>
      </w:r>
      <w:r w:rsidRPr="00830F82">
        <w:rPr>
          <w:b/>
          <w:bCs/>
          <w:i/>
          <w:iCs/>
        </w:rPr>
        <w:t>por gracia ustedes han sido salvados</w:t>
      </w:r>
      <w:r w:rsidRPr="00830F82">
        <w:rPr>
          <w:i/>
          <w:iCs/>
        </w:rPr>
        <w:t>),</w:t>
      </w:r>
      <w:r w:rsidRPr="00830F82">
        <w:t xml:space="preserve"> Dios de manera totalmente gratuita nos ha salvado</w:t>
      </w:r>
      <w:r w:rsidR="00A53398" w:rsidRPr="00830F82">
        <w:t>, al darnos vida juntamente con Cristo</w:t>
      </w:r>
      <w:r w:rsidRPr="00830F82">
        <w:t>.</w:t>
      </w:r>
      <w:r w:rsidR="00E01D7C" w:rsidRPr="00830F82">
        <w:t xml:space="preserve"> </w:t>
      </w:r>
    </w:p>
    <w:p w14:paraId="1B7048BD" w14:textId="02C03CF5" w:rsidR="00A53398" w:rsidRPr="00830F82" w:rsidRDefault="00A53398" w:rsidP="00A53398">
      <w:pPr>
        <w:pStyle w:val="Ttulo5"/>
      </w:pPr>
      <w:r w:rsidRPr="00830F82">
        <w:t>Jesús prometió vida eterna a todos aquellos que escucharan Su palabra y creyeran en Él. Juan 5:24</w:t>
      </w:r>
      <w:r w:rsidR="007B5134" w:rsidRPr="00830F82">
        <w:t>; 6:40, 47; 11:25-26</w:t>
      </w:r>
      <w:r w:rsidR="00E01D7C" w:rsidRPr="00830F82">
        <w:t>.</w:t>
      </w:r>
    </w:p>
    <w:p w14:paraId="28BF78BE" w14:textId="6FF82FE2" w:rsidR="00E01D7C" w:rsidRPr="00830F82" w:rsidRDefault="001F0ADD" w:rsidP="00E01D7C">
      <w:pPr>
        <w:pStyle w:val="Ttulo5"/>
        <w:rPr>
          <w:b/>
          <w:bCs/>
          <w:i/>
          <w:iCs/>
        </w:rPr>
      </w:pPr>
      <w:r w:rsidRPr="00830F82">
        <w:t xml:space="preserve">Romanos 6:1-10 – </w:t>
      </w:r>
      <w:r w:rsidR="00E01D7C" w:rsidRPr="00830F82">
        <w:t xml:space="preserve">Al ser identificados o bautizados con Cristo en Su muerte, </w:t>
      </w:r>
      <w:r w:rsidRPr="00830F82">
        <w:t>somos</w:t>
      </w:r>
      <w:r w:rsidR="00E01D7C" w:rsidRPr="00830F82">
        <w:t xml:space="preserve"> uni</w:t>
      </w:r>
      <w:r w:rsidR="001B0923">
        <w:t>dos</w:t>
      </w:r>
      <w:r w:rsidR="00E01D7C" w:rsidRPr="00830F82">
        <w:t xml:space="preserve"> a Cristo. Y juntamente con Él</w:t>
      </w:r>
      <w:r w:rsidRPr="00830F82">
        <w:t>, Dios</w:t>
      </w:r>
      <w:r w:rsidR="00E01D7C" w:rsidRPr="00830F82">
        <w:t xml:space="preserve"> nos dio vida. Romanos 6:3-4 -</w:t>
      </w:r>
      <w:r w:rsidR="00E01D7C" w:rsidRPr="00830F82">
        <w:rPr>
          <w:i/>
          <w:iCs/>
        </w:rPr>
        <w:t xml:space="preserve"> </w:t>
      </w:r>
      <w:r w:rsidRPr="00830F82">
        <w:rPr>
          <w:i/>
          <w:iCs/>
        </w:rPr>
        <w:t>…</w:t>
      </w:r>
      <w:r w:rsidR="001B0923">
        <w:rPr>
          <w:i/>
          <w:iCs/>
        </w:rPr>
        <w:t>”</w:t>
      </w:r>
      <w:r w:rsidRPr="00830F82">
        <w:rPr>
          <w:i/>
          <w:iCs/>
        </w:rPr>
        <w:t xml:space="preserve"> Por tanto, hemos sido sepultados con Él por medio del bautismo para muerte, a fin de que como Cristo resucitó de entre los muertos por la gloria del Padre,</w:t>
      </w:r>
      <w:r w:rsidRPr="00830F82">
        <w:rPr>
          <w:b/>
          <w:bCs/>
          <w:i/>
          <w:iCs/>
        </w:rPr>
        <w:t xml:space="preserve"> así también nosotros andemos en novedad de vida</w:t>
      </w:r>
      <w:r w:rsidR="001B0923">
        <w:rPr>
          <w:b/>
          <w:bCs/>
          <w:i/>
          <w:iCs/>
        </w:rPr>
        <w:t>”</w:t>
      </w:r>
      <w:r w:rsidRPr="00830F82">
        <w:rPr>
          <w:b/>
          <w:bCs/>
          <w:i/>
          <w:iCs/>
        </w:rPr>
        <w:t>.</w:t>
      </w:r>
    </w:p>
    <w:p w14:paraId="13DB9273" w14:textId="575C6096" w:rsidR="001F0ADD" w:rsidRPr="00830F82" w:rsidRDefault="001F0ADD" w:rsidP="001F0ADD">
      <w:pPr>
        <w:pStyle w:val="Ttulo6"/>
      </w:pPr>
      <w:r w:rsidRPr="00830F82">
        <w:lastRenderedPageBreak/>
        <w:t>Así que</w:t>
      </w:r>
      <w:r w:rsidR="00326B5C">
        <w:t xml:space="preserve"> ahora </w:t>
      </w:r>
      <w:r w:rsidRPr="00830F82">
        <w:t>estamos</w:t>
      </w:r>
      <w:r w:rsidR="00326B5C">
        <w:t>,</w:t>
      </w:r>
      <w:r w:rsidRPr="00830F82">
        <w:t xml:space="preserve"> por la gracia de Dios</w:t>
      </w:r>
      <w:r w:rsidR="00326B5C">
        <w:t xml:space="preserve">, </w:t>
      </w:r>
      <w:r w:rsidRPr="00830F82">
        <w:t>vivos para Él en Cristo Jesús. Romanos 6:10-11 –</w:t>
      </w:r>
      <w:r w:rsidRPr="00830F82">
        <w:rPr>
          <w:i/>
          <w:iCs/>
        </w:rPr>
        <w:t xml:space="preserve"> </w:t>
      </w:r>
      <w:r w:rsidR="00326B5C">
        <w:rPr>
          <w:i/>
          <w:iCs/>
        </w:rPr>
        <w:t>“</w:t>
      </w:r>
      <w:r w:rsidRPr="00830F82">
        <w:rPr>
          <w:i/>
          <w:iCs/>
        </w:rPr>
        <w:t xml:space="preserve">Así también ustedes, considérense … </w:t>
      </w:r>
      <w:r w:rsidRPr="00830F82">
        <w:rPr>
          <w:b/>
          <w:bCs/>
          <w:i/>
          <w:iCs/>
        </w:rPr>
        <w:t>vivos para Dios en Cristo Jesús</w:t>
      </w:r>
      <w:r w:rsidR="00326B5C">
        <w:rPr>
          <w:b/>
          <w:bCs/>
          <w:i/>
          <w:iCs/>
        </w:rPr>
        <w:t>”</w:t>
      </w:r>
      <w:r w:rsidRPr="00830F82">
        <w:rPr>
          <w:b/>
          <w:bCs/>
          <w:i/>
          <w:iCs/>
        </w:rPr>
        <w:t>.</w:t>
      </w:r>
      <w:r w:rsidRPr="00830F82">
        <w:rPr>
          <w:b/>
          <w:bCs/>
        </w:rPr>
        <w:t xml:space="preserve"> </w:t>
      </w:r>
      <w:r w:rsidRPr="00830F82">
        <w:t>Romanos 8:10</w:t>
      </w:r>
    </w:p>
    <w:p w14:paraId="3C2FFBEE" w14:textId="3FFD60AB" w:rsidR="001F0ADD" w:rsidRPr="00830F82" w:rsidRDefault="001F0ADD" w:rsidP="001F0ADD">
      <w:pPr>
        <w:pStyle w:val="Ttulo5"/>
      </w:pPr>
      <w:r w:rsidRPr="00830F82">
        <w:t xml:space="preserve">Ahora que Dios nos dio vida juntamente con Cristo somos una nueva </w:t>
      </w:r>
      <w:r w:rsidR="0051287E" w:rsidRPr="00830F82">
        <w:t>c</w:t>
      </w:r>
      <w:r w:rsidRPr="00830F82">
        <w:t xml:space="preserve">riatura. 2 </w:t>
      </w:r>
      <w:proofErr w:type="gramStart"/>
      <w:r w:rsidRPr="00830F82">
        <w:t>Corintios</w:t>
      </w:r>
      <w:proofErr w:type="gramEnd"/>
      <w:r w:rsidRPr="00830F82">
        <w:t xml:space="preserve"> 5:21 </w:t>
      </w:r>
      <w:r w:rsidR="0035613F" w:rsidRPr="00830F82">
        <w:t>–</w:t>
      </w:r>
      <w:r w:rsidR="0035613F">
        <w:t>“</w:t>
      </w:r>
      <w:r w:rsidR="0035613F" w:rsidRPr="00830F82">
        <w:rPr>
          <w:i/>
          <w:iCs/>
        </w:rPr>
        <w:t>De</w:t>
      </w:r>
      <w:r w:rsidR="0051287E" w:rsidRPr="00830F82">
        <w:rPr>
          <w:i/>
          <w:iCs/>
        </w:rPr>
        <w:t xml:space="preserve"> modo que si alguno está en Cristo</w:t>
      </w:r>
      <w:r w:rsidR="0051287E" w:rsidRPr="00830F82">
        <w:rPr>
          <w:b/>
          <w:bCs/>
          <w:i/>
          <w:iCs/>
        </w:rPr>
        <w:t xml:space="preserve"> nueva criatura es;</w:t>
      </w:r>
      <w:r w:rsidR="0051287E" w:rsidRPr="00830F82">
        <w:rPr>
          <w:i/>
          <w:iCs/>
        </w:rPr>
        <w:t xml:space="preserve"> las cosas viajas pasaron, ahora </w:t>
      </w:r>
      <w:r w:rsidR="00326B5C">
        <w:rPr>
          <w:i/>
          <w:iCs/>
        </w:rPr>
        <w:t xml:space="preserve">todas </w:t>
      </w:r>
      <w:r w:rsidR="0051287E" w:rsidRPr="00830F82">
        <w:rPr>
          <w:i/>
          <w:iCs/>
        </w:rPr>
        <w:t xml:space="preserve">han </w:t>
      </w:r>
      <w:r w:rsidR="0051287E" w:rsidRPr="00830F82">
        <w:rPr>
          <w:b/>
          <w:bCs/>
          <w:i/>
          <w:iCs/>
        </w:rPr>
        <w:t>sido hechas nuevas</w:t>
      </w:r>
      <w:r w:rsidR="00326B5C">
        <w:rPr>
          <w:b/>
          <w:bCs/>
          <w:i/>
          <w:iCs/>
        </w:rPr>
        <w:t>”</w:t>
      </w:r>
      <w:r w:rsidR="0051287E" w:rsidRPr="00830F82">
        <w:rPr>
          <w:b/>
          <w:bCs/>
          <w:i/>
          <w:iCs/>
        </w:rPr>
        <w:t>.</w:t>
      </w:r>
      <w:r w:rsidR="0051287E" w:rsidRPr="00830F82">
        <w:rPr>
          <w:b/>
          <w:bCs/>
        </w:rPr>
        <w:t xml:space="preserve"> </w:t>
      </w:r>
    </w:p>
    <w:p w14:paraId="536B26CF" w14:textId="0EF298F0" w:rsidR="0051287E" w:rsidRPr="00830F82" w:rsidRDefault="0051287E" w:rsidP="0051287E">
      <w:pPr>
        <w:pStyle w:val="Ttulo5"/>
      </w:pPr>
      <w:r w:rsidRPr="00830F82">
        <w:t>La vida que Dios nos dio juntamente con Cristo no es una existencia, la vida misma es Cristo. 1 Juan 5:11-12 –</w:t>
      </w:r>
      <w:r w:rsidRPr="00830F82">
        <w:rPr>
          <w:i/>
          <w:iCs/>
        </w:rPr>
        <w:t xml:space="preserve"> Y el testimonio es este: que </w:t>
      </w:r>
      <w:r w:rsidRPr="00830F82">
        <w:rPr>
          <w:b/>
          <w:bCs/>
          <w:i/>
          <w:iCs/>
        </w:rPr>
        <w:t>Dios nos ha dado vida eterna</w:t>
      </w:r>
      <w:r w:rsidRPr="00830F82">
        <w:rPr>
          <w:i/>
          <w:iCs/>
        </w:rPr>
        <w:t xml:space="preserve">, y esta vida está </w:t>
      </w:r>
      <w:r w:rsidRPr="00830F82">
        <w:rPr>
          <w:b/>
          <w:bCs/>
          <w:i/>
          <w:iCs/>
        </w:rPr>
        <w:t>en Su Hijo.</w:t>
      </w:r>
      <w:r w:rsidRPr="00830F82">
        <w:rPr>
          <w:i/>
          <w:iCs/>
        </w:rPr>
        <w:t xml:space="preserve"> 12 </w:t>
      </w:r>
      <w:proofErr w:type="gramStart"/>
      <w:r w:rsidRPr="00830F82">
        <w:rPr>
          <w:i/>
          <w:iCs/>
        </w:rPr>
        <w:t>El</w:t>
      </w:r>
      <w:proofErr w:type="gramEnd"/>
      <w:r w:rsidRPr="00830F82">
        <w:rPr>
          <w:i/>
          <w:iCs/>
        </w:rPr>
        <w:t xml:space="preserve"> que tiene al Hijo tiene la vida, y el que no tiene al Hijo de Dios, no tiene la vida.</w:t>
      </w:r>
      <w:r w:rsidRPr="00830F82">
        <w:t xml:space="preserve"> Juan 14:6</w:t>
      </w:r>
    </w:p>
    <w:p w14:paraId="24B0E80B" w14:textId="3E805BAA" w:rsidR="009A758E" w:rsidRPr="00830F82" w:rsidRDefault="0051287E" w:rsidP="00E01D7C">
      <w:pPr>
        <w:pStyle w:val="Ttulo6"/>
      </w:pPr>
      <w:r w:rsidRPr="00830F82">
        <w:t>Esto es lo que Dios ha hecho con nosotros</w:t>
      </w:r>
      <w:r w:rsidR="00765025" w:rsidRPr="00830F82">
        <w:t>,</w:t>
      </w:r>
      <w:r w:rsidRPr="00830F82">
        <w:t xml:space="preserve"> que</w:t>
      </w:r>
      <w:r w:rsidR="00326B5C">
        <w:t xml:space="preserve"> </w:t>
      </w:r>
      <w:r w:rsidR="00326B5C" w:rsidRPr="00830F82">
        <w:t>a</w:t>
      </w:r>
      <w:r w:rsidR="00326B5C">
        <w:t>u</w:t>
      </w:r>
      <w:r w:rsidR="00326B5C" w:rsidRPr="00830F82">
        <w:t>n</w:t>
      </w:r>
      <w:r w:rsidRPr="00830F82">
        <w:t xml:space="preserve"> cuando estábamos en pecado, nos dio vida juntamente con Cristo. Est</w:t>
      </w:r>
      <w:r w:rsidR="00326B5C">
        <w:t>a</w:t>
      </w:r>
      <w:r w:rsidRPr="00830F82">
        <w:t xml:space="preserve"> es la gracia de Dios obrando </w:t>
      </w:r>
      <w:r w:rsidR="00326B5C">
        <w:t>según</w:t>
      </w:r>
      <w:r w:rsidRPr="00830F82">
        <w:t xml:space="preserve"> Su rica misericordia y Su gran amor con que nos amó.</w:t>
      </w:r>
      <w:r w:rsidR="00765025" w:rsidRPr="00830F82">
        <w:t xml:space="preserve"> La vida que nos dio es un regalo inmerecido.</w:t>
      </w:r>
    </w:p>
    <w:p w14:paraId="65A295D1" w14:textId="0829501A" w:rsidR="00796236" w:rsidRPr="00830F82" w:rsidRDefault="00796236" w:rsidP="00E01D7C">
      <w:pPr>
        <w:pStyle w:val="Ttulo6"/>
      </w:pPr>
      <w:r w:rsidRPr="00830F82">
        <w:t xml:space="preserve">De manera que por la gracia de Dios fuimos identificados en la resurrección de Cristo, y </w:t>
      </w:r>
      <w:r w:rsidR="00BD78DD" w:rsidRPr="00830F82">
        <w:t>Dios también por Su gracia nos hizo sentar con Cristo a Su diestra en los lugares celestiales en Cristo. Efesios 2:6</w:t>
      </w:r>
    </w:p>
    <w:p w14:paraId="60873527" w14:textId="6EF010D5" w:rsidR="00E87FFC" w:rsidRPr="00830F82" w:rsidRDefault="009A758E" w:rsidP="00586BD1">
      <w:pPr>
        <w:pStyle w:val="Ttulo4"/>
        <w:rPr>
          <w:lang w:val="es-BO"/>
        </w:rPr>
      </w:pPr>
      <w:r w:rsidRPr="00830F82">
        <w:rPr>
          <w:lang w:val="es-BO"/>
        </w:rPr>
        <w:t xml:space="preserve">Efesios 2:6 </w:t>
      </w:r>
      <w:r w:rsidR="0035613F" w:rsidRPr="00830F82">
        <w:rPr>
          <w:lang w:val="es-BO"/>
        </w:rPr>
        <w:t>–</w:t>
      </w:r>
      <w:r w:rsidR="0035613F">
        <w:rPr>
          <w:lang w:val="es-BO"/>
        </w:rPr>
        <w:t>“</w:t>
      </w:r>
      <w:r w:rsidR="0035613F" w:rsidRPr="00830F82">
        <w:rPr>
          <w:i/>
          <w:iCs/>
          <w:lang w:val="es-BO"/>
        </w:rPr>
        <w:t>y</w:t>
      </w:r>
      <w:r w:rsidRPr="00830F82">
        <w:rPr>
          <w:i/>
          <w:iCs/>
          <w:lang w:val="es-BO"/>
        </w:rPr>
        <w:t xml:space="preserve"> con Él</w:t>
      </w:r>
      <w:r w:rsidR="001E10F5" w:rsidRPr="00830F82">
        <w:rPr>
          <w:i/>
          <w:iCs/>
          <w:lang w:val="es-BO"/>
        </w:rPr>
        <w:t xml:space="preserve"> nos resucitó y con Él nos sentó en los lugares celestiales en Cristo Jesú</w:t>
      </w:r>
      <w:r w:rsidR="00326B5C">
        <w:rPr>
          <w:i/>
          <w:iCs/>
          <w:lang w:val="es-BO"/>
        </w:rPr>
        <w:t>s.”</w:t>
      </w:r>
      <w:r w:rsidR="00E92604" w:rsidRPr="00830F82">
        <w:rPr>
          <w:lang w:val="es-BO"/>
        </w:rPr>
        <w:t xml:space="preserve"> </w:t>
      </w:r>
      <w:r w:rsidR="00326B5C">
        <w:rPr>
          <w:lang w:val="es-BO"/>
        </w:rPr>
        <w:t>H</w:t>
      </w:r>
      <w:r w:rsidR="00E92604" w:rsidRPr="00830F82">
        <w:rPr>
          <w:lang w:val="es-BO"/>
        </w:rPr>
        <w:t>emos sido identificados con Cristo en su resurrección y unidos a Cristo en su exaltación a la diestra de Dios.</w:t>
      </w:r>
    </w:p>
    <w:p w14:paraId="76192131" w14:textId="2759B862" w:rsidR="009A758E" w:rsidRPr="00830F82" w:rsidRDefault="00586BD1" w:rsidP="009A758E">
      <w:pPr>
        <w:pStyle w:val="Ttulo5"/>
      </w:pPr>
      <w:r w:rsidRPr="00830F82">
        <w:t xml:space="preserve">Efesios </w:t>
      </w:r>
      <w:r w:rsidR="00326B5C" w:rsidRPr="00830F82">
        <w:t>2: 6a</w:t>
      </w:r>
      <w:r w:rsidRPr="00830F82">
        <w:t xml:space="preserve"> –</w:t>
      </w:r>
      <w:r w:rsidRPr="00830F82">
        <w:rPr>
          <w:i/>
          <w:iCs/>
        </w:rPr>
        <w:t xml:space="preserve"> </w:t>
      </w:r>
      <w:r w:rsidR="00326B5C">
        <w:rPr>
          <w:i/>
          <w:iCs/>
        </w:rPr>
        <w:t>“</w:t>
      </w:r>
      <w:r w:rsidRPr="00830F82">
        <w:rPr>
          <w:i/>
          <w:iCs/>
        </w:rPr>
        <w:t xml:space="preserve">y con Él nos resucitó </w:t>
      </w:r>
      <w:r w:rsidR="00326B5C">
        <w:rPr>
          <w:i/>
          <w:iCs/>
        </w:rPr>
        <w:t>“</w:t>
      </w:r>
      <w:r w:rsidRPr="00830F82">
        <w:rPr>
          <w:i/>
          <w:iCs/>
        </w:rPr>
        <w:t xml:space="preserve">… </w:t>
      </w:r>
      <w:r w:rsidRPr="00830F82">
        <w:t>Al</w:t>
      </w:r>
      <w:r w:rsidR="00796236" w:rsidRPr="00830F82">
        <w:t xml:space="preserve"> ser identificados en su resurrección </w:t>
      </w:r>
      <w:r w:rsidRPr="00830F82">
        <w:t>también hemos sido</w:t>
      </w:r>
      <w:r w:rsidR="00796236" w:rsidRPr="00830F82">
        <w:t xml:space="preserve"> identificados en Su muerte y sepultura. Romanos 6:3-5 nos habla de </w:t>
      </w:r>
      <w:r w:rsidR="00326B5C">
        <w:t xml:space="preserve">que </w:t>
      </w:r>
      <w:r w:rsidR="00796236" w:rsidRPr="00830F82">
        <w:t>Dios nos bautizó en Cristo, en Su muerte, sepultura y resurrección.</w:t>
      </w:r>
    </w:p>
    <w:p w14:paraId="3C239ACD" w14:textId="708BADB0" w:rsidR="009A758E" w:rsidRPr="00830F82" w:rsidRDefault="00E87FFC" w:rsidP="009A758E">
      <w:pPr>
        <w:pStyle w:val="Ttulo6"/>
      </w:pPr>
      <w:r w:rsidRPr="00830F82">
        <w:t xml:space="preserve">Romanos 6:3-4 – </w:t>
      </w:r>
      <w:r w:rsidR="00326B5C">
        <w:t>“</w:t>
      </w:r>
      <w:r w:rsidRPr="00830F82">
        <w:rPr>
          <w:i/>
          <w:iCs/>
        </w:rPr>
        <w:t xml:space="preserve">¿O no saben ustedes que todos los que hemos sido bautizados en Cristo Jesús, hemos sido bautizados en Su muerte? 4 </w:t>
      </w:r>
      <w:proofErr w:type="gramStart"/>
      <w:r w:rsidRPr="00830F82">
        <w:rPr>
          <w:i/>
          <w:iCs/>
        </w:rPr>
        <w:t>Por</w:t>
      </w:r>
      <w:proofErr w:type="gramEnd"/>
      <w:r w:rsidRPr="00830F82">
        <w:rPr>
          <w:i/>
          <w:iCs/>
        </w:rPr>
        <w:t xml:space="preserve"> tanto, hemos sido sepultados con Él por medio del bautismo para muerte, a fin de que como Cristo resucitó de entre los muertos por la gloria del Padre, así también nosotros andemos en novedad de vida</w:t>
      </w:r>
      <w:r w:rsidR="00326B5C">
        <w:rPr>
          <w:i/>
          <w:iCs/>
        </w:rPr>
        <w:t>”</w:t>
      </w:r>
      <w:r w:rsidRPr="00830F82">
        <w:rPr>
          <w:i/>
          <w:iCs/>
        </w:rPr>
        <w:t>.</w:t>
      </w:r>
    </w:p>
    <w:p w14:paraId="4CFF4BDA" w14:textId="5C86EB29" w:rsidR="00E87FFC" w:rsidRPr="00830F82" w:rsidRDefault="00E87FFC" w:rsidP="009A758E">
      <w:pPr>
        <w:pStyle w:val="Ttulo6"/>
      </w:pPr>
      <w:r w:rsidRPr="00830F82">
        <w:t>Romanos 6:5</w:t>
      </w:r>
      <w:r w:rsidRPr="00830F82">
        <w:rPr>
          <w:i/>
          <w:iCs/>
        </w:rPr>
        <w:t xml:space="preserve"> </w:t>
      </w:r>
      <w:r w:rsidR="0035613F" w:rsidRPr="00830F82">
        <w:rPr>
          <w:i/>
          <w:iCs/>
        </w:rPr>
        <w:t>–</w:t>
      </w:r>
      <w:r w:rsidR="0035613F">
        <w:rPr>
          <w:i/>
          <w:iCs/>
        </w:rPr>
        <w:t>“</w:t>
      </w:r>
      <w:r w:rsidR="0035613F" w:rsidRPr="00830F82">
        <w:rPr>
          <w:i/>
          <w:iCs/>
        </w:rPr>
        <w:t>Porque</w:t>
      </w:r>
      <w:r w:rsidRPr="00830F82">
        <w:rPr>
          <w:i/>
          <w:iCs/>
        </w:rPr>
        <w:t xml:space="preserve"> si hemos sido unidos a Cristo en la semejanza de Su muerte,</w:t>
      </w:r>
      <w:r w:rsidRPr="00830F82">
        <w:rPr>
          <w:b/>
          <w:bCs/>
          <w:i/>
          <w:iCs/>
        </w:rPr>
        <w:t xml:space="preserve"> ciertamente lo seremos también en la semejanza de Su resurrección</w:t>
      </w:r>
      <w:r w:rsidR="00326B5C">
        <w:rPr>
          <w:b/>
          <w:bCs/>
          <w:i/>
          <w:iCs/>
        </w:rPr>
        <w:t>”</w:t>
      </w:r>
      <w:r w:rsidRPr="00830F82">
        <w:rPr>
          <w:b/>
          <w:bCs/>
          <w:i/>
          <w:iCs/>
        </w:rPr>
        <w:t>.</w:t>
      </w:r>
    </w:p>
    <w:p w14:paraId="164D2319" w14:textId="6B9AD6B9" w:rsidR="00F451DB" w:rsidRPr="00830F82" w:rsidRDefault="00F451DB" w:rsidP="009A758E">
      <w:pPr>
        <w:pStyle w:val="Ttulo6"/>
      </w:pPr>
      <w:r w:rsidRPr="00830F82">
        <w:t xml:space="preserve"> Pablo dice que ciertamente fuimos resucitados con Cristo. Colosenses 2:12 –</w:t>
      </w:r>
      <w:r w:rsidRPr="00830F82">
        <w:rPr>
          <w:i/>
          <w:iCs/>
        </w:rPr>
        <w:t xml:space="preserve"> </w:t>
      </w:r>
      <w:r w:rsidR="00326B5C">
        <w:rPr>
          <w:i/>
          <w:iCs/>
        </w:rPr>
        <w:t>“</w:t>
      </w:r>
      <w:r w:rsidRPr="00830F82">
        <w:rPr>
          <w:i/>
          <w:iCs/>
        </w:rPr>
        <w:t xml:space="preserve">habiendo sido sepultados con Él en el bautismo, </w:t>
      </w:r>
      <w:r w:rsidRPr="00830F82">
        <w:rPr>
          <w:b/>
          <w:bCs/>
          <w:i/>
          <w:iCs/>
        </w:rPr>
        <w:t>en el cual también han resucitado con Él</w:t>
      </w:r>
      <w:r w:rsidRPr="00830F82">
        <w:rPr>
          <w:i/>
          <w:iCs/>
        </w:rPr>
        <w:t xml:space="preserve"> por la fe en la acción del poder de Dios, que lo resucitó de entre los muertos</w:t>
      </w:r>
      <w:r w:rsidR="00326B5C">
        <w:rPr>
          <w:i/>
          <w:iCs/>
        </w:rPr>
        <w:t>”</w:t>
      </w:r>
      <w:r w:rsidRPr="00830F82">
        <w:rPr>
          <w:i/>
          <w:iCs/>
        </w:rPr>
        <w:t>.</w:t>
      </w:r>
    </w:p>
    <w:p w14:paraId="1095D38D" w14:textId="2053D6EE" w:rsidR="00F451DB" w:rsidRPr="00830F82" w:rsidRDefault="00F451DB" w:rsidP="009A758E">
      <w:pPr>
        <w:pStyle w:val="Ttulo6"/>
      </w:pPr>
      <w:r w:rsidRPr="00830F82">
        <w:t>Ciertamente fuimos resucitados con propósito en la vida. Colosenses 3:1-2 –</w:t>
      </w:r>
      <w:r w:rsidRPr="00830F82">
        <w:rPr>
          <w:i/>
          <w:iCs/>
        </w:rPr>
        <w:t xml:space="preserve"> </w:t>
      </w:r>
      <w:r w:rsidR="00326B5C">
        <w:rPr>
          <w:i/>
          <w:iCs/>
        </w:rPr>
        <w:t>“</w:t>
      </w:r>
      <w:r w:rsidRPr="00830F82">
        <w:rPr>
          <w:i/>
          <w:iCs/>
        </w:rPr>
        <w:t>Si ustedes, ´pues, han resucitado con Cristo,</w:t>
      </w:r>
      <w:r w:rsidRPr="00830F82">
        <w:rPr>
          <w:b/>
          <w:bCs/>
          <w:i/>
          <w:iCs/>
        </w:rPr>
        <w:t xml:space="preserve"> busquen las cosas de arriba, donde está Cristo sentado a la diestra de Dios</w:t>
      </w:r>
      <w:r w:rsidR="00326B5C">
        <w:rPr>
          <w:b/>
          <w:bCs/>
          <w:i/>
          <w:iCs/>
        </w:rPr>
        <w:t>”</w:t>
      </w:r>
      <w:r w:rsidRPr="00830F82">
        <w:rPr>
          <w:b/>
          <w:bCs/>
          <w:i/>
          <w:iCs/>
        </w:rPr>
        <w:t>.</w:t>
      </w:r>
    </w:p>
    <w:p w14:paraId="2BDA6B48" w14:textId="18E89212" w:rsidR="00F451DB" w:rsidRPr="00830F82" w:rsidRDefault="00F451DB" w:rsidP="00F451DB">
      <w:pPr>
        <w:pStyle w:val="Ttulo5"/>
      </w:pPr>
      <w:r w:rsidRPr="00830F82">
        <w:lastRenderedPageBreak/>
        <w:t>Efesios 2:6 –</w:t>
      </w:r>
      <w:r w:rsidRPr="00830F82">
        <w:rPr>
          <w:i/>
          <w:iCs/>
        </w:rPr>
        <w:t xml:space="preserve"> </w:t>
      </w:r>
      <w:r w:rsidR="00A65C48">
        <w:rPr>
          <w:i/>
          <w:iCs/>
        </w:rPr>
        <w:t>“</w:t>
      </w:r>
      <w:r w:rsidRPr="00830F82">
        <w:rPr>
          <w:i/>
          <w:iCs/>
        </w:rPr>
        <w:t xml:space="preserve">y con Él nos resucitó y </w:t>
      </w:r>
      <w:r w:rsidRPr="00830F82">
        <w:rPr>
          <w:b/>
          <w:bCs/>
          <w:i/>
          <w:iCs/>
        </w:rPr>
        <w:t>con Él nos sentó en los lugares celestiales en Cristo Jesús</w:t>
      </w:r>
      <w:r w:rsidR="00A65C48">
        <w:rPr>
          <w:b/>
          <w:bCs/>
          <w:i/>
          <w:iCs/>
        </w:rPr>
        <w:t>”</w:t>
      </w:r>
      <w:r w:rsidR="00A65C48">
        <w:rPr>
          <w:i/>
          <w:iCs/>
        </w:rPr>
        <w:t>.</w:t>
      </w:r>
      <w:r w:rsidRPr="00830F82">
        <w:rPr>
          <w:i/>
          <w:iCs/>
        </w:rPr>
        <w:t xml:space="preserve"> </w:t>
      </w:r>
      <w:r w:rsidRPr="00830F82">
        <w:t>Espiritualmente estamos sentados en los lugares celestiales con Cristo a la diestra de Dios</w:t>
      </w:r>
      <w:r w:rsidR="00DD5D64" w:rsidRPr="00830F82">
        <w:t>, ya que Cristo está sentado a la diestra de Dios.</w:t>
      </w:r>
      <w:r w:rsidR="00311EFA" w:rsidRPr="00830F82">
        <w:t xml:space="preserve"> Efesios 1:20; Colosenses 3:1; </w:t>
      </w:r>
      <w:proofErr w:type="gramStart"/>
      <w:r w:rsidR="00311EFA" w:rsidRPr="00830F82">
        <w:t>Hebreos</w:t>
      </w:r>
      <w:proofErr w:type="gramEnd"/>
      <w:r w:rsidR="00311EFA" w:rsidRPr="00830F82">
        <w:t xml:space="preserve"> 1:3b; 8:1; Romanos 8:34; 1 Pedro 3:22.</w:t>
      </w:r>
    </w:p>
    <w:p w14:paraId="1C15C9F9" w14:textId="6CD8D564" w:rsidR="00DD5D64" w:rsidRPr="00830F82" w:rsidRDefault="00DD5D64" w:rsidP="00DD5D64">
      <w:pPr>
        <w:pStyle w:val="Ttulo5"/>
      </w:pPr>
      <w:r w:rsidRPr="00830F82">
        <w:t xml:space="preserve">El verbo SYNEKATHISEN, es; sentó, es un verbo, aoristo, activo, indicativo, significa que la acción se </w:t>
      </w:r>
      <w:r w:rsidR="00264B53" w:rsidRPr="00830F82">
        <w:t>llevó</w:t>
      </w:r>
      <w:r w:rsidRPr="00830F82">
        <w:t xml:space="preserve"> </w:t>
      </w:r>
      <w:r w:rsidR="00264B53" w:rsidRPr="00830F82">
        <w:t>a cabo</w:t>
      </w:r>
      <w:r w:rsidRPr="00830F82">
        <w:t xml:space="preserve"> en un punto del tiempo en el pasado, en el momento que creímos en el evangelio de manera completa, esta acción que se </w:t>
      </w:r>
      <w:r w:rsidR="00264B53" w:rsidRPr="00830F82">
        <w:t>llevó</w:t>
      </w:r>
      <w:r w:rsidRPr="00830F82">
        <w:t xml:space="preserve"> </w:t>
      </w:r>
      <w:r w:rsidR="00264B53" w:rsidRPr="00830F82">
        <w:t>a cabo</w:t>
      </w:r>
      <w:r w:rsidRPr="00830F82">
        <w:t xml:space="preserve"> sigue siendo una realidad de todos los creyentes en Cristo.</w:t>
      </w:r>
    </w:p>
    <w:p w14:paraId="665E9830" w14:textId="2301CC23" w:rsidR="00DD5D64" w:rsidRPr="00830F82" w:rsidRDefault="00DD5D64" w:rsidP="00DD5D64">
      <w:pPr>
        <w:pStyle w:val="Ttulo5"/>
      </w:pPr>
      <w:r w:rsidRPr="00830F82">
        <w:t xml:space="preserve">Pablo no está dudando, él está indicando que todos los creyentes están sentados con Cristo, en los lugares celestiales </w:t>
      </w:r>
      <w:r w:rsidR="00311EFA" w:rsidRPr="00830F82">
        <w:t>en Cristo</w:t>
      </w:r>
      <w:r w:rsidR="0002177A" w:rsidRPr="00830F82">
        <w:t>, por la misma razón tenemos nuestras bendiciones espirituales en los lugares celestiales en Cristo. Efesios 1:3.</w:t>
      </w:r>
    </w:p>
    <w:p w14:paraId="2155FF46" w14:textId="557F4986" w:rsidR="0002177A" w:rsidRPr="00830F82" w:rsidRDefault="0002177A" w:rsidP="0002177A">
      <w:pPr>
        <w:pStyle w:val="Ttulo6"/>
      </w:pPr>
      <w:r w:rsidRPr="00830F82">
        <w:t xml:space="preserve">Esta realidad espiritual </w:t>
      </w:r>
      <w:r w:rsidR="00D9418D" w:rsidRPr="00830F82">
        <w:t>no es algo futuro, sino que fue una realidad pasada y continúa siendo una realidad presente y será también la real</w:t>
      </w:r>
      <w:r w:rsidR="00A65C48">
        <w:t>i</w:t>
      </w:r>
      <w:r w:rsidR="00D9418D" w:rsidRPr="00830F82">
        <w:t>dad futura.</w:t>
      </w:r>
    </w:p>
    <w:p w14:paraId="138C9992" w14:textId="3EF863E1" w:rsidR="00311EFA" w:rsidRPr="00830F82" w:rsidRDefault="00311EFA" w:rsidP="00311EFA">
      <w:pPr>
        <w:pStyle w:val="Ttulo6"/>
      </w:pPr>
      <w:r w:rsidRPr="00830F82">
        <w:t xml:space="preserve">Nuestra vida </w:t>
      </w:r>
      <w:r w:rsidR="00264B53" w:rsidRPr="00830F82">
        <w:t>está</w:t>
      </w:r>
      <w:r w:rsidRPr="00830F82">
        <w:t xml:space="preserve"> en los cielos con Cristo. Colosenses 3:</w:t>
      </w:r>
      <w:r w:rsidR="00B65EE9" w:rsidRPr="00830F82">
        <w:t xml:space="preserve">3-4 – </w:t>
      </w:r>
      <w:r w:rsidR="00A65C48">
        <w:t>“</w:t>
      </w:r>
      <w:r w:rsidR="00B65EE9" w:rsidRPr="00830F82">
        <w:rPr>
          <w:i/>
          <w:iCs/>
        </w:rPr>
        <w:t xml:space="preserve">Porque ustedes han muerto, y </w:t>
      </w:r>
      <w:r w:rsidR="00B65EE9" w:rsidRPr="00830F82">
        <w:rPr>
          <w:b/>
          <w:bCs/>
          <w:i/>
          <w:iCs/>
        </w:rPr>
        <w:t xml:space="preserve">su vida está escondida con Cristo en Dios. </w:t>
      </w:r>
      <w:r w:rsidR="00B65EE9" w:rsidRPr="00830F82">
        <w:rPr>
          <w:i/>
          <w:iCs/>
        </w:rPr>
        <w:t xml:space="preserve">4 </w:t>
      </w:r>
      <w:proofErr w:type="gramStart"/>
      <w:r w:rsidR="00B65EE9" w:rsidRPr="00830F82">
        <w:rPr>
          <w:i/>
          <w:iCs/>
        </w:rPr>
        <w:t>Cuando</w:t>
      </w:r>
      <w:proofErr w:type="gramEnd"/>
      <w:r w:rsidR="00B65EE9" w:rsidRPr="00830F82">
        <w:rPr>
          <w:i/>
          <w:iCs/>
        </w:rPr>
        <w:t xml:space="preserve"> </w:t>
      </w:r>
      <w:r w:rsidR="00B65EE9" w:rsidRPr="00830F82">
        <w:rPr>
          <w:b/>
          <w:bCs/>
          <w:i/>
          <w:iCs/>
        </w:rPr>
        <w:t>Cristo, nuestra vida,</w:t>
      </w:r>
      <w:r w:rsidR="00B65EE9" w:rsidRPr="00830F82">
        <w:rPr>
          <w:i/>
          <w:iCs/>
        </w:rPr>
        <w:t xml:space="preserve"> sea manifestado, entonces ustedes también serán manifestados con Él en gloria</w:t>
      </w:r>
      <w:r w:rsidR="00A65C48">
        <w:rPr>
          <w:i/>
          <w:iCs/>
        </w:rPr>
        <w:t>”</w:t>
      </w:r>
      <w:r w:rsidR="00B65EE9" w:rsidRPr="00830F82">
        <w:rPr>
          <w:i/>
          <w:iCs/>
        </w:rPr>
        <w:t>.</w:t>
      </w:r>
    </w:p>
    <w:p w14:paraId="733BB83A" w14:textId="7A04E3E8" w:rsidR="00B65EE9" w:rsidRPr="00830F82" w:rsidRDefault="00B65EE9" w:rsidP="00311EFA">
      <w:pPr>
        <w:pStyle w:val="Ttulo6"/>
      </w:pPr>
      <w:r w:rsidRPr="00830F82">
        <w:t>El autor del libro de hebreos nos dice que ya nos hemos acercado a la presencia de Dios, donde moran los ángeles, la Jerusalén celestial, teniendo como mediador a Cristo Jesús. Hebreos 12:22-24.</w:t>
      </w:r>
    </w:p>
    <w:p w14:paraId="55A91C47" w14:textId="6727E24B" w:rsidR="00B65EE9" w:rsidRPr="00830F82" w:rsidRDefault="0002177A" w:rsidP="00B65EE9">
      <w:pPr>
        <w:pStyle w:val="Ttulo5"/>
      </w:pPr>
      <w:r w:rsidRPr="00830F82">
        <w:t xml:space="preserve"> Ya que estamos sentado</w:t>
      </w:r>
      <w:r w:rsidR="00A65C48">
        <w:t>s</w:t>
      </w:r>
      <w:r w:rsidR="00D9418D" w:rsidRPr="00830F82">
        <w:t xml:space="preserve"> espiritualmente en presente, en el futuro c</w:t>
      </w:r>
      <w:r w:rsidR="00A65C48">
        <w:t xml:space="preserve">uando </w:t>
      </w:r>
      <w:r w:rsidR="00D9418D" w:rsidRPr="00830F82">
        <w:t>Cristo se siente en Su trono</w:t>
      </w:r>
      <w:r w:rsidR="004F1762" w:rsidRPr="00830F82">
        <w:t xml:space="preserve"> para reinar</w:t>
      </w:r>
      <w:r w:rsidR="00D9418D" w:rsidRPr="00830F82">
        <w:t>, nosotros present</w:t>
      </w:r>
      <w:r w:rsidR="00A65C48">
        <w:t>es</w:t>
      </w:r>
      <w:r w:rsidR="00D9418D" w:rsidRPr="00830F82">
        <w:t xml:space="preserve"> en el cuerpo nos sentaremos a Su diestra </w:t>
      </w:r>
      <w:r w:rsidR="004F1762" w:rsidRPr="00830F82">
        <w:t>con Él</w:t>
      </w:r>
      <w:r w:rsidR="00D9418D" w:rsidRPr="00830F82">
        <w:t>. Apocalipsis 3:21; 2 Timoteo 2:11-12</w:t>
      </w:r>
      <w:r w:rsidR="004F1762" w:rsidRPr="00830F82">
        <w:t>.</w:t>
      </w:r>
    </w:p>
    <w:p w14:paraId="096A4B07" w14:textId="13C30FC9" w:rsidR="004F1762" w:rsidRPr="00830F82" w:rsidRDefault="004F1762" w:rsidP="004F1762">
      <w:pPr>
        <w:pStyle w:val="Ttulo4"/>
        <w:rPr>
          <w:lang w:val="es-BO"/>
        </w:rPr>
      </w:pPr>
      <w:r w:rsidRPr="00830F82">
        <w:rPr>
          <w:lang w:val="es-BO"/>
        </w:rPr>
        <w:t>Estábamos muertos en nuestros delitos y pecados, pero Dios con Su rica misericordia y gran amor, nos dio vida juntamente con Cristo, nos resucitó con Él para que nos haga sentar con Cristo en los lugares celestiales en Cristo, a Su diestra.</w:t>
      </w:r>
    </w:p>
    <w:p w14:paraId="157B05A3" w14:textId="7194A106" w:rsidR="009A758E" w:rsidRPr="00830F82" w:rsidRDefault="009A758E" w:rsidP="009A758E">
      <w:pPr>
        <w:pStyle w:val="Ttulo3"/>
        <w:rPr>
          <w:i/>
          <w:iCs/>
        </w:rPr>
      </w:pPr>
      <w:r w:rsidRPr="00830F82">
        <w:t xml:space="preserve">Efesios 2:7 – </w:t>
      </w:r>
      <w:r w:rsidR="00A65C48">
        <w:t>“</w:t>
      </w:r>
      <w:r w:rsidRPr="00830F82">
        <w:rPr>
          <w:i/>
          <w:iCs/>
        </w:rPr>
        <w:t xml:space="preserve">a fin </w:t>
      </w:r>
      <w:r w:rsidR="001E10F5" w:rsidRPr="00830F82">
        <w:rPr>
          <w:i/>
          <w:iCs/>
        </w:rPr>
        <w:t>poder mostrar en los siglos venideros las sobreabundantes riquezas de Su gracia por Su bondad para con nosotros en Cristo Jesús</w:t>
      </w:r>
      <w:r w:rsidR="00A65C48">
        <w:rPr>
          <w:i/>
          <w:iCs/>
        </w:rPr>
        <w:t>”</w:t>
      </w:r>
      <w:r w:rsidR="001E10F5" w:rsidRPr="00830F82">
        <w:rPr>
          <w:i/>
          <w:iCs/>
        </w:rPr>
        <w:t>.</w:t>
      </w:r>
      <w:r w:rsidR="00CA0984" w:rsidRPr="00830F82">
        <w:t xml:space="preserve"> Dios que nos dio vida, con </w:t>
      </w:r>
      <w:r w:rsidR="00A65C48">
        <w:t xml:space="preserve">el </w:t>
      </w:r>
      <w:r w:rsidR="00CA0984" w:rsidRPr="00830F82">
        <w:t xml:space="preserve">propósito de </w:t>
      </w:r>
      <w:r w:rsidR="00554F4A" w:rsidRPr="00830F82">
        <w:t>que,</w:t>
      </w:r>
      <w:r w:rsidR="00CA0984" w:rsidRPr="00830F82">
        <w:t xml:space="preserve"> en los siglos venideros, generaciones o edades, manifestara todo lo que ha logrado en Cristo.</w:t>
      </w:r>
    </w:p>
    <w:p w14:paraId="164BE2ED" w14:textId="4BD47570" w:rsidR="00D81046" w:rsidRPr="00830F82" w:rsidRDefault="00CA0984" w:rsidP="00D81046">
      <w:pPr>
        <w:pStyle w:val="Ttulo4"/>
        <w:rPr>
          <w:lang w:val="es-BO"/>
        </w:rPr>
      </w:pPr>
      <w:r w:rsidRPr="00830F82">
        <w:rPr>
          <w:lang w:val="es-BO"/>
        </w:rPr>
        <w:t xml:space="preserve">Efesios </w:t>
      </w:r>
      <w:proofErr w:type="gramStart"/>
      <w:r w:rsidRPr="00830F82">
        <w:rPr>
          <w:lang w:val="es-BO"/>
        </w:rPr>
        <w:t>2:7a</w:t>
      </w:r>
      <w:proofErr w:type="gramEnd"/>
      <w:r w:rsidRPr="00830F82">
        <w:rPr>
          <w:lang w:val="es-BO"/>
        </w:rPr>
        <w:t xml:space="preserve"> </w:t>
      </w:r>
      <w:r w:rsidR="0035613F" w:rsidRPr="00830F82">
        <w:rPr>
          <w:lang w:val="es-BO"/>
        </w:rPr>
        <w:t>–</w:t>
      </w:r>
      <w:r w:rsidR="0035613F">
        <w:rPr>
          <w:lang w:val="es-BO"/>
        </w:rPr>
        <w:t>“</w:t>
      </w:r>
      <w:r w:rsidR="0035613F" w:rsidRPr="00830F82">
        <w:rPr>
          <w:lang w:val="es-BO"/>
        </w:rPr>
        <w:t>a</w:t>
      </w:r>
      <w:r w:rsidRPr="00830F82">
        <w:rPr>
          <w:i/>
          <w:iCs/>
          <w:lang w:val="es-BO"/>
        </w:rPr>
        <w:t xml:space="preserve"> fin poder mostrar en los siglos venideros</w:t>
      </w:r>
      <w:r w:rsidR="009116CC" w:rsidRPr="00830F82">
        <w:rPr>
          <w:i/>
          <w:iCs/>
          <w:lang w:val="es-BO"/>
        </w:rPr>
        <w:t xml:space="preserve"> </w:t>
      </w:r>
      <w:r w:rsidRPr="00830F82">
        <w:rPr>
          <w:i/>
          <w:iCs/>
          <w:lang w:val="es-BO"/>
        </w:rPr>
        <w:t>…</w:t>
      </w:r>
      <w:r w:rsidR="009116CC" w:rsidRPr="00830F82">
        <w:rPr>
          <w:lang w:val="es-BO"/>
        </w:rPr>
        <w:t>[a]</w:t>
      </w:r>
      <w:r w:rsidR="009116CC" w:rsidRPr="00830F82">
        <w:rPr>
          <w:i/>
          <w:iCs/>
          <w:lang w:val="es-BO"/>
        </w:rPr>
        <w:t xml:space="preserve"> nosotros en Cristo Jesús</w:t>
      </w:r>
      <w:r w:rsidR="00A65C48">
        <w:rPr>
          <w:i/>
          <w:iCs/>
          <w:lang w:val="es-BO"/>
        </w:rPr>
        <w:t>”</w:t>
      </w:r>
      <w:r w:rsidR="009116CC" w:rsidRPr="00830F82">
        <w:rPr>
          <w:i/>
          <w:iCs/>
          <w:lang w:val="es-BO"/>
        </w:rPr>
        <w:t>.</w:t>
      </w:r>
      <w:r w:rsidRPr="00830F82">
        <w:rPr>
          <w:lang w:val="es-BO"/>
        </w:rPr>
        <w:t xml:space="preserve"> </w:t>
      </w:r>
      <w:r w:rsidR="00BC7670" w:rsidRPr="00830F82">
        <w:rPr>
          <w:lang w:val="es-BO"/>
        </w:rPr>
        <w:t>Pablo en los versículos previos nos indica que Dios nos dio vida juntamente con Cristo, nos resucitó</w:t>
      </w:r>
      <w:r w:rsidR="00554F4A" w:rsidRPr="00830F82">
        <w:rPr>
          <w:lang w:val="es-BO"/>
        </w:rPr>
        <w:t xml:space="preserve"> con Cristo</w:t>
      </w:r>
      <w:r w:rsidR="00BC7670" w:rsidRPr="00830F82">
        <w:rPr>
          <w:lang w:val="es-BO"/>
        </w:rPr>
        <w:t>, nos sentó con Cristo en los lugares celestiales en Cristo, todo esto lo hizo Dios en</w:t>
      </w:r>
      <w:r w:rsidR="00554F4A" w:rsidRPr="00830F82">
        <w:rPr>
          <w:lang w:val="es-BO"/>
        </w:rPr>
        <w:t xml:space="preserve"> Él,</w:t>
      </w:r>
      <w:r w:rsidR="00BC7670" w:rsidRPr="00830F82">
        <w:rPr>
          <w:lang w:val="es-BO"/>
        </w:rPr>
        <w:t xml:space="preserve"> con el propósito de poder mostrarnos a nosotros en los tiempos venidero</w:t>
      </w:r>
      <w:r w:rsidR="00A65C48">
        <w:rPr>
          <w:lang w:val="es-BO"/>
        </w:rPr>
        <w:t>s</w:t>
      </w:r>
      <w:r w:rsidR="00BC7670" w:rsidRPr="00830F82">
        <w:rPr>
          <w:lang w:val="es-BO"/>
        </w:rPr>
        <w:t>.</w:t>
      </w:r>
    </w:p>
    <w:p w14:paraId="3DD95DA4" w14:textId="08DE791C" w:rsidR="00BC7670" w:rsidRPr="00830F82" w:rsidRDefault="00BC7670" w:rsidP="00BC7670">
      <w:pPr>
        <w:pStyle w:val="Ttulo4"/>
        <w:rPr>
          <w:lang w:val="es-BO"/>
        </w:rPr>
      </w:pPr>
      <w:r w:rsidRPr="00830F82">
        <w:rPr>
          <w:lang w:val="es-BO"/>
        </w:rPr>
        <w:t xml:space="preserve">Efesios 2:7b – </w:t>
      </w:r>
      <w:r w:rsidR="00A65C48">
        <w:rPr>
          <w:lang w:val="es-BO"/>
        </w:rPr>
        <w:t>“</w:t>
      </w:r>
      <w:r w:rsidRPr="00830F82">
        <w:rPr>
          <w:i/>
          <w:iCs/>
          <w:lang w:val="es-BO"/>
        </w:rPr>
        <w:t xml:space="preserve">a fin poder mostrar en los siglos venideros </w:t>
      </w:r>
      <w:r w:rsidRPr="00830F82">
        <w:rPr>
          <w:b/>
          <w:bCs/>
          <w:i/>
          <w:iCs/>
          <w:lang w:val="es-BO"/>
        </w:rPr>
        <w:t>las sobreabundantes riquezas de Su graci</w:t>
      </w:r>
      <w:r w:rsidR="00E70929" w:rsidRPr="00830F82">
        <w:rPr>
          <w:b/>
          <w:bCs/>
          <w:i/>
          <w:iCs/>
          <w:lang w:val="es-BO"/>
        </w:rPr>
        <w:t>a</w:t>
      </w:r>
      <w:r w:rsidR="00E70929" w:rsidRPr="00830F82">
        <w:rPr>
          <w:i/>
          <w:iCs/>
          <w:lang w:val="es-BO"/>
        </w:rPr>
        <w:t xml:space="preserve"> por Su bondad</w:t>
      </w:r>
      <w:r w:rsidR="009116CC" w:rsidRPr="00830F82">
        <w:rPr>
          <w:i/>
          <w:iCs/>
          <w:lang w:val="es-BO"/>
        </w:rPr>
        <w:t xml:space="preserve"> para nosotros en Cristo Jesús</w:t>
      </w:r>
      <w:r w:rsidR="00A65C48">
        <w:rPr>
          <w:i/>
          <w:iCs/>
          <w:lang w:val="es-BO"/>
        </w:rPr>
        <w:t>”</w:t>
      </w:r>
      <w:r w:rsidR="009116CC" w:rsidRPr="00830F82">
        <w:rPr>
          <w:i/>
          <w:iCs/>
          <w:lang w:val="es-BO"/>
        </w:rPr>
        <w:t>.</w:t>
      </w:r>
      <w:r w:rsidRPr="00830F82">
        <w:rPr>
          <w:lang w:val="es-BO"/>
        </w:rPr>
        <w:t xml:space="preserve"> Dios nos exhibe y </w:t>
      </w:r>
      <w:r w:rsidR="009116CC" w:rsidRPr="00830F82">
        <w:rPr>
          <w:lang w:val="es-BO"/>
        </w:rPr>
        <w:t>continuará</w:t>
      </w:r>
      <w:r w:rsidRPr="00830F82">
        <w:rPr>
          <w:lang w:val="es-BO"/>
        </w:rPr>
        <w:t xml:space="preserve"> exhibiéndonos para sí mismo, como Sus trofeos </w:t>
      </w:r>
      <w:r w:rsidR="00E70929" w:rsidRPr="00830F82">
        <w:rPr>
          <w:lang w:val="es-BO"/>
        </w:rPr>
        <w:t>que logró con</w:t>
      </w:r>
      <w:r w:rsidRPr="00830F82">
        <w:rPr>
          <w:lang w:val="es-BO"/>
        </w:rPr>
        <w:t xml:space="preserve"> las sobreabundantes riquezas de Su gracia</w:t>
      </w:r>
      <w:r w:rsidR="0043113D" w:rsidRPr="00830F82">
        <w:rPr>
          <w:lang w:val="es-BO"/>
        </w:rPr>
        <w:t xml:space="preserve"> por Su bondad</w:t>
      </w:r>
      <w:r w:rsidRPr="00830F82">
        <w:rPr>
          <w:lang w:val="es-BO"/>
        </w:rPr>
        <w:t xml:space="preserve"> en Cristo.</w:t>
      </w:r>
    </w:p>
    <w:p w14:paraId="4253BD65" w14:textId="5A79DB8F" w:rsidR="00D81046" w:rsidRPr="00830F82" w:rsidRDefault="009116CC" w:rsidP="00D81046">
      <w:pPr>
        <w:pStyle w:val="Ttulo5"/>
      </w:pPr>
      <w:r w:rsidRPr="00830F82">
        <w:lastRenderedPageBreak/>
        <w:t>S</w:t>
      </w:r>
      <w:r w:rsidR="00E70929" w:rsidRPr="00830F82">
        <w:t>omo</w:t>
      </w:r>
      <w:r w:rsidRPr="00830F82">
        <w:t>s exhibidos como obras de arte</w:t>
      </w:r>
      <w:r w:rsidR="00E70929" w:rsidRPr="00830F82">
        <w:t xml:space="preserve"> de Dios, esculpidos de un escombro de basura, por las riquezas de la gracia de Dios que sobreabund</w:t>
      </w:r>
      <w:r w:rsidR="0002641D">
        <w:t>ó</w:t>
      </w:r>
      <w:r w:rsidR="00E70929" w:rsidRPr="00830F82">
        <w:t xml:space="preserve"> para con nosotros en toda bondad</w:t>
      </w:r>
      <w:r w:rsidR="00977207" w:rsidRPr="00830F82">
        <w:t xml:space="preserve"> en Cristo.</w:t>
      </w:r>
    </w:p>
    <w:p w14:paraId="649495FF" w14:textId="2908C607" w:rsidR="00D81046" w:rsidRPr="00830F82" w:rsidRDefault="00D245A8" w:rsidP="00D245A8">
      <w:pPr>
        <w:pStyle w:val="Ttulo5"/>
      </w:pPr>
      <w:r w:rsidRPr="00830F82">
        <w:t>Por todos los siglos somos y seremos</w:t>
      </w:r>
      <w:r w:rsidR="0002641D">
        <w:t>, por pura gracia,</w:t>
      </w:r>
      <w:r w:rsidRPr="00830F82">
        <w:t xml:space="preserve"> como el poema</w:t>
      </w:r>
      <w:r w:rsidR="0002641D">
        <w:t xml:space="preserve"> </w:t>
      </w:r>
      <w:r w:rsidR="0035613F">
        <w:t>compuesto</w:t>
      </w:r>
      <w:r w:rsidR="0035613F" w:rsidRPr="00830F82">
        <w:t xml:space="preserve"> por</w:t>
      </w:r>
      <w:r w:rsidR="00977207" w:rsidRPr="00830F82">
        <w:t xml:space="preserve"> </w:t>
      </w:r>
      <w:r w:rsidR="0035613F" w:rsidRPr="00830F82">
        <w:t>Dios;</w:t>
      </w:r>
      <w:r w:rsidRPr="00830F82">
        <w:t xml:space="preserve"> recitado y exhibido</w:t>
      </w:r>
    </w:p>
    <w:p w14:paraId="5404A7DC" w14:textId="1923D35A" w:rsidR="00B442F7" w:rsidRPr="00830F82" w:rsidRDefault="00B04BA5" w:rsidP="00B442F7">
      <w:pPr>
        <w:pStyle w:val="Ttulo2"/>
      </w:pPr>
      <w:r w:rsidRPr="00830F82">
        <w:t>Efesios 2:8-9 – La salvación por gracia es un don de Dios mediante la fe en Cristo</w:t>
      </w:r>
      <w:r w:rsidR="001E10F5" w:rsidRPr="00830F82">
        <w:t xml:space="preserve"> (Efesios 2:5b)</w:t>
      </w:r>
    </w:p>
    <w:p w14:paraId="3011DF31" w14:textId="1B3AB8A2" w:rsidR="00972499" w:rsidRPr="00830F82" w:rsidRDefault="008A3A09" w:rsidP="00972499">
      <w:pPr>
        <w:pStyle w:val="Ttulo3"/>
      </w:pPr>
      <w:r w:rsidRPr="00830F82">
        <w:rPr>
          <w:b/>
          <w:bCs/>
        </w:rPr>
        <w:t xml:space="preserve">Un análisis de </w:t>
      </w:r>
      <w:r w:rsidR="00972499" w:rsidRPr="00830F82">
        <w:t xml:space="preserve">Efesios 2:8 </w:t>
      </w:r>
      <w:r w:rsidRPr="00830F82">
        <w:t>porque</w:t>
      </w:r>
      <w:r w:rsidR="00972499" w:rsidRPr="00830F82">
        <w:t xml:space="preserve"> </w:t>
      </w:r>
      <w:r w:rsidRPr="00830F82">
        <w:t>e</w:t>
      </w:r>
      <w:r w:rsidR="00122BBB" w:rsidRPr="00830F82">
        <w:t>s uno de los versículos más controversiales</w:t>
      </w:r>
      <w:r w:rsidRPr="00830F82">
        <w:t>.</w:t>
      </w:r>
    </w:p>
    <w:p w14:paraId="75F1A8F3" w14:textId="5307AADC" w:rsidR="005B11E4" w:rsidRPr="00830F82" w:rsidRDefault="0002641D" w:rsidP="00972499">
      <w:pPr>
        <w:pStyle w:val="Ttulo4"/>
        <w:rPr>
          <w:lang w:val="es-BO"/>
        </w:rPr>
      </w:pPr>
      <w:r>
        <w:rPr>
          <w:lang w:val="es-BO"/>
        </w:rPr>
        <w:t>En cuanto a la</w:t>
      </w:r>
      <w:r w:rsidR="005B11E4" w:rsidRPr="00830F82">
        <w:rPr>
          <w:lang w:val="es-BO"/>
        </w:rPr>
        <w:t xml:space="preserve"> palabra </w:t>
      </w:r>
      <w:r w:rsidR="005B11E4" w:rsidRPr="00830F82">
        <w:rPr>
          <w:i/>
          <w:iCs/>
          <w:lang w:val="es-BO"/>
        </w:rPr>
        <w:t xml:space="preserve">esto, </w:t>
      </w:r>
      <w:r w:rsidR="005B11E4" w:rsidRPr="00830F82">
        <w:rPr>
          <w:lang w:val="es-BO"/>
        </w:rPr>
        <w:t xml:space="preserve">muchos </w:t>
      </w:r>
      <w:r>
        <w:rPr>
          <w:lang w:val="es-BO"/>
        </w:rPr>
        <w:t>afirman</w:t>
      </w:r>
      <w:r w:rsidR="005B11E4" w:rsidRPr="00830F82">
        <w:rPr>
          <w:lang w:val="es-BO"/>
        </w:rPr>
        <w:t xml:space="preserve"> que se refiere a la fe, dando</w:t>
      </w:r>
      <w:r>
        <w:rPr>
          <w:lang w:val="es-BO"/>
        </w:rPr>
        <w:t xml:space="preserve"> a</w:t>
      </w:r>
      <w:r w:rsidR="005B11E4" w:rsidRPr="00830F82">
        <w:rPr>
          <w:lang w:val="es-BO"/>
        </w:rPr>
        <w:t xml:space="preserve"> entender que Dios da la fe para que uno pueda creer en el evangelio, otros dicen que se refiere a la gracia, otros dicen a la salvación, otros dicen que </w:t>
      </w:r>
      <w:r w:rsidR="00DA0E60" w:rsidRPr="00830F82">
        <w:rPr>
          <w:lang w:val="es-BO"/>
        </w:rPr>
        <w:t>se refiere al don de Dios.</w:t>
      </w:r>
    </w:p>
    <w:p w14:paraId="4238B655" w14:textId="735A78F8" w:rsidR="00DA0E60" w:rsidRPr="00830F82" w:rsidRDefault="00DA0E60" w:rsidP="00DA0E60">
      <w:pPr>
        <w:pStyle w:val="Ttulo4"/>
        <w:rPr>
          <w:lang w:val="es-BO"/>
        </w:rPr>
      </w:pPr>
      <w:r w:rsidRPr="00830F82">
        <w:rPr>
          <w:lang w:val="es-BO"/>
        </w:rPr>
        <w:t xml:space="preserve">Para saber a </w:t>
      </w:r>
      <w:r w:rsidR="00264B53" w:rsidRPr="00830F82">
        <w:rPr>
          <w:lang w:val="es-BO"/>
        </w:rPr>
        <w:t>qué</w:t>
      </w:r>
      <w:r w:rsidRPr="00830F82">
        <w:rPr>
          <w:lang w:val="es-BO"/>
        </w:rPr>
        <w:t xml:space="preserve"> hace referencia o qu</w:t>
      </w:r>
      <w:r w:rsidR="0002641D">
        <w:rPr>
          <w:lang w:val="es-BO"/>
        </w:rPr>
        <w:t>é</w:t>
      </w:r>
      <w:r w:rsidRPr="00830F82">
        <w:rPr>
          <w:lang w:val="es-BO"/>
        </w:rPr>
        <w:t xml:space="preserve"> </w:t>
      </w:r>
      <w:r w:rsidR="00264B53" w:rsidRPr="00830F82">
        <w:rPr>
          <w:lang w:val="es-BO"/>
        </w:rPr>
        <w:t>está</w:t>
      </w:r>
      <w:r w:rsidRPr="00830F82">
        <w:rPr>
          <w:lang w:val="es-BO"/>
        </w:rPr>
        <w:t xml:space="preserve"> señalando la palabra ESTO, necesitamos hacer un análisis gramatical.</w:t>
      </w:r>
    </w:p>
    <w:p w14:paraId="3BAFEFDD" w14:textId="415939AC" w:rsidR="00972499" w:rsidRPr="00830F82" w:rsidRDefault="00972499" w:rsidP="00972499">
      <w:pPr>
        <w:pStyle w:val="Ttulo4"/>
        <w:rPr>
          <w:b/>
          <w:bCs/>
          <w:lang w:val="es-BO"/>
        </w:rPr>
      </w:pPr>
      <w:r w:rsidRPr="00830F82">
        <w:rPr>
          <w:lang w:val="es-BO"/>
        </w:rPr>
        <w:t>Efesios 2:8 – Tenemos las palabras</w:t>
      </w:r>
      <w:r w:rsidR="00DA0E60" w:rsidRPr="00830F82">
        <w:rPr>
          <w:lang w:val="es-BO"/>
        </w:rPr>
        <w:t xml:space="preserve"> para analizar</w:t>
      </w:r>
      <w:r w:rsidR="005B11E4" w:rsidRPr="00830F82">
        <w:rPr>
          <w:lang w:val="es-BO"/>
        </w:rPr>
        <w:t xml:space="preserve">; </w:t>
      </w:r>
      <w:r w:rsidR="005B11E4" w:rsidRPr="00830F82">
        <w:rPr>
          <w:b/>
          <w:bCs/>
          <w:lang w:val="es-BO"/>
        </w:rPr>
        <w:t>gracia, han sido salvados, fe, esto, don de Dios.</w:t>
      </w:r>
    </w:p>
    <w:p w14:paraId="77C86F38" w14:textId="48511AB9" w:rsidR="005B11E4" w:rsidRPr="00830F82" w:rsidRDefault="004908DF" w:rsidP="005B11E4">
      <w:pPr>
        <w:pStyle w:val="Ttulo5"/>
      </w:pPr>
      <w:r w:rsidRPr="00830F82">
        <w:t xml:space="preserve">La palabra </w:t>
      </w:r>
      <w:r w:rsidR="00DA0E60" w:rsidRPr="00830F82">
        <w:rPr>
          <w:b/>
          <w:bCs/>
        </w:rPr>
        <w:t>Gracia</w:t>
      </w:r>
      <w:r w:rsidRPr="00830F82">
        <w:t xml:space="preserve"> en griego</w:t>
      </w:r>
      <w:r w:rsidR="00DA0E60" w:rsidRPr="00830F82">
        <w:t xml:space="preserve"> </w:t>
      </w:r>
      <w:r w:rsidRPr="00830F82">
        <w:t>CHARITI; es un nombre,</w:t>
      </w:r>
      <w:r w:rsidR="00742DBC" w:rsidRPr="00830F82">
        <w:t xml:space="preserve"> dativo,</w:t>
      </w:r>
      <w:r w:rsidRPr="00830F82">
        <w:t xml:space="preserve"> femenino.</w:t>
      </w:r>
      <w:r w:rsidR="00742DBC" w:rsidRPr="00830F82">
        <w:t xml:space="preserve"> Dativo indica que la persona recibe el beneficio.</w:t>
      </w:r>
      <w:r w:rsidRPr="00830F82">
        <w:t xml:space="preserve"> </w:t>
      </w:r>
      <w:r w:rsidR="00742DBC" w:rsidRPr="00830F82">
        <w:t>Entonces gracia s</w:t>
      </w:r>
      <w:r w:rsidRPr="00830F82">
        <w:t>ignifica un favor inmerecido, en el contexto sería el favor inmerecido de Dios</w:t>
      </w:r>
      <w:r w:rsidR="00742DBC" w:rsidRPr="00830F82">
        <w:t xml:space="preserve"> para las personas</w:t>
      </w:r>
      <w:r w:rsidRPr="00830F82">
        <w:t>.</w:t>
      </w:r>
    </w:p>
    <w:p w14:paraId="55B0E64F" w14:textId="70DFC7EA" w:rsidR="004908DF" w:rsidRPr="00830F82" w:rsidRDefault="002C5CAC" w:rsidP="004908DF">
      <w:pPr>
        <w:pStyle w:val="Ttulo5"/>
      </w:pPr>
      <w:r w:rsidRPr="00830F82">
        <w:t>La f</w:t>
      </w:r>
      <w:r w:rsidR="0002641D">
        <w:t>r</w:t>
      </w:r>
      <w:r w:rsidRPr="00830F82">
        <w:t xml:space="preserve">ase clave del versículo </w:t>
      </w:r>
      <w:r w:rsidRPr="00830F82">
        <w:rPr>
          <w:b/>
          <w:bCs/>
        </w:rPr>
        <w:t xml:space="preserve">han sido salvados; </w:t>
      </w:r>
      <w:r w:rsidRPr="00830F82">
        <w:t>la idea de todo el versículo es que hemos sido salvados. Es la idea general.</w:t>
      </w:r>
      <w:r w:rsidR="006C79BF" w:rsidRPr="00830F82">
        <w:t xml:space="preserve"> Efesios 2:5b</w:t>
      </w:r>
    </w:p>
    <w:p w14:paraId="045E3552" w14:textId="3767FE17" w:rsidR="002C5CAC" w:rsidRPr="00830F82" w:rsidRDefault="002C5CAC" w:rsidP="002C5CAC">
      <w:pPr>
        <w:pStyle w:val="Ttulo6"/>
      </w:pPr>
      <w:r w:rsidRPr="00830F82">
        <w:rPr>
          <w:b/>
          <w:bCs/>
        </w:rPr>
        <w:t xml:space="preserve">Han sido. </w:t>
      </w:r>
      <w:r w:rsidRPr="00830F82">
        <w:t>es un verbo, presente, indicativo</w:t>
      </w:r>
      <w:r w:rsidR="00317B32" w:rsidRPr="00830F82">
        <w:t>. El tiempo presente del verbo</w:t>
      </w:r>
      <w:r w:rsidR="002342B6" w:rsidRPr="00830F82">
        <w:t xml:space="preserve"> junto con el indicativo la traducción ser</w:t>
      </w:r>
      <w:r w:rsidR="0002641D">
        <w:t>í</w:t>
      </w:r>
      <w:r w:rsidR="002342B6" w:rsidRPr="00830F82">
        <w:t>a:</w:t>
      </w:r>
      <w:r w:rsidR="002342B6" w:rsidRPr="00830F82">
        <w:rPr>
          <w:i/>
          <w:iCs/>
        </w:rPr>
        <w:t xml:space="preserve"> </w:t>
      </w:r>
      <w:r w:rsidR="00BA660D" w:rsidRPr="00830F82">
        <w:rPr>
          <w:i/>
          <w:iCs/>
        </w:rPr>
        <w:t>“</w:t>
      </w:r>
      <w:r w:rsidR="002342B6" w:rsidRPr="00830F82">
        <w:rPr>
          <w:i/>
          <w:iCs/>
        </w:rPr>
        <w:t>han sido</w:t>
      </w:r>
      <w:r w:rsidR="00BA660D" w:rsidRPr="00830F82">
        <w:rPr>
          <w:i/>
          <w:iCs/>
        </w:rPr>
        <w:t>”</w:t>
      </w:r>
      <w:r w:rsidR="002342B6" w:rsidRPr="00830F82">
        <w:rPr>
          <w:i/>
          <w:iCs/>
        </w:rPr>
        <w:t xml:space="preserve"> </w:t>
      </w:r>
      <w:r w:rsidR="00BA660D" w:rsidRPr="00830F82">
        <w:t>y</w:t>
      </w:r>
      <w:r w:rsidR="002342B6" w:rsidRPr="00830F82">
        <w:rPr>
          <w:i/>
          <w:iCs/>
        </w:rPr>
        <w:t xml:space="preserve"> </w:t>
      </w:r>
      <w:r w:rsidR="00BA660D" w:rsidRPr="00830F82">
        <w:rPr>
          <w:i/>
          <w:iCs/>
        </w:rPr>
        <w:t>“</w:t>
      </w:r>
      <w:r w:rsidR="002342B6" w:rsidRPr="00830F82">
        <w:rPr>
          <w:i/>
          <w:iCs/>
        </w:rPr>
        <w:t>están siendo</w:t>
      </w:r>
      <w:r w:rsidR="00BA660D" w:rsidRPr="00830F82">
        <w:rPr>
          <w:i/>
          <w:iCs/>
        </w:rPr>
        <w:t>”</w:t>
      </w:r>
      <w:r w:rsidR="002342B6" w:rsidRPr="00830F82">
        <w:t>,</w:t>
      </w:r>
      <w:r w:rsidR="00317B32" w:rsidRPr="00830F82">
        <w:t xml:space="preserve"> el modo indicativo, indica </w:t>
      </w:r>
      <w:r w:rsidR="0002641D">
        <w:t>la</w:t>
      </w:r>
      <w:r w:rsidR="00317B32" w:rsidRPr="00830F82">
        <w:t xml:space="preserve"> realidad de un estado. No es una acción por realizarse ni tampoco una duda.</w:t>
      </w:r>
    </w:p>
    <w:p w14:paraId="6AA7A61D" w14:textId="296ED6FC" w:rsidR="002C5CAC" w:rsidRPr="00830F82" w:rsidRDefault="002C5CAC" w:rsidP="002C5CAC">
      <w:pPr>
        <w:pStyle w:val="Ttulo6"/>
      </w:pPr>
      <w:r w:rsidRPr="00830F82">
        <w:rPr>
          <w:b/>
          <w:bCs/>
        </w:rPr>
        <w:t>Salvados.</w:t>
      </w:r>
      <w:r w:rsidRPr="00830F82">
        <w:t xml:space="preserve"> Es un verbo, perfecto</w:t>
      </w:r>
      <w:r w:rsidR="00876092" w:rsidRPr="00830F82">
        <w:t>, pasivo, participio</w:t>
      </w:r>
      <w:r w:rsidR="00317B32" w:rsidRPr="00830F82">
        <w:t>. El tiempo perfecto indica que la acción sucedió en el pasado pero continua una realidad presente sin terminar, el modo pasivo indica que la acción</w:t>
      </w:r>
      <w:r w:rsidR="00521585" w:rsidRPr="00830F82">
        <w:t xml:space="preserve"> de salvar</w:t>
      </w:r>
      <w:r w:rsidR="00317B32" w:rsidRPr="00830F82">
        <w:t xml:space="preserve"> </w:t>
      </w:r>
      <w:r w:rsidR="0002641D">
        <w:t xml:space="preserve">la </w:t>
      </w:r>
      <w:r w:rsidR="00317B32" w:rsidRPr="00830F82">
        <w:t>realiz</w:t>
      </w:r>
      <w:r w:rsidR="0002641D">
        <w:t>ó</w:t>
      </w:r>
      <w:r w:rsidR="00317B32" w:rsidRPr="00830F82">
        <w:t xml:space="preserve"> Dios</w:t>
      </w:r>
      <w:r w:rsidR="00521585" w:rsidRPr="00830F82">
        <w:t>, participio indica que Dios nos ha salvado (adjetivo).</w:t>
      </w:r>
    </w:p>
    <w:p w14:paraId="1E164670" w14:textId="7E1D765A" w:rsidR="00BA660D" w:rsidRPr="00830F82" w:rsidRDefault="00BA660D" w:rsidP="00BA660D">
      <w:pPr>
        <w:pStyle w:val="Ttulo6"/>
      </w:pPr>
      <w:r w:rsidRPr="00830F82">
        <w:rPr>
          <w:i/>
          <w:iCs/>
        </w:rPr>
        <w:t>Po</w:t>
      </w:r>
      <w:r w:rsidR="0002641D">
        <w:rPr>
          <w:i/>
          <w:iCs/>
        </w:rPr>
        <w:t>r</w:t>
      </w:r>
      <w:r w:rsidRPr="00830F82">
        <w:rPr>
          <w:i/>
          <w:iCs/>
        </w:rPr>
        <w:t xml:space="preserve">que por gracia </w:t>
      </w:r>
      <w:r w:rsidRPr="00830F82">
        <w:rPr>
          <w:b/>
          <w:bCs/>
          <w:i/>
          <w:iCs/>
        </w:rPr>
        <w:t>han sido salvados</w:t>
      </w:r>
      <w:r w:rsidRPr="00830F82">
        <w:rPr>
          <w:b/>
          <w:bCs/>
        </w:rPr>
        <w:t>:</w:t>
      </w:r>
      <w:r w:rsidRPr="00830F82">
        <w:t xml:space="preserve"> La salvación aquí es la salvación completa, </w:t>
      </w:r>
      <w:proofErr w:type="gramStart"/>
      <w:r w:rsidRPr="00830F82">
        <w:t>tanto</w:t>
      </w:r>
      <w:r w:rsidR="0002641D">
        <w:t xml:space="preserve"> </w:t>
      </w:r>
      <w:r w:rsidRPr="00830F82">
        <w:t>justificación</w:t>
      </w:r>
      <w:proofErr w:type="gramEnd"/>
      <w:r w:rsidRPr="00830F82">
        <w:t xml:space="preserve">, santificación, </w:t>
      </w:r>
      <w:r w:rsidR="0002641D">
        <w:t xml:space="preserve">y </w:t>
      </w:r>
      <w:r w:rsidRPr="00830F82">
        <w:t xml:space="preserve">glorificación, que solo es por la gracia de Dios </w:t>
      </w:r>
      <w:r w:rsidR="0002641D">
        <w:t xml:space="preserve">que </w:t>
      </w:r>
      <w:r w:rsidRPr="00830F82">
        <w:t>hemos y estamos siendo salvados.</w:t>
      </w:r>
    </w:p>
    <w:p w14:paraId="3F8390B9" w14:textId="25909F7A" w:rsidR="00521585" w:rsidRPr="00830F82" w:rsidRDefault="00521585" w:rsidP="00521585">
      <w:pPr>
        <w:pStyle w:val="Ttulo5"/>
      </w:pPr>
      <w:r w:rsidRPr="00830F82">
        <w:t xml:space="preserve">La palabra </w:t>
      </w:r>
      <w:r w:rsidRPr="00830F82">
        <w:rPr>
          <w:b/>
          <w:bCs/>
        </w:rPr>
        <w:t>fe</w:t>
      </w:r>
      <w:r w:rsidR="00742DBC" w:rsidRPr="00830F82">
        <w:rPr>
          <w:b/>
          <w:bCs/>
        </w:rPr>
        <w:t xml:space="preserve"> </w:t>
      </w:r>
      <w:r w:rsidR="00742DBC" w:rsidRPr="00830F82">
        <w:t>en griego PISTEOS; es un nombre, genitivo (posesivo), femenino. Genitivo indica de quien es algo o a quien pertenece. Significa que la fe no pertenece a Dios sino a las personas.</w:t>
      </w:r>
    </w:p>
    <w:p w14:paraId="24A6BBD5" w14:textId="20235E2E" w:rsidR="00122BBB" w:rsidRPr="00830F82" w:rsidRDefault="00122BBB" w:rsidP="00122BBB">
      <w:pPr>
        <w:pStyle w:val="Ttulo6"/>
      </w:pPr>
      <w:r w:rsidRPr="00830F82">
        <w:t xml:space="preserve">La fe no es una obra, si fuera así, el pasaje se </w:t>
      </w:r>
      <w:r w:rsidR="0002641D">
        <w:t xml:space="preserve">estaría contradiciendo </w:t>
      </w:r>
      <w:r w:rsidRPr="00830F82">
        <w:t xml:space="preserve">a sí mismo </w:t>
      </w:r>
      <w:r w:rsidR="000B3A15" w:rsidRPr="00830F82">
        <w:t>(</w:t>
      </w:r>
      <w:r w:rsidRPr="00830F82">
        <w:t>Efesios 2:9</w:t>
      </w:r>
      <w:r w:rsidR="000B3A15" w:rsidRPr="00830F82">
        <w:t>)</w:t>
      </w:r>
      <w:r w:rsidRPr="00830F82">
        <w:t xml:space="preserve">, </w:t>
      </w:r>
      <w:r w:rsidR="00351D82">
        <w:t>hay quienes piensan que</w:t>
      </w:r>
      <w:r w:rsidRPr="00830F82">
        <w:t xml:space="preserve"> </w:t>
      </w:r>
      <w:r w:rsidR="00351D82">
        <w:t>l</w:t>
      </w:r>
      <w:r w:rsidRPr="00830F82">
        <w:t>a fe es una obr</w:t>
      </w:r>
      <w:r w:rsidR="00351D82">
        <w:t>a</w:t>
      </w:r>
      <w:r w:rsidRPr="00830F82">
        <w:t xml:space="preserve">. </w:t>
      </w:r>
      <w:r w:rsidR="00351D82">
        <w:t>Ellos, para defender esta postura, afirman que Dios es quien da la fe.</w:t>
      </w:r>
    </w:p>
    <w:p w14:paraId="6AD96D73" w14:textId="4AEF6138" w:rsidR="000B3A15" w:rsidRPr="00830F82" w:rsidRDefault="000B3A15" w:rsidP="00122BBB">
      <w:pPr>
        <w:pStyle w:val="Ttulo6"/>
      </w:pPr>
      <w:r w:rsidRPr="00830F82">
        <w:lastRenderedPageBreak/>
        <w:t xml:space="preserve">Esta falsa interpretación de que Dios da la fe. Sale de Efesios 2:8 donde la palabra </w:t>
      </w:r>
      <w:r w:rsidR="006C79BF" w:rsidRPr="00830F82">
        <w:rPr>
          <w:b/>
          <w:bCs/>
        </w:rPr>
        <w:t>esto</w:t>
      </w:r>
      <w:r w:rsidRPr="00830F82">
        <w:t xml:space="preserve"> señala a la </w:t>
      </w:r>
      <w:r w:rsidRPr="00830F82">
        <w:rPr>
          <w:b/>
          <w:bCs/>
          <w:i/>
          <w:iCs/>
        </w:rPr>
        <w:t xml:space="preserve">fe, </w:t>
      </w:r>
      <w:r w:rsidRPr="00830F82">
        <w:t>y</w:t>
      </w:r>
      <w:r w:rsidR="00AC1848">
        <w:t xml:space="preserve"> en </w:t>
      </w:r>
      <w:r w:rsidRPr="00830F82">
        <w:t>Gálatas 2:16 [en RV-60] est</w:t>
      </w:r>
      <w:r w:rsidR="00AC1848">
        <w:t>á</w:t>
      </w:r>
      <w:r w:rsidRPr="00830F82">
        <w:t xml:space="preserve"> la frase </w:t>
      </w:r>
      <w:r w:rsidRPr="00830F82">
        <w:rPr>
          <w:i/>
          <w:iCs/>
        </w:rPr>
        <w:t xml:space="preserve">por la fe </w:t>
      </w:r>
      <w:r w:rsidRPr="00830F82">
        <w:rPr>
          <w:b/>
          <w:bCs/>
          <w:i/>
          <w:iCs/>
        </w:rPr>
        <w:t>de</w:t>
      </w:r>
      <w:r w:rsidRPr="00830F82">
        <w:rPr>
          <w:i/>
          <w:iCs/>
        </w:rPr>
        <w:t xml:space="preserve"> Jesucristo, justificados por la fe </w:t>
      </w:r>
      <w:r w:rsidRPr="00830F82">
        <w:rPr>
          <w:b/>
          <w:bCs/>
          <w:i/>
          <w:iCs/>
        </w:rPr>
        <w:t>de</w:t>
      </w:r>
      <w:r w:rsidRPr="00830F82">
        <w:rPr>
          <w:i/>
          <w:iCs/>
        </w:rPr>
        <w:t xml:space="preserve"> Cristo.</w:t>
      </w:r>
    </w:p>
    <w:p w14:paraId="40E60477" w14:textId="5E6D682A" w:rsidR="000B3A15" w:rsidRPr="00830F82" w:rsidRDefault="000B3A15" w:rsidP="00122BBB">
      <w:pPr>
        <w:pStyle w:val="Ttulo6"/>
      </w:pPr>
      <w:r w:rsidRPr="00830F82">
        <w:t>La mejor traducción de Gálatas 2:16 ser</w:t>
      </w:r>
      <w:r w:rsidR="00AC1848">
        <w:t>í</w:t>
      </w:r>
      <w:r w:rsidRPr="00830F82">
        <w:t>a:</w:t>
      </w:r>
      <w:r w:rsidR="00AC1848">
        <w:t>”</w:t>
      </w:r>
      <w:r w:rsidRPr="00830F82">
        <w:rPr>
          <w:i/>
          <w:iCs/>
        </w:rPr>
        <w:t xml:space="preserve"> Sin embargo, sabiendo que el hombre no es justificado por las obras de la ley, sino mediante </w:t>
      </w:r>
      <w:r w:rsidR="00B71705" w:rsidRPr="00830F82">
        <w:rPr>
          <w:i/>
          <w:iCs/>
        </w:rPr>
        <w:t xml:space="preserve">la fe </w:t>
      </w:r>
      <w:r w:rsidR="00B71705" w:rsidRPr="00830F82">
        <w:rPr>
          <w:b/>
          <w:bCs/>
          <w:i/>
          <w:iCs/>
        </w:rPr>
        <w:t xml:space="preserve">en </w:t>
      </w:r>
      <w:r w:rsidR="00B71705" w:rsidRPr="00830F82">
        <w:rPr>
          <w:i/>
          <w:iCs/>
        </w:rPr>
        <w:t xml:space="preserve">Cristo Jesús, también nosotros hemos creído </w:t>
      </w:r>
      <w:r w:rsidR="00B71705" w:rsidRPr="00830F82">
        <w:rPr>
          <w:b/>
          <w:bCs/>
          <w:i/>
          <w:iCs/>
        </w:rPr>
        <w:t>en</w:t>
      </w:r>
      <w:r w:rsidR="00B71705" w:rsidRPr="00830F82">
        <w:rPr>
          <w:i/>
          <w:iCs/>
        </w:rPr>
        <w:t xml:space="preserve"> Cristo Jesús, para que seamos justificados por la fe </w:t>
      </w:r>
      <w:r w:rsidR="00B71705" w:rsidRPr="00830F82">
        <w:rPr>
          <w:b/>
          <w:bCs/>
          <w:i/>
          <w:iCs/>
        </w:rPr>
        <w:t>en</w:t>
      </w:r>
      <w:r w:rsidR="00B71705" w:rsidRPr="00830F82">
        <w:rPr>
          <w:i/>
          <w:iCs/>
        </w:rPr>
        <w:t xml:space="preserve"> Cristo, y no por las obras de la ley. Puesto que por las obras de la ley nadie será justificado</w:t>
      </w:r>
      <w:r w:rsidR="00AC1848">
        <w:rPr>
          <w:i/>
          <w:iCs/>
        </w:rPr>
        <w:t>”</w:t>
      </w:r>
      <w:r w:rsidR="00B71705" w:rsidRPr="00830F82">
        <w:rPr>
          <w:i/>
          <w:iCs/>
        </w:rPr>
        <w:t>.</w:t>
      </w:r>
    </w:p>
    <w:p w14:paraId="22E2B37F" w14:textId="67512E85" w:rsidR="00B71705" w:rsidRPr="00830F82" w:rsidRDefault="00B71705" w:rsidP="00122BBB">
      <w:pPr>
        <w:pStyle w:val="Ttulo6"/>
      </w:pPr>
      <w:r w:rsidRPr="00830F82">
        <w:t>Para entender con claridad Efesios 2:8 sigamos analizando las palabras.</w:t>
      </w:r>
    </w:p>
    <w:p w14:paraId="78EB2CBC" w14:textId="73095047" w:rsidR="00742DBC" w:rsidRPr="00830F82" w:rsidRDefault="00742DBC" w:rsidP="00742DBC">
      <w:pPr>
        <w:pStyle w:val="Ttulo5"/>
      </w:pPr>
      <w:r w:rsidRPr="00830F82">
        <w:t xml:space="preserve">La palabra </w:t>
      </w:r>
      <w:r w:rsidRPr="00830F82">
        <w:rPr>
          <w:b/>
          <w:bCs/>
        </w:rPr>
        <w:t>esto</w:t>
      </w:r>
      <w:r w:rsidR="007E046D" w:rsidRPr="00830F82">
        <w:rPr>
          <w:b/>
          <w:bCs/>
        </w:rPr>
        <w:t xml:space="preserve"> </w:t>
      </w:r>
      <w:r w:rsidR="007E046D" w:rsidRPr="00830F82">
        <w:t xml:space="preserve">en griego TOUTO; es un pronombre, demostrativo, neutro, singular. </w:t>
      </w:r>
      <w:r w:rsidR="00A551B8" w:rsidRPr="00830F82">
        <w:t>Los pronombres, demostrativos se usan para hablar de algo, como ideas, hechos o algo desconocido, son neutros porque no tienen género, son singulares porque se refiere a una sola idea, situación o cosa en general.</w:t>
      </w:r>
    </w:p>
    <w:p w14:paraId="54A92E6C" w14:textId="78D7BCE9" w:rsidR="00A551B8" w:rsidRPr="00830F82" w:rsidRDefault="00A551B8" w:rsidP="00A551B8">
      <w:pPr>
        <w:pStyle w:val="Ttulo6"/>
      </w:pPr>
      <w:r w:rsidRPr="00830F82">
        <w:t xml:space="preserve">Las palabras </w:t>
      </w:r>
      <w:r w:rsidRPr="00830F82">
        <w:rPr>
          <w:b/>
          <w:bCs/>
        </w:rPr>
        <w:t xml:space="preserve">gracia </w:t>
      </w:r>
      <w:r w:rsidRPr="00830F82">
        <w:t xml:space="preserve">y </w:t>
      </w:r>
      <w:r w:rsidRPr="00830F82">
        <w:rPr>
          <w:b/>
          <w:bCs/>
        </w:rPr>
        <w:t>fe</w:t>
      </w:r>
      <w:r w:rsidRPr="00830F82">
        <w:t xml:space="preserve"> son femeninos, por lo tanto, el pronombre </w:t>
      </w:r>
      <w:r w:rsidRPr="00830F82">
        <w:rPr>
          <w:b/>
          <w:bCs/>
        </w:rPr>
        <w:t>esto</w:t>
      </w:r>
      <w:r w:rsidRPr="00830F82">
        <w:t xml:space="preserve"> no puede señalar a la gracia ni tampoco a la fe.</w:t>
      </w:r>
    </w:p>
    <w:p w14:paraId="74A61FB6" w14:textId="143F3E1E" w:rsidR="000B249C" w:rsidRPr="00830F82" w:rsidRDefault="000B249C" w:rsidP="000B249C">
      <w:pPr>
        <w:pStyle w:val="Ttulo6"/>
      </w:pPr>
      <w:r w:rsidRPr="00830F82">
        <w:t xml:space="preserve">Así que la palabra </w:t>
      </w:r>
      <w:r w:rsidRPr="00830F82">
        <w:rPr>
          <w:b/>
          <w:bCs/>
        </w:rPr>
        <w:t>esto</w:t>
      </w:r>
      <w:r w:rsidRPr="00830F82">
        <w:t xml:space="preserve"> señala a la idea de que </w:t>
      </w:r>
      <w:r w:rsidRPr="00830F82">
        <w:rPr>
          <w:b/>
          <w:bCs/>
        </w:rPr>
        <w:t>han sido salvados</w:t>
      </w:r>
    </w:p>
    <w:p w14:paraId="7432178B" w14:textId="07FA127A" w:rsidR="00122BBB" w:rsidRPr="00830F82" w:rsidRDefault="00122BBB" w:rsidP="00122BBB">
      <w:pPr>
        <w:pStyle w:val="Ttulo5"/>
      </w:pPr>
      <w:r w:rsidRPr="00830F82">
        <w:t xml:space="preserve">La palabra </w:t>
      </w:r>
      <w:r w:rsidRPr="00830F82">
        <w:rPr>
          <w:b/>
          <w:bCs/>
        </w:rPr>
        <w:t>don</w:t>
      </w:r>
      <w:r w:rsidRPr="00830F82">
        <w:t xml:space="preserve"> en griego DÓRON; es un nombre, nominativo, singular, neutro.</w:t>
      </w:r>
      <w:r w:rsidR="00B71705" w:rsidRPr="00830F82">
        <w:t xml:space="preserve"> </w:t>
      </w:r>
      <w:r w:rsidR="000B249C" w:rsidRPr="00830F82">
        <w:t>Es un sustantivo de g</w:t>
      </w:r>
      <w:r w:rsidR="00AC1848">
        <w:t>é</w:t>
      </w:r>
      <w:r w:rsidR="000B249C" w:rsidRPr="00830F82">
        <w:t>nero neutro, en singular, que está funcionando como sujeto. La palabra don significa un regalo. Esto es un regalo de Dios.</w:t>
      </w:r>
    </w:p>
    <w:p w14:paraId="73139D41" w14:textId="3D0DEC62" w:rsidR="000B249C" w:rsidRPr="00830F82" w:rsidRDefault="000B249C" w:rsidP="000B249C">
      <w:pPr>
        <w:pStyle w:val="Ttulo6"/>
      </w:pPr>
      <w:r w:rsidRPr="00830F82">
        <w:t>Siendo de g</w:t>
      </w:r>
      <w:r w:rsidR="00AC1848">
        <w:t>é</w:t>
      </w:r>
      <w:r w:rsidRPr="00830F82">
        <w:t xml:space="preserve">nero neutro también señala la idea de que </w:t>
      </w:r>
      <w:r w:rsidRPr="00830F82">
        <w:rPr>
          <w:b/>
          <w:bCs/>
        </w:rPr>
        <w:t>han sido salvados, esto</w:t>
      </w:r>
      <w:r w:rsidRPr="00830F82">
        <w:t xml:space="preserve"> es un </w:t>
      </w:r>
      <w:r w:rsidRPr="00830F82">
        <w:rPr>
          <w:b/>
          <w:bCs/>
        </w:rPr>
        <w:t>regalo de Dios.</w:t>
      </w:r>
    </w:p>
    <w:p w14:paraId="4503658C" w14:textId="5393A942" w:rsidR="002E25E7" w:rsidRPr="00830F82" w:rsidRDefault="002E25E7" w:rsidP="002E25E7">
      <w:pPr>
        <w:pStyle w:val="Ttulo3"/>
      </w:pPr>
      <w:r w:rsidRPr="00830F82">
        <w:t xml:space="preserve">Efesios 2:8-9 – Aquí Pablo hace un énfasis muy claro en cuanto a nuestra salvación completa que nos ha mostrado en los versículos 4-7. Esto es solamente por la gracia de Dios y el canal por el cual recibimos esta salvación gratuita es la fe en Cristo, y no por ninguna buena obra. Tito 3:5, </w:t>
      </w:r>
      <w:r w:rsidR="00AC1848" w:rsidRPr="00830F82">
        <w:t>Isaías</w:t>
      </w:r>
      <w:r w:rsidRPr="00830F82">
        <w:t xml:space="preserve"> 64:6</w:t>
      </w:r>
    </w:p>
    <w:p w14:paraId="4D457C15" w14:textId="2854ACA2" w:rsidR="00B04BA5" w:rsidRPr="00830F82" w:rsidRDefault="001E10F5" w:rsidP="00B04BA5">
      <w:pPr>
        <w:pStyle w:val="Ttulo3"/>
      </w:pPr>
      <w:r w:rsidRPr="00830F82">
        <w:t xml:space="preserve">Efesios 2:8 </w:t>
      </w:r>
      <w:r w:rsidR="0035613F" w:rsidRPr="00830F82">
        <w:t>–</w:t>
      </w:r>
      <w:r w:rsidR="0035613F">
        <w:t>“</w:t>
      </w:r>
      <w:r w:rsidR="0035613F" w:rsidRPr="00830F82">
        <w:rPr>
          <w:i/>
          <w:iCs/>
        </w:rPr>
        <w:t>Porque</w:t>
      </w:r>
      <w:r w:rsidRPr="00830F82">
        <w:rPr>
          <w:i/>
          <w:iCs/>
        </w:rPr>
        <w:t xml:space="preserve"> por gracia ustedes han sido salvados por medio de la fe, y esto no procede de ustedes, sino que es don de Dios</w:t>
      </w:r>
      <w:r w:rsidR="00AC1848">
        <w:rPr>
          <w:i/>
          <w:iCs/>
        </w:rPr>
        <w:t>”</w:t>
      </w:r>
      <w:r w:rsidRPr="00830F82">
        <w:rPr>
          <w:i/>
          <w:iCs/>
        </w:rPr>
        <w:t>;</w:t>
      </w:r>
      <w:r w:rsidR="002E25E7" w:rsidRPr="00830F82">
        <w:t xml:space="preserve"> hemos sido y seguimos siendo salvados ¿Cómo? Por la gracia</w:t>
      </w:r>
      <w:r w:rsidR="006C79BF" w:rsidRPr="00830F82">
        <w:t xml:space="preserve"> (el favor inmerecido)</w:t>
      </w:r>
      <w:r w:rsidR="002E25E7" w:rsidRPr="00830F82">
        <w:t xml:space="preserve"> de Dios.</w:t>
      </w:r>
    </w:p>
    <w:p w14:paraId="50F0FF9D" w14:textId="608521AC" w:rsidR="00B04BA5" w:rsidRPr="00830F82" w:rsidRDefault="006C79BF" w:rsidP="00B04BA5">
      <w:pPr>
        <w:pStyle w:val="Ttulo4"/>
        <w:rPr>
          <w:lang w:val="es-BO"/>
        </w:rPr>
      </w:pPr>
      <w:r w:rsidRPr="00830F82">
        <w:rPr>
          <w:lang w:val="es-BO"/>
        </w:rPr>
        <w:t xml:space="preserve">Efesios </w:t>
      </w:r>
      <w:r w:rsidR="00AC1848" w:rsidRPr="00830F82">
        <w:rPr>
          <w:lang w:val="es-BO"/>
        </w:rPr>
        <w:t>2: 8a</w:t>
      </w:r>
      <w:r w:rsidRPr="00830F82">
        <w:rPr>
          <w:lang w:val="es-BO"/>
        </w:rPr>
        <w:t xml:space="preserve"> –</w:t>
      </w:r>
      <w:r w:rsidRPr="00830F82">
        <w:rPr>
          <w:i/>
          <w:iCs/>
          <w:lang w:val="es-BO"/>
        </w:rPr>
        <w:t xml:space="preserve"> </w:t>
      </w:r>
      <w:r w:rsidR="00AC1848">
        <w:rPr>
          <w:i/>
          <w:iCs/>
          <w:lang w:val="es-BO"/>
        </w:rPr>
        <w:t>“</w:t>
      </w:r>
      <w:r w:rsidRPr="00830F82">
        <w:rPr>
          <w:b/>
          <w:bCs/>
          <w:i/>
          <w:iCs/>
          <w:lang w:val="es-BO"/>
        </w:rPr>
        <w:t>Porque por gracia ustedes han sido salvados</w:t>
      </w:r>
      <w:r w:rsidRPr="00830F82">
        <w:rPr>
          <w:i/>
          <w:iCs/>
          <w:lang w:val="es-BO"/>
        </w:rPr>
        <w:t xml:space="preserve"> por medio de la fe</w:t>
      </w:r>
      <w:r w:rsidR="00AC1848">
        <w:rPr>
          <w:i/>
          <w:iCs/>
          <w:lang w:val="es-BO"/>
        </w:rPr>
        <w:t>”</w:t>
      </w:r>
      <w:r w:rsidRPr="00830F82">
        <w:rPr>
          <w:i/>
          <w:iCs/>
          <w:lang w:val="es-BO"/>
        </w:rPr>
        <w:t>, …</w:t>
      </w:r>
      <w:r w:rsidRPr="00830F82">
        <w:rPr>
          <w:lang w:val="es-BO"/>
        </w:rPr>
        <w:t xml:space="preserve"> Nuestra salvación completa se basa solo en la gracia de Dios. Romanos 1:17</w:t>
      </w:r>
      <w:r w:rsidR="00AA1A7C" w:rsidRPr="00830F82">
        <w:rPr>
          <w:lang w:val="es-BO"/>
        </w:rPr>
        <w:t>; Tito 2:11-14</w:t>
      </w:r>
    </w:p>
    <w:p w14:paraId="05519FF8" w14:textId="61123D27" w:rsidR="00AA1A7C" w:rsidRPr="00830F82" w:rsidRDefault="006C79BF" w:rsidP="00AA1A7C">
      <w:pPr>
        <w:pStyle w:val="Ttulo5"/>
      </w:pPr>
      <w:r w:rsidRPr="00830F82">
        <w:t xml:space="preserve">Nuestra justificación se basa en la gracia de Dios. Pablo mencionó que Dios nos dio vida juntamente con Cristo aun cuando éramos pecadores que no merecíamos. </w:t>
      </w:r>
      <w:r w:rsidR="00F15788" w:rsidRPr="00830F82">
        <w:t xml:space="preserve">Efesios 2:5; </w:t>
      </w:r>
      <w:r w:rsidRPr="00830F82">
        <w:t>Romanos 4:4-8, 16.</w:t>
      </w:r>
    </w:p>
    <w:p w14:paraId="083F325C" w14:textId="79FF7DF8" w:rsidR="00F15788" w:rsidRPr="00830F82" w:rsidRDefault="00F15788" w:rsidP="00F15788">
      <w:pPr>
        <w:pStyle w:val="Ttulo5"/>
      </w:pPr>
      <w:r w:rsidRPr="00830F82">
        <w:t>Nuestra Santificación, nuestra posición justa y santa, de que estamos siendo salvados en Cristo</w:t>
      </w:r>
      <w:r w:rsidR="00AC1848">
        <w:t>. E</w:t>
      </w:r>
      <w:r w:rsidRPr="00830F82">
        <w:t>sta es nuestra posición de santos y sin mancha, no es momentáne</w:t>
      </w:r>
      <w:r w:rsidR="00AC1848">
        <w:t>a</w:t>
      </w:r>
      <w:r w:rsidRPr="00830F82">
        <w:t xml:space="preserve"> sino continu</w:t>
      </w:r>
      <w:r w:rsidR="00AC1848">
        <w:t>a,</w:t>
      </w:r>
      <w:r w:rsidRPr="00830F82">
        <w:t xml:space="preserve"> que no cambia en ningún momento, porque Dios nos ve las </w:t>
      </w:r>
      <w:r w:rsidR="00AC1848">
        <w:t>veinticuatro</w:t>
      </w:r>
      <w:r w:rsidRPr="00830F82">
        <w:t xml:space="preserve"> horas del día para siempre en Cristo. Efesios 2:6; Romanos </w:t>
      </w:r>
      <w:r w:rsidR="00AA1A7C" w:rsidRPr="00830F82">
        <w:t>6:3-10.</w:t>
      </w:r>
    </w:p>
    <w:p w14:paraId="65F42344" w14:textId="68539C06" w:rsidR="00AA1A7C" w:rsidRPr="00830F82" w:rsidRDefault="00AA1A7C" w:rsidP="00AA1A7C">
      <w:pPr>
        <w:pStyle w:val="Ttulo5"/>
      </w:pPr>
      <w:r w:rsidRPr="00830F82">
        <w:lastRenderedPageBreak/>
        <w:t>Nuestra glorificación también será por la gracia de Dios. Efesios 2:7; Romanos 8:30</w:t>
      </w:r>
    </w:p>
    <w:p w14:paraId="6D55F714" w14:textId="17724485" w:rsidR="00AA1A7C" w:rsidRPr="00830F82" w:rsidRDefault="00AA1A7C" w:rsidP="00AA1A7C">
      <w:pPr>
        <w:pStyle w:val="Ttulo4"/>
        <w:rPr>
          <w:lang w:val="es-BO"/>
        </w:rPr>
      </w:pPr>
      <w:r w:rsidRPr="00830F82">
        <w:rPr>
          <w:lang w:val="es-BO"/>
        </w:rPr>
        <w:t xml:space="preserve">Efesios 2:8b </w:t>
      </w:r>
      <w:r w:rsidR="0035613F" w:rsidRPr="00830F82">
        <w:rPr>
          <w:lang w:val="es-BO"/>
        </w:rPr>
        <w:t>–</w:t>
      </w:r>
      <w:r w:rsidR="0035613F">
        <w:rPr>
          <w:lang w:val="es-BO"/>
        </w:rPr>
        <w:t>“</w:t>
      </w:r>
      <w:r w:rsidR="0035613F" w:rsidRPr="00830F82">
        <w:rPr>
          <w:i/>
          <w:iCs/>
          <w:lang w:val="es-BO"/>
        </w:rPr>
        <w:t>Porque</w:t>
      </w:r>
      <w:r w:rsidRPr="00830F82">
        <w:rPr>
          <w:i/>
          <w:iCs/>
          <w:lang w:val="es-BO"/>
        </w:rPr>
        <w:t xml:space="preserve"> por gracia ustedes han sido salvados </w:t>
      </w:r>
      <w:r w:rsidRPr="00830F82">
        <w:rPr>
          <w:b/>
          <w:bCs/>
          <w:i/>
          <w:iCs/>
          <w:lang w:val="es-BO"/>
        </w:rPr>
        <w:t xml:space="preserve">por medio de la </w:t>
      </w:r>
      <w:r w:rsidR="007A55A6" w:rsidRPr="00830F82">
        <w:rPr>
          <w:b/>
          <w:bCs/>
          <w:i/>
          <w:iCs/>
          <w:lang w:val="es-BO"/>
        </w:rPr>
        <w:t>fe</w:t>
      </w:r>
      <w:r w:rsidR="008A0F8C">
        <w:rPr>
          <w:b/>
          <w:bCs/>
          <w:i/>
          <w:iCs/>
          <w:lang w:val="es-BO"/>
        </w:rPr>
        <w:t>”</w:t>
      </w:r>
      <w:r w:rsidR="007A55A6" w:rsidRPr="00830F82">
        <w:rPr>
          <w:i/>
          <w:iCs/>
          <w:lang w:val="es-BO"/>
        </w:rPr>
        <w:t>, …</w:t>
      </w:r>
      <w:r w:rsidRPr="00830F82">
        <w:rPr>
          <w:i/>
          <w:iCs/>
          <w:lang w:val="es-BO"/>
        </w:rPr>
        <w:t xml:space="preserve"> </w:t>
      </w:r>
      <w:r w:rsidR="007A55A6" w:rsidRPr="00830F82">
        <w:rPr>
          <w:lang w:val="es-BO"/>
        </w:rPr>
        <w:t>L</w:t>
      </w:r>
      <w:r w:rsidRPr="00830F82">
        <w:rPr>
          <w:lang w:val="es-BO"/>
        </w:rPr>
        <w:t>a Biblia no dice que el hombre es salvado solo por tener fe, muchos tienen fe en todo tipo de justicia</w:t>
      </w:r>
      <w:r w:rsidR="007A55A6" w:rsidRPr="00830F82">
        <w:rPr>
          <w:lang w:val="es-BO"/>
        </w:rPr>
        <w:t>.</w:t>
      </w:r>
    </w:p>
    <w:p w14:paraId="68D91C61" w14:textId="074B840B" w:rsidR="007A55A6" w:rsidRPr="00830F82" w:rsidRDefault="007A55A6" w:rsidP="007A55A6">
      <w:pPr>
        <w:pStyle w:val="Ttulo5"/>
      </w:pPr>
      <w:r w:rsidRPr="00830F82">
        <w:t>La fe es un medio o un canal por el cual recibimos la salvación por gracia. La fe sola no salva a nadie.</w:t>
      </w:r>
    </w:p>
    <w:p w14:paraId="7D79A63A" w14:textId="64594545" w:rsidR="00563BFD" w:rsidRPr="00830F82" w:rsidRDefault="008509D9" w:rsidP="008509D9">
      <w:pPr>
        <w:pStyle w:val="Ttulo6"/>
      </w:pPr>
      <w:r w:rsidRPr="00830F82">
        <w:t>Muchas veces algunos creyentes dan mucho énfasis a la fe, como</w:t>
      </w:r>
      <w:r w:rsidR="008A0F8C">
        <w:t xml:space="preserve"> ser:</w:t>
      </w:r>
      <w:r w:rsidRPr="00830F82">
        <w:t xml:space="preserve"> la fe verdadera,</w:t>
      </w:r>
      <w:r w:rsidR="00563BFD" w:rsidRPr="00830F82">
        <w:t xml:space="preserve"> la fe genuina,</w:t>
      </w:r>
      <w:r w:rsidRPr="00830F82">
        <w:t xml:space="preserve"> la fe de todo corazón, mucha fe</w:t>
      </w:r>
      <w:r w:rsidR="00563BFD" w:rsidRPr="00830F82">
        <w:t xml:space="preserve">, para salvación, las cuales no son enseñadas en las </w:t>
      </w:r>
      <w:r w:rsidR="008A0F8C">
        <w:t>E</w:t>
      </w:r>
      <w:r w:rsidR="00563BFD" w:rsidRPr="00830F82">
        <w:t>scrituras.</w:t>
      </w:r>
      <w:r w:rsidRPr="00830F82">
        <w:t xml:space="preserve"> </w:t>
      </w:r>
    </w:p>
    <w:p w14:paraId="07A67AD8" w14:textId="4E13A736" w:rsidR="008509D9" w:rsidRPr="00830F82" w:rsidRDefault="008509D9" w:rsidP="008509D9">
      <w:pPr>
        <w:pStyle w:val="Ttulo6"/>
      </w:pPr>
      <w:r w:rsidRPr="00830F82">
        <w:t xml:space="preserve">Pero </w:t>
      </w:r>
      <w:r w:rsidR="00563BFD" w:rsidRPr="00830F82">
        <w:t>Jesús</w:t>
      </w:r>
      <w:r w:rsidRPr="00830F82">
        <w:t xml:space="preserve"> hab</w:t>
      </w:r>
      <w:r w:rsidR="00563BFD" w:rsidRPr="00830F82">
        <w:t>l</w:t>
      </w:r>
      <w:r w:rsidR="008A0F8C">
        <w:t>ó</w:t>
      </w:r>
      <w:r w:rsidR="00563BFD" w:rsidRPr="00830F82">
        <w:t xml:space="preserve"> de fe como un grano de mostaza (sin importancia), ¿Por qué? </w:t>
      </w:r>
      <w:r w:rsidR="008A0F8C">
        <w:t>Si la</w:t>
      </w:r>
      <w:r w:rsidR="00563BFD" w:rsidRPr="00830F82">
        <w:t xml:space="preserve"> </w:t>
      </w:r>
      <w:r w:rsidR="008A0F8C" w:rsidRPr="00830F82">
        <w:t>fe</w:t>
      </w:r>
      <w:r w:rsidR="008A0F8C">
        <w:t>, del tamaño de</w:t>
      </w:r>
      <w:r w:rsidR="00563BFD" w:rsidRPr="00830F82">
        <w:t xml:space="preserve"> un grano de mostaza es depositada en </w:t>
      </w:r>
      <w:r w:rsidR="0035613F" w:rsidRPr="00830F82">
        <w:t>Dios, Él</w:t>
      </w:r>
      <w:r w:rsidR="00563BFD" w:rsidRPr="00830F82">
        <w:t xml:space="preserve"> hace las maravillas, hace lo imposible. Hebreos 11; Mateo 17:20</w:t>
      </w:r>
    </w:p>
    <w:p w14:paraId="06023B60" w14:textId="3DA116DB" w:rsidR="007A55A6" w:rsidRPr="00830F82" w:rsidRDefault="007A55A6" w:rsidP="007A55A6">
      <w:pPr>
        <w:pStyle w:val="Ttulo6"/>
      </w:pPr>
      <w:r w:rsidRPr="00830F82">
        <w:t>Uno tiene fe en las buenas obras que hace.</w:t>
      </w:r>
    </w:p>
    <w:p w14:paraId="7D463A4B" w14:textId="6EAB6EB2" w:rsidR="007A55A6" w:rsidRPr="00830F82" w:rsidRDefault="007A55A6" w:rsidP="007A55A6">
      <w:pPr>
        <w:pStyle w:val="Ttulo6"/>
      </w:pPr>
      <w:r w:rsidRPr="00830F82">
        <w:t>Otro tiene fe en la religión o filosofía, u otra cosa.</w:t>
      </w:r>
    </w:p>
    <w:p w14:paraId="1EBAC4DC" w14:textId="4731037D" w:rsidR="005F4F21" w:rsidRPr="00830F82" w:rsidRDefault="005F4F21" w:rsidP="007A55A6">
      <w:pPr>
        <w:pStyle w:val="Ttulo6"/>
      </w:pPr>
      <w:r w:rsidRPr="00830F82">
        <w:t>Los judíos tenían fe en la ley</w:t>
      </w:r>
      <w:r w:rsidR="00563BFD" w:rsidRPr="00830F82">
        <w:t xml:space="preserve"> y</w:t>
      </w:r>
      <w:r w:rsidRPr="00830F82">
        <w:t xml:space="preserve"> en sus tradiciones, esa fe nos les salvaba.</w:t>
      </w:r>
    </w:p>
    <w:p w14:paraId="61766143" w14:textId="51986EF1" w:rsidR="007A55A6" w:rsidRPr="00830F82" w:rsidRDefault="007A55A6" w:rsidP="007A55A6">
      <w:pPr>
        <w:pStyle w:val="Ttulo6"/>
      </w:pPr>
      <w:r w:rsidRPr="00830F82">
        <w:rPr>
          <w:b/>
          <w:bCs/>
        </w:rPr>
        <w:t>La fe tiene un objeto</w:t>
      </w:r>
      <w:r w:rsidRPr="00830F82">
        <w:t xml:space="preserve"> sobre el cual descansa, por eso la fe sola no salva a nadie, sino el objeto.</w:t>
      </w:r>
    </w:p>
    <w:p w14:paraId="10F25487" w14:textId="0E1A2217" w:rsidR="007A55A6" w:rsidRPr="00830F82" w:rsidRDefault="007A55A6" w:rsidP="007A55A6">
      <w:pPr>
        <w:pStyle w:val="Ttulo5"/>
      </w:pPr>
      <w:r w:rsidRPr="00830F82">
        <w:t>La fe para salvación debe descansar en Cristo quien murió por nuestros pecados y resucit</w:t>
      </w:r>
      <w:r w:rsidR="008A0F8C">
        <w:t>ó</w:t>
      </w:r>
      <w:r w:rsidRPr="00830F82">
        <w:t xml:space="preserve"> al tercer día. 1 </w:t>
      </w:r>
      <w:proofErr w:type="gramStart"/>
      <w:r w:rsidRPr="00830F82">
        <w:t>Corintios</w:t>
      </w:r>
      <w:proofErr w:type="gramEnd"/>
      <w:r w:rsidRPr="00830F82">
        <w:t xml:space="preserve"> 15:3-4</w:t>
      </w:r>
    </w:p>
    <w:p w14:paraId="12B15966" w14:textId="201A5B0F" w:rsidR="007A55A6" w:rsidRPr="00830F82" w:rsidRDefault="007A55A6" w:rsidP="007A55A6">
      <w:pPr>
        <w:pStyle w:val="Ttulo5"/>
      </w:pPr>
      <w:r w:rsidRPr="00830F82">
        <w:t>Decimos que la fe debe descansar en Cristo para salvación, esto es porque Cristo</w:t>
      </w:r>
      <w:r w:rsidR="00563BFD" w:rsidRPr="00830F82">
        <w:t xml:space="preserve"> mismo</w:t>
      </w:r>
      <w:r w:rsidRPr="00830F82">
        <w:t xml:space="preserve"> invit</w:t>
      </w:r>
      <w:r w:rsidR="008A0F8C">
        <w:t>ó</w:t>
      </w:r>
      <w:r w:rsidRPr="00830F82">
        <w:t xml:space="preserve"> a que todos crean </w:t>
      </w:r>
      <w:r w:rsidRPr="00830F82">
        <w:rPr>
          <w:b/>
          <w:bCs/>
        </w:rPr>
        <w:t>en Él</w:t>
      </w:r>
      <w:r w:rsidR="00563BFD" w:rsidRPr="00830F82">
        <w:t xml:space="preserve"> para vida eterna</w:t>
      </w:r>
      <w:r w:rsidRPr="00830F82">
        <w:t xml:space="preserve">. </w:t>
      </w:r>
      <w:r w:rsidR="005F4F21" w:rsidRPr="00830F82">
        <w:t>Cristo es el objeto de la salvación. Juan 1:12; 2:11; 3:16, 18, 36; 5:24; 6:35, 40; 7:38; 8:24; 11:25-26; 12:36; 14:1; 20:30-31.</w:t>
      </w:r>
    </w:p>
    <w:p w14:paraId="4C08F8B2" w14:textId="3C734E9A" w:rsidR="00AC7B7C" w:rsidRPr="00830F82" w:rsidRDefault="005F4F21" w:rsidP="00AC7B7C">
      <w:pPr>
        <w:pStyle w:val="Ttulo4"/>
        <w:rPr>
          <w:lang w:val="es-BO"/>
        </w:rPr>
      </w:pPr>
      <w:r w:rsidRPr="00830F82">
        <w:rPr>
          <w:lang w:val="es-BO"/>
        </w:rPr>
        <w:t>Efesios 2:8</w:t>
      </w:r>
      <w:r w:rsidR="00AC7B7C" w:rsidRPr="00830F82">
        <w:rPr>
          <w:lang w:val="es-BO"/>
        </w:rPr>
        <w:t>c</w:t>
      </w:r>
      <w:r w:rsidRPr="00830F82">
        <w:rPr>
          <w:lang w:val="es-BO"/>
        </w:rPr>
        <w:t xml:space="preserve"> – </w:t>
      </w:r>
      <w:r w:rsidR="008A0F8C">
        <w:rPr>
          <w:lang w:val="es-BO"/>
        </w:rPr>
        <w:t>“</w:t>
      </w:r>
      <w:r w:rsidRPr="00830F82">
        <w:rPr>
          <w:i/>
          <w:iCs/>
          <w:lang w:val="es-BO"/>
        </w:rPr>
        <w:t xml:space="preserve">Porque por gracia ustedes han sido salvados por medio de la fe, </w:t>
      </w:r>
      <w:r w:rsidRPr="00830F82">
        <w:rPr>
          <w:b/>
          <w:bCs/>
          <w:i/>
          <w:iCs/>
          <w:lang w:val="es-BO"/>
        </w:rPr>
        <w:t xml:space="preserve">y esto no procede de </w:t>
      </w:r>
      <w:r w:rsidR="00AC7B7C" w:rsidRPr="00830F82">
        <w:rPr>
          <w:b/>
          <w:bCs/>
          <w:i/>
          <w:iCs/>
          <w:lang w:val="es-BO"/>
        </w:rPr>
        <w:t>ustedes</w:t>
      </w:r>
      <w:r w:rsidR="008A0F8C">
        <w:rPr>
          <w:b/>
          <w:bCs/>
          <w:i/>
          <w:iCs/>
          <w:lang w:val="es-BO"/>
        </w:rPr>
        <w:t>”</w:t>
      </w:r>
      <w:r w:rsidR="00AC7B7C" w:rsidRPr="00830F82">
        <w:rPr>
          <w:i/>
          <w:iCs/>
          <w:lang w:val="es-BO"/>
        </w:rPr>
        <w:t>, …</w:t>
      </w:r>
      <w:r w:rsidR="00AC7B7C" w:rsidRPr="00830F82">
        <w:rPr>
          <w:lang w:val="es-BO"/>
        </w:rPr>
        <w:t xml:space="preserve"> Esta Salvación completa no viene de ninguno de nosotros, no la conseguimos nosotros.</w:t>
      </w:r>
    </w:p>
    <w:p w14:paraId="7E79B985" w14:textId="2E9BB060" w:rsidR="00AC7B7C" w:rsidRPr="00830F82" w:rsidRDefault="00AC7B7C" w:rsidP="00AC7B7C">
      <w:pPr>
        <w:pStyle w:val="Ttulo5"/>
      </w:pPr>
      <w:r w:rsidRPr="00830F82">
        <w:t xml:space="preserve">Nosotros estábamos necesitados de un </w:t>
      </w:r>
      <w:r w:rsidR="0035613F" w:rsidRPr="00830F82">
        <w:t>Salvador</w:t>
      </w:r>
      <w:r w:rsidR="0035613F">
        <w:t>. Estábamos</w:t>
      </w:r>
      <w:r w:rsidRPr="00830F82">
        <w:t xml:space="preserve"> muertos en nuestros delitos y pecados, por eso no viene de nosotros o de ningún hombre. Romanos 3:10-18</w:t>
      </w:r>
    </w:p>
    <w:p w14:paraId="5A9315B4" w14:textId="22E4362B" w:rsidR="00AC7B7C" w:rsidRPr="00830F82" w:rsidRDefault="00AC7B7C" w:rsidP="00AC7B7C">
      <w:pPr>
        <w:pStyle w:val="Ttulo4"/>
        <w:rPr>
          <w:lang w:val="es-BO"/>
        </w:rPr>
      </w:pPr>
      <w:r w:rsidRPr="00830F82">
        <w:rPr>
          <w:lang w:val="es-BO"/>
        </w:rPr>
        <w:t>Efesios 2:8 –</w:t>
      </w:r>
      <w:r w:rsidRPr="00830F82">
        <w:rPr>
          <w:i/>
          <w:iCs/>
          <w:lang w:val="es-BO"/>
        </w:rPr>
        <w:t xml:space="preserve"> </w:t>
      </w:r>
      <w:r w:rsidR="008A0F8C">
        <w:rPr>
          <w:i/>
          <w:iCs/>
          <w:lang w:val="es-BO"/>
        </w:rPr>
        <w:t>“</w:t>
      </w:r>
      <w:r w:rsidRPr="00830F82">
        <w:rPr>
          <w:i/>
          <w:iCs/>
          <w:lang w:val="es-BO"/>
        </w:rPr>
        <w:t xml:space="preserve">Porque por gracia ustedes han sido salvados por medio de la fe, y esto no procede de ustedes, </w:t>
      </w:r>
      <w:r w:rsidRPr="00830F82">
        <w:rPr>
          <w:b/>
          <w:bCs/>
          <w:i/>
          <w:iCs/>
          <w:lang w:val="es-BO"/>
        </w:rPr>
        <w:t>sino que es don de Dios</w:t>
      </w:r>
      <w:r w:rsidR="008A0F8C">
        <w:rPr>
          <w:b/>
          <w:bCs/>
          <w:i/>
          <w:iCs/>
          <w:lang w:val="es-BO"/>
        </w:rPr>
        <w:t>”</w:t>
      </w:r>
      <w:r w:rsidRPr="00830F82">
        <w:rPr>
          <w:i/>
          <w:iCs/>
          <w:lang w:val="es-BO"/>
        </w:rPr>
        <w:t>;</w:t>
      </w:r>
      <w:r w:rsidRPr="00830F82">
        <w:rPr>
          <w:lang w:val="es-BO"/>
        </w:rPr>
        <w:t xml:space="preserve"> </w:t>
      </w:r>
      <w:r w:rsidR="00FB204B" w:rsidRPr="00830F82">
        <w:rPr>
          <w:lang w:val="es-BO"/>
        </w:rPr>
        <w:t>Nuestra</w:t>
      </w:r>
      <w:r w:rsidRPr="00830F82">
        <w:rPr>
          <w:lang w:val="es-BO"/>
        </w:rPr>
        <w:t xml:space="preserve"> Salvación es el regalo de Dios.</w:t>
      </w:r>
      <w:r w:rsidR="00FB204B" w:rsidRPr="00830F82">
        <w:rPr>
          <w:lang w:val="es-BO"/>
        </w:rPr>
        <w:t xml:space="preserve"> Hechos 15:11</w:t>
      </w:r>
    </w:p>
    <w:p w14:paraId="7EAE0996" w14:textId="789FCD6D" w:rsidR="00FB204B" w:rsidRPr="00830F82" w:rsidRDefault="00FB204B" w:rsidP="00FB204B">
      <w:pPr>
        <w:pStyle w:val="Ttulo5"/>
      </w:pPr>
      <w:r w:rsidRPr="00830F82">
        <w:t xml:space="preserve">Sabiendo que nuestra salvación no viene de hombres, sino que es un regalo de Dios. Las </w:t>
      </w:r>
      <w:r w:rsidR="008A0F8C">
        <w:t>E</w:t>
      </w:r>
      <w:r w:rsidRPr="00830F82">
        <w:t>scrituras confirman que la Salvación pertenece a Jehová.</w:t>
      </w:r>
      <w:r w:rsidR="0030392F" w:rsidRPr="00830F82">
        <w:t xml:space="preserve"> 2 Timoteo 1:9;</w:t>
      </w:r>
      <w:r w:rsidRPr="00830F82">
        <w:t xml:space="preserve"> </w:t>
      </w:r>
      <w:r w:rsidR="0030392F" w:rsidRPr="00830F82">
        <w:t xml:space="preserve">Genesis 3:15; </w:t>
      </w:r>
      <w:r w:rsidRPr="00830F82">
        <w:t xml:space="preserve">Salmos </w:t>
      </w:r>
      <w:r w:rsidR="0030392F" w:rsidRPr="00830F82">
        <w:t>3:8; 62:1, 7; Isaías 43:11;</w:t>
      </w:r>
      <w:r w:rsidRPr="00830F82">
        <w:t xml:space="preserve"> Jonás </w:t>
      </w:r>
      <w:r w:rsidR="0030392F" w:rsidRPr="00830F82">
        <w:t>2:9; Apocalipsis 7:10; 12:10.</w:t>
      </w:r>
    </w:p>
    <w:p w14:paraId="07E0D35D" w14:textId="7BA2CE1A" w:rsidR="00F707DE" w:rsidRPr="00830F82" w:rsidRDefault="00F707DE" w:rsidP="00F707DE">
      <w:pPr>
        <w:pStyle w:val="Ttulo5"/>
      </w:pPr>
      <w:r w:rsidRPr="00830F82">
        <w:t>Est</w:t>
      </w:r>
      <w:r w:rsidR="008A0F8C">
        <w:t>a</w:t>
      </w:r>
      <w:r w:rsidRPr="00830F82">
        <w:t xml:space="preserve"> es la razón por la cual nuestra salvación completa fue un regalo de Dios en Cristo. Dios da el regalo s</w:t>
      </w:r>
      <w:r w:rsidR="008A0F8C">
        <w:t>i</w:t>
      </w:r>
      <w:r w:rsidRPr="00830F82">
        <w:t>n nada a cambio. La salvación no es 99 % de Dios y 1 % del hombre sino la salvación es 100% de Dios. Romanos 5:6-10</w:t>
      </w:r>
      <w:r w:rsidR="00582BB7" w:rsidRPr="00830F82">
        <w:t>.</w:t>
      </w:r>
    </w:p>
    <w:p w14:paraId="55368FBE" w14:textId="6C1980B4" w:rsidR="00582BB7" w:rsidRPr="00830F82" w:rsidRDefault="00582BB7" w:rsidP="00582BB7">
      <w:pPr>
        <w:pStyle w:val="Ttulo6"/>
      </w:pPr>
      <w:r w:rsidRPr="00830F82">
        <w:lastRenderedPageBreak/>
        <w:t>La definición bíblica de regalo es total y absolutamente gratuita Efesios 2:8-9, Dios no</w:t>
      </w:r>
      <w:r w:rsidR="009850D4">
        <w:t xml:space="preserve"> la </w:t>
      </w:r>
      <w:r w:rsidRPr="00830F82">
        <w:t xml:space="preserve">da con condiciones o con amenazas. Romanos </w:t>
      </w:r>
      <w:proofErr w:type="gramStart"/>
      <w:r w:rsidRPr="00830F82">
        <w:t>4:16a</w:t>
      </w:r>
      <w:proofErr w:type="gramEnd"/>
      <w:r w:rsidRPr="00830F82">
        <w:t>; 5:15-16; 11:6</w:t>
      </w:r>
    </w:p>
    <w:p w14:paraId="64317B48" w14:textId="296B6CA2" w:rsidR="00F707DE" w:rsidRPr="00830F82" w:rsidRDefault="00F707DE" w:rsidP="00C17F20">
      <w:pPr>
        <w:pStyle w:val="Ttulo4"/>
        <w:rPr>
          <w:lang w:val="es-BO"/>
        </w:rPr>
      </w:pPr>
      <w:r w:rsidRPr="00830F82">
        <w:rPr>
          <w:lang w:val="es-BO"/>
        </w:rPr>
        <w:t>Las personas en el mundo confunden los regalos</w:t>
      </w:r>
      <w:r w:rsidR="00C17F20" w:rsidRPr="00830F82">
        <w:rPr>
          <w:lang w:val="es-BO"/>
        </w:rPr>
        <w:t xml:space="preserve"> con la reciprocidad</w:t>
      </w:r>
      <w:r w:rsidR="009850D4">
        <w:rPr>
          <w:lang w:val="es-BO"/>
        </w:rPr>
        <w:t>,</w:t>
      </w:r>
      <w:r w:rsidR="00C17F20" w:rsidRPr="00830F82">
        <w:rPr>
          <w:lang w:val="es-BO"/>
        </w:rPr>
        <w:t xml:space="preserve"> creyendo que somos generosos al dar los regalos, pero la base de dar los regalos en el mundo </w:t>
      </w:r>
      <w:r w:rsidR="00264B53" w:rsidRPr="00830F82">
        <w:rPr>
          <w:lang w:val="es-BO"/>
        </w:rPr>
        <w:t>está</w:t>
      </w:r>
      <w:r w:rsidR="00C17F20" w:rsidRPr="00830F82">
        <w:rPr>
          <w:lang w:val="es-BO"/>
        </w:rPr>
        <w:t xml:space="preserve"> en la reciprocidad. No dan los regalos sino dan una obligación. Tal vez dirán muchos ¡claro que no!</w:t>
      </w:r>
    </w:p>
    <w:p w14:paraId="6289B0DA" w14:textId="530DFA64" w:rsidR="00C17F20" w:rsidRPr="00830F82" w:rsidRDefault="00C17F20" w:rsidP="00C17F20">
      <w:pPr>
        <w:pStyle w:val="Ttulo4"/>
        <w:rPr>
          <w:lang w:val="es-BO"/>
        </w:rPr>
      </w:pPr>
      <w:r w:rsidRPr="00830F82">
        <w:rPr>
          <w:lang w:val="es-BO"/>
        </w:rPr>
        <w:t xml:space="preserve">Verdaderamente claro que sí, la esencia de la costumbre es que tienes que comprar un regalo de valor semejante, que demuestre el mismo nivel de amistad que </w:t>
      </w:r>
      <w:r w:rsidR="00264B53" w:rsidRPr="00830F82">
        <w:rPr>
          <w:lang w:val="es-BO"/>
        </w:rPr>
        <w:t>está</w:t>
      </w:r>
      <w:r w:rsidRPr="00830F82">
        <w:rPr>
          <w:lang w:val="es-BO"/>
        </w:rPr>
        <w:t xml:space="preserve"> representada por el regalo que debes dar.</w:t>
      </w:r>
    </w:p>
    <w:p w14:paraId="1860A803" w14:textId="5B1C1591" w:rsidR="005163F9" w:rsidRPr="00830F82" w:rsidRDefault="005163F9" w:rsidP="005163F9">
      <w:pPr>
        <w:pStyle w:val="Ttulo5"/>
      </w:pPr>
      <w:r w:rsidRPr="00830F82">
        <w:t>Ejemplo: Muchos padres le dan en navidad regalos a sus hijos o</w:t>
      </w:r>
      <w:r w:rsidR="009850D4">
        <w:t xml:space="preserve"> en</w:t>
      </w:r>
      <w:r w:rsidRPr="00830F82">
        <w:t xml:space="preserve"> el día de sus cumpleaños, pero después de darle les advierten </w:t>
      </w:r>
      <w:r w:rsidR="00582BB7" w:rsidRPr="00830F82">
        <w:t>que,</w:t>
      </w:r>
      <w:r w:rsidRPr="00830F82">
        <w:t xml:space="preserve"> si no se portan bien, sino obedece a su madre, sino saluda a su </w:t>
      </w:r>
      <w:r w:rsidR="00582BB7" w:rsidRPr="00830F82">
        <w:t>tío</w:t>
      </w:r>
      <w:r w:rsidRPr="00830F82">
        <w:t xml:space="preserve">, </w:t>
      </w:r>
      <w:r w:rsidR="00582BB7" w:rsidRPr="00830F82">
        <w:t>etc.</w:t>
      </w:r>
      <w:r w:rsidRPr="00830F82">
        <w:t xml:space="preserve"> se les quitar</w:t>
      </w:r>
      <w:r w:rsidR="009850D4">
        <w:t>á el</w:t>
      </w:r>
      <w:r w:rsidRPr="00830F82">
        <w:t xml:space="preserve"> regalo</w:t>
      </w:r>
      <w:r w:rsidR="00582BB7" w:rsidRPr="00830F82">
        <w:t>.</w:t>
      </w:r>
    </w:p>
    <w:p w14:paraId="2AAC8AEB" w14:textId="65149B1F" w:rsidR="00C17F20" w:rsidRPr="00830F82" w:rsidRDefault="00C17F20" w:rsidP="00C17F20">
      <w:pPr>
        <w:pStyle w:val="Ttulo5"/>
      </w:pPr>
      <w:r w:rsidRPr="00830F82">
        <w:t xml:space="preserve">Ejemplo: He escuchado que muchos padres prometen regalos valiosos a sus hijos al inicio de clases, pero les ponen </w:t>
      </w:r>
      <w:r w:rsidR="009850D4">
        <w:t>una</w:t>
      </w:r>
      <w:r w:rsidRPr="00830F82">
        <w:t xml:space="preserve"> condición para</w:t>
      </w:r>
      <w:r w:rsidR="009850D4">
        <w:t xml:space="preserve"> recibir</w:t>
      </w:r>
      <w:r w:rsidRPr="00830F82">
        <w:t xml:space="preserve"> </w:t>
      </w:r>
      <w:r w:rsidR="005163F9" w:rsidRPr="00830F82">
        <w:t>ese</w:t>
      </w:r>
      <w:r w:rsidRPr="00830F82">
        <w:t xml:space="preserve"> regalo, </w:t>
      </w:r>
      <w:r w:rsidR="005163F9" w:rsidRPr="00830F82">
        <w:t>debe tener buenas calificaciones</w:t>
      </w:r>
      <w:r w:rsidR="009850D4">
        <w:t>,</w:t>
      </w:r>
      <w:r w:rsidR="005163F9" w:rsidRPr="00830F82">
        <w:t xml:space="preserve"> sino no hay regalo.</w:t>
      </w:r>
    </w:p>
    <w:p w14:paraId="7D9C045C" w14:textId="45FBBDEA" w:rsidR="005163F9" w:rsidRPr="00830F82" w:rsidRDefault="005163F9" w:rsidP="005163F9">
      <w:pPr>
        <w:pStyle w:val="Ttulo6"/>
      </w:pPr>
      <w:r w:rsidRPr="00830F82">
        <w:t xml:space="preserve">El hijo se esfuerza todo el año </w:t>
      </w:r>
      <w:r w:rsidR="00582BB7" w:rsidRPr="00830F82">
        <w:t>para</w:t>
      </w:r>
      <w:r w:rsidRPr="00830F82">
        <w:t xml:space="preserve"> tener buenas calificaciones y al final recibe </w:t>
      </w:r>
      <w:r w:rsidR="00582BB7" w:rsidRPr="00830F82">
        <w:t>el supuesto</w:t>
      </w:r>
      <w:r w:rsidRPr="00830F82">
        <w:t xml:space="preserve"> regalo</w:t>
      </w:r>
      <w:r w:rsidR="00582BB7" w:rsidRPr="00830F82">
        <w:t xml:space="preserve"> que le prometieron</w:t>
      </w:r>
      <w:r w:rsidRPr="00830F82">
        <w:t>.</w:t>
      </w:r>
      <w:r w:rsidR="00582BB7" w:rsidRPr="00830F82">
        <w:t xml:space="preserve"> Pregunta</w:t>
      </w:r>
      <w:r w:rsidRPr="00830F82">
        <w:t xml:space="preserve"> ¿esto fue un regalo o un premio?, absolutamente un premio, no fue un regalo, el hijo se ganó y mereció justamente el premio, el hijo tiene todo el derecho de gloriarse porque lo gan</w:t>
      </w:r>
      <w:r w:rsidR="009850D4">
        <w:t>ó</w:t>
      </w:r>
      <w:r w:rsidRPr="00830F82">
        <w:t xml:space="preserve"> con su esfuerzo.</w:t>
      </w:r>
    </w:p>
    <w:p w14:paraId="60EFE551" w14:textId="673CEC1E" w:rsidR="00582BB7" w:rsidRPr="00830F82" w:rsidRDefault="00582BB7" w:rsidP="00582BB7">
      <w:pPr>
        <w:pStyle w:val="Ttulo4"/>
        <w:rPr>
          <w:lang w:val="es-BO"/>
        </w:rPr>
      </w:pPr>
      <w:r w:rsidRPr="00830F82">
        <w:rPr>
          <w:lang w:val="es-BO"/>
        </w:rPr>
        <w:t>Por eso el siguiente versículo de Efesios 2:9 nos dice que la salvación no es por obras que el hombre pueda hacer, porque eso lleva a jactancia. Solo la salvación por la gracia de Dios</w:t>
      </w:r>
      <w:r w:rsidR="009850D4">
        <w:rPr>
          <w:lang w:val="es-BO"/>
        </w:rPr>
        <w:t>,</w:t>
      </w:r>
      <w:r w:rsidRPr="00830F82">
        <w:rPr>
          <w:lang w:val="es-BO"/>
        </w:rPr>
        <w:t xml:space="preserve"> mediante la fe</w:t>
      </w:r>
      <w:r w:rsidR="006408BC" w:rsidRPr="00830F82">
        <w:rPr>
          <w:lang w:val="es-BO"/>
        </w:rPr>
        <w:t xml:space="preserve"> solamente</w:t>
      </w:r>
      <w:r w:rsidRPr="00830F82">
        <w:rPr>
          <w:lang w:val="es-BO"/>
        </w:rPr>
        <w:t xml:space="preserve"> en Cristo</w:t>
      </w:r>
      <w:r w:rsidR="009850D4">
        <w:rPr>
          <w:lang w:val="es-BO"/>
        </w:rPr>
        <w:t>,</w:t>
      </w:r>
      <w:r w:rsidRPr="00830F82">
        <w:rPr>
          <w:lang w:val="es-BO"/>
        </w:rPr>
        <w:t xml:space="preserve"> quita toda jactancia.</w:t>
      </w:r>
      <w:r w:rsidR="006408BC" w:rsidRPr="00830F82">
        <w:rPr>
          <w:lang w:val="es-BO"/>
        </w:rPr>
        <w:t xml:space="preserve"> Romanos 3:24-28.</w:t>
      </w:r>
    </w:p>
    <w:p w14:paraId="26E16BE3" w14:textId="78FF1A2E" w:rsidR="003F049E" w:rsidRPr="00830F82" w:rsidRDefault="001E10F5" w:rsidP="003F049E">
      <w:pPr>
        <w:pStyle w:val="Ttulo3"/>
      </w:pPr>
      <w:r w:rsidRPr="00830F82">
        <w:t>Efesios 2:9 –</w:t>
      </w:r>
      <w:r w:rsidRPr="00830F82">
        <w:rPr>
          <w:i/>
          <w:iCs/>
        </w:rPr>
        <w:t xml:space="preserve"> </w:t>
      </w:r>
      <w:r w:rsidRPr="00830F82">
        <w:t xml:space="preserve">[han sido salvados]; </w:t>
      </w:r>
      <w:r w:rsidR="009850D4">
        <w:t>“</w:t>
      </w:r>
      <w:r w:rsidRPr="00830F82">
        <w:rPr>
          <w:i/>
          <w:iCs/>
        </w:rPr>
        <w:t>no por obras, para que nadie se gloríe</w:t>
      </w:r>
      <w:r w:rsidR="009850D4">
        <w:rPr>
          <w:i/>
          <w:iCs/>
        </w:rPr>
        <w:t>”</w:t>
      </w:r>
      <w:r w:rsidRPr="00830F82">
        <w:rPr>
          <w:i/>
          <w:iCs/>
        </w:rPr>
        <w:t>.</w:t>
      </w:r>
      <w:r w:rsidR="00131786" w:rsidRPr="00830F82">
        <w:t xml:space="preserve"> </w:t>
      </w:r>
      <w:r w:rsidR="00041216" w:rsidRPr="00830F82">
        <w:t>La salvación nunca fue, nunca es, y nunca será por buenas obras</w:t>
      </w:r>
      <w:r w:rsidR="003F049E" w:rsidRPr="00830F82">
        <w:t>, sino llevaría</w:t>
      </w:r>
      <w:r w:rsidR="009850D4">
        <w:t xml:space="preserve"> a las personas</w:t>
      </w:r>
      <w:r w:rsidR="003F049E" w:rsidRPr="00830F82">
        <w:t xml:space="preserve"> a jactarse. Genesis 15:6; Romanos 4:1-2.</w:t>
      </w:r>
    </w:p>
    <w:p w14:paraId="61D3D205" w14:textId="7FBD3BB8" w:rsidR="001E10F5" w:rsidRPr="00830F82" w:rsidRDefault="00041216" w:rsidP="00041216">
      <w:pPr>
        <w:pStyle w:val="Ttulo4"/>
        <w:rPr>
          <w:lang w:val="es-BO"/>
        </w:rPr>
      </w:pPr>
      <w:r w:rsidRPr="00830F82">
        <w:rPr>
          <w:lang w:val="es-BO"/>
        </w:rPr>
        <w:t>Es una de las declaraciones más claras y confrontantes para todos los que desean ganarse la vida eterna con buenas obras, porque no tendrán de que gloriarse.</w:t>
      </w:r>
    </w:p>
    <w:p w14:paraId="019A78B6" w14:textId="5B07A57E" w:rsidR="0035135E" w:rsidRPr="00830F82" w:rsidRDefault="0035135E" w:rsidP="0035135E">
      <w:pPr>
        <w:pStyle w:val="Ttulo5"/>
      </w:pPr>
      <w:r w:rsidRPr="00830F82">
        <w:t>Las Escrituras son claras sobre este punto. Las buenas obras no consiguen que estemos en paz con Dios. Isaías 64:6</w:t>
      </w:r>
    </w:p>
    <w:p w14:paraId="35308845" w14:textId="42ACB039" w:rsidR="00FA7CC9" w:rsidRPr="00830F82" w:rsidRDefault="003F049E" w:rsidP="00FA7CC9">
      <w:pPr>
        <w:pStyle w:val="Ttulo4"/>
        <w:rPr>
          <w:lang w:val="es-BO"/>
        </w:rPr>
      </w:pPr>
      <w:r w:rsidRPr="00830F82">
        <w:rPr>
          <w:lang w:val="es-BO"/>
        </w:rPr>
        <w:t>Si la salvación fuera por medio de obras o las obras de la ley, hay una pregunta que resolver ¿Cuántas buenas obras tengo que hacer para que sea suficiente para salvarme?, además nuestras buenas obras son examinadas</w:t>
      </w:r>
      <w:r w:rsidR="00130DC9">
        <w:rPr>
          <w:lang w:val="es-BO"/>
        </w:rPr>
        <w:t xml:space="preserve">, </w:t>
      </w:r>
      <w:r w:rsidRPr="00830F82">
        <w:rPr>
          <w:lang w:val="es-BO"/>
        </w:rPr>
        <w:t>en Isaías 64:6 son calificad</w:t>
      </w:r>
      <w:r w:rsidR="00130DC9">
        <w:rPr>
          <w:lang w:val="es-BO"/>
        </w:rPr>
        <w:t>a</w:t>
      </w:r>
      <w:r w:rsidRPr="00830F82">
        <w:rPr>
          <w:lang w:val="es-BO"/>
        </w:rPr>
        <w:t>s como trapos de inmundicia.</w:t>
      </w:r>
    </w:p>
    <w:p w14:paraId="7F13189D" w14:textId="5A2E6D64" w:rsidR="00FA7CC9" w:rsidRPr="00830F82" w:rsidRDefault="003F049E" w:rsidP="003F049E">
      <w:pPr>
        <w:pStyle w:val="Ttulo4"/>
        <w:rPr>
          <w:lang w:val="es-BO"/>
        </w:rPr>
      </w:pPr>
      <w:r w:rsidRPr="00830F82">
        <w:rPr>
          <w:lang w:val="es-BO"/>
        </w:rPr>
        <w:t xml:space="preserve">Las </w:t>
      </w:r>
      <w:r w:rsidR="00130DC9">
        <w:rPr>
          <w:lang w:val="es-BO"/>
        </w:rPr>
        <w:t>E</w:t>
      </w:r>
      <w:r w:rsidRPr="00830F82">
        <w:rPr>
          <w:lang w:val="es-BO"/>
        </w:rPr>
        <w:t xml:space="preserve">scrituras </w:t>
      </w:r>
      <w:r w:rsidR="002E01E7" w:rsidRPr="00830F82">
        <w:rPr>
          <w:lang w:val="es-BO"/>
        </w:rPr>
        <w:t xml:space="preserve">son </w:t>
      </w:r>
      <w:r w:rsidRPr="00830F82">
        <w:rPr>
          <w:lang w:val="es-BO"/>
        </w:rPr>
        <w:t xml:space="preserve">muy </w:t>
      </w:r>
      <w:r w:rsidR="002E01E7" w:rsidRPr="00830F82">
        <w:rPr>
          <w:lang w:val="es-BO"/>
        </w:rPr>
        <w:t>claras en declarar que</w:t>
      </w:r>
      <w:r w:rsidRPr="00830F82">
        <w:rPr>
          <w:lang w:val="es-BO"/>
        </w:rPr>
        <w:t xml:space="preserve"> la salvación no es por buenas obras que </w:t>
      </w:r>
      <w:r w:rsidR="006D3C66" w:rsidRPr="00830F82">
        <w:rPr>
          <w:lang w:val="es-BO"/>
        </w:rPr>
        <w:t>el</w:t>
      </w:r>
      <w:r w:rsidRPr="00830F82">
        <w:rPr>
          <w:lang w:val="es-BO"/>
        </w:rPr>
        <w:t xml:space="preserve"> hombre</w:t>
      </w:r>
      <w:r w:rsidR="006D3C66" w:rsidRPr="00830F82">
        <w:rPr>
          <w:lang w:val="es-BO"/>
        </w:rPr>
        <w:t xml:space="preserve"> pecador</w:t>
      </w:r>
      <w:r w:rsidRPr="00830F82">
        <w:rPr>
          <w:lang w:val="es-BO"/>
        </w:rPr>
        <w:t xml:space="preserve"> pueda hacer, no hay una justicia perfecta de parte del hombre para </w:t>
      </w:r>
      <w:r w:rsidR="002E01E7" w:rsidRPr="00830F82">
        <w:rPr>
          <w:lang w:val="es-BO"/>
        </w:rPr>
        <w:t>la vida eterna. No obstante, s</w:t>
      </w:r>
      <w:r w:rsidR="00130DC9">
        <w:rPr>
          <w:lang w:val="es-BO"/>
        </w:rPr>
        <w:t xml:space="preserve">í </w:t>
      </w:r>
      <w:r w:rsidR="002E01E7" w:rsidRPr="00830F82">
        <w:rPr>
          <w:lang w:val="es-BO"/>
        </w:rPr>
        <w:t>somos salvos solamente por la obra de Cristo, una obra de justicia perfecta.</w:t>
      </w:r>
      <w:r w:rsidR="007F547A" w:rsidRPr="00830F82">
        <w:rPr>
          <w:lang w:val="es-BO"/>
        </w:rPr>
        <w:t xml:space="preserve"> Juan 19:30; 1 Corintios 15:3</w:t>
      </w:r>
    </w:p>
    <w:p w14:paraId="287C0571" w14:textId="4B3E96C1" w:rsidR="00FA7CC9" w:rsidRPr="00830F82" w:rsidRDefault="00B354C0" w:rsidP="002E01E7">
      <w:pPr>
        <w:pStyle w:val="Ttulo5"/>
        <w:rPr>
          <w:i/>
          <w:iCs/>
        </w:rPr>
      </w:pPr>
      <w:r w:rsidRPr="00830F82">
        <w:lastRenderedPageBreak/>
        <w:t>Romanos 3:20 –</w:t>
      </w:r>
      <w:r w:rsidRPr="00830F82">
        <w:rPr>
          <w:i/>
          <w:iCs/>
        </w:rPr>
        <w:t xml:space="preserve"> </w:t>
      </w:r>
      <w:r w:rsidR="00C3519D">
        <w:rPr>
          <w:i/>
          <w:iCs/>
        </w:rPr>
        <w:t>“</w:t>
      </w:r>
      <w:r w:rsidRPr="00830F82">
        <w:rPr>
          <w:i/>
          <w:iCs/>
        </w:rPr>
        <w:t xml:space="preserve">Porque por las </w:t>
      </w:r>
      <w:r w:rsidRPr="00830F82">
        <w:rPr>
          <w:b/>
          <w:bCs/>
          <w:i/>
          <w:iCs/>
        </w:rPr>
        <w:t>obras de la ley</w:t>
      </w:r>
      <w:r w:rsidRPr="00830F82">
        <w:rPr>
          <w:i/>
          <w:iCs/>
        </w:rPr>
        <w:t xml:space="preserve"> ningún ser humano será justificado delante de Él</w:t>
      </w:r>
      <w:r w:rsidR="00C3519D">
        <w:rPr>
          <w:i/>
          <w:iCs/>
        </w:rPr>
        <w:t>”</w:t>
      </w:r>
      <w:r w:rsidRPr="00830F82">
        <w:rPr>
          <w:i/>
          <w:iCs/>
        </w:rPr>
        <w:t>.</w:t>
      </w:r>
    </w:p>
    <w:p w14:paraId="5F85DC03" w14:textId="3EACF461" w:rsidR="00B354C0" w:rsidRPr="00C3519D" w:rsidRDefault="00B354C0" w:rsidP="00C3519D">
      <w:pPr>
        <w:pStyle w:val="Ttulo5"/>
        <w:rPr>
          <w:i/>
          <w:iCs/>
        </w:rPr>
      </w:pPr>
      <w:r w:rsidRPr="00830F82">
        <w:t>Romanos 3:28 –</w:t>
      </w:r>
      <w:r w:rsidRPr="00830F82">
        <w:rPr>
          <w:i/>
          <w:iCs/>
        </w:rPr>
        <w:t xml:space="preserve"> </w:t>
      </w:r>
      <w:r w:rsidR="00C3519D">
        <w:rPr>
          <w:i/>
          <w:iCs/>
        </w:rPr>
        <w:t>“</w:t>
      </w:r>
      <w:r w:rsidRPr="00830F82">
        <w:rPr>
          <w:i/>
          <w:iCs/>
        </w:rPr>
        <w:t xml:space="preserve">Porque concluimos que el hombre es justificado por la fe aparte de </w:t>
      </w:r>
      <w:r w:rsidRPr="00830F82">
        <w:rPr>
          <w:b/>
          <w:bCs/>
          <w:i/>
          <w:iCs/>
        </w:rPr>
        <w:t>las obras de la ley</w:t>
      </w:r>
      <w:r w:rsidRPr="00830F82">
        <w:rPr>
          <w:i/>
          <w:iCs/>
        </w:rPr>
        <w:t>.</w:t>
      </w:r>
      <w:r w:rsidR="00C3519D">
        <w:rPr>
          <w:i/>
          <w:iCs/>
        </w:rPr>
        <w:t>”</w:t>
      </w:r>
    </w:p>
    <w:p w14:paraId="030E337C" w14:textId="0BE556A9" w:rsidR="00B354C0" w:rsidRPr="00830F82" w:rsidRDefault="00B354C0" w:rsidP="00B354C0">
      <w:pPr>
        <w:pStyle w:val="Ttulo5"/>
        <w:rPr>
          <w:i/>
          <w:iCs/>
        </w:rPr>
      </w:pPr>
      <w:r w:rsidRPr="00830F82">
        <w:t xml:space="preserve">Romanos </w:t>
      </w:r>
      <w:r w:rsidR="003A4D95" w:rsidRPr="00830F82">
        <w:t>11:6 –</w:t>
      </w:r>
      <w:r w:rsidR="003A4D95" w:rsidRPr="00830F82">
        <w:rPr>
          <w:i/>
          <w:iCs/>
        </w:rPr>
        <w:t xml:space="preserve"> </w:t>
      </w:r>
      <w:r w:rsidR="00C3519D">
        <w:rPr>
          <w:i/>
          <w:iCs/>
        </w:rPr>
        <w:t>“</w:t>
      </w:r>
      <w:r w:rsidR="003A4D95" w:rsidRPr="00830F82">
        <w:rPr>
          <w:i/>
          <w:iCs/>
        </w:rPr>
        <w:t>Pero si es por gracia,</w:t>
      </w:r>
      <w:r w:rsidR="003A4D95" w:rsidRPr="00830F82">
        <w:rPr>
          <w:b/>
          <w:bCs/>
          <w:i/>
          <w:iCs/>
        </w:rPr>
        <w:t xml:space="preserve"> ya no es a base de obras</w:t>
      </w:r>
      <w:r w:rsidR="003A4D95" w:rsidRPr="00830F82">
        <w:rPr>
          <w:i/>
          <w:iCs/>
        </w:rPr>
        <w:t>, de otra manera la gracia ya no es gracia. Y si por obras, ya no es gracia; de otra manera la obra ya no es obra</w:t>
      </w:r>
      <w:r w:rsidR="00C3519D">
        <w:rPr>
          <w:i/>
          <w:iCs/>
        </w:rPr>
        <w:t>”</w:t>
      </w:r>
      <w:r w:rsidR="003A4D95" w:rsidRPr="00830F82">
        <w:rPr>
          <w:i/>
          <w:iCs/>
        </w:rPr>
        <w:t>.</w:t>
      </w:r>
    </w:p>
    <w:p w14:paraId="2EB4ED93" w14:textId="726B1584" w:rsidR="003A4D95" w:rsidRPr="00830F82" w:rsidRDefault="003A4D95" w:rsidP="003A4D95">
      <w:pPr>
        <w:pStyle w:val="Ttulo5"/>
        <w:rPr>
          <w:i/>
          <w:iCs/>
        </w:rPr>
      </w:pPr>
      <w:r w:rsidRPr="00830F82">
        <w:t>Gálatas 2:16 –</w:t>
      </w:r>
      <w:r w:rsidRPr="00830F82">
        <w:rPr>
          <w:i/>
          <w:iCs/>
        </w:rPr>
        <w:t xml:space="preserve"> </w:t>
      </w:r>
      <w:r w:rsidR="00C3519D">
        <w:rPr>
          <w:i/>
          <w:iCs/>
        </w:rPr>
        <w:t>“</w:t>
      </w:r>
      <w:r w:rsidRPr="00830F82">
        <w:rPr>
          <w:i/>
          <w:iCs/>
        </w:rPr>
        <w:t>Sin embargo, sabiendo que el hombre</w:t>
      </w:r>
      <w:r w:rsidRPr="00830F82">
        <w:rPr>
          <w:b/>
          <w:bCs/>
          <w:i/>
          <w:iCs/>
        </w:rPr>
        <w:t xml:space="preserve"> no es justificado por las obras de la ley,</w:t>
      </w:r>
      <w:r w:rsidRPr="00830F82">
        <w:rPr>
          <w:i/>
          <w:iCs/>
        </w:rPr>
        <w:t xml:space="preserve"> sino mediante la fe en Cristo Jesús</w:t>
      </w:r>
      <w:r w:rsidR="00C3519D">
        <w:rPr>
          <w:i/>
          <w:iCs/>
        </w:rPr>
        <w:t>”</w:t>
      </w:r>
      <w:r w:rsidRPr="00830F82">
        <w:rPr>
          <w:i/>
          <w:iCs/>
        </w:rPr>
        <w:t>.</w:t>
      </w:r>
    </w:p>
    <w:p w14:paraId="156ED641" w14:textId="12C5E408" w:rsidR="003A4D95" w:rsidRPr="00830F82" w:rsidRDefault="003A4D95" w:rsidP="003A4D95">
      <w:pPr>
        <w:pStyle w:val="Ttulo5"/>
        <w:rPr>
          <w:i/>
          <w:iCs/>
        </w:rPr>
      </w:pPr>
      <w:r w:rsidRPr="00830F82">
        <w:t>Gálatas 2:21 -</w:t>
      </w:r>
      <w:r w:rsidRPr="00830F82">
        <w:rPr>
          <w:i/>
          <w:iCs/>
        </w:rPr>
        <w:t xml:space="preserve"> … </w:t>
      </w:r>
      <w:r w:rsidR="00C3519D">
        <w:rPr>
          <w:i/>
          <w:iCs/>
        </w:rPr>
        <w:t>“</w:t>
      </w:r>
      <w:r w:rsidRPr="00830F82">
        <w:rPr>
          <w:i/>
          <w:iCs/>
        </w:rPr>
        <w:t xml:space="preserve">porque si la justicia viene por </w:t>
      </w:r>
      <w:r w:rsidRPr="00830F82">
        <w:rPr>
          <w:b/>
          <w:bCs/>
          <w:i/>
          <w:iCs/>
        </w:rPr>
        <w:t>medio de la ley,</w:t>
      </w:r>
      <w:r w:rsidRPr="00830F82">
        <w:rPr>
          <w:i/>
          <w:iCs/>
        </w:rPr>
        <w:t xml:space="preserve"> entonces Cristo murió en vano</w:t>
      </w:r>
      <w:r w:rsidR="00C3519D">
        <w:rPr>
          <w:i/>
          <w:iCs/>
        </w:rPr>
        <w:t>”</w:t>
      </w:r>
      <w:r w:rsidRPr="00830F82">
        <w:rPr>
          <w:i/>
          <w:iCs/>
        </w:rPr>
        <w:t>.</w:t>
      </w:r>
    </w:p>
    <w:p w14:paraId="7BCCEB1F" w14:textId="40BF47D7" w:rsidR="003A4D95" w:rsidRPr="00830F82" w:rsidRDefault="003A4D95" w:rsidP="003A4D95">
      <w:pPr>
        <w:pStyle w:val="Ttulo5"/>
        <w:rPr>
          <w:i/>
          <w:iCs/>
        </w:rPr>
      </w:pPr>
      <w:r w:rsidRPr="00830F82">
        <w:t>Tito</w:t>
      </w:r>
      <w:r w:rsidR="006D3C66" w:rsidRPr="00830F82">
        <w:t xml:space="preserve"> 3:5 </w:t>
      </w:r>
      <w:r w:rsidR="0035613F" w:rsidRPr="00830F82">
        <w:t>–</w:t>
      </w:r>
      <w:r w:rsidR="0035613F">
        <w:t>“</w:t>
      </w:r>
      <w:r w:rsidR="0035613F" w:rsidRPr="00830F82">
        <w:rPr>
          <w:i/>
          <w:iCs/>
        </w:rPr>
        <w:t>Él</w:t>
      </w:r>
      <w:r w:rsidR="006D3C66" w:rsidRPr="00830F82">
        <w:rPr>
          <w:i/>
          <w:iCs/>
        </w:rPr>
        <w:t xml:space="preserve"> nos salvó, </w:t>
      </w:r>
      <w:r w:rsidR="006D3C66" w:rsidRPr="00830F82">
        <w:rPr>
          <w:b/>
          <w:bCs/>
          <w:i/>
          <w:iCs/>
        </w:rPr>
        <w:t>no por obras de justicia que nosotros hubiéramos hecho,</w:t>
      </w:r>
      <w:r w:rsidR="006D3C66" w:rsidRPr="00830F82">
        <w:rPr>
          <w:i/>
          <w:iCs/>
        </w:rPr>
        <w:t xml:space="preserve"> sino conforme a Su misericordia</w:t>
      </w:r>
      <w:r w:rsidR="00C3519D">
        <w:rPr>
          <w:i/>
          <w:iCs/>
        </w:rPr>
        <w:t>”</w:t>
      </w:r>
      <w:r w:rsidR="006D3C66" w:rsidRPr="00830F82">
        <w:rPr>
          <w:i/>
          <w:iCs/>
        </w:rPr>
        <w:t>.</w:t>
      </w:r>
    </w:p>
    <w:p w14:paraId="6E43A169" w14:textId="04BE775B" w:rsidR="006D3C66" w:rsidRPr="00830F82" w:rsidRDefault="006D3C66" w:rsidP="006D3C66">
      <w:pPr>
        <w:pStyle w:val="Ttulo5"/>
      </w:pPr>
      <w:r w:rsidRPr="00830F82">
        <w:t>2 Timoteo 1:9 –</w:t>
      </w:r>
      <w:r w:rsidRPr="00830F82">
        <w:rPr>
          <w:i/>
          <w:iCs/>
        </w:rPr>
        <w:t xml:space="preserve"> Él nos ha salvado … </w:t>
      </w:r>
      <w:r w:rsidRPr="00830F82">
        <w:rPr>
          <w:b/>
          <w:bCs/>
          <w:i/>
          <w:iCs/>
        </w:rPr>
        <w:t>no según nuestras obras,</w:t>
      </w:r>
      <w:r w:rsidRPr="00830F82">
        <w:rPr>
          <w:i/>
          <w:iCs/>
        </w:rPr>
        <w:t xml:space="preserve"> sino según Su propósito y según la gracia.</w:t>
      </w:r>
    </w:p>
    <w:p w14:paraId="0B6C6BE5" w14:textId="0E6367EE" w:rsidR="006D3C66" w:rsidRPr="00830F82" w:rsidRDefault="0077735E" w:rsidP="002F77F0">
      <w:pPr>
        <w:pStyle w:val="Ttulo3"/>
      </w:pPr>
      <w:r w:rsidRPr="00830F82">
        <w:t>Está claro que f</w:t>
      </w:r>
      <w:r w:rsidR="006D3C66" w:rsidRPr="00830F82">
        <w:t>uimos salvos por la gracia de Dios, por medio de la fe solamente en Cristo Jesús; porque Cristo Jesús hizo la obra perfecta de morir en la cruz por nuestros pecados, es la razón por la cual ponemos nuestra confianza en Cristo, no ponemos fe en nuestras buenas obras.</w:t>
      </w:r>
    </w:p>
    <w:p w14:paraId="1E88B1F3" w14:textId="0BB6481E" w:rsidR="0077735E" w:rsidRPr="00830F82" w:rsidRDefault="0077735E" w:rsidP="002F77F0">
      <w:pPr>
        <w:pStyle w:val="Ttulo3"/>
      </w:pPr>
      <w:r w:rsidRPr="00830F82">
        <w:t xml:space="preserve">Ahora que Dios nos </w:t>
      </w:r>
      <w:r w:rsidR="00264B53" w:rsidRPr="00830F82">
        <w:t>salvó</w:t>
      </w:r>
      <w:r w:rsidRPr="00830F82">
        <w:t xml:space="preserve"> de manera gratuita, tenemos la salvación completa, esto es el regalo de Dios, ahora podemos ocuparnos en nuestra salvación porque estamos en Cristo, estando en Él</w:t>
      </w:r>
      <w:r w:rsidR="00C3519D">
        <w:t>,</w:t>
      </w:r>
      <w:r w:rsidRPr="00830F82">
        <w:t xml:space="preserve"> podemos vivir con propósito la vida eterna.</w:t>
      </w:r>
    </w:p>
    <w:p w14:paraId="7C624038" w14:textId="4D242AB7" w:rsidR="002C1E5C" w:rsidRPr="00830F82" w:rsidRDefault="00AA479A" w:rsidP="004675E0">
      <w:pPr>
        <w:pStyle w:val="Ttulo3"/>
      </w:pPr>
      <w:r w:rsidRPr="00830F82">
        <w:t>Sabiendo que</w:t>
      </w:r>
      <w:r w:rsidR="002C1E5C" w:rsidRPr="00830F82">
        <w:t xml:space="preserve"> no somos salvos por buenas obras, pero si somos </w:t>
      </w:r>
      <w:r w:rsidR="004675E0" w:rsidRPr="00830F82">
        <w:t>el poema</w:t>
      </w:r>
      <w:r w:rsidRPr="00830F82">
        <w:t xml:space="preserve"> de Dios, creados en Cristo para hacer buenas obras.</w:t>
      </w:r>
    </w:p>
    <w:p w14:paraId="623E98D3" w14:textId="35AADC8F" w:rsidR="00B04BA5" w:rsidRPr="00830F82" w:rsidRDefault="00B04BA5" w:rsidP="00B04BA5">
      <w:pPr>
        <w:pStyle w:val="Ttulo2"/>
      </w:pPr>
      <w:r w:rsidRPr="00830F82">
        <w:t xml:space="preserve">Efesios 2:10 – </w:t>
      </w:r>
      <w:r w:rsidR="004675E0" w:rsidRPr="00830F82">
        <w:t>Creados</w:t>
      </w:r>
      <w:r w:rsidR="00911309" w:rsidRPr="00830F82">
        <w:t xml:space="preserve"> en Cristo</w:t>
      </w:r>
      <w:r w:rsidRPr="00830F82">
        <w:t xml:space="preserve"> para vivir la vida</w:t>
      </w:r>
      <w:r w:rsidR="00911309" w:rsidRPr="00830F82">
        <w:t xml:space="preserve"> eterna</w:t>
      </w:r>
      <w:r w:rsidRPr="00830F82">
        <w:t xml:space="preserve"> con </w:t>
      </w:r>
      <w:r w:rsidR="003F747A" w:rsidRPr="00830F82">
        <w:t>propósito.</w:t>
      </w:r>
    </w:p>
    <w:p w14:paraId="3192128B" w14:textId="05CA972C" w:rsidR="002C1E5C" w:rsidRPr="00830F82" w:rsidRDefault="00B37848" w:rsidP="004B25E3">
      <w:pPr>
        <w:pStyle w:val="Ttulo3"/>
      </w:pPr>
      <w:r w:rsidRPr="00830F82">
        <w:t>Efesios 2:10 –</w:t>
      </w:r>
      <w:r w:rsidRPr="00830F82">
        <w:rPr>
          <w:i/>
          <w:iCs/>
        </w:rPr>
        <w:t xml:space="preserve"> </w:t>
      </w:r>
      <w:r w:rsidR="00C3519D">
        <w:rPr>
          <w:i/>
          <w:iCs/>
        </w:rPr>
        <w:t>“</w:t>
      </w:r>
      <w:r w:rsidRPr="00830F82">
        <w:rPr>
          <w:i/>
          <w:iCs/>
        </w:rPr>
        <w:t xml:space="preserve">Porque somos hechura Suya, creados en Cristo Jesús </w:t>
      </w:r>
      <w:r w:rsidR="00FA7CC9" w:rsidRPr="00830F82">
        <w:rPr>
          <w:i/>
          <w:iCs/>
        </w:rPr>
        <w:t>para hacer buenas obras, las cuales Dios preparó de antemano para que anduviéramos en ellas</w:t>
      </w:r>
      <w:r w:rsidR="00C3519D">
        <w:rPr>
          <w:i/>
          <w:iCs/>
        </w:rPr>
        <w:t>”</w:t>
      </w:r>
      <w:r w:rsidR="00FA7CC9" w:rsidRPr="00830F82">
        <w:rPr>
          <w:i/>
          <w:iCs/>
        </w:rPr>
        <w:t>.</w:t>
      </w:r>
      <w:r w:rsidR="00833411" w:rsidRPr="00830F82">
        <w:t xml:space="preserve"> Dos realidades espirituales son mencionadas antes de mostrar el propósito. Un</w:t>
      </w:r>
      <w:r w:rsidR="00C3519D">
        <w:t>a</w:t>
      </w:r>
      <w:r w:rsidR="00833411" w:rsidRPr="00830F82">
        <w:t xml:space="preserve"> </w:t>
      </w:r>
      <w:r w:rsidR="00833411" w:rsidRPr="00830F82">
        <w:rPr>
          <w:b/>
          <w:bCs/>
        </w:rPr>
        <w:t>somos hechura Suya</w:t>
      </w:r>
      <w:r w:rsidR="00833411" w:rsidRPr="00830F82">
        <w:t xml:space="preserve">; dos </w:t>
      </w:r>
      <w:r w:rsidR="00833411" w:rsidRPr="00830F82">
        <w:rPr>
          <w:b/>
          <w:bCs/>
        </w:rPr>
        <w:t>creados en Cristo Jesús.</w:t>
      </w:r>
    </w:p>
    <w:p w14:paraId="60572654" w14:textId="44E0D638" w:rsidR="004B25E3" w:rsidRPr="00830F82" w:rsidRDefault="002C1E5C" w:rsidP="004B25E3">
      <w:pPr>
        <w:pStyle w:val="Ttulo3"/>
      </w:pPr>
      <w:r w:rsidRPr="00830F82">
        <w:t>Sabemos que no somos salvos por buenas obras, tampoco podemos vivir por buenas obras, est</w:t>
      </w:r>
      <w:r w:rsidR="00C3519D">
        <w:t>o</w:t>
      </w:r>
      <w:r w:rsidRPr="00830F82">
        <w:t xml:space="preserve"> va en contra de lo que es el evangelio</w:t>
      </w:r>
      <w:r w:rsidR="00C3519D">
        <w:t>. E</w:t>
      </w:r>
      <w:r w:rsidRPr="00830F82">
        <w:t>n Romanos 1:17 hace la mención de que el JUSTO VIVIRA POR LA FE, lo que s</w:t>
      </w:r>
      <w:r w:rsidR="00C3519D">
        <w:t>í</w:t>
      </w:r>
      <w:r w:rsidRPr="00830F82">
        <w:t xml:space="preserve"> es cierto</w:t>
      </w:r>
      <w:r w:rsidR="00C3519D">
        <w:t>, es</w:t>
      </w:r>
      <w:r w:rsidRPr="00830F82">
        <w:t xml:space="preserve"> que somos salvos por fe y vivimos por fe siendo creados en Cristo Jesús para buenas obras</w:t>
      </w:r>
      <w:r w:rsidR="00FA7CC9" w:rsidRPr="00830F82">
        <w:t xml:space="preserve"> </w:t>
      </w:r>
    </w:p>
    <w:p w14:paraId="6E141367" w14:textId="2CC7BED2" w:rsidR="00F90DE4" w:rsidRPr="00830F82" w:rsidRDefault="00F90DE4" w:rsidP="00F90DE4">
      <w:pPr>
        <w:pStyle w:val="Ttulo4"/>
        <w:rPr>
          <w:lang w:val="es-BO"/>
        </w:rPr>
      </w:pPr>
      <w:r w:rsidRPr="00830F82">
        <w:rPr>
          <w:lang w:val="es-BO"/>
        </w:rPr>
        <w:t xml:space="preserve">Efesios </w:t>
      </w:r>
      <w:proofErr w:type="gramStart"/>
      <w:r w:rsidRPr="00830F82">
        <w:rPr>
          <w:lang w:val="es-BO"/>
        </w:rPr>
        <w:t>2:10a</w:t>
      </w:r>
      <w:proofErr w:type="gramEnd"/>
      <w:r w:rsidRPr="00830F82">
        <w:rPr>
          <w:lang w:val="es-BO"/>
        </w:rPr>
        <w:t xml:space="preserve"> – </w:t>
      </w:r>
      <w:r w:rsidR="00C3519D">
        <w:rPr>
          <w:lang w:val="es-BO"/>
        </w:rPr>
        <w:t>“</w:t>
      </w:r>
      <w:r w:rsidRPr="00830F82">
        <w:rPr>
          <w:i/>
          <w:iCs/>
          <w:lang w:val="es-BO"/>
        </w:rPr>
        <w:t xml:space="preserve">Porque </w:t>
      </w:r>
      <w:r w:rsidRPr="00830F82">
        <w:rPr>
          <w:b/>
          <w:bCs/>
          <w:i/>
          <w:iCs/>
          <w:lang w:val="es-BO"/>
        </w:rPr>
        <w:t xml:space="preserve">somos </w:t>
      </w:r>
      <w:r w:rsidRPr="00830F82">
        <w:rPr>
          <w:i/>
          <w:iCs/>
          <w:lang w:val="es-BO"/>
        </w:rPr>
        <w:t>hechura Suya</w:t>
      </w:r>
      <w:r w:rsidR="00C3519D">
        <w:rPr>
          <w:i/>
          <w:iCs/>
          <w:lang w:val="es-BO"/>
        </w:rPr>
        <w:t>”</w:t>
      </w:r>
      <w:r w:rsidRPr="00830F82">
        <w:rPr>
          <w:lang w:val="es-BO"/>
        </w:rPr>
        <w:t>, …</w:t>
      </w:r>
      <w:r w:rsidR="004675E0" w:rsidRPr="00830F82">
        <w:rPr>
          <w:lang w:val="es-BO"/>
        </w:rPr>
        <w:t xml:space="preserve"> </w:t>
      </w:r>
      <w:r w:rsidR="00A61F34" w:rsidRPr="00830F82">
        <w:rPr>
          <w:lang w:val="es-BO"/>
        </w:rPr>
        <w:t>No dice que seremos</w:t>
      </w:r>
      <w:r w:rsidR="00C3519D">
        <w:rPr>
          <w:lang w:val="es-BO"/>
        </w:rPr>
        <w:t xml:space="preserve">, </w:t>
      </w:r>
      <w:r w:rsidR="00A61F34" w:rsidRPr="00830F82">
        <w:rPr>
          <w:lang w:val="es-BO"/>
        </w:rPr>
        <w:t>sino somos. L</w:t>
      </w:r>
      <w:r w:rsidR="004675E0" w:rsidRPr="00830F82">
        <w:rPr>
          <w:lang w:val="es-BO"/>
        </w:rPr>
        <w:t>a palabra</w:t>
      </w:r>
      <w:r w:rsidR="00830FC2" w:rsidRPr="00830F82">
        <w:rPr>
          <w:lang w:val="es-BO"/>
        </w:rPr>
        <w:t xml:space="preserve"> ESMEN.</w:t>
      </w:r>
      <w:r w:rsidR="004675E0" w:rsidRPr="00830F82">
        <w:rPr>
          <w:lang w:val="es-BO"/>
        </w:rPr>
        <w:t xml:space="preserve"> </w:t>
      </w:r>
      <w:r w:rsidR="004675E0" w:rsidRPr="00830F82">
        <w:rPr>
          <w:i/>
          <w:iCs/>
          <w:lang w:val="es-BO"/>
        </w:rPr>
        <w:t>somos</w:t>
      </w:r>
      <w:r w:rsidR="004675E0" w:rsidRPr="00830F82">
        <w:rPr>
          <w:lang w:val="es-BO"/>
        </w:rPr>
        <w:t xml:space="preserve"> es un verbo, presente, indicativo. Este verbo indica la acción o estado de una realidad en tiempo presente.</w:t>
      </w:r>
    </w:p>
    <w:p w14:paraId="1F56B5CA" w14:textId="13B65AAC" w:rsidR="004675E0" w:rsidRPr="00830F82" w:rsidRDefault="004675E0" w:rsidP="004675E0">
      <w:pPr>
        <w:pStyle w:val="Ttulo4"/>
        <w:rPr>
          <w:lang w:val="es-BO"/>
        </w:rPr>
      </w:pPr>
      <w:r w:rsidRPr="00830F82">
        <w:rPr>
          <w:lang w:val="es-BO"/>
        </w:rPr>
        <w:lastRenderedPageBreak/>
        <w:t xml:space="preserve">Efesios </w:t>
      </w:r>
      <w:r w:rsidR="001E13F9" w:rsidRPr="00830F82">
        <w:rPr>
          <w:lang w:val="es-BO"/>
        </w:rPr>
        <w:t>2: 10a</w:t>
      </w:r>
      <w:r w:rsidRPr="00830F82">
        <w:rPr>
          <w:lang w:val="es-BO"/>
        </w:rPr>
        <w:t xml:space="preserve"> – </w:t>
      </w:r>
      <w:r w:rsidR="001E13F9">
        <w:rPr>
          <w:lang w:val="es-BO"/>
        </w:rPr>
        <w:t>“</w:t>
      </w:r>
      <w:r w:rsidRPr="00830F82">
        <w:rPr>
          <w:i/>
          <w:iCs/>
          <w:lang w:val="es-BO"/>
        </w:rPr>
        <w:t>Porque somos</w:t>
      </w:r>
      <w:r w:rsidRPr="00830F82">
        <w:rPr>
          <w:b/>
          <w:bCs/>
          <w:i/>
          <w:iCs/>
          <w:lang w:val="es-BO"/>
        </w:rPr>
        <w:t xml:space="preserve"> hechura</w:t>
      </w:r>
      <w:r w:rsidRPr="00830F82">
        <w:rPr>
          <w:i/>
          <w:iCs/>
          <w:lang w:val="es-BO"/>
        </w:rPr>
        <w:t xml:space="preserve"> Suya</w:t>
      </w:r>
      <w:r w:rsidR="001E13F9">
        <w:rPr>
          <w:i/>
          <w:iCs/>
          <w:lang w:val="es-BO"/>
        </w:rPr>
        <w:t>”</w:t>
      </w:r>
      <w:r w:rsidRPr="00830F82">
        <w:rPr>
          <w:i/>
          <w:iCs/>
          <w:lang w:val="es-BO"/>
        </w:rPr>
        <w:t>, …</w:t>
      </w:r>
      <w:r w:rsidRPr="00830F82">
        <w:rPr>
          <w:lang w:val="es-BO"/>
        </w:rPr>
        <w:t xml:space="preserve"> la palabra</w:t>
      </w:r>
      <w:r w:rsidR="00830FC2" w:rsidRPr="00830F82">
        <w:rPr>
          <w:lang w:val="es-BO"/>
        </w:rPr>
        <w:t xml:space="preserve"> POIEMA, </w:t>
      </w:r>
      <w:r w:rsidR="00830FC2" w:rsidRPr="00830F82">
        <w:rPr>
          <w:i/>
          <w:iCs/>
          <w:lang w:val="es-BO"/>
        </w:rPr>
        <w:t>hechura</w:t>
      </w:r>
      <w:r w:rsidR="00830FC2" w:rsidRPr="00830F82">
        <w:rPr>
          <w:lang w:val="es-BO"/>
        </w:rPr>
        <w:t xml:space="preserve"> es un sustantivo, de donde se deriva la palabra castellana </w:t>
      </w:r>
      <w:r w:rsidR="00830FC2" w:rsidRPr="00830F82">
        <w:rPr>
          <w:b/>
          <w:bCs/>
          <w:lang w:val="es-BO"/>
        </w:rPr>
        <w:t>poema</w:t>
      </w:r>
      <w:r w:rsidR="00830FC2" w:rsidRPr="00830F82">
        <w:rPr>
          <w:lang w:val="es-BO"/>
        </w:rPr>
        <w:t>, indica, expresa y señala aquello que est</w:t>
      </w:r>
      <w:r w:rsidR="001E13F9">
        <w:rPr>
          <w:lang w:val="es-BO"/>
        </w:rPr>
        <w:t>á</w:t>
      </w:r>
      <w:r w:rsidR="00830FC2" w:rsidRPr="00830F82">
        <w:rPr>
          <w:lang w:val="es-BO"/>
        </w:rPr>
        <w:t xml:space="preserve"> hecho. Solo aparece dos veces en el nuevo testamento. </w:t>
      </w:r>
    </w:p>
    <w:p w14:paraId="493343D5" w14:textId="4C84DDD6" w:rsidR="00830FC2" w:rsidRPr="00830F82" w:rsidRDefault="00830FC2" w:rsidP="00830FC2">
      <w:pPr>
        <w:pStyle w:val="Ttulo5"/>
      </w:pPr>
      <w:r w:rsidRPr="00830F82">
        <w:t>Romanos 1:20 – Hablando de la creación</w:t>
      </w:r>
      <w:r w:rsidR="00833411" w:rsidRPr="00830F82">
        <w:t>:</w:t>
      </w:r>
      <w:r w:rsidRPr="00830F82">
        <w:t xml:space="preserve"> </w:t>
      </w:r>
      <w:r w:rsidR="00833411" w:rsidRPr="00830F82">
        <w:t>“</w:t>
      </w:r>
      <w:r w:rsidRPr="00830F82">
        <w:t>las cosas hechas</w:t>
      </w:r>
      <w:r w:rsidR="00833411" w:rsidRPr="00830F82">
        <w:t>”</w:t>
      </w:r>
      <w:r w:rsidRPr="00830F82">
        <w:t xml:space="preserve"> por Dios.</w:t>
      </w:r>
    </w:p>
    <w:p w14:paraId="64C81302" w14:textId="55C12AAF" w:rsidR="00830FC2" w:rsidRPr="00830F82" w:rsidRDefault="00830FC2" w:rsidP="00830FC2">
      <w:pPr>
        <w:pStyle w:val="Ttulo5"/>
      </w:pPr>
      <w:r w:rsidRPr="00830F82">
        <w:t xml:space="preserve">Efesios 2:10 </w:t>
      </w:r>
      <w:r w:rsidR="00833411" w:rsidRPr="00830F82">
        <w:t>– hablando de los creyentes que “son hechura” Suya</w:t>
      </w:r>
      <w:r w:rsidR="001E13F9">
        <w:t>,</w:t>
      </w:r>
      <w:r w:rsidR="00833411" w:rsidRPr="00830F82">
        <w:t xml:space="preserve"> de Dios.</w:t>
      </w:r>
    </w:p>
    <w:p w14:paraId="393CB766" w14:textId="0648C804" w:rsidR="00833411" w:rsidRPr="00830F82" w:rsidRDefault="00833411" w:rsidP="00833411">
      <w:pPr>
        <w:pStyle w:val="Ttulo5"/>
      </w:pPr>
      <w:r w:rsidRPr="00830F82">
        <w:t>Ya que fuimos y estamos siendo salvos por la gracia de Dios, igualmente somos (todos los creyentes) hechura o poema de Dios en Cristo, esta es una realidad presente</w:t>
      </w:r>
      <w:r w:rsidR="0079012D" w:rsidRPr="00830F82">
        <w:t>. Efesios 2:7.</w:t>
      </w:r>
    </w:p>
    <w:p w14:paraId="6BF8BFD9" w14:textId="403ADAA6" w:rsidR="004B25E3" w:rsidRPr="00830F82" w:rsidRDefault="00F90DE4" w:rsidP="00F90DE4">
      <w:pPr>
        <w:pStyle w:val="Ttulo4"/>
        <w:rPr>
          <w:lang w:val="es-BO"/>
        </w:rPr>
      </w:pPr>
      <w:r w:rsidRPr="00830F82">
        <w:rPr>
          <w:lang w:val="es-BO"/>
        </w:rPr>
        <w:t xml:space="preserve">Efesios 2:10b </w:t>
      </w:r>
      <w:r w:rsidR="0035613F" w:rsidRPr="00830F82">
        <w:rPr>
          <w:lang w:val="es-BO"/>
        </w:rPr>
        <w:t>–</w:t>
      </w:r>
      <w:r w:rsidR="0035613F">
        <w:rPr>
          <w:lang w:val="es-BO"/>
        </w:rPr>
        <w:t>“</w:t>
      </w:r>
      <w:r w:rsidR="0035613F" w:rsidRPr="00830F82">
        <w:rPr>
          <w:i/>
          <w:iCs/>
          <w:lang w:val="es-BO"/>
        </w:rPr>
        <w:t>Porque</w:t>
      </w:r>
      <w:r w:rsidRPr="00830F82">
        <w:rPr>
          <w:i/>
          <w:iCs/>
          <w:lang w:val="es-BO"/>
        </w:rPr>
        <w:t xml:space="preserve"> somos hechura Suya, </w:t>
      </w:r>
      <w:r w:rsidRPr="00830F82">
        <w:rPr>
          <w:b/>
          <w:bCs/>
          <w:i/>
          <w:iCs/>
          <w:lang w:val="es-BO"/>
        </w:rPr>
        <w:t>creados en Cristo Jesús</w:t>
      </w:r>
      <w:r w:rsidRPr="00830F82">
        <w:rPr>
          <w:i/>
          <w:iCs/>
          <w:lang w:val="es-BO"/>
        </w:rPr>
        <w:t xml:space="preserve"> </w:t>
      </w:r>
      <w:r w:rsidR="001E13F9">
        <w:rPr>
          <w:i/>
          <w:iCs/>
          <w:lang w:val="es-BO"/>
        </w:rPr>
        <w:t>“</w:t>
      </w:r>
      <w:r w:rsidRPr="00830F82">
        <w:rPr>
          <w:i/>
          <w:iCs/>
          <w:lang w:val="es-BO"/>
        </w:rPr>
        <w:t>…</w:t>
      </w:r>
      <w:r w:rsidRPr="00830F82">
        <w:rPr>
          <w:lang w:val="es-BO"/>
        </w:rPr>
        <w:t xml:space="preserve"> </w:t>
      </w:r>
      <w:r w:rsidR="00636B45" w:rsidRPr="00830F82">
        <w:rPr>
          <w:lang w:val="es-BO"/>
        </w:rPr>
        <w:t>La segunda realidad espiritual mencionad</w:t>
      </w:r>
      <w:r w:rsidR="001E13F9">
        <w:rPr>
          <w:lang w:val="es-BO"/>
        </w:rPr>
        <w:t xml:space="preserve">a, </w:t>
      </w:r>
      <w:r w:rsidR="00636B45" w:rsidRPr="00830F82">
        <w:rPr>
          <w:lang w:val="es-BO"/>
        </w:rPr>
        <w:t>es</w:t>
      </w:r>
      <w:r w:rsidR="00636B45" w:rsidRPr="00830F82">
        <w:rPr>
          <w:i/>
          <w:iCs/>
          <w:lang w:val="es-BO"/>
        </w:rPr>
        <w:t xml:space="preserve"> creados en Cristo Jesús.</w:t>
      </w:r>
      <w:r w:rsidR="00636B45" w:rsidRPr="00830F82">
        <w:rPr>
          <w:lang w:val="es-BO"/>
        </w:rPr>
        <w:t xml:space="preserve"> La palabra es KTISTHENTES. Es un verbo, aoristo, pasivo, participio, plural, nominativo. La acción describe al sujeto.</w:t>
      </w:r>
    </w:p>
    <w:p w14:paraId="70678D26" w14:textId="532F77D7" w:rsidR="00267B0F" w:rsidRPr="00830F82" w:rsidRDefault="00267B0F" w:rsidP="00267B0F">
      <w:pPr>
        <w:pStyle w:val="Ttulo5"/>
      </w:pPr>
      <w:r w:rsidRPr="00830F82">
        <w:t xml:space="preserve">Efesios 2:10 – </w:t>
      </w:r>
      <w:r w:rsidR="001E13F9">
        <w:t>“</w:t>
      </w:r>
      <w:r w:rsidRPr="00830F82">
        <w:rPr>
          <w:b/>
          <w:bCs/>
          <w:i/>
          <w:iCs/>
        </w:rPr>
        <w:t>Creados en</w:t>
      </w:r>
      <w:r w:rsidRPr="00830F82">
        <w:rPr>
          <w:i/>
          <w:iCs/>
        </w:rPr>
        <w:t xml:space="preserve"> Cristo Jesús</w:t>
      </w:r>
      <w:r w:rsidR="001E13F9">
        <w:rPr>
          <w:i/>
          <w:iCs/>
        </w:rPr>
        <w:t>”</w:t>
      </w:r>
      <w:r w:rsidRPr="00830F82">
        <w:t xml:space="preserve"> El tiempo aoristo indica que la acción ocurrió e</w:t>
      </w:r>
      <w:r w:rsidR="0028641F" w:rsidRPr="00830F82">
        <w:t>n</w:t>
      </w:r>
      <w:r w:rsidRPr="00830F82">
        <w:t xml:space="preserve"> un punto del tiempo en el pasado, modo pasivo indica que la acción fue </w:t>
      </w:r>
      <w:r w:rsidR="00AD61C0" w:rsidRPr="00830F82">
        <w:t>realizada</w:t>
      </w:r>
      <w:r w:rsidRPr="00830F82">
        <w:t xml:space="preserve"> para el sujeto y no por el sujeto, participio</w:t>
      </w:r>
      <w:r w:rsidR="00AD61C0" w:rsidRPr="00830F82">
        <w:t xml:space="preserve"> expresa una acción terminada, plural nominativo</w:t>
      </w:r>
      <w:r w:rsidR="001E13F9">
        <w:t>,</w:t>
      </w:r>
      <w:r w:rsidR="00AD61C0" w:rsidRPr="00830F82">
        <w:t xml:space="preserve"> es que la acción describe al sujeto.</w:t>
      </w:r>
    </w:p>
    <w:p w14:paraId="3A2CBBB2" w14:textId="55682C9E" w:rsidR="00267B0F" w:rsidRPr="00830F82" w:rsidRDefault="00AD61C0" w:rsidP="00267B0F">
      <w:pPr>
        <w:pStyle w:val="Ttulo6"/>
      </w:pPr>
      <w:r w:rsidRPr="00830F82">
        <w:t>Dios nos ha creado en Cristo Jesús en el momento que creímos en Cristo para salvación, ahora somos una nueva creación en Cristo Jesús. La preposición EN indica una posición fija sobre o en un lugar, est</w:t>
      </w:r>
      <w:r w:rsidR="001E13F9">
        <w:t>e lugar</w:t>
      </w:r>
      <w:r w:rsidRPr="00830F82">
        <w:t xml:space="preserve"> es Cristo. Gálatas 6:15 Efesios 4:24; Colosenses 3:10</w:t>
      </w:r>
    </w:p>
    <w:p w14:paraId="419C386D" w14:textId="3D70FE6E" w:rsidR="00AD61C0" w:rsidRPr="00830F82" w:rsidRDefault="00AD61C0" w:rsidP="00267B0F">
      <w:pPr>
        <w:pStyle w:val="Ttulo6"/>
      </w:pPr>
      <w:r w:rsidRPr="00830F82">
        <w:t xml:space="preserve">2 </w:t>
      </w:r>
      <w:proofErr w:type="gramStart"/>
      <w:r w:rsidRPr="00830F82">
        <w:t>Corintios</w:t>
      </w:r>
      <w:proofErr w:type="gramEnd"/>
      <w:r w:rsidRPr="00830F82">
        <w:t xml:space="preserve"> 5:17 </w:t>
      </w:r>
      <w:r w:rsidR="00F33A61" w:rsidRPr="00830F82">
        <w:t>–</w:t>
      </w:r>
      <w:r w:rsidRPr="00830F82">
        <w:rPr>
          <w:i/>
          <w:iCs/>
        </w:rPr>
        <w:t xml:space="preserve"> </w:t>
      </w:r>
      <w:r w:rsidR="00F33A61" w:rsidRPr="00830F82">
        <w:rPr>
          <w:i/>
          <w:iCs/>
        </w:rPr>
        <w:t xml:space="preserve">De modo </w:t>
      </w:r>
      <w:proofErr w:type="gramStart"/>
      <w:r w:rsidR="00F33A61" w:rsidRPr="00830F82">
        <w:rPr>
          <w:i/>
          <w:iCs/>
        </w:rPr>
        <w:t>que</w:t>
      </w:r>
      <w:proofErr w:type="gramEnd"/>
      <w:r w:rsidR="00F33A61" w:rsidRPr="00830F82">
        <w:rPr>
          <w:i/>
          <w:iCs/>
        </w:rPr>
        <w:t xml:space="preserve"> si alguno</w:t>
      </w:r>
      <w:r w:rsidR="00F33A61" w:rsidRPr="00830F82">
        <w:rPr>
          <w:b/>
          <w:bCs/>
          <w:i/>
          <w:iCs/>
        </w:rPr>
        <w:t xml:space="preserve"> está en Cristo, nueva criatura</w:t>
      </w:r>
      <w:r w:rsidR="00F33A61" w:rsidRPr="00830F82">
        <w:rPr>
          <w:b/>
          <w:bCs/>
        </w:rPr>
        <w:t xml:space="preserve"> [</w:t>
      </w:r>
      <w:r w:rsidR="00F33A61" w:rsidRPr="00830F82">
        <w:t>o creación</w:t>
      </w:r>
      <w:r w:rsidR="00F33A61" w:rsidRPr="00830F82">
        <w:rPr>
          <w:b/>
          <w:bCs/>
        </w:rPr>
        <w:t>]</w:t>
      </w:r>
      <w:r w:rsidR="00F33A61" w:rsidRPr="00830F82">
        <w:rPr>
          <w:b/>
          <w:bCs/>
          <w:i/>
          <w:iCs/>
        </w:rPr>
        <w:t xml:space="preserve"> es;</w:t>
      </w:r>
      <w:r w:rsidR="00F33A61" w:rsidRPr="00830F82">
        <w:rPr>
          <w:i/>
          <w:iCs/>
        </w:rPr>
        <w:t xml:space="preserve"> las cosas viejas pasaron, ahora</w:t>
      </w:r>
      <w:r w:rsidR="00F33A61" w:rsidRPr="00830F82">
        <w:rPr>
          <w:b/>
          <w:bCs/>
          <w:i/>
          <w:iCs/>
        </w:rPr>
        <w:t xml:space="preserve"> han sido hechas nuevas.</w:t>
      </w:r>
    </w:p>
    <w:p w14:paraId="7BBD0CFC" w14:textId="1B518A95" w:rsidR="00F33A61" w:rsidRPr="00830F82" w:rsidRDefault="00F33A61" w:rsidP="00F33A61">
      <w:pPr>
        <w:pStyle w:val="Ttulo5"/>
      </w:pPr>
      <w:r w:rsidRPr="00830F82">
        <w:t>Somos hechura (una composición) de Dios, una nueva creación de Dios en Cristo Jesús con mayores propósitos</w:t>
      </w:r>
      <w:r w:rsidR="001E13F9">
        <w:t>,</w:t>
      </w:r>
      <w:r w:rsidRPr="00830F82">
        <w:t xml:space="preserve"> que son eternos.</w:t>
      </w:r>
      <w:r w:rsidR="007C4936" w:rsidRPr="00830F82">
        <w:t xml:space="preserve"> En Cristo estamos capacitados para los propósitos. Juan 15</w:t>
      </w:r>
      <w:r w:rsidR="0028709B" w:rsidRPr="00830F82">
        <w:t>:</w:t>
      </w:r>
      <w:r w:rsidR="00C859EB" w:rsidRPr="00830F82">
        <w:t>4-5</w:t>
      </w:r>
      <w:r w:rsidR="00283CC0" w:rsidRPr="00830F82">
        <w:t>; Romanos 7:4</w:t>
      </w:r>
    </w:p>
    <w:p w14:paraId="7A2FD8B9" w14:textId="676FCA9F" w:rsidR="00F90DE4" w:rsidRPr="00830F82" w:rsidRDefault="00F90DE4" w:rsidP="00F90DE4">
      <w:pPr>
        <w:pStyle w:val="Ttulo4"/>
        <w:rPr>
          <w:lang w:val="es-BO"/>
        </w:rPr>
      </w:pPr>
      <w:r w:rsidRPr="00830F82">
        <w:rPr>
          <w:lang w:val="es-BO"/>
        </w:rPr>
        <w:t>Efesios 2:10c –</w:t>
      </w:r>
      <w:r w:rsidRPr="00830F82">
        <w:rPr>
          <w:i/>
          <w:iCs/>
          <w:lang w:val="es-BO"/>
        </w:rPr>
        <w:t xml:space="preserve"> </w:t>
      </w:r>
      <w:r w:rsidR="001E13F9">
        <w:rPr>
          <w:i/>
          <w:iCs/>
          <w:lang w:val="es-BO"/>
        </w:rPr>
        <w:t>“</w:t>
      </w:r>
      <w:r w:rsidRPr="00830F82">
        <w:rPr>
          <w:i/>
          <w:iCs/>
          <w:lang w:val="es-BO"/>
        </w:rPr>
        <w:t xml:space="preserve">Porque somos hechura Suya, creados en Cristo Jesús </w:t>
      </w:r>
      <w:r w:rsidRPr="00830F82">
        <w:rPr>
          <w:b/>
          <w:bCs/>
          <w:i/>
          <w:iCs/>
          <w:lang w:val="es-BO"/>
        </w:rPr>
        <w:t>para hacer buenas obras</w:t>
      </w:r>
      <w:r w:rsidR="002309E7" w:rsidRPr="00830F82">
        <w:rPr>
          <w:b/>
          <w:bCs/>
          <w:i/>
          <w:iCs/>
          <w:lang w:val="es-BO"/>
        </w:rPr>
        <w:t xml:space="preserve"> </w:t>
      </w:r>
      <w:r w:rsidR="002309E7" w:rsidRPr="00830F82">
        <w:rPr>
          <w:lang w:val="es-BO"/>
        </w:rPr>
        <w:t>[RV-60 para buenas obras</w:t>
      </w:r>
      <w:r w:rsidR="001E13F9">
        <w:rPr>
          <w:lang w:val="es-BO"/>
        </w:rPr>
        <w:t>”</w:t>
      </w:r>
      <w:r w:rsidR="002309E7" w:rsidRPr="00830F82">
        <w:rPr>
          <w:lang w:val="es-BO"/>
        </w:rPr>
        <w:t>]</w:t>
      </w:r>
      <w:r w:rsidRPr="00830F82">
        <w:rPr>
          <w:b/>
          <w:bCs/>
          <w:i/>
          <w:iCs/>
          <w:lang w:val="es-BO"/>
        </w:rPr>
        <w:t xml:space="preserve">, </w:t>
      </w:r>
      <w:r w:rsidRPr="00830F82">
        <w:rPr>
          <w:i/>
          <w:iCs/>
          <w:lang w:val="es-BO"/>
        </w:rPr>
        <w:t>…</w:t>
      </w:r>
      <w:r w:rsidRPr="00830F82">
        <w:rPr>
          <w:lang w:val="es-BO"/>
        </w:rPr>
        <w:t xml:space="preserve"> </w:t>
      </w:r>
      <w:r w:rsidR="00C859EB" w:rsidRPr="00830F82">
        <w:rPr>
          <w:lang w:val="es-BO"/>
        </w:rPr>
        <w:t xml:space="preserve">Somos la nueva creación de Dios en Cristo no para </w:t>
      </w:r>
      <w:r w:rsidR="001E13F9">
        <w:rPr>
          <w:lang w:val="es-BO"/>
        </w:rPr>
        <w:t>ser</w:t>
      </w:r>
      <w:r w:rsidR="00C859EB" w:rsidRPr="00830F82">
        <w:rPr>
          <w:lang w:val="es-BO"/>
        </w:rPr>
        <w:t xml:space="preserve"> perezosos, sino para hacer buenas obras. Las buenas obras</w:t>
      </w:r>
      <w:r w:rsidR="00F93250" w:rsidRPr="00830F82">
        <w:rPr>
          <w:lang w:val="es-BO"/>
        </w:rPr>
        <w:t xml:space="preserve"> </w:t>
      </w:r>
      <w:r w:rsidR="002515E2" w:rsidRPr="00830F82">
        <w:rPr>
          <w:lang w:val="es-BO"/>
        </w:rPr>
        <w:t>son cosas mejores que</w:t>
      </w:r>
      <w:r w:rsidR="00C859EB" w:rsidRPr="00830F82">
        <w:rPr>
          <w:lang w:val="es-BO"/>
        </w:rPr>
        <w:t xml:space="preserve"> pertenece</w:t>
      </w:r>
      <w:r w:rsidR="001E13F9">
        <w:rPr>
          <w:lang w:val="es-BO"/>
        </w:rPr>
        <w:t>n</w:t>
      </w:r>
      <w:r w:rsidR="00C859EB" w:rsidRPr="00830F82">
        <w:rPr>
          <w:lang w:val="es-BO"/>
        </w:rPr>
        <w:t xml:space="preserve"> a la salvación. Hebreos 6:9-12</w:t>
      </w:r>
      <w:r w:rsidR="00283CC0" w:rsidRPr="00830F82">
        <w:rPr>
          <w:lang w:val="es-BO"/>
        </w:rPr>
        <w:t>; Tito 3:8, 14.</w:t>
      </w:r>
    </w:p>
    <w:p w14:paraId="67621F0E" w14:textId="2B488147" w:rsidR="00F90DE4" w:rsidRPr="00830F82" w:rsidRDefault="002515E2" w:rsidP="00F90DE4">
      <w:pPr>
        <w:pStyle w:val="Ttulo5"/>
      </w:pPr>
      <w:r w:rsidRPr="00830F82">
        <w:t xml:space="preserve">¿Qué son las buenas obras? </w:t>
      </w:r>
      <w:r w:rsidR="004E2CC4" w:rsidRPr="00830F82">
        <w:t xml:space="preserve">En 1 Corintios 3:12-13 se </w:t>
      </w:r>
      <w:r w:rsidR="00974A3C">
        <w:t>compara la calidad de</w:t>
      </w:r>
      <w:r w:rsidR="004E2CC4" w:rsidRPr="00830F82">
        <w:t xml:space="preserve"> las buenas obras </w:t>
      </w:r>
      <w:r w:rsidR="00974A3C">
        <w:t>con</w:t>
      </w:r>
      <w:r w:rsidR="004E2CC4" w:rsidRPr="00830F82">
        <w:t xml:space="preserve"> </w:t>
      </w:r>
      <w:r w:rsidR="00974A3C">
        <w:t>materiales preciosos</w:t>
      </w:r>
      <w:r w:rsidR="004E2CC4" w:rsidRPr="00830F82">
        <w:t xml:space="preserve"> (oro, plata, piedras preciosas) y también </w:t>
      </w:r>
      <w:r w:rsidR="00974A3C">
        <w:t>con</w:t>
      </w:r>
      <w:r w:rsidR="004E2CC4" w:rsidRPr="00830F82">
        <w:t xml:space="preserve"> elementos que el fuego puede consumir (madera, heno, paja).</w:t>
      </w:r>
      <w:r w:rsidRPr="00830F82">
        <w:t xml:space="preserve"> </w:t>
      </w:r>
    </w:p>
    <w:p w14:paraId="2E31356D" w14:textId="0D487872" w:rsidR="00F90DE4" w:rsidRPr="00830F82" w:rsidRDefault="004E2CC4" w:rsidP="00F90DE4">
      <w:pPr>
        <w:pStyle w:val="Ttulo6"/>
      </w:pPr>
      <w:r w:rsidRPr="00830F82">
        <w:t xml:space="preserve">1 </w:t>
      </w:r>
      <w:proofErr w:type="gramStart"/>
      <w:r w:rsidRPr="00830F82">
        <w:t>Corintios</w:t>
      </w:r>
      <w:proofErr w:type="gramEnd"/>
      <w:r w:rsidRPr="00830F82">
        <w:t xml:space="preserve"> 1:13</w:t>
      </w:r>
      <w:r w:rsidR="003C6B29" w:rsidRPr="00830F82">
        <w:t>-14</w:t>
      </w:r>
      <w:r w:rsidRPr="00830F82">
        <w:t xml:space="preserve"> –</w:t>
      </w:r>
      <w:r w:rsidRPr="00830F82">
        <w:rPr>
          <w:i/>
          <w:iCs/>
        </w:rPr>
        <w:t xml:space="preserve"> </w:t>
      </w:r>
      <w:r w:rsidR="00974A3C">
        <w:rPr>
          <w:i/>
          <w:iCs/>
        </w:rPr>
        <w:t>“</w:t>
      </w:r>
      <w:r w:rsidRPr="00830F82">
        <w:rPr>
          <w:i/>
          <w:iCs/>
        </w:rPr>
        <w:t xml:space="preserve">la obra de cada uno se hará evidente; porque el día la dará a conocer, pues con fuego será revelada. El fuego mismo probará </w:t>
      </w:r>
      <w:r w:rsidRPr="00830F82">
        <w:rPr>
          <w:b/>
          <w:bCs/>
          <w:i/>
          <w:iCs/>
        </w:rPr>
        <w:t>la calidad de la obra</w:t>
      </w:r>
      <w:r w:rsidRPr="00830F82">
        <w:rPr>
          <w:i/>
          <w:iCs/>
        </w:rPr>
        <w:t xml:space="preserve"> de cada uno</w:t>
      </w:r>
      <w:r w:rsidR="003C6B29" w:rsidRPr="00830F82">
        <w:rPr>
          <w:i/>
          <w:iCs/>
        </w:rPr>
        <w:t>.</w:t>
      </w:r>
      <w:r w:rsidR="00974A3C">
        <w:rPr>
          <w:i/>
          <w:iCs/>
        </w:rPr>
        <w:t>”</w:t>
      </w:r>
    </w:p>
    <w:p w14:paraId="0896C30A" w14:textId="57571AB0" w:rsidR="003C6B29" w:rsidRPr="00830F82" w:rsidRDefault="003C6B29" w:rsidP="00F90DE4">
      <w:pPr>
        <w:pStyle w:val="Ttulo6"/>
      </w:pPr>
      <w:r w:rsidRPr="00830F82">
        <w:t xml:space="preserve">Es muy claro que en las </w:t>
      </w:r>
      <w:r w:rsidR="00974A3C">
        <w:t>E</w:t>
      </w:r>
      <w:r w:rsidRPr="00830F82">
        <w:t>scrituras las buenas obras que Dios preparó de antemano son mencionadas como</w:t>
      </w:r>
      <w:r w:rsidRPr="00830F82">
        <w:rPr>
          <w:b/>
          <w:bCs/>
        </w:rPr>
        <w:t xml:space="preserve"> fruto</w:t>
      </w:r>
      <w:r w:rsidRPr="00830F82">
        <w:t xml:space="preserve"> y no frutos. </w:t>
      </w:r>
      <w:r w:rsidR="002F3798" w:rsidRPr="00830F82">
        <w:t>Colosenses 1:10 –</w:t>
      </w:r>
      <w:r w:rsidR="002F3798" w:rsidRPr="00830F82">
        <w:rPr>
          <w:i/>
          <w:iCs/>
        </w:rPr>
        <w:t xml:space="preserve"> para que anden como es digno del Señor, haciendo en todo, lo que le agrada, </w:t>
      </w:r>
      <w:r w:rsidR="002F3798" w:rsidRPr="00830F82">
        <w:rPr>
          <w:b/>
          <w:bCs/>
          <w:i/>
          <w:iCs/>
        </w:rPr>
        <w:t>dando fruto en toda buena obra</w:t>
      </w:r>
      <w:r w:rsidR="00FD45C1" w:rsidRPr="00830F82">
        <w:rPr>
          <w:i/>
          <w:iCs/>
        </w:rPr>
        <w:t xml:space="preserve"> y creciendo en el conocimiento de Dios.</w:t>
      </w:r>
    </w:p>
    <w:p w14:paraId="1AF09779" w14:textId="0E6A9DD9" w:rsidR="00FD45C1" w:rsidRPr="00830F82" w:rsidRDefault="00FD45C1" w:rsidP="00FD45C1">
      <w:pPr>
        <w:pStyle w:val="Ttulo6"/>
      </w:pPr>
      <w:r w:rsidRPr="00830F82">
        <w:lastRenderedPageBreak/>
        <w:t>¿Quién definirá que las obras que hacemos son buenas obras? Dios</w:t>
      </w:r>
      <w:r w:rsidR="00727CDD">
        <w:t>,</w:t>
      </w:r>
      <w:r w:rsidRPr="00830F82">
        <w:t xml:space="preserve"> qu</w:t>
      </w:r>
      <w:r w:rsidR="00727CDD">
        <w:t xml:space="preserve">ien las </w:t>
      </w:r>
      <w:r w:rsidR="00727CDD" w:rsidRPr="00830F82">
        <w:t>preparó</w:t>
      </w:r>
      <w:r w:rsidRPr="00830F82">
        <w:t xml:space="preserve"> de antemano. ¿Cómo sabemos que estamos haciendo las buenas obras que Dios prepar</w:t>
      </w:r>
      <w:r w:rsidR="00727CDD">
        <w:t>ó</w:t>
      </w:r>
      <w:r w:rsidRPr="00830F82">
        <w:t xml:space="preserve"> de antemano?</w:t>
      </w:r>
    </w:p>
    <w:p w14:paraId="4168F329" w14:textId="7EE12F50" w:rsidR="00283CC0" w:rsidRPr="00830F82" w:rsidRDefault="00FD45C1" w:rsidP="00F06A93">
      <w:pPr>
        <w:pStyle w:val="Ttulo6"/>
      </w:pPr>
      <w:r w:rsidRPr="00830F82">
        <w:t>Las buenas obras son producidas por Cristo</w:t>
      </w:r>
      <w:r w:rsidR="00727CDD">
        <w:t>,</w:t>
      </w:r>
      <w:r w:rsidRPr="00830F82">
        <w:t xml:space="preserve"> nosotros llevamos</w:t>
      </w:r>
      <w:r w:rsidR="00283CC0" w:rsidRPr="00830F82">
        <w:t xml:space="preserve"> fruto o mucho fruto. Juan 15:4-5 –</w:t>
      </w:r>
      <w:r w:rsidR="00283CC0" w:rsidRPr="00830F82">
        <w:rPr>
          <w:i/>
          <w:iCs/>
        </w:rPr>
        <w:t xml:space="preserve"> YO soy la vid, ustedes los sarmientos; el que </w:t>
      </w:r>
      <w:r w:rsidR="00283CC0" w:rsidRPr="00830F82">
        <w:rPr>
          <w:b/>
          <w:bCs/>
          <w:i/>
          <w:iCs/>
        </w:rPr>
        <w:t>permanece en Mí y Yo en él, ese lleva mucho fruto,</w:t>
      </w:r>
      <w:r w:rsidR="00283CC0" w:rsidRPr="00830F82">
        <w:rPr>
          <w:i/>
          <w:iCs/>
        </w:rPr>
        <w:t xml:space="preserve"> porque separados de Mí nada pueden hacer.</w:t>
      </w:r>
      <w:r w:rsidR="00283CC0" w:rsidRPr="00830F82">
        <w:t xml:space="preserve"> </w:t>
      </w:r>
      <w:r w:rsidR="00F06A93" w:rsidRPr="00830F82">
        <w:t xml:space="preserve">Filipenses 1:11, 21-22, </w:t>
      </w:r>
      <w:proofErr w:type="gramStart"/>
      <w:r w:rsidR="00F06A93" w:rsidRPr="00830F82">
        <w:t>Hebreos</w:t>
      </w:r>
      <w:proofErr w:type="gramEnd"/>
      <w:r w:rsidR="00F06A93" w:rsidRPr="00830F82">
        <w:t xml:space="preserve"> 13:15</w:t>
      </w:r>
    </w:p>
    <w:p w14:paraId="6AEF86C3" w14:textId="59859132" w:rsidR="00F90DE4" w:rsidRPr="00830F82" w:rsidRDefault="00F90DE4" w:rsidP="007229B5">
      <w:pPr>
        <w:pStyle w:val="Ttulo4"/>
        <w:rPr>
          <w:lang w:val="es-BO"/>
        </w:rPr>
      </w:pPr>
      <w:r w:rsidRPr="00830F82">
        <w:rPr>
          <w:lang w:val="es-BO"/>
        </w:rPr>
        <w:t>Efesios 2:10 –</w:t>
      </w:r>
      <w:r w:rsidRPr="00830F82">
        <w:rPr>
          <w:i/>
          <w:iCs/>
          <w:lang w:val="es-BO"/>
        </w:rPr>
        <w:t xml:space="preserve"> </w:t>
      </w:r>
      <w:r w:rsidR="00727CDD">
        <w:rPr>
          <w:i/>
          <w:iCs/>
          <w:lang w:val="es-BO"/>
        </w:rPr>
        <w:t>“</w:t>
      </w:r>
      <w:r w:rsidRPr="00830F82">
        <w:rPr>
          <w:i/>
          <w:iCs/>
          <w:lang w:val="es-BO"/>
        </w:rPr>
        <w:t xml:space="preserve">Porque somos hechura Suya, creados en Cristo Jesús para hacer </w:t>
      </w:r>
      <w:r w:rsidRPr="00830F82">
        <w:rPr>
          <w:b/>
          <w:bCs/>
          <w:i/>
          <w:iCs/>
          <w:lang w:val="es-BO"/>
        </w:rPr>
        <w:t>buenas obras, las cuales Dios preparó de antemano</w:t>
      </w:r>
      <w:r w:rsidR="00727CDD">
        <w:rPr>
          <w:b/>
          <w:bCs/>
          <w:i/>
          <w:iCs/>
          <w:lang w:val="es-BO"/>
        </w:rPr>
        <w:t>”</w:t>
      </w:r>
      <w:r w:rsidRPr="00830F82">
        <w:rPr>
          <w:i/>
          <w:iCs/>
          <w:lang w:val="es-BO"/>
        </w:rPr>
        <w:t xml:space="preserve"> …</w:t>
      </w:r>
      <w:r w:rsidRPr="00830F82">
        <w:rPr>
          <w:lang w:val="es-BO"/>
        </w:rPr>
        <w:t xml:space="preserve"> </w:t>
      </w:r>
      <w:r w:rsidR="007229B5" w:rsidRPr="00830F82">
        <w:rPr>
          <w:lang w:val="es-BO"/>
        </w:rPr>
        <w:t>Las buenas obras para las cuales somos creados en Cristo Jesús, ya fueron preparadas por Dios desde mucho tiempo atrás. Esto es cierto porque el verbo es aoristo, activo, indicativo.</w:t>
      </w:r>
    </w:p>
    <w:p w14:paraId="4EF1D0E8" w14:textId="4602D905" w:rsidR="00F90DE4" w:rsidRPr="00830F82" w:rsidRDefault="00F90DE4" w:rsidP="00F90DE4">
      <w:pPr>
        <w:pStyle w:val="Ttulo4"/>
        <w:rPr>
          <w:lang w:val="es-BO"/>
        </w:rPr>
      </w:pPr>
      <w:r w:rsidRPr="00830F82">
        <w:rPr>
          <w:lang w:val="es-BO"/>
        </w:rPr>
        <w:t>Efesios 2:10 –</w:t>
      </w:r>
      <w:r w:rsidRPr="00830F82">
        <w:rPr>
          <w:i/>
          <w:iCs/>
          <w:lang w:val="es-BO"/>
        </w:rPr>
        <w:t xml:space="preserve"> </w:t>
      </w:r>
      <w:r w:rsidR="00727CDD">
        <w:rPr>
          <w:i/>
          <w:iCs/>
          <w:lang w:val="es-BO"/>
        </w:rPr>
        <w:t>“</w:t>
      </w:r>
      <w:r w:rsidRPr="00830F82">
        <w:rPr>
          <w:i/>
          <w:iCs/>
          <w:lang w:val="es-BO"/>
        </w:rPr>
        <w:t xml:space="preserve">Porque somos hechura Suya, creados en Cristo Jesús para hacer buenas obras, las cuales Dios preparó de antemano </w:t>
      </w:r>
      <w:r w:rsidRPr="00830F82">
        <w:rPr>
          <w:b/>
          <w:bCs/>
          <w:i/>
          <w:iCs/>
          <w:lang w:val="es-BO"/>
        </w:rPr>
        <w:t>para que anduviéramos en ellas</w:t>
      </w:r>
      <w:r w:rsidRPr="00830F82">
        <w:rPr>
          <w:lang w:val="es-BO"/>
        </w:rPr>
        <w:t>.</w:t>
      </w:r>
      <w:r w:rsidR="00727CDD">
        <w:rPr>
          <w:lang w:val="es-BO"/>
        </w:rPr>
        <w:t>”</w:t>
      </w:r>
      <w:r w:rsidRPr="00830F82">
        <w:rPr>
          <w:lang w:val="es-BO"/>
        </w:rPr>
        <w:t xml:space="preserve"> </w:t>
      </w:r>
      <w:r w:rsidR="007229B5" w:rsidRPr="00830F82">
        <w:rPr>
          <w:lang w:val="es-BO"/>
        </w:rPr>
        <w:t>Dios las prepar</w:t>
      </w:r>
      <w:r w:rsidR="00727CDD">
        <w:rPr>
          <w:lang w:val="es-BO"/>
        </w:rPr>
        <w:t>ó</w:t>
      </w:r>
      <w:r w:rsidR="007229B5" w:rsidRPr="00830F82">
        <w:rPr>
          <w:lang w:val="es-BO"/>
        </w:rPr>
        <w:t xml:space="preserve"> para que todo creyente pueda andar en ellas.</w:t>
      </w:r>
    </w:p>
    <w:p w14:paraId="540C59A0" w14:textId="204844FF" w:rsidR="007229B5" w:rsidRPr="00830F82" w:rsidRDefault="007229B5" w:rsidP="007229B5">
      <w:pPr>
        <w:pStyle w:val="Ttulo5"/>
      </w:pPr>
      <w:r w:rsidRPr="00830F82">
        <w:t xml:space="preserve">El verbo PERIPATESOMEN, anduviésemos no es un imperativo. Es un verbo aoristo, activo, subjuntivo. Un verbo subjuntivo </w:t>
      </w:r>
      <w:r w:rsidR="00320C1E" w:rsidRPr="00830F82">
        <w:t>habla de un deseo o posibilidad, significa que puede que el creyente ande en buenas obras o no.</w:t>
      </w:r>
    </w:p>
    <w:p w14:paraId="7BF55C6B" w14:textId="6CE5A28F" w:rsidR="00320C1E" w:rsidRPr="00830F82" w:rsidRDefault="00320C1E" w:rsidP="00320C1E">
      <w:pPr>
        <w:pStyle w:val="Ttulo5"/>
      </w:pPr>
      <w:r w:rsidRPr="00830F82">
        <w:t xml:space="preserve">Dios desea y quiere que todos los que son creados en Cristo anden en buenas obras, que </w:t>
      </w:r>
      <w:r w:rsidR="00727CDD">
        <w:t>Él</w:t>
      </w:r>
      <w:r w:rsidRPr="00830F82">
        <w:t xml:space="preserve"> prepar</w:t>
      </w:r>
      <w:r w:rsidR="00727CDD">
        <w:t>ó</w:t>
      </w:r>
      <w:r w:rsidRPr="00830F82">
        <w:t xml:space="preserve"> de antemano. Esto será posible si el creyente permanece en Cristo. Necesitamos la gracia de Dios para andar en ellas. Efesios 3:7-8; 1 Corintios 15:9-10.</w:t>
      </w:r>
    </w:p>
    <w:p w14:paraId="64ACFEED" w14:textId="796A365D" w:rsidR="00B86033" w:rsidRPr="00830F82" w:rsidRDefault="00B86033" w:rsidP="00B86033">
      <w:pPr>
        <w:pStyle w:val="Ttulo3"/>
      </w:pPr>
      <w:r w:rsidRPr="00830F82">
        <w:t>Creados en Cristo Jesús implica que Dios nos capacit</w:t>
      </w:r>
      <w:r w:rsidR="00727CDD">
        <w:t>ó</w:t>
      </w:r>
      <w:r w:rsidRPr="00830F82">
        <w:t xml:space="preserve"> para toda buena obra</w:t>
      </w:r>
      <w:r w:rsidR="00691613" w:rsidRPr="00830F82">
        <w:t>, nos dio Su poder, nos dio Su gracia, nos dio Su Espíritu, nos dio a Cristo</w:t>
      </w:r>
      <w:r w:rsidRPr="00830F82">
        <w:t>.</w:t>
      </w:r>
      <w:r w:rsidR="00691613" w:rsidRPr="00830F82">
        <w:t xml:space="preserve"> 2 </w:t>
      </w:r>
      <w:proofErr w:type="gramStart"/>
      <w:r w:rsidR="00691613" w:rsidRPr="00830F82">
        <w:t>Corintios</w:t>
      </w:r>
      <w:proofErr w:type="gramEnd"/>
      <w:r w:rsidR="00691613" w:rsidRPr="00830F82">
        <w:t xml:space="preserve"> 12:9; 2 Timoteo 3:16-17; </w:t>
      </w:r>
      <w:proofErr w:type="gramStart"/>
      <w:r w:rsidR="00691613" w:rsidRPr="00830F82">
        <w:t>Hebreos</w:t>
      </w:r>
      <w:proofErr w:type="gramEnd"/>
      <w:r w:rsidR="00691613" w:rsidRPr="00830F82">
        <w:t xml:space="preserve"> 13:21.</w:t>
      </w:r>
    </w:p>
    <w:p w14:paraId="2F9FC5AD" w14:textId="6321854B" w:rsidR="003A0EC7" w:rsidRPr="00830F82" w:rsidRDefault="003A0EC7" w:rsidP="003A0EC7">
      <w:pPr>
        <w:pStyle w:val="Ttulo1"/>
      </w:pPr>
      <w:r w:rsidRPr="00830F82">
        <w:t xml:space="preserve"> </w:t>
      </w:r>
      <w:bookmarkStart w:id="1" w:name="_Hlk218875221"/>
      <w:r w:rsidRPr="00830F82">
        <w:t>Efesios 2:11-23 – La formación de la Iglesia</w:t>
      </w:r>
      <w:r w:rsidR="00924F7A" w:rsidRPr="00830F82">
        <w:t>,</w:t>
      </w:r>
      <w:r w:rsidRPr="00830F82">
        <w:t xml:space="preserve"> el cuerpo de Cristo</w:t>
      </w:r>
      <w:r w:rsidR="00924F7A" w:rsidRPr="00830F82">
        <w:t xml:space="preserve"> y en Cristo.</w:t>
      </w:r>
      <w:bookmarkEnd w:id="1"/>
    </w:p>
    <w:p w14:paraId="07AAF3D7" w14:textId="0CA175C7" w:rsidR="00924F7A" w:rsidRPr="00830F82" w:rsidRDefault="00150545" w:rsidP="00924F7A">
      <w:pPr>
        <w:pStyle w:val="Ttulo2"/>
      </w:pPr>
      <w:r w:rsidRPr="00830F82">
        <w:t>Efesios 2:11-12 – La vida</w:t>
      </w:r>
      <w:r w:rsidR="009903E0" w:rsidRPr="00830F82">
        <w:t xml:space="preserve"> ajena de los gentiles</w:t>
      </w:r>
      <w:r w:rsidRPr="00830F82">
        <w:t xml:space="preserve"> en otro tiempo </w:t>
      </w:r>
      <w:r w:rsidR="000F11FD" w:rsidRPr="00830F82">
        <w:t>lejos de Dios.</w:t>
      </w:r>
    </w:p>
    <w:p w14:paraId="44594371" w14:textId="51D4633B" w:rsidR="00924F7A" w:rsidRPr="00830F82" w:rsidRDefault="00FA7CC9" w:rsidP="00924F7A">
      <w:pPr>
        <w:pStyle w:val="Ttulo3"/>
      </w:pPr>
      <w:r w:rsidRPr="00830F82">
        <w:t>Efesios 2:11-12 –</w:t>
      </w:r>
      <w:r w:rsidRPr="00830F82">
        <w:rPr>
          <w:i/>
          <w:iCs/>
        </w:rPr>
        <w:t xml:space="preserve"> Por tanto.</w:t>
      </w:r>
      <w:r w:rsidRPr="00830F82">
        <w:t xml:space="preserve"> Después de mostrarnos que tanto judíos como gentiles fuimos salvados por la gracia de Dios solamente, Pablo quiere llevar a los gentiles</w:t>
      </w:r>
      <w:r w:rsidR="00544BD8">
        <w:t xml:space="preserve"> a hacer</w:t>
      </w:r>
      <w:r w:rsidRPr="00830F82">
        <w:t xml:space="preserve"> memoria </w:t>
      </w:r>
      <w:r w:rsidR="00544BD8">
        <w:t>de</w:t>
      </w:r>
      <w:r w:rsidRPr="00830F82">
        <w:t xml:space="preserve"> su vida pasada</w:t>
      </w:r>
      <w:r w:rsidR="00544BD8">
        <w:t xml:space="preserve">, </w:t>
      </w:r>
      <w:r w:rsidRPr="00830F82">
        <w:t>compar</w:t>
      </w:r>
      <w:r w:rsidR="00544BD8">
        <w:t>á</w:t>
      </w:r>
      <w:r w:rsidRPr="00830F82">
        <w:t>ndo</w:t>
      </w:r>
      <w:r w:rsidR="00544BD8">
        <w:t>los</w:t>
      </w:r>
      <w:r w:rsidRPr="00830F82">
        <w:t xml:space="preserve"> con Israel. Esto</w:t>
      </w:r>
      <w:r w:rsidR="00544BD8">
        <w:t>,</w:t>
      </w:r>
      <w:r w:rsidRPr="00830F82">
        <w:t xml:space="preserve"> para mostrar la unidad y la igualdad entre judíos y gentiles en el cuerpo de Cristo. Gálatas 3:2</w:t>
      </w:r>
      <w:r w:rsidR="007348BA" w:rsidRPr="00830F82">
        <w:t>8</w:t>
      </w:r>
      <w:r w:rsidRPr="00830F82">
        <w:t>-2</w:t>
      </w:r>
      <w:r w:rsidR="007348BA" w:rsidRPr="00830F82">
        <w:t>9</w:t>
      </w:r>
    </w:p>
    <w:p w14:paraId="2F7D12B4" w14:textId="061C0DFF" w:rsidR="00924F7A" w:rsidRPr="00830F82" w:rsidRDefault="007348BA" w:rsidP="007348BA">
      <w:pPr>
        <w:pStyle w:val="Ttulo3"/>
      </w:pPr>
      <w:r w:rsidRPr="00830F82">
        <w:t xml:space="preserve">Efesios 2:11 </w:t>
      </w:r>
      <w:proofErr w:type="gramStart"/>
      <w:r w:rsidRPr="00830F82">
        <w:t>–</w:t>
      </w:r>
      <w:r w:rsidR="00544BD8">
        <w:t>“</w:t>
      </w:r>
      <w:r w:rsidRPr="00830F82">
        <w:rPr>
          <w:i/>
          <w:iCs/>
        </w:rPr>
        <w:t xml:space="preserve"> Por</w:t>
      </w:r>
      <w:proofErr w:type="gramEnd"/>
      <w:r w:rsidRPr="00830F82">
        <w:rPr>
          <w:i/>
          <w:iCs/>
        </w:rPr>
        <w:t xml:space="preserve"> tanto, recuerden </w:t>
      </w:r>
      <w:proofErr w:type="gramStart"/>
      <w:r w:rsidRPr="00830F82">
        <w:rPr>
          <w:i/>
          <w:iCs/>
        </w:rPr>
        <w:t>que</w:t>
      </w:r>
      <w:proofErr w:type="gramEnd"/>
      <w:r w:rsidRPr="00830F82">
        <w:rPr>
          <w:i/>
          <w:iCs/>
        </w:rPr>
        <w:t xml:space="preserve"> en otro tiempo, ustedes los gentiles en la carne, que son llamados Incircuncisión por la tal llamada Circuncisión, hecha en la carne por manos humanas</w:t>
      </w:r>
      <w:r w:rsidR="00544BD8">
        <w:rPr>
          <w:i/>
          <w:iCs/>
        </w:rPr>
        <w:t>”</w:t>
      </w:r>
      <w:r w:rsidR="00CB182F" w:rsidRPr="00830F82">
        <w:rPr>
          <w:i/>
          <w:iCs/>
        </w:rPr>
        <w:t>.</w:t>
      </w:r>
      <w:r w:rsidR="00CB182F" w:rsidRPr="00830F82">
        <w:t xml:space="preserve"> </w:t>
      </w:r>
    </w:p>
    <w:p w14:paraId="0AF80CC0" w14:textId="3F612AD3" w:rsidR="007348BA" w:rsidRPr="00830F82" w:rsidRDefault="00CB182F" w:rsidP="007348BA">
      <w:pPr>
        <w:pStyle w:val="Ttulo4"/>
        <w:rPr>
          <w:lang w:val="es-BO"/>
        </w:rPr>
      </w:pPr>
      <w:r w:rsidRPr="00830F82">
        <w:rPr>
          <w:lang w:val="es-BO"/>
        </w:rPr>
        <w:t xml:space="preserve">Efesios </w:t>
      </w:r>
      <w:r w:rsidR="00544BD8" w:rsidRPr="00830F82">
        <w:rPr>
          <w:lang w:val="es-BO"/>
        </w:rPr>
        <w:t>2: 11a</w:t>
      </w:r>
      <w:r w:rsidRPr="00830F82">
        <w:rPr>
          <w:lang w:val="es-BO"/>
        </w:rPr>
        <w:t xml:space="preserve"> –</w:t>
      </w:r>
      <w:r w:rsidRPr="00830F82">
        <w:rPr>
          <w:i/>
          <w:iCs/>
          <w:lang w:val="es-BO"/>
        </w:rPr>
        <w:t xml:space="preserve"> </w:t>
      </w:r>
      <w:r w:rsidR="00544BD8">
        <w:rPr>
          <w:i/>
          <w:iCs/>
          <w:lang w:val="es-BO"/>
        </w:rPr>
        <w:t>“</w:t>
      </w:r>
      <w:r w:rsidRPr="00830F82">
        <w:rPr>
          <w:i/>
          <w:iCs/>
          <w:lang w:val="es-BO"/>
        </w:rPr>
        <w:t xml:space="preserve">Por tanto, </w:t>
      </w:r>
      <w:r w:rsidRPr="00830F82">
        <w:rPr>
          <w:b/>
          <w:bCs/>
          <w:i/>
          <w:iCs/>
          <w:lang w:val="es-BO"/>
        </w:rPr>
        <w:t>recuerden</w:t>
      </w:r>
      <w:r w:rsidRPr="00830F82">
        <w:rPr>
          <w:i/>
          <w:iCs/>
          <w:lang w:val="es-BO"/>
        </w:rPr>
        <w:t xml:space="preserve"> </w:t>
      </w:r>
      <w:proofErr w:type="gramStart"/>
      <w:r w:rsidRPr="00830F82">
        <w:rPr>
          <w:i/>
          <w:iCs/>
          <w:lang w:val="es-BO"/>
        </w:rPr>
        <w:t>que</w:t>
      </w:r>
      <w:proofErr w:type="gramEnd"/>
      <w:r w:rsidRPr="00830F82">
        <w:rPr>
          <w:i/>
          <w:iCs/>
          <w:lang w:val="es-BO"/>
        </w:rPr>
        <w:t xml:space="preserve"> en otro tiempo</w:t>
      </w:r>
      <w:r w:rsidR="00664BB8" w:rsidRPr="00830F82">
        <w:rPr>
          <w:i/>
          <w:iCs/>
          <w:lang w:val="es-BO"/>
        </w:rPr>
        <w:t>, ustedes los gentiles en la carne</w:t>
      </w:r>
      <w:r w:rsidR="00544BD8">
        <w:rPr>
          <w:i/>
          <w:iCs/>
          <w:lang w:val="es-BO"/>
        </w:rPr>
        <w:t>”</w:t>
      </w:r>
      <w:r w:rsidRPr="00830F82">
        <w:rPr>
          <w:i/>
          <w:iCs/>
          <w:lang w:val="es-BO"/>
        </w:rPr>
        <w:t>, …</w:t>
      </w:r>
      <w:r w:rsidRPr="00830F82">
        <w:rPr>
          <w:lang w:val="es-BO"/>
        </w:rPr>
        <w:t xml:space="preserve"> Pablo se dirige a los gentiles con un mandamiento</w:t>
      </w:r>
      <w:r w:rsidR="00664BB8" w:rsidRPr="00830F82">
        <w:rPr>
          <w:lang w:val="es-BO"/>
        </w:rPr>
        <w:t xml:space="preserve">: </w:t>
      </w:r>
      <w:r w:rsidRPr="00830F82">
        <w:rPr>
          <w:lang w:val="es-BO"/>
        </w:rPr>
        <w:t>recuerden es un verbo, presente, activo, imperativo. Esta es una orden</w:t>
      </w:r>
      <w:r w:rsidR="00664BB8" w:rsidRPr="00830F82">
        <w:rPr>
          <w:lang w:val="es-BO"/>
        </w:rPr>
        <w:t>. Este es</w:t>
      </w:r>
      <w:r w:rsidR="00544BD8">
        <w:rPr>
          <w:lang w:val="es-BO"/>
        </w:rPr>
        <w:t xml:space="preserve"> el</w:t>
      </w:r>
      <w:r w:rsidR="00664BB8" w:rsidRPr="00830F82">
        <w:rPr>
          <w:lang w:val="es-BO"/>
        </w:rPr>
        <w:t xml:space="preserve"> único imperativo en los capítulos 1-3, hay muchos imperativos en los capítulos 4-6.</w:t>
      </w:r>
    </w:p>
    <w:p w14:paraId="28D633DC" w14:textId="0DB4A7C3" w:rsidR="00107715" w:rsidRPr="00830F82" w:rsidRDefault="00107715" w:rsidP="00107715">
      <w:pPr>
        <w:pStyle w:val="Ttulo5"/>
      </w:pPr>
      <w:r w:rsidRPr="00830F82">
        <w:lastRenderedPageBreak/>
        <w:t>Pablo ordena que los creyentes gentiles hagan memoria de su vida pasada</w:t>
      </w:r>
      <w:r w:rsidR="00544BD8">
        <w:t>,</w:t>
      </w:r>
      <w:r w:rsidRPr="00830F82">
        <w:t xml:space="preserve"> antes de ser salvos por la gracia de Dios mediante la fe en Cristo.</w:t>
      </w:r>
    </w:p>
    <w:p w14:paraId="6C435642" w14:textId="4C505F41" w:rsidR="00924F7A" w:rsidRPr="00830F82" w:rsidRDefault="00107715" w:rsidP="00924F7A">
      <w:pPr>
        <w:pStyle w:val="Ttulo5"/>
      </w:pPr>
      <w:r w:rsidRPr="00830F82">
        <w:t>Que</w:t>
      </w:r>
      <w:r w:rsidR="00664BB8" w:rsidRPr="00830F82">
        <w:t xml:space="preserve"> los gentiles</w:t>
      </w:r>
      <w:r w:rsidR="00544BD8">
        <w:t>,</w:t>
      </w:r>
      <w:r w:rsidR="00664BB8" w:rsidRPr="00830F82">
        <w:t xml:space="preserve"> hagan memoria de su vida pasada</w:t>
      </w:r>
      <w:r w:rsidR="00544BD8">
        <w:t>,</w:t>
      </w:r>
      <w:r w:rsidRPr="00830F82">
        <w:t xml:space="preserve"> c</w:t>
      </w:r>
      <w:r w:rsidR="00544BD8">
        <w:t>ó</w:t>
      </w:r>
      <w:r w:rsidRPr="00830F82">
        <w:t>mo</w:t>
      </w:r>
      <w:r w:rsidR="00664BB8" w:rsidRPr="00830F82">
        <w:t xml:space="preserve"> eran </w:t>
      </w:r>
      <w:r w:rsidRPr="00830F82">
        <w:t xml:space="preserve">en </w:t>
      </w:r>
      <w:r w:rsidR="00664BB8" w:rsidRPr="00830F82">
        <w:t>su relación con Israel y su relación con Dios</w:t>
      </w:r>
      <w:r w:rsidR="007B7663" w:rsidRPr="00830F82">
        <w:t>,</w:t>
      </w:r>
      <w:r w:rsidRPr="00830F82">
        <w:t xml:space="preserve"> el estado</w:t>
      </w:r>
      <w:r w:rsidR="007B7663" w:rsidRPr="00830F82">
        <w:t xml:space="preserve"> de vida</w:t>
      </w:r>
      <w:r w:rsidRPr="00830F82">
        <w:t xml:space="preserve"> espiritual </w:t>
      </w:r>
      <w:r w:rsidR="00544BD8">
        <w:t xml:space="preserve">en la </w:t>
      </w:r>
      <w:r w:rsidRPr="00830F82">
        <w:t>que se encontraban.</w:t>
      </w:r>
    </w:p>
    <w:p w14:paraId="799FA9F8" w14:textId="07634168" w:rsidR="00107715" w:rsidRPr="00830F82" w:rsidRDefault="007B7663" w:rsidP="00107715">
      <w:pPr>
        <w:pStyle w:val="Ttulo5"/>
      </w:pPr>
      <w:r w:rsidRPr="00830F82">
        <w:t>Esto es</w:t>
      </w:r>
      <w:r w:rsidR="00107715" w:rsidRPr="00830F82">
        <w:t xml:space="preserve"> para</w:t>
      </w:r>
      <w:r w:rsidRPr="00830F82">
        <w:t xml:space="preserve"> que los gentiles </w:t>
      </w:r>
      <w:r w:rsidR="00107715" w:rsidRPr="00830F82">
        <w:t xml:space="preserve">entiendan que su reconciliación con Israel, su reconciliación con Dios, y su estado espiritual </w:t>
      </w:r>
      <w:r w:rsidR="00544BD8">
        <w:t xml:space="preserve">en el </w:t>
      </w:r>
      <w:r w:rsidR="00107715" w:rsidRPr="00830F82">
        <w:t>que se encuentran</w:t>
      </w:r>
      <w:r w:rsidR="00544BD8">
        <w:t>,</w:t>
      </w:r>
      <w:r w:rsidR="00107715" w:rsidRPr="00830F82">
        <w:t xml:space="preserve"> no es </w:t>
      </w:r>
      <w:r w:rsidR="00544BD8">
        <w:t>en</w:t>
      </w:r>
      <w:r w:rsidR="00107715" w:rsidRPr="00830F82">
        <w:t xml:space="preserve"> base </w:t>
      </w:r>
      <w:r w:rsidR="00544BD8">
        <w:t>a</w:t>
      </w:r>
      <w:r w:rsidR="00107715" w:rsidRPr="00830F82">
        <w:t xml:space="preserve"> sus propios méritos.</w:t>
      </w:r>
    </w:p>
    <w:p w14:paraId="6E511E21" w14:textId="3A7B2C47" w:rsidR="00924F7A" w:rsidRPr="00830F82" w:rsidRDefault="007B7663" w:rsidP="007B7663">
      <w:pPr>
        <w:pStyle w:val="Ttulo5"/>
      </w:pPr>
      <w:r w:rsidRPr="00830F82">
        <w:t xml:space="preserve">Igualmente, Pablo les muestra a sus hermanos judíos que no fueron reconciliados por sus propios méritos. </w:t>
      </w:r>
    </w:p>
    <w:p w14:paraId="1CFA12B3" w14:textId="7A407CF7" w:rsidR="007B7663" w:rsidRPr="00830F82" w:rsidRDefault="007B7663" w:rsidP="007B7663">
      <w:pPr>
        <w:pStyle w:val="Ttulo6"/>
      </w:pPr>
      <w:r w:rsidRPr="00830F82">
        <w:t>Tenían que traer</w:t>
      </w:r>
      <w:r w:rsidR="003031EE" w:rsidRPr="00830F82">
        <w:t xml:space="preserve"> a la memoria</w:t>
      </w:r>
      <w:r w:rsidRPr="00830F82">
        <w:t xml:space="preserve"> seis verdades</w:t>
      </w:r>
      <w:r w:rsidR="003031EE" w:rsidRPr="00830F82">
        <w:t xml:space="preserve"> de su vida pasada</w:t>
      </w:r>
      <w:r w:rsidR="00544BD8">
        <w:t>,</w:t>
      </w:r>
      <w:r w:rsidR="003031EE" w:rsidRPr="00830F82">
        <w:t xml:space="preserve"> antes de que Pablo enseñar</w:t>
      </w:r>
      <w:r w:rsidR="00544BD8">
        <w:t>a</w:t>
      </w:r>
      <w:r w:rsidR="003031EE" w:rsidRPr="00830F82">
        <w:t xml:space="preserve"> los beneficios que ahora tienen en el cuerpo de Cristo.</w:t>
      </w:r>
    </w:p>
    <w:p w14:paraId="0E2E7421" w14:textId="5A6A526F" w:rsidR="00F47AA7" w:rsidRPr="00830F82" w:rsidRDefault="00F47AA7" w:rsidP="00F47AA7">
      <w:pPr>
        <w:pStyle w:val="Ttulo4"/>
        <w:rPr>
          <w:lang w:val="es-BO"/>
        </w:rPr>
      </w:pPr>
      <w:r w:rsidRPr="00830F82">
        <w:rPr>
          <w:lang w:val="es-BO"/>
        </w:rPr>
        <w:t>Efesios 2:11b –</w:t>
      </w:r>
      <w:r w:rsidR="00CE7EB9" w:rsidRPr="00830F82">
        <w:rPr>
          <w:lang w:val="es-BO"/>
        </w:rPr>
        <w:t xml:space="preserve"> Primero</w:t>
      </w:r>
      <w:r w:rsidRPr="00830F82">
        <w:rPr>
          <w:lang w:val="es-BO"/>
        </w:rPr>
        <w:t xml:space="preserve"> …</w:t>
      </w:r>
      <w:r w:rsidR="00544BD8">
        <w:rPr>
          <w:lang w:val="es-BO"/>
        </w:rPr>
        <w:t>”</w:t>
      </w:r>
      <w:r w:rsidRPr="00830F82">
        <w:rPr>
          <w:i/>
          <w:iCs/>
          <w:lang w:val="es-BO"/>
        </w:rPr>
        <w:t xml:space="preserve"> </w:t>
      </w:r>
      <w:r w:rsidRPr="00830F82">
        <w:rPr>
          <w:b/>
          <w:bCs/>
          <w:i/>
          <w:iCs/>
          <w:lang w:val="es-BO"/>
        </w:rPr>
        <w:t>que son llamados Incircuncisión por la tal llamada Circuncisión</w:t>
      </w:r>
      <w:r w:rsidRPr="00830F82">
        <w:rPr>
          <w:i/>
          <w:iCs/>
          <w:lang w:val="es-BO"/>
        </w:rPr>
        <w:t>, hecha en la carne por manos humanas</w:t>
      </w:r>
      <w:r w:rsidR="00544BD8">
        <w:rPr>
          <w:i/>
          <w:iCs/>
          <w:lang w:val="es-BO"/>
        </w:rPr>
        <w:t>”</w:t>
      </w:r>
      <w:r w:rsidRPr="00830F82">
        <w:rPr>
          <w:i/>
          <w:iCs/>
          <w:lang w:val="es-BO"/>
        </w:rPr>
        <w:t>.</w:t>
      </w:r>
      <w:r w:rsidRPr="00830F82">
        <w:rPr>
          <w:lang w:val="es-BO"/>
        </w:rPr>
        <w:t xml:space="preserve"> Los judíos les decían a los gentiles incircuncisos, un </w:t>
      </w:r>
      <w:r w:rsidR="00183848" w:rsidRPr="00830F82">
        <w:rPr>
          <w:lang w:val="es-BO"/>
        </w:rPr>
        <w:t>título</w:t>
      </w:r>
      <w:r w:rsidRPr="00830F82">
        <w:rPr>
          <w:lang w:val="es-BO"/>
        </w:rPr>
        <w:t xml:space="preserve"> para los gentiles y figurativamente </w:t>
      </w:r>
      <w:r w:rsidR="00DC3E11" w:rsidRPr="00830F82">
        <w:rPr>
          <w:lang w:val="es-BO"/>
        </w:rPr>
        <w:t>no regenerados.</w:t>
      </w:r>
    </w:p>
    <w:p w14:paraId="5667552C" w14:textId="2846560A" w:rsidR="00DC3E11" w:rsidRPr="00830F82" w:rsidRDefault="00DC3E11" w:rsidP="00DC3E11">
      <w:pPr>
        <w:pStyle w:val="Ttulo5"/>
      </w:pPr>
      <w:r w:rsidRPr="00830F82">
        <w:t xml:space="preserve">Creo que es la razón por </w:t>
      </w:r>
      <w:r w:rsidR="00544BD8">
        <w:t xml:space="preserve">la </w:t>
      </w:r>
      <w:r w:rsidRPr="00830F82">
        <w:t xml:space="preserve">cual los gentiles </w:t>
      </w:r>
      <w:r w:rsidR="0035613F" w:rsidRPr="00830F82">
        <w:t xml:space="preserve">y </w:t>
      </w:r>
      <w:r w:rsidR="0035613F">
        <w:t>los</w:t>
      </w:r>
      <w:r w:rsidR="00544BD8">
        <w:t xml:space="preserve"> </w:t>
      </w:r>
      <w:r w:rsidRPr="00830F82">
        <w:t>judíos no podían tener comunión, no podían visitarse</w:t>
      </w:r>
      <w:r w:rsidR="00011939" w:rsidRPr="00830F82">
        <w:t>. Est</w:t>
      </w:r>
      <w:r w:rsidR="00544BD8">
        <w:t>e</w:t>
      </w:r>
      <w:r w:rsidR="00011939" w:rsidRPr="00830F82">
        <w:t xml:space="preserve"> era un obstáculo cultural. Hechos 10:28; 11:2</w:t>
      </w:r>
    </w:p>
    <w:p w14:paraId="091B3830" w14:textId="79DD01FA" w:rsidR="00DC3E11" w:rsidRPr="00830F82" w:rsidRDefault="00DC3E11" w:rsidP="00DC3E11">
      <w:pPr>
        <w:pStyle w:val="Ttulo5"/>
      </w:pPr>
      <w:r w:rsidRPr="00830F82">
        <w:t xml:space="preserve">La </w:t>
      </w:r>
      <w:r w:rsidRPr="00830F82">
        <w:rPr>
          <w:b/>
          <w:bCs/>
        </w:rPr>
        <w:t>circuncisión</w:t>
      </w:r>
      <w:r w:rsidRPr="00830F82">
        <w:t xml:space="preserve"> era un rito que había sido ordenado por Dios a Abraham y a sus descendientes varones</w:t>
      </w:r>
      <w:r w:rsidR="009E3546" w:rsidRPr="00830F82">
        <w:t xml:space="preserve"> a la edad de ocho días</w:t>
      </w:r>
      <w:r w:rsidRPr="00830F82">
        <w:t>, como señal del Pacto Abrahámico en Genesis 17:</w:t>
      </w:r>
      <w:r w:rsidR="009E3546" w:rsidRPr="00830F82">
        <w:t>9-14; Levítico 12:3.</w:t>
      </w:r>
    </w:p>
    <w:p w14:paraId="72D58321" w14:textId="7ED48406" w:rsidR="00412C9E" w:rsidRPr="00830F82" w:rsidRDefault="00412C9E" w:rsidP="00412C9E">
      <w:pPr>
        <w:pStyle w:val="Ttulo5"/>
      </w:pPr>
      <w:r w:rsidRPr="00830F82">
        <w:t>La circuncisión para el pueblo de Israel también era una marca visible del pacto, identidad nacional, distinción frente a pueblo</w:t>
      </w:r>
      <w:r w:rsidR="00544BD8">
        <w:t>s</w:t>
      </w:r>
      <w:r w:rsidRPr="00830F82">
        <w:t xml:space="preserve"> paganos, señal de pertenencia </w:t>
      </w:r>
      <w:r w:rsidR="00544BD8">
        <w:t xml:space="preserve">a Dios, </w:t>
      </w:r>
      <w:r w:rsidRPr="00830F82">
        <w:t>pueblo de Dios.</w:t>
      </w:r>
      <w:r w:rsidR="00CE7EB9" w:rsidRPr="00830F82">
        <w:t xml:space="preserve"> Josué 5:2-9; Jueces 14:3;</w:t>
      </w:r>
      <w:r w:rsidRPr="00830F82">
        <w:t xml:space="preserve"> </w:t>
      </w:r>
      <w:r w:rsidR="00CE7EB9" w:rsidRPr="00830F82">
        <w:t>1 Samuel 17:26.</w:t>
      </w:r>
    </w:p>
    <w:p w14:paraId="2E0B5B54" w14:textId="19290F65" w:rsidR="00CE7EB9" w:rsidRPr="00830F82" w:rsidRDefault="00CE7EB9" w:rsidP="00CE7EB9">
      <w:pPr>
        <w:pStyle w:val="Ttulo5"/>
      </w:pPr>
      <w:r w:rsidRPr="00830F82">
        <w:t>Efesios 2:11b – Primero …</w:t>
      </w:r>
      <w:r w:rsidRPr="00830F82">
        <w:rPr>
          <w:i/>
          <w:iCs/>
        </w:rPr>
        <w:t xml:space="preserve"> </w:t>
      </w:r>
      <w:r w:rsidR="00544BD8">
        <w:rPr>
          <w:i/>
          <w:iCs/>
        </w:rPr>
        <w:t>“</w:t>
      </w:r>
      <w:r w:rsidRPr="00830F82">
        <w:rPr>
          <w:i/>
          <w:iCs/>
        </w:rPr>
        <w:t>hecha en la carne por manos humanas</w:t>
      </w:r>
      <w:r w:rsidR="00544BD8">
        <w:rPr>
          <w:i/>
          <w:iCs/>
        </w:rPr>
        <w:t>”</w:t>
      </w:r>
      <w:r w:rsidRPr="00830F82">
        <w:rPr>
          <w:i/>
          <w:iCs/>
        </w:rPr>
        <w:t>.</w:t>
      </w:r>
      <w:r w:rsidRPr="00830F82">
        <w:t xml:space="preserve"> La circuncisión era </w:t>
      </w:r>
      <w:r w:rsidR="00544BD8">
        <w:t>h</w:t>
      </w:r>
      <w:r w:rsidRPr="00830F82">
        <w:t>ech</w:t>
      </w:r>
      <w:r w:rsidR="00544BD8">
        <w:t>a</w:t>
      </w:r>
      <w:r w:rsidRPr="00830F82">
        <w:t xml:space="preserve"> con manos humanas. Los judíos se jactaban de hacer este trabajo, circuncidar la carne de </w:t>
      </w:r>
      <w:r w:rsidR="00544BD8">
        <w:t xml:space="preserve">su </w:t>
      </w:r>
      <w:r w:rsidRPr="00830F82">
        <w:t>prepucio.</w:t>
      </w:r>
      <w:r w:rsidR="00275E5B" w:rsidRPr="00830F82">
        <w:t xml:space="preserve"> Juan 7:22-23</w:t>
      </w:r>
    </w:p>
    <w:p w14:paraId="62EB2040" w14:textId="42CB5F25" w:rsidR="00275E5B" w:rsidRPr="00830F82" w:rsidRDefault="00275E5B" w:rsidP="00275E5B">
      <w:pPr>
        <w:pStyle w:val="Ttulo6"/>
      </w:pPr>
      <w:r w:rsidRPr="00830F82">
        <w:t>Los judíos habían convertido la circuncisión, un ritual</w:t>
      </w:r>
      <w:r w:rsidR="00544BD8">
        <w:t>,</w:t>
      </w:r>
      <w:r w:rsidRPr="00830F82">
        <w:t xml:space="preserve"> </w:t>
      </w:r>
      <w:r w:rsidR="00544BD8">
        <w:t>en</w:t>
      </w:r>
      <w:r w:rsidRPr="00830F82">
        <w:t xml:space="preserve"> algo espiritual</w:t>
      </w:r>
      <w:r w:rsidR="00544BD8">
        <w:t>, algo que los relacionaba</w:t>
      </w:r>
      <w:r w:rsidRPr="00830F82">
        <w:t xml:space="preserve"> con Dios, transmitiendo que en la circuición hay ventaja delante de Dios. Pablo desacredita esta mentalidad. Romanos 7:28; Gálatas 5:2; 6:15.</w:t>
      </w:r>
    </w:p>
    <w:p w14:paraId="6D75A593" w14:textId="4BDD00DB" w:rsidR="00347833" w:rsidRPr="00830F82" w:rsidRDefault="00347833" w:rsidP="00347833">
      <w:pPr>
        <w:pStyle w:val="Ttulo5"/>
      </w:pPr>
      <w:r w:rsidRPr="00830F82">
        <w:t xml:space="preserve">Por lo </w:t>
      </w:r>
      <w:r w:rsidR="00183848" w:rsidRPr="00830F82">
        <w:t>tanto,</w:t>
      </w:r>
      <w:r w:rsidRPr="00830F82">
        <w:t xml:space="preserve"> los gentiles deben traer a la memoria</w:t>
      </w:r>
      <w:r w:rsidR="00544BD8">
        <w:t>,</w:t>
      </w:r>
      <w:r w:rsidRPr="00830F82">
        <w:t xml:space="preserve"> que los judíos les decían incircuncisos.</w:t>
      </w:r>
    </w:p>
    <w:p w14:paraId="6EBFC882" w14:textId="0EFBA38D" w:rsidR="007348BA" w:rsidRPr="00830F82" w:rsidRDefault="007348BA" w:rsidP="00347833">
      <w:pPr>
        <w:pStyle w:val="Ttulo4"/>
        <w:rPr>
          <w:lang w:val="es-BO"/>
        </w:rPr>
      </w:pPr>
      <w:r w:rsidRPr="00830F82">
        <w:rPr>
          <w:lang w:val="es-BO"/>
        </w:rPr>
        <w:t xml:space="preserve">Efesios </w:t>
      </w:r>
      <w:r w:rsidR="00544BD8" w:rsidRPr="00830F82">
        <w:rPr>
          <w:lang w:val="es-BO"/>
        </w:rPr>
        <w:t>2: 12a</w:t>
      </w:r>
      <w:r w:rsidRPr="00830F82">
        <w:rPr>
          <w:lang w:val="es-BO"/>
        </w:rPr>
        <w:t xml:space="preserve"> – </w:t>
      </w:r>
      <w:r w:rsidR="00347833" w:rsidRPr="00830F82">
        <w:rPr>
          <w:b/>
          <w:bCs/>
          <w:lang w:val="es-BO"/>
        </w:rPr>
        <w:t>Segundo</w:t>
      </w:r>
      <w:r w:rsidR="00066FDA" w:rsidRPr="00830F82">
        <w:rPr>
          <w:b/>
          <w:bCs/>
          <w:lang w:val="es-BO"/>
        </w:rPr>
        <w:t>.</w:t>
      </w:r>
      <w:r w:rsidRPr="00830F82">
        <w:rPr>
          <w:lang w:val="es-BO"/>
        </w:rPr>
        <w:t xml:space="preserve"> </w:t>
      </w:r>
      <w:r w:rsidR="00544BD8">
        <w:rPr>
          <w:lang w:val="es-BO"/>
        </w:rPr>
        <w:t>“</w:t>
      </w:r>
      <w:r w:rsidRPr="00830F82">
        <w:rPr>
          <w:i/>
          <w:iCs/>
          <w:lang w:val="es-BO"/>
        </w:rPr>
        <w:t xml:space="preserve">recuerden que en ese tiempo ustedes </w:t>
      </w:r>
      <w:r w:rsidRPr="00830F82">
        <w:rPr>
          <w:b/>
          <w:bCs/>
          <w:i/>
          <w:iCs/>
          <w:lang w:val="es-BO"/>
        </w:rPr>
        <w:t>estaban separados de Cristo</w:t>
      </w:r>
      <w:r w:rsidR="00544BD8">
        <w:rPr>
          <w:b/>
          <w:bCs/>
          <w:i/>
          <w:iCs/>
          <w:lang w:val="es-BO"/>
        </w:rPr>
        <w:t>”</w:t>
      </w:r>
      <w:r w:rsidRPr="00830F82">
        <w:rPr>
          <w:b/>
          <w:bCs/>
          <w:i/>
          <w:iCs/>
          <w:lang w:val="es-BO"/>
        </w:rPr>
        <w:t>,</w:t>
      </w:r>
      <w:r w:rsidR="00087F74" w:rsidRPr="00830F82">
        <w:rPr>
          <w:i/>
          <w:iCs/>
          <w:lang w:val="es-BO"/>
        </w:rPr>
        <w:t xml:space="preserve"> ..</w:t>
      </w:r>
      <w:r w:rsidRPr="00830F82">
        <w:rPr>
          <w:lang w:val="es-BO"/>
        </w:rPr>
        <w:t xml:space="preserve">. </w:t>
      </w:r>
      <w:r w:rsidR="00087F74" w:rsidRPr="00830F82">
        <w:rPr>
          <w:lang w:val="es-BO"/>
        </w:rPr>
        <w:t xml:space="preserve">Para los judíos el </w:t>
      </w:r>
      <w:r w:rsidR="00544BD8" w:rsidRPr="00830F82">
        <w:rPr>
          <w:lang w:val="es-BO"/>
        </w:rPr>
        <w:t>Mesías</w:t>
      </w:r>
      <w:r w:rsidR="00087F74" w:rsidRPr="00830F82">
        <w:rPr>
          <w:lang w:val="es-BO"/>
        </w:rPr>
        <w:t xml:space="preserve"> prometido, el libertador prometido. </w:t>
      </w:r>
      <w:r w:rsidR="00B177BF" w:rsidRPr="00830F82">
        <w:rPr>
          <w:lang w:val="es-BO"/>
        </w:rPr>
        <w:t>Los gentiles</w:t>
      </w:r>
      <w:r w:rsidR="00087F74" w:rsidRPr="00830F82">
        <w:rPr>
          <w:lang w:val="es-BO"/>
        </w:rPr>
        <w:t xml:space="preserve"> estaban lejos y muy alejados de </w:t>
      </w:r>
      <w:r w:rsidR="00B177BF" w:rsidRPr="00830F82">
        <w:rPr>
          <w:lang w:val="es-BO"/>
        </w:rPr>
        <w:t>tener a Cristo en sus vidas, sin Cristo no tenían salvación y estaban muertos en sus delitos y pecados. Genesis 3:15, Efesios 2:1-3.</w:t>
      </w:r>
    </w:p>
    <w:p w14:paraId="32CF680C" w14:textId="411FD6D4" w:rsidR="00B177BF" w:rsidRPr="00830F82" w:rsidRDefault="00B177BF" w:rsidP="00B177BF">
      <w:pPr>
        <w:pStyle w:val="Ttulo5"/>
      </w:pPr>
      <w:r w:rsidRPr="00830F82">
        <w:t>Sin Cristo o separados de Cristo los gentiles vivían una vida de vanidad, sin propósito, sin la Verdad, no sabían el Camino a Dios.</w:t>
      </w:r>
    </w:p>
    <w:p w14:paraId="2419E4D6" w14:textId="2286D465" w:rsidR="007348BA" w:rsidRPr="00830F82" w:rsidRDefault="00347833" w:rsidP="007348BA">
      <w:pPr>
        <w:pStyle w:val="Ttulo4"/>
        <w:rPr>
          <w:lang w:val="es-BO"/>
        </w:rPr>
      </w:pPr>
      <w:r w:rsidRPr="00830F82">
        <w:rPr>
          <w:lang w:val="es-BO"/>
        </w:rPr>
        <w:lastRenderedPageBreak/>
        <w:t>Efesios 2:12</w:t>
      </w:r>
      <w:r w:rsidR="00087F74" w:rsidRPr="00830F82">
        <w:rPr>
          <w:lang w:val="es-BO"/>
        </w:rPr>
        <w:t>b</w:t>
      </w:r>
      <w:r w:rsidRPr="00830F82">
        <w:rPr>
          <w:lang w:val="es-BO"/>
        </w:rPr>
        <w:t xml:space="preserve"> – </w:t>
      </w:r>
      <w:r w:rsidR="00066FDA" w:rsidRPr="00830F82">
        <w:rPr>
          <w:b/>
          <w:bCs/>
          <w:lang w:val="es-BO"/>
        </w:rPr>
        <w:t>Tercero.</w:t>
      </w:r>
      <w:r w:rsidRPr="00830F82">
        <w:rPr>
          <w:lang w:val="es-BO"/>
        </w:rPr>
        <w:t xml:space="preserve"> </w:t>
      </w:r>
      <w:r w:rsidR="006E1038">
        <w:rPr>
          <w:lang w:val="es-BO"/>
        </w:rPr>
        <w:t>“</w:t>
      </w:r>
      <w:r w:rsidRPr="00830F82">
        <w:rPr>
          <w:i/>
          <w:iCs/>
          <w:lang w:val="es-BO"/>
        </w:rPr>
        <w:t xml:space="preserve">recuerden que en ese tiempo ustedes </w:t>
      </w:r>
      <w:r w:rsidRPr="00830F82">
        <w:rPr>
          <w:b/>
          <w:bCs/>
          <w:i/>
          <w:iCs/>
          <w:lang w:val="es-BO"/>
        </w:rPr>
        <w:t xml:space="preserve">estaban </w:t>
      </w:r>
      <w:r w:rsidRPr="00830F82">
        <w:rPr>
          <w:i/>
          <w:iCs/>
          <w:lang w:val="es-BO"/>
        </w:rPr>
        <w:t>…, excluidos de la ciudadanía de Israel</w:t>
      </w:r>
      <w:r w:rsidR="006E1038">
        <w:rPr>
          <w:i/>
          <w:iCs/>
          <w:lang w:val="es-BO"/>
        </w:rPr>
        <w:t>”</w:t>
      </w:r>
      <w:r w:rsidRPr="00830F82">
        <w:rPr>
          <w:b/>
          <w:bCs/>
          <w:i/>
          <w:iCs/>
          <w:lang w:val="es-BO"/>
        </w:rPr>
        <w:t>,</w:t>
      </w:r>
      <w:r w:rsidR="00087F74" w:rsidRPr="00830F82">
        <w:rPr>
          <w:lang w:val="es-BO"/>
        </w:rPr>
        <w:t xml:space="preserve"> … </w:t>
      </w:r>
      <w:r w:rsidR="00B177BF" w:rsidRPr="00830F82">
        <w:rPr>
          <w:lang w:val="es-BO"/>
        </w:rPr>
        <w:t>La ciudadanía de Israel</w:t>
      </w:r>
      <w:r w:rsidR="0053168D" w:rsidRPr="00830F82">
        <w:rPr>
          <w:lang w:val="es-BO"/>
        </w:rPr>
        <w:t>: un especial tesoro, reino de sacerdotes y nación santa o apartada para Dios,</w:t>
      </w:r>
      <w:r w:rsidR="00B177BF" w:rsidRPr="00830F82">
        <w:rPr>
          <w:lang w:val="es-BO"/>
        </w:rPr>
        <w:t xml:space="preserve"> ninguna</w:t>
      </w:r>
      <w:r w:rsidR="0053168D" w:rsidRPr="00830F82">
        <w:rPr>
          <w:lang w:val="es-BO"/>
        </w:rPr>
        <w:t xml:space="preserve"> otra</w:t>
      </w:r>
      <w:r w:rsidR="00B177BF" w:rsidRPr="00830F82">
        <w:rPr>
          <w:lang w:val="es-BO"/>
        </w:rPr>
        <w:t xml:space="preserve"> nación tiene la misma ciudadanía. Éxodo 19:5-6; </w:t>
      </w:r>
    </w:p>
    <w:p w14:paraId="58D5FDAF" w14:textId="6C50E761" w:rsidR="0053168D" w:rsidRPr="00830F82" w:rsidRDefault="0053168D" w:rsidP="009A1D6C">
      <w:pPr>
        <w:pStyle w:val="Ttulo5"/>
      </w:pPr>
      <w:r w:rsidRPr="00830F82">
        <w:t xml:space="preserve">Los gentiles no podían gozar los mismos derechos porque eran incircuncisos, siempre </w:t>
      </w:r>
      <w:r w:rsidR="00264B53" w:rsidRPr="00830F82">
        <w:t>tenía</w:t>
      </w:r>
      <w:r w:rsidR="006E1038">
        <w:t>n</w:t>
      </w:r>
      <w:r w:rsidRPr="00830F82">
        <w:t xml:space="preserve"> el nombre de extranjeros y extraños</w:t>
      </w:r>
      <w:r w:rsidR="006E1038">
        <w:t>,</w:t>
      </w:r>
      <w:r w:rsidRPr="00830F82">
        <w:t xml:space="preserve"> nunca ciudadanos de Israel, ningún gentil podría sentirse como en casa. Éxodo 12:48</w:t>
      </w:r>
      <w:r w:rsidR="009A1D6C" w:rsidRPr="00830F82">
        <w:t>; 22:21; 23:9</w:t>
      </w:r>
    </w:p>
    <w:p w14:paraId="29642BAB" w14:textId="2FDA90D4" w:rsidR="009A1D6C" w:rsidRPr="00830F82" w:rsidRDefault="009A1D6C" w:rsidP="009A1D6C">
      <w:pPr>
        <w:pStyle w:val="Ttulo5"/>
      </w:pPr>
      <w:r w:rsidRPr="00830F82">
        <w:t xml:space="preserve">Ser ciudadano de Israel implicaba tener acceso a la ley, cultos de adoración y bendiciones, mientras los gentiles no tenían participación plena. </w:t>
      </w:r>
    </w:p>
    <w:p w14:paraId="7CD13EFE" w14:textId="21DA7BC2" w:rsidR="007348BA" w:rsidRPr="00830F82" w:rsidRDefault="00347833" w:rsidP="00347833">
      <w:pPr>
        <w:pStyle w:val="Ttulo4"/>
        <w:rPr>
          <w:lang w:val="es-BO"/>
        </w:rPr>
      </w:pPr>
      <w:r w:rsidRPr="00830F82">
        <w:rPr>
          <w:lang w:val="es-BO"/>
        </w:rPr>
        <w:t>Efesios 2:12</w:t>
      </w:r>
      <w:r w:rsidR="00087F74" w:rsidRPr="00830F82">
        <w:rPr>
          <w:lang w:val="es-BO"/>
        </w:rPr>
        <w:t>c</w:t>
      </w:r>
      <w:r w:rsidRPr="00830F82">
        <w:rPr>
          <w:lang w:val="es-BO"/>
        </w:rPr>
        <w:t xml:space="preserve"> – </w:t>
      </w:r>
      <w:r w:rsidR="00066FDA" w:rsidRPr="00830F82">
        <w:rPr>
          <w:b/>
          <w:bCs/>
          <w:lang w:val="es-BO"/>
        </w:rPr>
        <w:t>Cuarto.</w:t>
      </w:r>
      <w:r w:rsidR="006E1038">
        <w:rPr>
          <w:b/>
          <w:bCs/>
          <w:lang w:val="es-BO"/>
        </w:rPr>
        <w:t>”</w:t>
      </w:r>
      <w:r w:rsidRPr="00830F82">
        <w:rPr>
          <w:lang w:val="es-BO"/>
        </w:rPr>
        <w:t xml:space="preserve"> </w:t>
      </w:r>
      <w:r w:rsidRPr="00830F82">
        <w:rPr>
          <w:i/>
          <w:iCs/>
          <w:lang w:val="es-BO"/>
        </w:rPr>
        <w:t>recuerden que en ese tiempo ustedes</w:t>
      </w:r>
      <w:r w:rsidR="00087F74" w:rsidRPr="00830F82">
        <w:rPr>
          <w:i/>
          <w:iCs/>
          <w:lang w:val="es-BO"/>
        </w:rPr>
        <w:t xml:space="preserve"> …</w:t>
      </w:r>
      <w:r w:rsidRPr="00830F82">
        <w:rPr>
          <w:b/>
          <w:bCs/>
          <w:i/>
          <w:iCs/>
          <w:lang w:val="es-BO"/>
        </w:rPr>
        <w:t xml:space="preserve"> </w:t>
      </w:r>
      <w:r w:rsidRPr="00830F82">
        <w:rPr>
          <w:lang w:val="es-BO"/>
        </w:rPr>
        <w:t>[eran]</w:t>
      </w:r>
      <w:r w:rsidRPr="00830F82">
        <w:rPr>
          <w:i/>
          <w:iCs/>
          <w:lang w:val="es-BO"/>
        </w:rPr>
        <w:t xml:space="preserve">, </w:t>
      </w:r>
      <w:r w:rsidRPr="00830F82">
        <w:rPr>
          <w:b/>
          <w:bCs/>
          <w:i/>
          <w:iCs/>
          <w:lang w:val="es-BO"/>
        </w:rPr>
        <w:t>extraños a los pactos de la promesa</w:t>
      </w:r>
      <w:r w:rsidR="006E1038">
        <w:rPr>
          <w:b/>
          <w:bCs/>
          <w:i/>
          <w:iCs/>
          <w:lang w:val="es-BO"/>
        </w:rPr>
        <w:t>”</w:t>
      </w:r>
      <w:r w:rsidR="00087F74" w:rsidRPr="00830F82">
        <w:rPr>
          <w:b/>
          <w:bCs/>
          <w:i/>
          <w:iCs/>
          <w:lang w:val="es-BO"/>
        </w:rPr>
        <w:t>,</w:t>
      </w:r>
      <w:r w:rsidR="00087F74" w:rsidRPr="00830F82">
        <w:rPr>
          <w:lang w:val="es-BO"/>
        </w:rPr>
        <w:t xml:space="preserve"> …</w:t>
      </w:r>
      <w:r w:rsidR="00066FDA" w:rsidRPr="00830F82">
        <w:rPr>
          <w:lang w:val="es-BO"/>
        </w:rPr>
        <w:t xml:space="preserve"> los gentiles eran aje</w:t>
      </w:r>
      <w:r w:rsidR="006E1038">
        <w:rPr>
          <w:lang w:val="es-BO"/>
        </w:rPr>
        <w:t>n</w:t>
      </w:r>
      <w:r w:rsidR="00066FDA" w:rsidRPr="00830F82">
        <w:rPr>
          <w:lang w:val="es-BO"/>
        </w:rPr>
        <w:t>os</w:t>
      </w:r>
      <w:r w:rsidR="006E1038">
        <w:rPr>
          <w:lang w:val="es-BO"/>
        </w:rPr>
        <w:t xml:space="preserve"> a</w:t>
      </w:r>
      <w:r w:rsidR="00066FDA" w:rsidRPr="00830F82">
        <w:rPr>
          <w:lang w:val="es-BO"/>
        </w:rPr>
        <w:t xml:space="preserve"> los pactos de la promesa. </w:t>
      </w:r>
      <w:r w:rsidR="006E1038" w:rsidRPr="00830F82">
        <w:rPr>
          <w:lang w:val="es-BO"/>
        </w:rPr>
        <w:t>Los pactos de la promesa aquí solo se refieren</w:t>
      </w:r>
      <w:r w:rsidR="00066FDA" w:rsidRPr="00830F82">
        <w:rPr>
          <w:lang w:val="es-BO"/>
        </w:rPr>
        <w:t xml:space="preserve"> a una, al Pacto Abrahámico. Genesis 12:1-3</w:t>
      </w:r>
    </w:p>
    <w:p w14:paraId="07048A75" w14:textId="533EB140" w:rsidR="00066FDA" w:rsidRPr="00830F82" w:rsidRDefault="00066FDA" w:rsidP="00066FDA">
      <w:pPr>
        <w:pStyle w:val="Ttulo5"/>
      </w:pPr>
      <w:r w:rsidRPr="00830F82">
        <w:t>El pacto implicaba tres promesas de parte de Dios a Abraham.</w:t>
      </w:r>
    </w:p>
    <w:p w14:paraId="79763A73" w14:textId="0D8870C8" w:rsidR="00066FDA" w:rsidRPr="00830F82" w:rsidRDefault="00066FDA" w:rsidP="00066FDA">
      <w:pPr>
        <w:pStyle w:val="Ttulo6"/>
      </w:pPr>
      <w:r w:rsidRPr="00830F82">
        <w:t>Primera es la promesa de la tierra, la cual conocemos como pacto inmobiliario.</w:t>
      </w:r>
    </w:p>
    <w:p w14:paraId="37CB0E78" w14:textId="62795983" w:rsidR="00066FDA" w:rsidRPr="00830F82" w:rsidRDefault="00066FDA" w:rsidP="00066FDA">
      <w:pPr>
        <w:pStyle w:val="Ttulo6"/>
      </w:pPr>
      <w:r w:rsidRPr="00830F82">
        <w:t>Segundo es la promesa de simiente o descendencia</w:t>
      </w:r>
      <w:r w:rsidR="000A1517" w:rsidRPr="00830F82">
        <w:t xml:space="preserve">, esto es el Pueblo de Israel, por medio del cual el </w:t>
      </w:r>
      <w:r w:rsidR="006E1038" w:rsidRPr="00830F82">
        <w:t>Mesías</w:t>
      </w:r>
      <w:r w:rsidR="000A1517" w:rsidRPr="00830F82">
        <w:t xml:space="preserve"> vendría.</w:t>
      </w:r>
    </w:p>
    <w:p w14:paraId="0DF3D746" w14:textId="24931FE9" w:rsidR="000A1517" w:rsidRPr="00830F82" w:rsidRDefault="000A1517" w:rsidP="00066FDA">
      <w:pPr>
        <w:pStyle w:val="Ttulo6"/>
      </w:pPr>
      <w:r w:rsidRPr="00830F82">
        <w:t>Tercero es la promesa de bendición, conocemos</w:t>
      </w:r>
      <w:r w:rsidR="006E1038">
        <w:t xml:space="preserve"> esta,</w:t>
      </w:r>
      <w:r w:rsidRPr="00830F82">
        <w:t xml:space="preserve"> en el </w:t>
      </w:r>
      <w:r w:rsidR="006E1038" w:rsidRPr="00830F82">
        <w:t>cumplimiento, como</w:t>
      </w:r>
      <w:r w:rsidRPr="00830F82">
        <w:t xml:space="preserve"> el nuevo pacto. Las bendiciones incondicionales para Israel.</w:t>
      </w:r>
    </w:p>
    <w:p w14:paraId="0053843E" w14:textId="7F705E0A" w:rsidR="000A1517" w:rsidRPr="00830F82" w:rsidRDefault="000A1517" w:rsidP="000A1517">
      <w:pPr>
        <w:pStyle w:val="Ttulo5"/>
      </w:pPr>
      <w:r w:rsidRPr="00830F82">
        <w:t>Los gentiles eran extraños</w:t>
      </w:r>
      <w:r w:rsidR="006E1038">
        <w:t xml:space="preserve"> a</w:t>
      </w:r>
      <w:r w:rsidRPr="00830F82">
        <w:t xml:space="preserve"> todos los pactos de la promesa, porque</w:t>
      </w:r>
      <w:r w:rsidR="006E1038">
        <w:t xml:space="preserve"> todo </w:t>
      </w:r>
      <w:r w:rsidRPr="00830F82">
        <w:t>esto se dio a Israel. Romanos 9:4-5</w:t>
      </w:r>
    </w:p>
    <w:p w14:paraId="6B853045" w14:textId="7404E110" w:rsidR="00087F74" w:rsidRPr="00830F82" w:rsidRDefault="00087F74" w:rsidP="00087F74">
      <w:pPr>
        <w:pStyle w:val="Ttulo4"/>
        <w:rPr>
          <w:lang w:val="es-BO"/>
        </w:rPr>
      </w:pPr>
      <w:r w:rsidRPr="00830F82">
        <w:rPr>
          <w:lang w:val="es-BO"/>
        </w:rPr>
        <w:t xml:space="preserve">Efesios 2:12d – </w:t>
      </w:r>
      <w:r w:rsidR="00066FDA" w:rsidRPr="00830F82">
        <w:rPr>
          <w:b/>
          <w:bCs/>
          <w:lang w:val="es-BO"/>
        </w:rPr>
        <w:t>Quinto</w:t>
      </w:r>
      <w:r w:rsidR="00066FDA" w:rsidRPr="00830F82">
        <w:rPr>
          <w:lang w:val="es-BO"/>
        </w:rPr>
        <w:t>.</w:t>
      </w:r>
      <w:r w:rsidRPr="00830F82">
        <w:rPr>
          <w:lang w:val="es-BO"/>
        </w:rPr>
        <w:t xml:space="preserve"> </w:t>
      </w:r>
      <w:proofErr w:type="gramStart"/>
      <w:r w:rsidR="006E1038">
        <w:rPr>
          <w:i/>
          <w:iCs/>
          <w:lang w:val="es-BO"/>
        </w:rPr>
        <w:t>“</w:t>
      </w:r>
      <w:r w:rsidRPr="00830F82">
        <w:rPr>
          <w:i/>
          <w:iCs/>
          <w:lang w:val="es-BO"/>
        </w:rPr>
        <w:t xml:space="preserve"> que</w:t>
      </w:r>
      <w:proofErr w:type="gramEnd"/>
      <w:r w:rsidRPr="00830F82">
        <w:rPr>
          <w:i/>
          <w:iCs/>
          <w:lang w:val="es-BO"/>
        </w:rPr>
        <w:t xml:space="preserve"> en ese tiempo ustedes </w:t>
      </w:r>
      <w:r w:rsidRPr="00830F82">
        <w:rPr>
          <w:b/>
          <w:bCs/>
          <w:i/>
          <w:iCs/>
          <w:lang w:val="es-BO"/>
        </w:rPr>
        <w:t>estaban …</w:t>
      </w:r>
      <w:r w:rsidRPr="00830F82">
        <w:rPr>
          <w:i/>
          <w:iCs/>
          <w:lang w:val="es-BO"/>
        </w:rPr>
        <w:t xml:space="preserve">, </w:t>
      </w:r>
      <w:r w:rsidRPr="00830F82">
        <w:rPr>
          <w:b/>
          <w:bCs/>
          <w:i/>
          <w:iCs/>
          <w:lang w:val="es-BO"/>
        </w:rPr>
        <w:t>sin tener esperanza</w:t>
      </w:r>
      <w:r w:rsidR="006E1038">
        <w:rPr>
          <w:b/>
          <w:bCs/>
          <w:i/>
          <w:iCs/>
          <w:lang w:val="es-BO"/>
        </w:rPr>
        <w:t>”</w:t>
      </w:r>
      <w:r w:rsidRPr="00830F82">
        <w:rPr>
          <w:i/>
          <w:iCs/>
          <w:lang w:val="es-BO"/>
        </w:rPr>
        <w:t xml:space="preserve"> …</w:t>
      </w:r>
      <w:r w:rsidRPr="00830F82">
        <w:rPr>
          <w:lang w:val="es-BO"/>
        </w:rPr>
        <w:t xml:space="preserve"> </w:t>
      </w:r>
      <w:r w:rsidR="00652EF8" w:rsidRPr="00830F82">
        <w:rPr>
          <w:lang w:val="es-BO"/>
        </w:rPr>
        <w:t>Tener esperanza, es vivir esperando lo prometido. Los gentiles, no tenía ninguna promesa que esperar, la vida de los gentiles se resume en “comamos y bebamos porque mañana moriremos”</w:t>
      </w:r>
    </w:p>
    <w:p w14:paraId="6C10D1D3" w14:textId="7FCEE845" w:rsidR="00E23DB4" w:rsidRPr="00830F82" w:rsidRDefault="00E23DB4" w:rsidP="00E23DB4">
      <w:pPr>
        <w:pStyle w:val="Ttulo5"/>
      </w:pPr>
      <w:r w:rsidRPr="00830F82">
        <w:t xml:space="preserve">Viviendo extraños </w:t>
      </w:r>
      <w:r w:rsidR="006E1038">
        <w:t>a</w:t>
      </w:r>
      <w:r w:rsidRPr="00830F82">
        <w:t xml:space="preserve"> los pactos de la promesa, no tenían esperanza de redención, estaban condenados por sus pecados, la promesa del Libertador se prometió a Israel.</w:t>
      </w:r>
    </w:p>
    <w:p w14:paraId="0892437C" w14:textId="52796EE4" w:rsidR="00652EF8" w:rsidRPr="00830F82" w:rsidRDefault="00652EF8" w:rsidP="00652EF8">
      <w:pPr>
        <w:pStyle w:val="Ttulo5"/>
      </w:pPr>
      <w:r w:rsidRPr="00830F82">
        <w:t>Los gentiles ven la vida debajo del sol, piensan que la vida termina con la muerte</w:t>
      </w:r>
      <w:r w:rsidR="00E23DB4" w:rsidRPr="00830F82">
        <w:t>, día a día viven afanados y luego terminan diciendo que todo fue vanidad</w:t>
      </w:r>
      <w:r w:rsidRPr="00830F82">
        <w:t xml:space="preserve">. Mientras Israel siempre tenía esperanza en las promesas de Dios y en el </w:t>
      </w:r>
      <w:r w:rsidR="00E23DB4" w:rsidRPr="00830F82">
        <w:t>L</w:t>
      </w:r>
      <w:r w:rsidRPr="00830F82">
        <w:t>ibertador.</w:t>
      </w:r>
      <w:r w:rsidR="00E23DB4" w:rsidRPr="00830F82">
        <w:t xml:space="preserve"> Salmos 33:20; 130:5-7; Isaías 61:1-3</w:t>
      </w:r>
    </w:p>
    <w:p w14:paraId="72EE0DE2" w14:textId="237B79FD" w:rsidR="00087F74" w:rsidRPr="00830F82" w:rsidRDefault="00087F74" w:rsidP="00087F74">
      <w:pPr>
        <w:pStyle w:val="Ttulo4"/>
        <w:rPr>
          <w:lang w:val="es-BO"/>
        </w:rPr>
      </w:pPr>
      <w:r w:rsidRPr="00830F82">
        <w:rPr>
          <w:lang w:val="es-BO"/>
        </w:rPr>
        <w:t xml:space="preserve">Efesios 2:12e – </w:t>
      </w:r>
      <w:r w:rsidR="00066FDA" w:rsidRPr="00830F82">
        <w:rPr>
          <w:b/>
          <w:bCs/>
          <w:lang w:val="es-BO"/>
        </w:rPr>
        <w:t>Sexto</w:t>
      </w:r>
      <w:r w:rsidR="00066FDA" w:rsidRPr="00830F82">
        <w:rPr>
          <w:lang w:val="es-BO"/>
        </w:rPr>
        <w:t>.</w:t>
      </w:r>
      <w:r w:rsidRPr="00830F82">
        <w:rPr>
          <w:lang w:val="es-BO"/>
        </w:rPr>
        <w:t xml:space="preserve"> </w:t>
      </w:r>
      <w:r w:rsidR="006E1038">
        <w:rPr>
          <w:lang w:val="es-BO"/>
        </w:rPr>
        <w:t>“</w:t>
      </w:r>
      <w:r w:rsidRPr="00830F82">
        <w:rPr>
          <w:i/>
          <w:iCs/>
          <w:lang w:val="es-BO"/>
        </w:rPr>
        <w:t xml:space="preserve">recuerden que en ese tiempo ustedes </w:t>
      </w:r>
      <w:r w:rsidRPr="00830F82">
        <w:rPr>
          <w:b/>
          <w:bCs/>
          <w:i/>
          <w:iCs/>
          <w:lang w:val="es-BO"/>
        </w:rPr>
        <w:t>estaban …</w:t>
      </w:r>
      <w:r w:rsidR="00652EF8" w:rsidRPr="00830F82">
        <w:rPr>
          <w:b/>
          <w:bCs/>
          <w:i/>
          <w:iCs/>
          <w:lang w:val="es-BO"/>
        </w:rPr>
        <w:t xml:space="preserve"> y</w:t>
      </w:r>
      <w:r w:rsidRPr="00830F82">
        <w:rPr>
          <w:b/>
          <w:bCs/>
          <w:i/>
          <w:iCs/>
          <w:lang w:val="es-BO"/>
        </w:rPr>
        <w:t xml:space="preserve"> sin Dios en el mundo</w:t>
      </w:r>
      <w:r w:rsidR="006E1038">
        <w:rPr>
          <w:b/>
          <w:bCs/>
          <w:i/>
          <w:iCs/>
          <w:lang w:val="es-BO"/>
        </w:rPr>
        <w:t>”</w:t>
      </w:r>
      <w:r w:rsidRPr="00830F82">
        <w:rPr>
          <w:b/>
          <w:bCs/>
          <w:i/>
          <w:iCs/>
          <w:lang w:val="es-BO"/>
        </w:rPr>
        <w:t>.</w:t>
      </w:r>
      <w:r w:rsidRPr="00830F82">
        <w:rPr>
          <w:lang w:val="es-BO"/>
        </w:rPr>
        <w:t xml:space="preserve"> </w:t>
      </w:r>
      <w:r w:rsidR="007924BC" w:rsidRPr="00830F82">
        <w:rPr>
          <w:lang w:val="es-BO"/>
        </w:rPr>
        <w:t>Sin esperanza y también sin Dios en el mundo.</w:t>
      </w:r>
    </w:p>
    <w:p w14:paraId="03C54D53" w14:textId="01AA4F7C" w:rsidR="007924BC" w:rsidRPr="00830F82" w:rsidRDefault="007924BC" w:rsidP="007924BC">
      <w:pPr>
        <w:pStyle w:val="Ttulo5"/>
      </w:pPr>
      <w:r w:rsidRPr="00830F82">
        <w:t>Aunque las escrituras dicen que todos hemos pecados tanto judíos</w:t>
      </w:r>
      <w:r w:rsidR="006E1038">
        <w:t>,</w:t>
      </w:r>
      <w:r w:rsidRPr="00830F82">
        <w:t xml:space="preserve"> como gentiles </w:t>
      </w:r>
      <w:r w:rsidR="006E1038">
        <w:t>ambos</w:t>
      </w:r>
      <w:r w:rsidRPr="00830F82">
        <w:t xml:space="preserve"> estamos alejados de Dios, condenados</w:t>
      </w:r>
      <w:r w:rsidR="0064324D" w:rsidRPr="00830F82">
        <w:t>, dignos de muerte. Romanos 3:23.</w:t>
      </w:r>
    </w:p>
    <w:p w14:paraId="1A66B701" w14:textId="1530A141" w:rsidR="0064324D" w:rsidRPr="00830F82" w:rsidRDefault="0064324D" w:rsidP="0064324D">
      <w:pPr>
        <w:pStyle w:val="Ttulo5"/>
      </w:pPr>
      <w:r w:rsidRPr="00830F82">
        <w:t xml:space="preserve">Israel tenía al Dios Vivo y Verdadero como su Dios y ellos eran Su pueblo, esto era real para Israel por las promesas que Dios hizo a Abraham, </w:t>
      </w:r>
      <w:r w:rsidR="006E1038" w:rsidRPr="00830F82">
        <w:t>Isaac</w:t>
      </w:r>
      <w:r w:rsidRPr="00830F82">
        <w:t>, Jacob. Genesis 17:7-8, Deuteronomio 4:6-8.</w:t>
      </w:r>
    </w:p>
    <w:p w14:paraId="4BAF9829" w14:textId="77AD643B" w:rsidR="0064324D" w:rsidRPr="00830F82" w:rsidRDefault="0064324D" w:rsidP="0064324D">
      <w:pPr>
        <w:pStyle w:val="Ttulo4"/>
        <w:rPr>
          <w:lang w:val="es-BO"/>
        </w:rPr>
      </w:pPr>
      <w:r w:rsidRPr="00830F82">
        <w:rPr>
          <w:lang w:val="es-BO"/>
        </w:rPr>
        <w:lastRenderedPageBreak/>
        <w:t>Los creyentes gentiles tenían que hacer memoria de estas seis cosas de su vida pasada,</w:t>
      </w:r>
      <w:r w:rsidR="002749A2">
        <w:rPr>
          <w:lang w:val="es-BO"/>
        </w:rPr>
        <w:t xml:space="preserve"> tenían que entender,</w:t>
      </w:r>
      <w:r w:rsidRPr="00830F82">
        <w:rPr>
          <w:lang w:val="es-BO"/>
        </w:rPr>
        <w:t xml:space="preserve"> </w:t>
      </w:r>
      <w:r w:rsidR="00CF2BDA" w:rsidRPr="00830F82">
        <w:rPr>
          <w:lang w:val="es-BO"/>
        </w:rPr>
        <w:t xml:space="preserve">que </w:t>
      </w:r>
      <w:r w:rsidRPr="00830F82">
        <w:rPr>
          <w:lang w:val="es-BO"/>
        </w:rPr>
        <w:t>en realidad no hay nada de</w:t>
      </w:r>
      <w:r w:rsidR="002749A2">
        <w:rPr>
          <w:lang w:val="es-BO"/>
        </w:rPr>
        <w:t xml:space="preserve"> lo</w:t>
      </w:r>
      <w:r w:rsidRPr="00830F82">
        <w:rPr>
          <w:lang w:val="es-BO"/>
        </w:rPr>
        <w:t xml:space="preserve"> que puedan gloriarse, </w:t>
      </w:r>
      <w:r w:rsidR="00CF2BDA" w:rsidRPr="00830F82">
        <w:rPr>
          <w:lang w:val="es-BO"/>
        </w:rPr>
        <w:t>enemistados con Israel, enemigos de Dios, su condición espiritual</w:t>
      </w:r>
      <w:r w:rsidR="002749A2">
        <w:rPr>
          <w:lang w:val="es-BO"/>
        </w:rPr>
        <w:t>,</w:t>
      </w:r>
      <w:r w:rsidR="00CF2BDA" w:rsidRPr="00830F82">
        <w:rPr>
          <w:lang w:val="es-BO"/>
        </w:rPr>
        <w:t xml:space="preserve"> totalmente perdidos en el mundo.</w:t>
      </w:r>
    </w:p>
    <w:p w14:paraId="03EDB766" w14:textId="5EFD302C" w:rsidR="003031EE" w:rsidRPr="00830F82" w:rsidRDefault="003031EE" w:rsidP="00CF2BDA">
      <w:pPr>
        <w:pStyle w:val="Ttulo5"/>
      </w:pPr>
      <w:r w:rsidRPr="00830F82">
        <w:t>Algunos creyentes en la iglesia se jactan de grandes cosas, piensan que son indispensables por lo que hacen y</w:t>
      </w:r>
      <w:r w:rsidR="00F47AA7" w:rsidRPr="00830F82">
        <w:t xml:space="preserve"> por lo que</w:t>
      </w:r>
      <w:r w:rsidRPr="00830F82">
        <w:t xml:space="preserve"> no hacen, toman la autoridad en el cuerpo de Cristo, se creen dueños o superiores menospreciando a los débiles y se olvidaron de quienes eran antes de ser salvos.</w:t>
      </w:r>
    </w:p>
    <w:p w14:paraId="386B356F" w14:textId="3C837A22" w:rsidR="003031EE" w:rsidRPr="00830F82" w:rsidRDefault="003031EE" w:rsidP="00CF2BDA">
      <w:pPr>
        <w:pStyle w:val="Ttulo5"/>
      </w:pPr>
      <w:r w:rsidRPr="00830F82">
        <w:t>Se sienten más importantes</w:t>
      </w:r>
      <w:r w:rsidR="00F47AA7" w:rsidRPr="00830F82">
        <w:t xml:space="preserve"> en el cuerpo de Cristo</w:t>
      </w:r>
      <w:r w:rsidRPr="00830F82">
        <w:t xml:space="preserve"> por lo que hacen</w:t>
      </w:r>
      <w:r w:rsidR="00F47AA7" w:rsidRPr="00830F82">
        <w:t xml:space="preserve"> y no hacen</w:t>
      </w:r>
      <w:r w:rsidRPr="00830F82">
        <w:t xml:space="preserve">, </w:t>
      </w:r>
      <w:r w:rsidR="00F47AA7" w:rsidRPr="00830F82">
        <w:t>toman en menos importancia a aquellos que no pueden hace</w:t>
      </w:r>
      <w:r w:rsidR="002749A2">
        <w:t>r</w:t>
      </w:r>
      <w:r w:rsidR="00F47AA7" w:rsidRPr="00830F82">
        <w:t xml:space="preserve"> las mismas cosas. Uno tiene que traer a la memoria su vida pasada para apreciar el cuerpo de Cristo.</w:t>
      </w:r>
    </w:p>
    <w:p w14:paraId="19A6167F" w14:textId="7F7DF972" w:rsidR="000F11FD" w:rsidRPr="00830F82" w:rsidRDefault="000F11FD" w:rsidP="000F11FD">
      <w:pPr>
        <w:pStyle w:val="Ttulo2"/>
      </w:pPr>
      <w:r w:rsidRPr="00830F82">
        <w:t xml:space="preserve">Efesios 2:13-16 – La creación </w:t>
      </w:r>
      <w:r w:rsidR="00683ECD" w:rsidRPr="00830F82">
        <w:t>de la iglesia</w:t>
      </w:r>
      <w:r w:rsidR="00517D6C" w:rsidRPr="00830F82">
        <w:t xml:space="preserve"> (nueva entidad)</w:t>
      </w:r>
      <w:r w:rsidRPr="00830F82">
        <w:t xml:space="preserve"> por medio de Cristo en </w:t>
      </w:r>
      <w:r w:rsidR="00683ECD" w:rsidRPr="00830F82">
        <w:t>sí</w:t>
      </w:r>
      <w:r w:rsidRPr="00830F82">
        <w:t xml:space="preserve"> mismo tanto de los gentiles como de los judíos.</w:t>
      </w:r>
    </w:p>
    <w:p w14:paraId="73458BAC" w14:textId="6C5BC819" w:rsidR="00683ECD" w:rsidRPr="00830F82" w:rsidRDefault="00500F71" w:rsidP="00683ECD">
      <w:pPr>
        <w:pStyle w:val="Ttulo3"/>
      </w:pPr>
      <w:r w:rsidRPr="00830F82">
        <w:t>Efesios 2:13-16 –</w:t>
      </w:r>
      <w:r w:rsidRPr="00830F82">
        <w:rPr>
          <w:i/>
          <w:iCs/>
        </w:rPr>
        <w:t xml:space="preserve"> </w:t>
      </w:r>
      <w:r w:rsidR="002749A2">
        <w:rPr>
          <w:i/>
          <w:iCs/>
        </w:rPr>
        <w:t>“</w:t>
      </w:r>
      <w:r w:rsidRPr="00830F82">
        <w:rPr>
          <w:i/>
          <w:iCs/>
        </w:rPr>
        <w:t>Pero ahora en Cristo</w:t>
      </w:r>
      <w:r w:rsidR="009C78BB" w:rsidRPr="00830F82">
        <w:rPr>
          <w:i/>
          <w:iCs/>
        </w:rPr>
        <w:t xml:space="preserve"> Jesús</w:t>
      </w:r>
      <w:r w:rsidR="002749A2">
        <w:rPr>
          <w:i/>
          <w:iCs/>
        </w:rPr>
        <w:t>”</w:t>
      </w:r>
      <w:r w:rsidRPr="00830F82">
        <w:t>. Después de recordar</w:t>
      </w:r>
      <w:r w:rsidR="009C78BB" w:rsidRPr="00830F82">
        <w:t>,</w:t>
      </w:r>
      <w:r w:rsidRPr="00830F82">
        <w:t xml:space="preserve"> qu</w:t>
      </w:r>
      <w:r w:rsidR="002749A2">
        <w:t xml:space="preserve">é </w:t>
      </w:r>
      <w:r w:rsidRPr="00830F82">
        <w:t xml:space="preserve">relación tenían los gentiles con Israel y </w:t>
      </w:r>
      <w:r w:rsidR="009C78BB" w:rsidRPr="00830F82">
        <w:t xml:space="preserve">con </w:t>
      </w:r>
      <w:r w:rsidRPr="00830F82">
        <w:t>Dios</w:t>
      </w:r>
      <w:r w:rsidR="002749A2">
        <w:t>,</w:t>
      </w:r>
      <w:r w:rsidRPr="00830F82">
        <w:t xml:space="preserve"> Pablo hace </w:t>
      </w:r>
      <w:r w:rsidR="009C78BB" w:rsidRPr="00830F82">
        <w:t>un cambio de foco de todo lo que son</w:t>
      </w:r>
      <w:r w:rsidRPr="00830F82">
        <w:t xml:space="preserve"> en Cristo o por medio de Cristo, tanto en su relación con judíos y con Dios.</w:t>
      </w:r>
    </w:p>
    <w:p w14:paraId="4E0C2DDC" w14:textId="3AA9A990" w:rsidR="00683ECD" w:rsidRPr="00830F82" w:rsidRDefault="00500F71" w:rsidP="00500F71">
      <w:pPr>
        <w:pStyle w:val="Ttulo3"/>
      </w:pPr>
      <w:r w:rsidRPr="00830F82">
        <w:t>Efesios 2:13 –</w:t>
      </w:r>
      <w:r w:rsidRPr="00830F82">
        <w:rPr>
          <w:i/>
          <w:iCs/>
        </w:rPr>
        <w:t xml:space="preserve"> </w:t>
      </w:r>
      <w:r w:rsidR="002749A2">
        <w:rPr>
          <w:i/>
          <w:iCs/>
        </w:rPr>
        <w:t>“</w:t>
      </w:r>
      <w:r w:rsidRPr="00830F82">
        <w:rPr>
          <w:b/>
          <w:bCs/>
          <w:i/>
          <w:iCs/>
        </w:rPr>
        <w:t>Pero ahora en Cristo Jesús</w:t>
      </w:r>
      <w:r w:rsidRPr="00830F82">
        <w:rPr>
          <w:i/>
          <w:iCs/>
        </w:rPr>
        <w:t>, ustedes, que en otro tiempo estaban lejos, han sido acercados por la sangre de Cristo</w:t>
      </w:r>
      <w:r w:rsidR="002749A2">
        <w:rPr>
          <w:i/>
          <w:iCs/>
        </w:rPr>
        <w:t>”</w:t>
      </w:r>
      <w:r w:rsidRPr="00830F82">
        <w:rPr>
          <w:i/>
          <w:iCs/>
        </w:rPr>
        <w:t>.</w:t>
      </w:r>
      <w:r w:rsidRPr="00830F82">
        <w:t xml:space="preserve"> </w:t>
      </w:r>
      <w:r w:rsidR="009C78BB" w:rsidRPr="00830F82">
        <w:t xml:space="preserve">La solución no era que cambiaran sus vidas, la solución no era que buscaran a Dios, la solución no era que dejaran todo lo pagano. La solución era Cristo mismo. </w:t>
      </w:r>
      <w:r w:rsidR="001744D4" w:rsidRPr="00830F82">
        <w:t>Luchas 19:10</w:t>
      </w:r>
    </w:p>
    <w:p w14:paraId="299C88B6" w14:textId="4512A2C0" w:rsidR="00500F71" w:rsidRPr="00830F82" w:rsidRDefault="009C78BB" w:rsidP="00500F71">
      <w:pPr>
        <w:pStyle w:val="Ttulo4"/>
        <w:rPr>
          <w:lang w:val="es-BO"/>
        </w:rPr>
      </w:pPr>
      <w:r w:rsidRPr="00830F82">
        <w:rPr>
          <w:lang w:val="es-BO"/>
        </w:rPr>
        <w:t xml:space="preserve">Realmente los gentiles estaban lejos de Dios, no podían acercarse </w:t>
      </w:r>
      <w:r w:rsidR="002749A2">
        <w:rPr>
          <w:lang w:val="es-BO"/>
        </w:rPr>
        <w:t>por</w:t>
      </w:r>
      <w:r w:rsidRPr="00830F82">
        <w:rPr>
          <w:lang w:val="es-BO"/>
        </w:rPr>
        <w:t xml:space="preserve"> sí mismos, porque el problema era muy grande, </w:t>
      </w:r>
      <w:r w:rsidR="001744D4" w:rsidRPr="00830F82">
        <w:rPr>
          <w:lang w:val="es-BO"/>
        </w:rPr>
        <w:t>su problema era su pecado, alguien</w:t>
      </w:r>
      <w:r w:rsidR="002749A2">
        <w:rPr>
          <w:lang w:val="es-BO"/>
        </w:rPr>
        <w:t xml:space="preserve"> los</w:t>
      </w:r>
      <w:r w:rsidR="001744D4" w:rsidRPr="00830F82">
        <w:rPr>
          <w:lang w:val="es-BO"/>
        </w:rPr>
        <w:t xml:space="preserve"> tiene que salvar primero de su pecado</w:t>
      </w:r>
      <w:r w:rsidR="002749A2">
        <w:rPr>
          <w:lang w:val="es-BO"/>
        </w:rPr>
        <w:t>,</w:t>
      </w:r>
      <w:r w:rsidR="001744D4" w:rsidRPr="00830F82">
        <w:rPr>
          <w:lang w:val="es-BO"/>
        </w:rPr>
        <w:t xml:space="preserve"> porque la única manera de hacer justicia era la muerte.</w:t>
      </w:r>
    </w:p>
    <w:p w14:paraId="1A96CEF9" w14:textId="231175A9" w:rsidR="00B963F1" w:rsidRPr="00830F82" w:rsidRDefault="001744D4" w:rsidP="00F77B7B">
      <w:pPr>
        <w:pStyle w:val="Ttulo4"/>
        <w:rPr>
          <w:lang w:val="es-BO"/>
        </w:rPr>
      </w:pPr>
      <w:r w:rsidRPr="00830F82">
        <w:rPr>
          <w:lang w:val="es-BO"/>
        </w:rPr>
        <w:t>Efesios 2:13 –</w:t>
      </w:r>
      <w:r w:rsidRPr="00830F82">
        <w:rPr>
          <w:i/>
          <w:iCs/>
          <w:lang w:val="es-BO"/>
        </w:rPr>
        <w:t xml:space="preserve"> </w:t>
      </w:r>
      <w:r w:rsidR="002749A2">
        <w:rPr>
          <w:i/>
          <w:iCs/>
          <w:lang w:val="es-BO"/>
        </w:rPr>
        <w:t>“</w:t>
      </w:r>
      <w:r w:rsidRPr="00830F82">
        <w:rPr>
          <w:i/>
          <w:iCs/>
          <w:lang w:val="es-BO"/>
        </w:rPr>
        <w:t xml:space="preserve">Pero ahora en Cristo Jesús, … </w:t>
      </w:r>
      <w:r w:rsidRPr="00830F82">
        <w:rPr>
          <w:b/>
          <w:bCs/>
          <w:i/>
          <w:iCs/>
          <w:lang w:val="es-BO"/>
        </w:rPr>
        <w:t>han sido acercados por la sangre de Cristo</w:t>
      </w:r>
      <w:r w:rsidR="002749A2">
        <w:rPr>
          <w:i/>
          <w:iCs/>
          <w:lang w:val="es-BO"/>
        </w:rPr>
        <w:t>”</w:t>
      </w:r>
      <w:r w:rsidRPr="00830F82">
        <w:rPr>
          <w:lang w:val="es-BO"/>
        </w:rPr>
        <w:t xml:space="preserve"> </w:t>
      </w:r>
      <w:r w:rsidR="00CF4ED8" w:rsidRPr="00830F82">
        <w:rPr>
          <w:lang w:val="es-BO"/>
        </w:rPr>
        <w:t>La palabra EGENETHETE, han sido o</w:t>
      </w:r>
      <w:r w:rsidR="007F3714" w:rsidRPr="00830F82">
        <w:rPr>
          <w:lang w:val="es-BO"/>
        </w:rPr>
        <w:t xml:space="preserve"> h</w:t>
      </w:r>
      <w:r w:rsidR="00B963F1" w:rsidRPr="00830F82">
        <w:rPr>
          <w:lang w:val="es-BO"/>
        </w:rPr>
        <w:t>emos</w:t>
      </w:r>
      <w:r w:rsidR="007F3714" w:rsidRPr="00830F82">
        <w:rPr>
          <w:lang w:val="es-BO"/>
        </w:rPr>
        <w:t xml:space="preserve"> sido</w:t>
      </w:r>
      <w:r w:rsidR="00CF4ED8" w:rsidRPr="00830F82">
        <w:rPr>
          <w:lang w:val="es-BO"/>
        </w:rPr>
        <w:t xml:space="preserve"> hechos</w:t>
      </w:r>
      <w:r w:rsidR="007F3714" w:rsidRPr="00830F82">
        <w:rPr>
          <w:lang w:val="es-BO"/>
        </w:rPr>
        <w:t>:</w:t>
      </w:r>
      <w:r w:rsidR="00CF4ED8" w:rsidRPr="00830F82">
        <w:rPr>
          <w:lang w:val="es-BO"/>
        </w:rPr>
        <w:t xml:space="preserve"> es un verbo aoristo, pasivo, indicativo.</w:t>
      </w:r>
      <w:r w:rsidR="007F3714" w:rsidRPr="00830F82">
        <w:rPr>
          <w:lang w:val="es-BO"/>
        </w:rPr>
        <w:t xml:space="preserve"> Tiempo aoristo significa un punto del tiempo en el pasado, modo pasivo el sujeto recibe la acción, indicativo, indica una realidad de que la acción esta realizada.</w:t>
      </w:r>
    </w:p>
    <w:p w14:paraId="3282C3E0" w14:textId="6A2DBD35" w:rsidR="00F77B7B" w:rsidRPr="00830F82" w:rsidRDefault="00F77B7B" w:rsidP="00F77B7B">
      <w:pPr>
        <w:pStyle w:val="Ttulo5"/>
      </w:pPr>
      <w:r w:rsidRPr="00830F82">
        <w:t>Significa que en el momento</w:t>
      </w:r>
      <w:r w:rsidR="002749A2">
        <w:t xml:space="preserve"> en</w:t>
      </w:r>
      <w:r w:rsidRPr="00830F82">
        <w:t xml:space="preserve"> que creímos en el evangelio hemos sido acercados por Dios mismo</w:t>
      </w:r>
      <w:r w:rsidR="002749A2">
        <w:t>, por</w:t>
      </w:r>
      <w:r w:rsidRPr="00830F82">
        <w:t xml:space="preserve"> la sangre de Cristo, esto sigue siendo una realidad continua porque indica sin duda de que han sido acercados.</w:t>
      </w:r>
    </w:p>
    <w:p w14:paraId="12253368" w14:textId="77C084CD" w:rsidR="007F3714" w:rsidRPr="00830F82" w:rsidRDefault="007F3714" w:rsidP="007F3714">
      <w:pPr>
        <w:pStyle w:val="Ttulo4"/>
        <w:rPr>
          <w:lang w:val="es-BO"/>
        </w:rPr>
      </w:pPr>
      <w:r w:rsidRPr="00830F82">
        <w:rPr>
          <w:b/>
          <w:bCs/>
          <w:lang w:val="es-BO"/>
        </w:rPr>
        <w:t>Por la sangre de Cristo</w:t>
      </w:r>
      <w:r w:rsidRPr="00830F82">
        <w:rPr>
          <w:lang w:val="es-BO"/>
        </w:rPr>
        <w:t xml:space="preserve"> </w:t>
      </w:r>
      <w:r w:rsidR="00B963F1" w:rsidRPr="00830F82">
        <w:rPr>
          <w:lang w:val="es-BO"/>
        </w:rPr>
        <w:t>hemos sido acercados a Dios</w:t>
      </w:r>
      <w:r w:rsidR="00F77B7B" w:rsidRPr="00830F82">
        <w:rPr>
          <w:lang w:val="es-BO"/>
        </w:rPr>
        <w:t xml:space="preserve">, el </w:t>
      </w:r>
      <w:r w:rsidR="00183848" w:rsidRPr="00830F82">
        <w:rPr>
          <w:lang w:val="es-BO"/>
        </w:rPr>
        <w:t>mérito</w:t>
      </w:r>
      <w:r w:rsidR="00F77B7B" w:rsidRPr="00830F82">
        <w:rPr>
          <w:lang w:val="es-BO"/>
        </w:rPr>
        <w:t xml:space="preserve"> para ser acercados a Dios es la sangre de Cristo, no por nuestros méritos. Nadie puede acercarse a Dios tal cual como es, sino solo sobre la obra de Cristo</w:t>
      </w:r>
      <w:r w:rsidR="002749A2">
        <w:rPr>
          <w:lang w:val="es-BO"/>
        </w:rPr>
        <w:t>,</w:t>
      </w:r>
      <w:r w:rsidR="00F77B7B" w:rsidRPr="00830F82">
        <w:rPr>
          <w:lang w:val="es-BO"/>
        </w:rPr>
        <w:t xml:space="preserve"> Su sangre derramada.</w:t>
      </w:r>
    </w:p>
    <w:p w14:paraId="6C82D3C2" w14:textId="5A93D0F2" w:rsidR="00F77B7B" w:rsidRPr="00830F82" w:rsidRDefault="00B54915" w:rsidP="00F77B7B">
      <w:pPr>
        <w:pStyle w:val="Ttulo5"/>
      </w:pPr>
      <w:r w:rsidRPr="00830F82">
        <w:t>Somos justificados por la fe mediante la sangre de Cristo. Romanos 3:24-25; 5:9</w:t>
      </w:r>
    </w:p>
    <w:p w14:paraId="3849101E" w14:textId="1207BC2F" w:rsidR="00B54915" w:rsidRPr="00830F82" w:rsidRDefault="00B54915" w:rsidP="00B54915">
      <w:pPr>
        <w:pStyle w:val="Ttulo5"/>
      </w:pPr>
      <w:r w:rsidRPr="00830F82">
        <w:t xml:space="preserve">Tenemos redención en su sangre y el perdón de pecados. Hechos 10:43; Efesios 1:7; </w:t>
      </w:r>
      <w:proofErr w:type="gramStart"/>
      <w:r w:rsidRPr="00830F82">
        <w:t>Hebreos</w:t>
      </w:r>
      <w:proofErr w:type="gramEnd"/>
      <w:r w:rsidRPr="00830F82">
        <w:t xml:space="preserve"> 9:12; 1 Pedro 1:18-19; 1 Juan 1:7</w:t>
      </w:r>
    </w:p>
    <w:p w14:paraId="714B17BA" w14:textId="75A31F85" w:rsidR="00B54915" w:rsidRPr="00830F82" w:rsidRDefault="00B54915" w:rsidP="00B54915">
      <w:pPr>
        <w:pStyle w:val="Ttulo5"/>
      </w:pPr>
      <w:r w:rsidRPr="00830F82">
        <w:t>Tenemos paz mediante la sangre de Cristo. Colosenses 1:19-20</w:t>
      </w:r>
    </w:p>
    <w:p w14:paraId="43A9C0ED" w14:textId="1CCE4422" w:rsidR="00B54915" w:rsidRPr="00830F82" w:rsidRDefault="00B54915" w:rsidP="00B54915">
      <w:pPr>
        <w:pStyle w:val="Ttulo5"/>
      </w:pPr>
      <w:r w:rsidRPr="00830F82">
        <w:lastRenderedPageBreak/>
        <w:t>Tenemos limpia de conciencia por la sangre de Cristo. Hebreos 9:14</w:t>
      </w:r>
    </w:p>
    <w:p w14:paraId="26614BAF" w14:textId="5B267A38" w:rsidR="00B54915" w:rsidRPr="00830F82" w:rsidRDefault="00B54915" w:rsidP="00B54915">
      <w:pPr>
        <w:pStyle w:val="Ttulo5"/>
      </w:pPr>
      <w:r w:rsidRPr="00830F82">
        <w:t>Tenemos libertad y acceso al lugar santísimo por la sangre de Jesucristo. Hebreos 10:19.</w:t>
      </w:r>
    </w:p>
    <w:p w14:paraId="1766F6D6" w14:textId="4AF5BA52" w:rsidR="00B54915" w:rsidRPr="00830F82" w:rsidRDefault="00B54915" w:rsidP="00B54915">
      <w:pPr>
        <w:pStyle w:val="Ttulo5"/>
      </w:pPr>
      <w:r w:rsidRPr="00830F82">
        <w:t>Somos santificados mediante la sangre de Cristo. Hebreos 13:12</w:t>
      </w:r>
    </w:p>
    <w:p w14:paraId="78ABB69E" w14:textId="580F93BD" w:rsidR="00FE6AB6" w:rsidRPr="00830F82" w:rsidRDefault="00B54915" w:rsidP="00183848">
      <w:pPr>
        <w:pStyle w:val="Ttulo4"/>
        <w:rPr>
          <w:lang w:val="es-BO"/>
        </w:rPr>
      </w:pPr>
      <w:r w:rsidRPr="00830F82">
        <w:rPr>
          <w:lang w:val="es-BO"/>
        </w:rPr>
        <w:t>Gracias</w:t>
      </w:r>
      <w:r w:rsidR="001F1816">
        <w:rPr>
          <w:lang w:val="es-BO"/>
        </w:rPr>
        <w:t xml:space="preserve"> a</w:t>
      </w:r>
      <w:r w:rsidRPr="00830F82">
        <w:rPr>
          <w:lang w:val="es-BO"/>
        </w:rPr>
        <w:t xml:space="preserve"> Dios por</w:t>
      </w:r>
      <w:r w:rsidR="001F1816">
        <w:rPr>
          <w:lang w:val="es-BO"/>
        </w:rPr>
        <w:t xml:space="preserve"> Cristo</w:t>
      </w:r>
      <w:r w:rsidR="001F1816" w:rsidRPr="00830F82">
        <w:rPr>
          <w:lang w:val="es-BO"/>
        </w:rPr>
        <w:t>,</w:t>
      </w:r>
      <w:r w:rsidR="004550BB" w:rsidRPr="00830F82">
        <w:rPr>
          <w:lang w:val="es-BO"/>
        </w:rPr>
        <w:t xml:space="preserve"> cuando estábamos lejos hemos sido acercados en Cristo</w:t>
      </w:r>
      <w:r w:rsidRPr="00830F82">
        <w:rPr>
          <w:lang w:val="es-BO"/>
        </w:rPr>
        <w:t>, hemos sido acercados por la sangre de Cristo</w:t>
      </w:r>
      <w:r w:rsidR="004550BB" w:rsidRPr="00830F82">
        <w:rPr>
          <w:lang w:val="es-BO"/>
        </w:rPr>
        <w:t>.</w:t>
      </w:r>
      <w:r w:rsidR="001F1816">
        <w:rPr>
          <w:lang w:val="es-BO"/>
        </w:rPr>
        <w:t xml:space="preserve"> ¿Cómo hemos sido acercados por la sangre de Cristo?</w:t>
      </w:r>
      <w:r w:rsidR="00643345" w:rsidRPr="00830F82">
        <w:rPr>
          <w:lang w:val="es-BO"/>
        </w:rPr>
        <w:t xml:space="preserve"> </w:t>
      </w:r>
      <w:r w:rsidR="001F1816">
        <w:rPr>
          <w:lang w:val="es-BO"/>
        </w:rPr>
        <w:t xml:space="preserve"> El poder ser a</w:t>
      </w:r>
      <w:r w:rsidR="00643345" w:rsidRPr="00830F82">
        <w:rPr>
          <w:lang w:val="es-BO"/>
        </w:rPr>
        <w:t xml:space="preserve">cercados por la sangre de Cristo </w:t>
      </w:r>
      <w:r w:rsidR="001F1816">
        <w:rPr>
          <w:lang w:val="es-BO"/>
        </w:rPr>
        <w:t xml:space="preserve">es posible por una razón… </w:t>
      </w:r>
      <w:r w:rsidR="001F1816" w:rsidRPr="00830F82">
        <w:rPr>
          <w:lang w:val="es-BO"/>
        </w:rPr>
        <w:t>Colosenses</w:t>
      </w:r>
      <w:r w:rsidR="00907E73" w:rsidRPr="00830F82">
        <w:rPr>
          <w:lang w:val="es-BO"/>
        </w:rPr>
        <w:t xml:space="preserve"> 1:20</w:t>
      </w:r>
    </w:p>
    <w:p w14:paraId="669519A0" w14:textId="0C40FF5F" w:rsidR="00500F71" w:rsidRPr="00830F82" w:rsidRDefault="00500F71" w:rsidP="00500F71">
      <w:pPr>
        <w:pStyle w:val="Ttulo3"/>
      </w:pPr>
      <w:r w:rsidRPr="00830F82">
        <w:t>Efesios 2:14</w:t>
      </w:r>
      <w:r w:rsidR="00463D77" w:rsidRPr="00830F82">
        <w:t>-15</w:t>
      </w:r>
      <w:r w:rsidR="008E7B97" w:rsidRPr="00830F82">
        <w:t>a</w:t>
      </w:r>
      <w:r w:rsidR="00463D77" w:rsidRPr="00830F82">
        <w:t xml:space="preserve"> – </w:t>
      </w:r>
      <w:r w:rsidR="001F1816">
        <w:t>“</w:t>
      </w:r>
      <w:r w:rsidR="00463D77" w:rsidRPr="00830F82">
        <w:rPr>
          <w:i/>
          <w:iCs/>
        </w:rPr>
        <w:t xml:space="preserve">Porque </w:t>
      </w:r>
      <w:r w:rsidR="00463D77" w:rsidRPr="00830F82">
        <w:rPr>
          <w:b/>
          <w:bCs/>
          <w:i/>
          <w:iCs/>
        </w:rPr>
        <w:t>Él mismo es nuestra paz</w:t>
      </w:r>
      <w:r w:rsidR="00463D77" w:rsidRPr="00830F82">
        <w:rPr>
          <w:i/>
          <w:iCs/>
        </w:rPr>
        <w:t>, y de ambos pueblos hizo uno, derribando la pared intermedia de separación, 15 poniendo fin a la enemistad en Su carne, la ley de los mandamientos expresados en ordenanzas</w:t>
      </w:r>
      <w:r w:rsidR="001F1816">
        <w:rPr>
          <w:i/>
          <w:iCs/>
        </w:rPr>
        <w:t>”</w:t>
      </w:r>
      <w:r w:rsidR="00463D77" w:rsidRPr="00830F82">
        <w:rPr>
          <w:i/>
          <w:iCs/>
        </w:rPr>
        <w:t>, …</w:t>
      </w:r>
      <w:r w:rsidR="00463D77" w:rsidRPr="00830F82">
        <w:t xml:space="preserve"> </w:t>
      </w:r>
      <w:r w:rsidR="00643345" w:rsidRPr="00830F82">
        <w:t>No solo hemos sido acercados por la sangre de Cristo. Sino que Cristo mismo es nuestra paz.</w:t>
      </w:r>
    </w:p>
    <w:p w14:paraId="43FACBED" w14:textId="4B96AA9D" w:rsidR="00463D77" w:rsidRPr="00830F82" w:rsidRDefault="00463D77" w:rsidP="00463D77">
      <w:pPr>
        <w:pStyle w:val="Ttulo4"/>
        <w:rPr>
          <w:lang w:val="es-BO"/>
        </w:rPr>
      </w:pPr>
      <w:r w:rsidRPr="00830F82">
        <w:rPr>
          <w:lang w:val="es-BO"/>
        </w:rPr>
        <w:t xml:space="preserve">Efesios </w:t>
      </w:r>
      <w:proofErr w:type="gramStart"/>
      <w:r w:rsidRPr="00830F82">
        <w:rPr>
          <w:lang w:val="es-BO"/>
        </w:rPr>
        <w:t>2:14a</w:t>
      </w:r>
      <w:proofErr w:type="gramEnd"/>
      <w:r w:rsidRPr="00830F82">
        <w:rPr>
          <w:lang w:val="es-BO"/>
        </w:rPr>
        <w:t xml:space="preserve"> –</w:t>
      </w:r>
      <w:r w:rsidRPr="00830F82">
        <w:rPr>
          <w:i/>
          <w:iCs/>
          <w:lang w:val="es-BO"/>
        </w:rPr>
        <w:t xml:space="preserve"> </w:t>
      </w:r>
      <w:r w:rsidR="001F1816">
        <w:rPr>
          <w:i/>
          <w:iCs/>
          <w:lang w:val="es-BO"/>
        </w:rPr>
        <w:t>“</w:t>
      </w:r>
      <w:r w:rsidRPr="00830F82">
        <w:rPr>
          <w:i/>
          <w:iCs/>
          <w:lang w:val="es-BO"/>
        </w:rPr>
        <w:t>Porque Él mismo es nuestra paz</w:t>
      </w:r>
      <w:r w:rsidR="001F1816">
        <w:rPr>
          <w:i/>
          <w:iCs/>
          <w:lang w:val="es-BO"/>
        </w:rPr>
        <w:t>”</w:t>
      </w:r>
      <w:r w:rsidRPr="00830F82">
        <w:rPr>
          <w:i/>
          <w:iCs/>
          <w:lang w:val="es-BO"/>
        </w:rPr>
        <w:t>, …</w:t>
      </w:r>
      <w:r w:rsidRPr="00830F82">
        <w:rPr>
          <w:lang w:val="es-BO"/>
        </w:rPr>
        <w:t xml:space="preserve"> </w:t>
      </w:r>
      <w:r w:rsidR="00771BC4" w:rsidRPr="00830F82">
        <w:rPr>
          <w:lang w:val="es-BO"/>
        </w:rPr>
        <w:t xml:space="preserve">Aquí tenemos el verbo; </w:t>
      </w:r>
      <w:r w:rsidR="00771BC4" w:rsidRPr="00830F82">
        <w:rPr>
          <w:i/>
          <w:iCs/>
          <w:lang w:val="es-BO"/>
        </w:rPr>
        <w:t>es</w:t>
      </w:r>
      <w:r w:rsidR="00771BC4" w:rsidRPr="00830F82">
        <w:rPr>
          <w:lang w:val="es-BO"/>
        </w:rPr>
        <w:t>, presente, indicativo. En este preciso momento Cristo está siendo nuestra paz. El pasaje dice que Cristo es nuestra paz y no dice que Cristo tiene paz.</w:t>
      </w:r>
    </w:p>
    <w:p w14:paraId="2A1C0A2D" w14:textId="5CE0FF17" w:rsidR="00FC15E5" w:rsidRPr="00830F82" w:rsidRDefault="00FC15E5" w:rsidP="00FC15E5">
      <w:pPr>
        <w:pStyle w:val="Ttulo5"/>
      </w:pPr>
      <w:r w:rsidRPr="00830F82">
        <w:t>La paz para un creyente</w:t>
      </w:r>
      <w:r w:rsidR="001F1816">
        <w:t xml:space="preserve"> está</w:t>
      </w:r>
      <w:r w:rsidRPr="00830F82">
        <w:t xml:space="preserve"> en una persona</w:t>
      </w:r>
      <w:r w:rsidR="00B90670" w:rsidRPr="00830F82">
        <w:t>.</w:t>
      </w:r>
      <w:r w:rsidRPr="00830F82">
        <w:t xml:space="preserve"> </w:t>
      </w:r>
      <w:r w:rsidR="00B90670" w:rsidRPr="00830F82">
        <w:t>Muchos creyentes</w:t>
      </w:r>
      <w:r w:rsidRPr="00830F82">
        <w:t xml:space="preserve"> buscan paz para con Dios y con su prójimo en lo que hacen y en lo que no </w:t>
      </w:r>
      <w:r w:rsidR="00B90670" w:rsidRPr="00830F82">
        <w:t>hacen. La verdadera paz habita en la persona de Cristo.</w:t>
      </w:r>
    </w:p>
    <w:p w14:paraId="182B99A7" w14:textId="28372153" w:rsidR="00463D77" w:rsidRPr="00830F82" w:rsidRDefault="00FC15E5" w:rsidP="00463D77">
      <w:pPr>
        <w:pStyle w:val="Ttulo5"/>
      </w:pPr>
      <w:r w:rsidRPr="00830F82">
        <w:t>Primeramente,</w:t>
      </w:r>
      <w:r w:rsidR="00771BC4" w:rsidRPr="00830F82">
        <w:t xml:space="preserve"> Cristo es nuestra paz en nuestra reconciliación con Dios, Cristo es el mediador entre Dios y los hombres para que </w:t>
      </w:r>
      <w:r w:rsidR="00B90670" w:rsidRPr="00830F82">
        <w:t>estemos en</w:t>
      </w:r>
      <w:r w:rsidR="00771BC4" w:rsidRPr="00830F82">
        <w:t xml:space="preserve"> paz. Romanos 5:1; 1 Timoteo 2:5.</w:t>
      </w:r>
    </w:p>
    <w:p w14:paraId="79D455C9" w14:textId="469D4E5F" w:rsidR="00771BC4" w:rsidRPr="00830F82" w:rsidRDefault="00FC15E5" w:rsidP="00771BC4">
      <w:pPr>
        <w:pStyle w:val="Ttulo5"/>
      </w:pPr>
      <w:r w:rsidRPr="00830F82">
        <w:t>Ya que entre judíos y gentiles estaban enemistados y no podían reconciliase, la única solución para que estos dos estén reconciliados era Cristo</w:t>
      </w:r>
      <w:r w:rsidR="00B90670" w:rsidRPr="00830F82">
        <w:t xml:space="preserve"> mismo</w:t>
      </w:r>
      <w:r w:rsidRPr="00830F82">
        <w:t>.</w:t>
      </w:r>
    </w:p>
    <w:p w14:paraId="3687C307" w14:textId="27A1AEED" w:rsidR="00463D77" w:rsidRPr="00830F82" w:rsidRDefault="00B90670" w:rsidP="00B90670">
      <w:pPr>
        <w:pStyle w:val="Ttulo6"/>
      </w:pPr>
      <w:r w:rsidRPr="00830F82">
        <w:t>¿Qué logro Cristo</w:t>
      </w:r>
      <w:r w:rsidR="000F1401" w:rsidRPr="00830F82">
        <w:t>,</w:t>
      </w:r>
      <w:r w:rsidRPr="00830F82">
        <w:t xml:space="preserve"> siendo Él mismo nuestra paz?</w:t>
      </w:r>
    </w:p>
    <w:p w14:paraId="068D419A" w14:textId="7BF6D940" w:rsidR="00463D77" w:rsidRPr="00830F82" w:rsidRDefault="00463D77" w:rsidP="00463D77">
      <w:pPr>
        <w:pStyle w:val="Ttulo4"/>
        <w:rPr>
          <w:lang w:val="es-BO"/>
        </w:rPr>
      </w:pPr>
      <w:r w:rsidRPr="00830F82">
        <w:rPr>
          <w:lang w:val="es-BO"/>
        </w:rPr>
        <w:t xml:space="preserve">Efesios 2:14b – </w:t>
      </w:r>
      <w:r w:rsidRPr="00830F82">
        <w:rPr>
          <w:i/>
          <w:iCs/>
          <w:lang w:val="es-BO"/>
        </w:rPr>
        <w:t xml:space="preserve">Porque Él mismo es nuestra paz, </w:t>
      </w:r>
      <w:r w:rsidRPr="00830F82">
        <w:rPr>
          <w:b/>
          <w:bCs/>
          <w:i/>
          <w:iCs/>
          <w:lang w:val="es-BO"/>
        </w:rPr>
        <w:t>y de ambos pueblos hizo uno</w:t>
      </w:r>
      <w:r w:rsidRPr="00830F82">
        <w:rPr>
          <w:i/>
          <w:iCs/>
          <w:lang w:val="es-BO"/>
        </w:rPr>
        <w:t>, …</w:t>
      </w:r>
      <w:r w:rsidRPr="00830F82">
        <w:rPr>
          <w:lang w:val="es-BO"/>
        </w:rPr>
        <w:t xml:space="preserve"> </w:t>
      </w:r>
      <w:r w:rsidR="00B90670" w:rsidRPr="00830F82">
        <w:rPr>
          <w:lang w:val="es-BO"/>
        </w:rPr>
        <w:t>Tanto de gentiles como de judíos hizo un pueblo.</w:t>
      </w:r>
    </w:p>
    <w:p w14:paraId="755F201F" w14:textId="7568B187" w:rsidR="00463D77" w:rsidRPr="00830F82" w:rsidRDefault="000A19DD" w:rsidP="00463D77">
      <w:pPr>
        <w:pStyle w:val="Ttulo5"/>
      </w:pPr>
      <w:r w:rsidRPr="00830F82">
        <w:t>Jesús habl</w:t>
      </w:r>
      <w:r w:rsidR="001F1816">
        <w:t>ó</w:t>
      </w:r>
      <w:r w:rsidRPr="00830F82">
        <w:t xml:space="preserve"> de esto en Juan 10:16 – </w:t>
      </w:r>
      <w:r w:rsidR="001F1816">
        <w:t>“</w:t>
      </w:r>
      <w:r w:rsidRPr="00830F82">
        <w:rPr>
          <w:b/>
          <w:bCs/>
          <w:i/>
          <w:iCs/>
        </w:rPr>
        <w:t>Tengo otras ovejas</w:t>
      </w:r>
      <w:r w:rsidRPr="00830F82">
        <w:rPr>
          <w:i/>
          <w:iCs/>
        </w:rPr>
        <w:t xml:space="preserve"> </w:t>
      </w:r>
      <w:r w:rsidRPr="00830F82">
        <w:t xml:space="preserve">(gentiles salvos) </w:t>
      </w:r>
      <w:r w:rsidRPr="00830F82">
        <w:rPr>
          <w:i/>
          <w:iCs/>
        </w:rPr>
        <w:t>que no son de este redil</w:t>
      </w:r>
      <w:r w:rsidRPr="00830F82">
        <w:t xml:space="preserve"> (judíos creyentes</w:t>
      </w:r>
      <w:r w:rsidR="000F1401" w:rsidRPr="00830F82">
        <w:t>);</w:t>
      </w:r>
      <w:r w:rsidRPr="00830F82">
        <w:rPr>
          <w:i/>
          <w:iCs/>
        </w:rPr>
        <w:t xml:space="preserve"> a esas también </w:t>
      </w:r>
      <w:r w:rsidRPr="00830F82">
        <w:rPr>
          <w:b/>
          <w:bCs/>
          <w:i/>
          <w:iCs/>
        </w:rPr>
        <w:t>Yo debo traerlas</w:t>
      </w:r>
      <w:r w:rsidRPr="00830F82">
        <w:rPr>
          <w:i/>
          <w:iCs/>
        </w:rPr>
        <w:t>, y oirán Mi voz, y serán un rebaño con un solo pastor.</w:t>
      </w:r>
      <w:r w:rsidR="001F1816">
        <w:rPr>
          <w:i/>
          <w:iCs/>
        </w:rPr>
        <w:t>”</w:t>
      </w:r>
    </w:p>
    <w:p w14:paraId="4F3C3016" w14:textId="66B0530F" w:rsidR="00463D77" w:rsidRPr="00830F82" w:rsidRDefault="000F1401" w:rsidP="000F1401">
      <w:pPr>
        <w:pStyle w:val="Ttulo5"/>
      </w:pPr>
      <w:r w:rsidRPr="00830F82">
        <w:t>El dilema ¿Cómo se reconciliar</w:t>
      </w:r>
      <w:r w:rsidR="001F1816">
        <w:t>ía</w:t>
      </w:r>
      <w:r w:rsidRPr="00830F82">
        <w:t>n entre judíos y gentiles? Era imposible que estos dos pueblo</w:t>
      </w:r>
      <w:r w:rsidR="001F1816">
        <w:t>s</w:t>
      </w:r>
      <w:r w:rsidRPr="00830F82">
        <w:t xml:space="preserve">, se reconcilien, o que vivan en unidad. Cristo dijo: </w:t>
      </w:r>
      <w:r w:rsidR="001F1816">
        <w:t>“</w:t>
      </w:r>
      <w:r w:rsidRPr="00830F82">
        <w:rPr>
          <w:i/>
          <w:iCs/>
        </w:rPr>
        <w:t xml:space="preserve">Yo debo </w:t>
      </w:r>
      <w:proofErr w:type="gramStart"/>
      <w:r w:rsidRPr="00830F82">
        <w:rPr>
          <w:i/>
          <w:iCs/>
        </w:rPr>
        <w:t>traerlas</w:t>
      </w:r>
      <w:r w:rsidR="001F1816">
        <w:rPr>
          <w:i/>
          <w:iCs/>
        </w:rPr>
        <w:t>”…</w:t>
      </w:r>
      <w:proofErr w:type="gramEnd"/>
      <w:r w:rsidRPr="00830F82">
        <w:rPr>
          <w:i/>
          <w:iCs/>
        </w:rPr>
        <w:t>,</w:t>
      </w:r>
      <w:r w:rsidRPr="00830F82">
        <w:t xml:space="preserve"> Cristo era y es la solución al gran dilema. </w:t>
      </w:r>
    </w:p>
    <w:p w14:paraId="0ABA75B6" w14:textId="61BD0364" w:rsidR="00A01C70" w:rsidRPr="00830F82" w:rsidRDefault="00A01C70" w:rsidP="00A01C70">
      <w:pPr>
        <w:pStyle w:val="Ttulo6"/>
      </w:pPr>
      <w:r w:rsidRPr="00830F82">
        <w:t>Esta es la razón por la cual Cristo es nuestra paz.</w:t>
      </w:r>
    </w:p>
    <w:p w14:paraId="28C599EB" w14:textId="74A8FCBA" w:rsidR="000F1401" w:rsidRPr="00830F82" w:rsidRDefault="000F1401" w:rsidP="000F1401">
      <w:pPr>
        <w:pStyle w:val="Ttulo6"/>
      </w:pPr>
      <w:r w:rsidRPr="00830F82">
        <w:t>¿Cómo está logrando Cristo hacer uno de judíos y gentiles?</w:t>
      </w:r>
    </w:p>
    <w:p w14:paraId="0DAEC8AC" w14:textId="3F9F2C52" w:rsidR="00463D77" w:rsidRPr="00830F82" w:rsidRDefault="00463D77" w:rsidP="00463D77">
      <w:pPr>
        <w:pStyle w:val="Ttulo4"/>
        <w:rPr>
          <w:lang w:val="es-BO"/>
        </w:rPr>
      </w:pPr>
      <w:r w:rsidRPr="00830F82">
        <w:rPr>
          <w:lang w:val="es-BO"/>
        </w:rPr>
        <w:t xml:space="preserve">Efesios 2:14c – </w:t>
      </w:r>
      <w:r w:rsidR="001F1816">
        <w:rPr>
          <w:lang w:val="es-BO"/>
        </w:rPr>
        <w:t>“</w:t>
      </w:r>
      <w:r w:rsidRPr="00830F82">
        <w:rPr>
          <w:i/>
          <w:iCs/>
          <w:lang w:val="es-BO"/>
        </w:rPr>
        <w:t xml:space="preserve">Porque Él mismo es nuestra paz, y de ambos pueblos hizo uno, </w:t>
      </w:r>
      <w:r w:rsidRPr="00830F82">
        <w:rPr>
          <w:b/>
          <w:bCs/>
          <w:i/>
          <w:iCs/>
          <w:lang w:val="es-BO"/>
        </w:rPr>
        <w:t>derribando la pared intermedia de separación</w:t>
      </w:r>
      <w:r w:rsidR="001F1816">
        <w:rPr>
          <w:b/>
          <w:bCs/>
          <w:i/>
          <w:iCs/>
          <w:lang w:val="es-BO"/>
        </w:rPr>
        <w:t>”</w:t>
      </w:r>
      <w:r w:rsidRPr="00830F82">
        <w:rPr>
          <w:i/>
          <w:iCs/>
          <w:lang w:val="es-BO"/>
        </w:rPr>
        <w:t>.</w:t>
      </w:r>
      <w:r w:rsidRPr="00830F82">
        <w:rPr>
          <w:lang w:val="es-BO"/>
        </w:rPr>
        <w:t xml:space="preserve"> </w:t>
      </w:r>
      <w:r w:rsidR="00A01C70" w:rsidRPr="00830F82">
        <w:rPr>
          <w:lang w:val="es-BO"/>
        </w:rPr>
        <w:t>Cristo, tanto de judíos como de gentiles hizo uno, derribando la pared que los separaba.</w:t>
      </w:r>
    </w:p>
    <w:p w14:paraId="1229A194" w14:textId="170240E1" w:rsidR="00A01C70" w:rsidRPr="00830F82" w:rsidRDefault="00A01C70" w:rsidP="00A01C70">
      <w:pPr>
        <w:pStyle w:val="Ttulo5"/>
      </w:pPr>
      <w:r w:rsidRPr="00830F82">
        <w:lastRenderedPageBreak/>
        <w:t>Efesios 2:14 -</w:t>
      </w:r>
      <w:r w:rsidRPr="00830F82">
        <w:rPr>
          <w:i/>
          <w:iCs/>
        </w:rPr>
        <w:t xml:space="preserve"> … </w:t>
      </w:r>
      <w:r w:rsidR="006D0E42">
        <w:rPr>
          <w:i/>
          <w:iCs/>
        </w:rPr>
        <w:t>“</w:t>
      </w:r>
      <w:r w:rsidRPr="00830F82">
        <w:rPr>
          <w:b/>
          <w:bCs/>
          <w:i/>
          <w:iCs/>
        </w:rPr>
        <w:t>derribando</w:t>
      </w:r>
      <w:r w:rsidRPr="00830F82">
        <w:rPr>
          <w:i/>
          <w:iCs/>
        </w:rPr>
        <w:t xml:space="preserve"> la pared intermedia de separación</w:t>
      </w:r>
      <w:r w:rsidR="006D0E42">
        <w:rPr>
          <w:i/>
          <w:iCs/>
        </w:rPr>
        <w:t>”</w:t>
      </w:r>
      <w:r w:rsidRPr="00830F82">
        <w:rPr>
          <w:i/>
          <w:iCs/>
        </w:rPr>
        <w:t>.</w:t>
      </w:r>
      <w:r w:rsidRPr="00830F82">
        <w:t xml:space="preserve"> La palabra</w:t>
      </w:r>
      <w:r w:rsidR="00581170" w:rsidRPr="00830F82">
        <w:t xml:space="preserve"> LYSAS, derribando es un verbo, aoristo, activo, participio. Significa que Cristo mismo derrib</w:t>
      </w:r>
      <w:r w:rsidR="006D0E42">
        <w:t>ó</w:t>
      </w:r>
      <w:r w:rsidR="00581170" w:rsidRPr="00830F82">
        <w:t xml:space="preserve"> de manera activa la </w:t>
      </w:r>
      <w:r w:rsidR="006D0E42">
        <w:t xml:space="preserve">pared </w:t>
      </w:r>
      <w:r w:rsidR="00581170" w:rsidRPr="00830F82">
        <w:t xml:space="preserve">intermedia de separación en la cruz. </w:t>
      </w:r>
    </w:p>
    <w:p w14:paraId="5EA107CE" w14:textId="32F9B5BB" w:rsidR="00463D77" w:rsidRPr="00830F82" w:rsidRDefault="00581170" w:rsidP="00463D77">
      <w:pPr>
        <w:pStyle w:val="Ttulo5"/>
      </w:pPr>
      <w:r w:rsidRPr="00830F82">
        <w:t xml:space="preserve"> </w:t>
      </w:r>
      <w:r w:rsidR="006D0E42">
        <w:t>L</w:t>
      </w:r>
      <w:r w:rsidRPr="00830F82">
        <w:t>a pared intermedia de separación</w:t>
      </w:r>
      <w:r w:rsidR="00296F26" w:rsidRPr="00830F82">
        <w:t xml:space="preserve"> es derribada</w:t>
      </w:r>
      <w:r w:rsidRPr="00830F82">
        <w:t xml:space="preserve"> por medio del Evangelio. Esa pared </w:t>
      </w:r>
      <w:r w:rsidR="006D0E42">
        <w:t>se convierte</w:t>
      </w:r>
      <w:r w:rsidRPr="00830F82">
        <w:t xml:space="preserve"> en escombros para desechar.</w:t>
      </w:r>
    </w:p>
    <w:p w14:paraId="5A27DE78" w14:textId="71F536A6" w:rsidR="00581170" w:rsidRPr="00830F82" w:rsidRDefault="00581170" w:rsidP="00581170">
      <w:pPr>
        <w:pStyle w:val="Ttulo5"/>
      </w:pPr>
      <w:r w:rsidRPr="00830F82">
        <w:t>Efesios 2:14 -</w:t>
      </w:r>
      <w:r w:rsidRPr="00830F82">
        <w:rPr>
          <w:i/>
          <w:iCs/>
        </w:rPr>
        <w:t xml:space="preserve"> … </w:t>
      </w:r>
      <w:r w:rsidR="006D0E42">
        <w:rPr>
          <w:i/>
          <w:iCs/>
        </w:rPr>
        <w:t>“</w:t>
      </w:r>
      <w:r w:rsidRPr="00830F82">
        <w:rPr>
          <w:i/>
          <w:iCs/>
        </w:rPr>
        <w:t xml:space="preserve">derribando </w:t>
      </w:r>
      <w:r w:rsidRPr="00830F82">
        <w:rPr>
          <w:b/>
          <w:bCs/>
          <w:i/>
          <w:iCs/>
        </w:rPr>
        <w:t>la pared intermedia de separación</w:t>
      </w:r>
      <w:r w:rsidR="006D0E42">
        <w:rPr>
          <w:b/>
          <w:bCs/>
          <w:i/>
          <w:iCs/>
        </w:rPr>
        <w:t>”</w:t>
      </w:r>
      <w:r w:rsidRPr="00830F82">
        <w:rPr>
          <w:i/>
          <w:iCs/>
        </w:rPr>
        <w:t>.</w:t>
      </w:r>
      <w:r w:rsidRPr="00830F82">
        <w:t xml:space="preserve"> </w:t>
      </w:r>
      <w:r w:rsidR="00F50353" w:rsidRPr="00830F82">
        <w:t>La pared intermedia de separación era lo que los judíos habían edificado con sus manos, estos son las tradiciones de hombre</w:t>
      </w:r>
      <w:r w:rsidR="006D0E42">
        <w:t>s,</w:t>
      </w:r>
      <w:r w:rsidR="00F50353" w:rsidRPr="00830F82">
        <w:t xml:space="preserve"> que </w:t>
      </w:r>
      <w:r w:rsidR="006D0E42">
        <w:t>hacían</w:t>
      </w:r>
      <w:r w:rsidR="00F50353" w:rsidRPr="00830F82">
        <w:t xml:space="preserve"> separación entre judíos y gentiles.</w:t>
      </w:r>
      <w:r w:rsidR="00296F26" w:rsidRPr="00830F82">
        <w:t xml:space="preserve"> Marcos 7:7-8; Mateo 15:3; Hechos 10:28.</w:t>
      </w:r>
    </w:p>
    <w:p w14:paraId="0ABABE7A" w14:textId="52E253E2" w:rsidR="00296F26" w:rsidRPr="00830F82" w:rsidRDefault="00296F26" w:rsidP="00296F26">
      <w:pPr>
        <w:pStyle w:val="Ttulo5"/>
      </w:pPr>
      <w:r w:rsidRPr="00830F82">
        <w:t>Pedro qu</w:t>
      </w:r>
      <w:r w:rsidR="006D0E42">
        <w:t>iso</w:t>
      </w:r>
      <w:r w:rsidRPr="00830F82">
        <w:t xml:space="preserve"> volver a edificar esta pared intermedia de separación en Antioquia, Pablo no le </w:t>
      </w:r>
      <w:r w:rsidR="00196309" w:rsidRPr="00830F82">
        <w:t>permitió,</w:t>
      </w:r>
      <w:r w:rsidRPr="00830F82">
        <w:t xml:space="preserve"> sino que</w:t>
      </w:r>
      <w:r w:rsidR="006D0E42">
        <w:t xml:space="preserve"> lo</w:t>
      </w:r>
      <w:r w:rsidRPr="00830F82">
        <w:t xml:space="preserve"> confront</w:t>
      </w:r>
      <w:r w:rsidR="006D0E42">
        <w:t xml:space="preserve">ó </w:t>
      </w:r>
      <w:r w:rsidRPr="00830F82">
        <w:t>porque estaba</w:t>
      </w:r>
      <w:r w:rsidR="006D0E42">
        <w:t xml:space="preserve"> </w:t>
      </w:r>
      <w:r w:rsidRPr="00830F82">
        <w:t>en</w:t>
      </w:r>
      <w:r w:rsidR="00A514D0" w:rsidRPr="00830F82">
        <w:t xml:space="preserve"> contra</w:t>
      </w:r>
      <w:r w:rsidRPr="00830F82">
        <w:t xml:space="preserve"> de la obra de Cristo, el Evangelio. Gálatas 2:11-14</w:t>
      </w:r>
    </w:p>
    <w:p w14:paraId="4E5C1280" w14:textId="1DDDF66F" w:rsidR="00463D77" w:rsidRPr="00830F82" w:rsidRDefault="00A514D0" w:rsidP="00463D77">
      <w:pPr>
        <w:pStyle w:val="Ttulo6"/>
      </w:pPr>
      <w:r w:rsidRPr="00830F82">
        <w:t>¿Qué más logro Cristo?</w:t>
      </w:r>
    </w:p>
    <w:p w14:paraId="1BD3D9FE" w14:textId="6D843D86" w:rsidR="00463D77" w:rsidRPr="00830F82" w:rsidRDefault="00463D77" w:rsidP="00463D77">
      <w:pPr>
        <w:pStyle w:val="Ttulo4"/>
        <w:rPr>
          <w:lang w:val="es-BO"/>
        </w:rPr>
      </w:pPr>
      <w:r w:rsidRPr="00830F82">
        <w:rPr>
          <w:lang w:val="es-BO"/>
        </w:rPr>
        <w:t xml:space="preserve">Efesios </w:t>
      </w:r>
      <w:r w:rsidR="006D0E42" w:rsidRPr="00830F82">
        <w:rPr>
          <w:lang w:val="es-BO"/>
        </w:rPr>
        <w:t>2: 15a</w:t>
      </w:r>
      <w:r w:rsidRPr="00830F82">
        <w:rPr>
          <w:lang w:val="es-BO"/>
        </w:rPr>
        <w:t xml:space="preserve"> – </w:t>
      </w:r>
      <w:r w:rsidR="006D0E42">
        <w:rPr>
          <w:lang w:val="es-BO"/>
        </w:rPr>
        <w:t>“</w:t>
      </w:r>
      <w:r w:rsidRPr="00830F82">
        <w:rPr>
          <w:b/>
          <w:bCs/>
          <w:i/>
          <w:iCs/>
          <w:lang w:val="es-BO"/>
        </w:rPr>
        <w:t>poniendo fin a la enemistad en Su carne</w:t>
      </w:r>
      <w:r w:rsidR="006D0E42">
        <w:rPr>
          <w:b/>
          <w:bCs/>
          <w:i/>
          <w:iCs/>
          <w:lang w:val="es-BO"/>
        </w:rPr>
        <w:t>”</w:t>
      </w:r>
      <w:r w:rsidRPr="00830F82">
        <w:rPr>
          <w:i/>
          <w:iCs/>
          <w:lang w:val="es-BO"/>
        </w:rPr>
        <w:t>, la ley de los mandamientos expresados en ordenanzas, …</w:t>
      </w:r>
      <w:r w:rsidRPr="00830F82">
        <w:rPr>
          <w:lang w:val="es-BO"/>
        </w:rPr>
        <w:t xml:space="preserve"> </w:t>
      </w:r>
      <w:r w:rsidR="00A514D0" w:rsidRPr="00830F82">
        <w:rPr>
          <w:lang w:val="es-BO"/>
        </w:rPr>
        <w:t>Puso fin a la enemistad que había entre judíos y gentiles</w:t>
      </w:r>
      <w:r w:rsidR="006C32FD" w:rsidRPr="00830F82">
        <w:rPr>
          <w:lang w:val="es-BO"/>
        </w:rPr>
        <w:t>, esto ha logrado Cristo en la cruz</w:t>
      </w:r>
      <w:r w:rsidR="00A514D0" w:rsidRPr="00830F82">
        <w:rPr>
          <w:lang w:val="es-BO"/>
        </w:rPr>
        <w:t>.</w:t>
      </w:r>
      <w:r w:rsidR="006C32FD" w:rsidRPr="00830F82">
        <w:rPr>
          <w:lang w:val="es-BO"/>
        </w:rPr>
        <w:t xml:space="preserve"> Efesios 2:16</w:t>
      </w:r>
    </w:p>
    <w:p w14:paraId="65F24FE3" w14:textId="64A12576" w:rsidR="00463D77" w:rsidRPr="00830F82" w:rsidRDefault="00A1390D" w:rsidP="00463D77">
      <w:pPr>
        <w:pStyle w:val="Ttulo5"/>
      </w:pPr>
      <w:r w:rsidRPr="00830F82">
        <w:t xml:space="preserve">Efesios 2:15 – </w:t>
      </w:r>
      <w:r w:rsidR="006D0E42">
        <w:t>“</w:t>
      </w:r>
      <w:r w:rsidRPr="00830F82">
        <w:rPr>
          <w:b/>
          <w:bCs/>
          <w:i/>
          <w:iCs/>
        </w:rPr>
        <w:t>poniendo fin</w:t>
      </w:r>
      <w:r w:rsidR="006D0E42">
        <w:rPr>
          <w:b/>
          <w:bCs/>
          <w:i/>
          <w:iCs/>
        </w:rPr>
        <w:t>”</w:t>
      </w:r>
      <w:r w:rsidRPr="00830F82">
        <w:t xml:space="preserve">. </w:t>
      </w:r>
      <w:r w:rsidR="00004664" w:rsidRPr="00830F82">
        <w:t>La palabra KATARGEO o KATARGESAS. Es un verbo, aoristo, activo, participio. Viene de dos palabras KATA, abajo; ARGOS, inactivo. Significa desactivar</w:t>
      </w:r>
      <w:r w:rsidR="009D0DB0" w:rsidRPr="00830F82">
        <w:t xml:space="preserve"> o esta desactivado.</w:t>
      </w:r>
    </w:p>
    <w:p w14:paraId="3345C990" w14:textId="5550DB86" w:rsidR="00004664" w:rsidRPr="00830F82" w:rsidRDefault="00004664" w:rsidP="00004664">
      <w:pPr>
        <w:pStyle w:val="Ttulo5"/>
      </w:pPr>
      <w:r w:rsidRPr="00830F82">
        <w:t>Cristo puso fin a la enemistad en Su carne, cuando Él murió en la cruz. Las cosas que producía</w:t>
      </w:r>
      <w:r w:rsidR="006D0E42">
        <w:t>n</w:t>
      </w:r>
      <w:r w:rsidRPr="00830F82">
        <w:t xml:space="preserve"> enemistad entre judíos y gentiles qued</w:t>
      </w:r>
      <w:r w:rsidR="006D0E42">
        <w:t>aron</w:t>
      </w:r>
      <w:r w:rsidRPr="00830F82">
        <w:t xml:space="preserve"> </w:t>
      </w:r>
      <w:r w:rsidR="009D0DB0" w:rsidRPr="00830F82">
        <w:t>totalmente</w:t>
      </w:r>
      <w:r w:rsidRPr="00830F82">
        <w:t xml:space="preserve"> </w:t>
      </w:r>
      <w:r w:rsidR="009D0DB0" w:rsidRPr="00830F82">
        <w:t>inactiv</w:t>
      </w:r>
      <w:r w:rsidR="006D0E42">
        <w:t>as.</w:t>
      </w:r>
    </w:p>
    <w:p w14:paraId="6E7D721D" w14:textId="558A2D05" w:rsidR="009D0DB0" w:rsidRPr="00830F82" w:rsidRDefault="009D0DB0" w:rsidP="009D0DB0">
      <w:pPr>
        <w:pStyle w:val="Ttulo5"/>
      </w:pPr>
      <w:r w:rsidRPr="00830F82">
        <w:t xml:space="preserve">Su carne, </w:t>
      </w:r>
      <w:r w:rsidR="006C32FD" w:rsidRPr="00830F82">
        <w:t>S</w:t>
      </w:r>
      <w:r w:rsidRPr="00830F82">
        <w:t xml:space="preserve">u cuerpo entregado </w:t>
      </w:r>
      <w:r w:rsidR="00F37805" w:rsidRPr="00830F82">
        <w:t>como un sacrificio para morir en nuestro lugar</w:t>
      </w:r>
      <w:r w:rsidR="006C32FD" w:rsidRPr="00830F82">
        <w:t xml:space="preserve"> en la cruz</w:t>
      </w:r>
      <w:r w:rsidR="00F37805" w:rsidRPr="00830F82">
        <w:t>. En Cristo en Su Cuerpo, esto es en el evangelio</w:t>
      </w:r>
      <w:r w:rsidR="006D0E42">
        <w:t>,</w:t>
      </w:r>
      <w:r w:rsidR="00F37805" w:rsidRPr="00830F82">
        <w:t xml:space="preserve"> termin</w:t>
      </w:r>
      <w:r w:rsidR="006D0E42">
        <w:t>ó</w:t>
      </w:r>
      <w:r w:rsidR="00F37805" w:rsidRPr="00830F82">
        <w:t xml:space="preserve"> la enemistad entre judíos y gentiles. Romanos 1:16-17; 3:29-</w:t>
      </w:r>
      <w:r w:rsidR="00FD21BE" w:rsidRPr="00830F82">
        <w:t>30; Gálatas</w:t>
      </w:r>
      <w:r w:rsidR="00F37805" w:rsidRPr="00830F82">
        <w:t xml:space="preserve"> 3:</w:t>
      </w:r>
      <w:r w:rsidR="00FD21BE" w:rsidRPr="00830F82">
        <w:t>27-</w:t>
      </w:r>
      <w:r w:rsidR="00F37805" w:rsidRPr="00830F82">
        <w:t xml:space="preserve">28; Hechos 10:28, </w:t>
      </w:r>
      <w:r w:rsidR="00FD21BE" w:rsidRPr="00830F82">
        <w:t>34-35; 15:7-9</w:t>
      </w:r>
    </w:p>
    <w:p w14:paraId="513E7ABF" w14:textId="370F3FD6" w:rsidR="00463D77" w:rsidRPr="00830F82" w:rsidRDefault="00004664" w:rsidP="00463D77">
      <w:pPr>
        <w:pStyle w:val="Ttulo6"/>
      </w:pPr>
      <w:r w:rsidRPr="00830F82">
        <w:t xml:space="preserve">¿En </w:t>
      </w:r>
      <w:r w:rsidR="00264B53" w:rsidRPr="00830F82">
        <w:t>qué</w:t>
      </w:r>
      <w:r w:rsidRPr="00830F82">
        <w:t xml:space="preserve"> estaba basad</w:t>
      </w:r>
      <w:r w:rsidR="006D0E42">
        <w:t>a</w:t>
      </w:r>
      <w:r w:rsidRPr="00830F82">
        <w:t xml:space="preserve"> la enemistad entre judíos y gentiles?</w:t>
      </w:r>
    </w:p>
    <w:p w14:paraId="7CA2C123" w14:textId="70E9F6EF" w:rsidR="00463D77" w:rsidRPr="00830F82" w:rsidRDefault="00A514D0" w:rsidP="006F7689">
      <w:pPr>
        <w:pStyle w:val="Ttulo4"/>
        <w:rPr>
          <w:i/>
          <w:iCs/>
          <w:lang w:val="es-BO"/>
        </w:rPr>
      </w:pPr>
      <w:r w:rsidRPr="00830F82">
        <w:rPr>
          <w:lang w:val="es-BO"/>
        </w:rPr>
        <w:t>Efesios 2:15</w:t>
      </w:r>
      <w:r w:rsidR="0028641F" w:rsidRPr="00830F82">
        <w:rPr>
          <w:lang w:val="es-BO"/>
        </w:rPr>
        <w:t>b</w:t>
      </w:r>
      <w:r w:rsidRPr="00830F82">
        <w:rPr>
          <w:lang w:val="es-BO"/>
        </w:rPr>
        <w:t xml:space="preserve"> – </w:t>
      </w:r>
      <w:r w:rsidR="006D0E42">
        <w:rPr>
          <w:lang w:val="es-BO"/>
        </w:rPr>
        <w:t>“</w:t>
      </w:r>
      <w:r w:rsidRPr="00830F82">
        <w:rPr>
          <w:i/>
          <w:iCs/>
          <w:lang w:val="es-BO"/>
        </w:rPr>
        <w:t xml:space="preserve">poniendo fin a la enemistad en Su carne, </w:t>
      </w:r>
      <w:r w:rsidRPr="00830F82">
        <w:rPr>
          <w:b/>
          <w:bCs/>
          <w:i/>
          <w:iCs/>
          <w:lang w:val="es-BO"/>
        </w:rPr>
        <w:t>la ley de los mandamientos expresados en ordenanzas</w:t>
      </w:r>
      <w:r w:rsidR="006D0E42">
        <w:rPr>
          <w:b/>
          <w:bCs/>
          <w:i/>
          <w:iCs/>
          <w:lang w:val="es-BO"/>
        </w:rPr>
        <w:t>”</w:t>
      </w:r>
      <w:r w:rsidRPr="00830F82">
        <w:rPr>
          <w:lang w:val="es-BO"/>
        </w:rPr>
        <w:t xml:space="preserve">, </w:t>
      </w:r>
      <w:r w:rsidRPr="00830F82">
        <w:rPr>
          <w:b/>
          <w:bCs/>
          <w:lang w:val="es-BO"/>
        </w:rPr>
        <w:t>…</w:t>
      </w:r>
      <w:r w:rsidR="00FD21BE" w:rsidRPr="00830F82">
        <w:rPr>
          <w:lang w:val="es-BO"/>
        </w:rPr>
        <w:t xml:space="preserve"> Cristo puso fin a la enemistad que estaba basad</w:t>
      </w:r>
      <w:r w:rsidR="006D0E42">
        <w:rPr>
          <w:lang w:val="es-BO"/>
        </w:rPr>
        <w:t>a</w:t>
      </w:r>
      <w:r w:rsidR="00FD21BE" w:rsidRPr="00830F82">
        <w:rPr>
          <w:lang w:val="es-BO"/>
        </w:rPr>
        <w:t xml:space="preserve"> en </w:t>
      </w:r>
      <w:r w:rsidR="00FD21BE" w:rsidRPr="00830F82">
        <w:rPr>
          <w:i/>
          <w:iCs/>
          <w:lang w:val="es-BO"/>
        </w:rPr>
        <w:t xml:space="preserve">la ley de los mandamientos </w:t>
      </w:r>
      <w:r w:rsidR="00FD21BE" w:rsidRPr="00830F82">
        <w:rPr>
          <w:lang w:val="es-BO"/>
        </w:rPr>
        <w:t>y esto</w:t>
      </w:r>
      <w:r w:rsidR="00595D44" w:rsidRPr="00830F82">
        <w:rPr>
          <w:lang w:val="es-BO"/>
        </w:rPr>
        <w:t>s</w:t>
      </w:r>
      <w:r w:rsidR="00FD21BE" w:rsidRPr="00830F82">
        <w:rPr>
          <w:i/>
          <w:iCs/>
          <w:lang w:val="es-BO"/>
        </w:rPr>
        <w:t xml:space="preserve"> expresados en ordenanzas.</w:t>
      </w:r>
    </w:p>
    <w:p w14:paraId="7DDD0673" w14:textId="7904DD05" w:rsidR="006E2CAD" w:rsidRPr="00830F82" w:rsidRDefault="00DB3933" w:rsidP="006E2CAD">
      <w:pPr>
        <w:pStyle w:val="Ttulo5"/>
        <w:rPr>
          <w:i/>
          <w:iCs/>
        </w:rPr>
      </w:pPr>
      <w:r w:rsidRPr="00830F82">
        <w:t xml:space="preserve">Un claro ejemplo de que la ley trajo enemistad: Juan 7:49 </w:t>
      </w:r>
      <w:r w:rsidRPr="00830F82">
        <w:rPr>
          <w:i/>
          <w:iCs/>
        </w:rPr>
        <w:t xml:space="preserve">– </w:t>
      </w:r>
      <w:r w:rsidR="006D0E42">
        <w:rPr>
          <w:i/>
          <w:iCs/>
        </w:rPr>
        <w:t>“</w:t>
      </w:r>
      <w:r w:rsidRPr="00830F82">
        <w:rPr>
          <w:i/>
          <w:iCs/>
        </w:rPr>
        <w:t xml:space="preserve">Pero esta multitud que no conoce </w:t>
      </w:r>
      <w:r w:rsidR="006E2CAD" w:rsidRPr="00830F82">
        <w:rPr>
          <w:i/>
          <w:iCs/>
        </w:rPr>
        <w:t>de la ley,</w:t>
      </w:r>
      <w:r w:rsidR="006E2CAD" w:rsidRPr="00830F82">
        <w:rPr>
          <w:b/>
          <w:bCs/>
          <w:i/>
          <w:iCs/>
        </w:rPr>
        <w:t xml:space="preserve"> maldita es</w:t>
      </w:r>
      <w:r w:rsidR="006D0E42">
        <w:rPr>
          <w:b/>
          <w:bCs/>
          <w:i/>
          <w:iCs/>
        </w:rPr>
        <w:t>”</w:t>
      </w:r>
      <w:r w:rsidR="006E2CAD" w:rsidRPr="00830F82">
        <w:rPr>
          <w:b/>
          <w:bCs/>
          <w:i/>
          <w:iCs/>
        </w:rPr>
        <w:t>.</w:t>
      </w:r>
      <w:r w:rsidR="006E2CAD" w:rsidRPr="00830F82">
        <w:t xml:space="preserve"> 1 </w:t>
      </w:r>
      <w:proofErr w:type="gramStart"/>
      <w:r w:rsidR="006E2CAD" w:rsidRPr="00830F82">
        <w:t>Corintios</w:t>
      </w:r>
      <w:proofErr w:type="gramEnd"/>
      <w:r w:rsidR="006E2CAD" w:rsidRPr="00830F82">
        <w:t xml:space="preserve"> 15:56.</w:t>
      </w:r>
    </w:p>
    <w:p w14:paraId="70B56663" w14:textId="0C384F2D" w:rsidR="006F7689" w:rsidRPr="00830F82" w:rsidRDefault="00595D44" w:rsidP="006F7689">
      <w:pPr>
        <w:pStyle w:val="Ttulo5"/>
      </w:pPr>
      <w:r w:rsidRPr="00830F82">
        <w:t>La ley se entregó a los judíos y no a los gentiles, tampoco fue entregad</w:t>
      </w:r>
      <w:r w:rsidR="006D0E42">
        <w:t xml:space="preserve">a </w:t>
      </w:r>
      <w:r w:rsidRPr="00830F82">
        <w:t>para que judíos y gentiles tengan una unidad de reconciliación,</w:t>
      </w:r>
      <w:r w:rsidR="002B52FE" w:rsidRPr="00830F82">
        <w:t xml:space="preserve"> la ley nunca trajo paz,</w:t>
      </w:r>
      <w:r w:rsidRPr="00830F82">
        <w:t xml:space="preserve"> más bien trajo enemistad entre estos dos pueblos.</w:t>
      </w:r>
    </w:p>
    <w:p w14:paraId="138CD732" w14:textId="711272BC" w:rsidR="00CE699D" w:rsidRPr="00830F82" w:rsidRDefault="00CE699D" w:rsidP="00CE699D">
      <w:pPr>
        <w:pStyle w:val="Ttulo6"/>
      </w:pPr>
      <w:r w:rsidRPr="00830F82">
        <w:t xml:space="preserve">Las </w:t>
      </w:r>
      <w:r w:rsidR="006D0E42">
        <w:t>E</w:t>
      </w:r>
      <w:r w:rsidRPr="00830F82">
        <w:t xml:space="preserve">scrituras nos muestran que la ley no trajo reconciliación con Dios, sino la abundancia de pecado. Romanos </w:t>
      </w:r>
      <w:proofErr w:type="gramStart"/>
      <w:r w:rsidRPr="00830F82">
        <w:t>5:20a</w:t>
      </w:r>
      <w:proofErr w:type="gramEnd"/>
    </w:p>
    <w:p w14:paraId="7B0C0E25" w14:textId="65ED7E97" w:rsidR="00CE699D" w:rsidRPr="00830F82" w:rsidRDefault="00CE699D" w:rsidP="00CE699D">
      <w:pPr>
        <w:pStyle w:val="Ttulo6"/>
      </w:pPr>
      <w:r w:rsidRPr="00830F82">
        <w:t xml:space="preserve">El propósito de la ley </w:t>
      </w:r>
      <w:r w:rsidR="006E2CAD" w:rsidRPr="00830F82">
        <w:t>no</w:t>
      </w:r>
      <w:r w:rsidRPr="00830F82">
        <w:t xml:space="preserve"> fue dado para traer justicia, sino mostrar la necesitad de justicia</w:t>
      </w:r>
      <w:r w:rsidR="002B52FE" w:rsidRPr="00830F82">
        <w:t xml:space="preserve"> al hombre pecador</w:t>
      </w:r>
      <w:r w:rsidRPr="00830F82">
        <w:t>. Romanos 3:19-20; Gálatas 2:21</w:t>
      </w:r>
      <w:r w:rsidR="006E2CAD" w:rsidRPr="00830F82">
        <w:t>; Filipenses 3:6-9.</w:t>
      </w:r>
    </w:p>
    <w:p w14:paraId="56391615" w14:textId="196BDFF4" w:rsidR="00595D44" w:rsidRPr="00830F82" w:rsidRDefault="00595D44" w:rsidP="00595D44">
      <w:pPr>
        <w:pStyle w:val="Ttulo5"/>
      </w:pPr>
      <w:r w:rsidRPr="00830F82">
        <w:lastRenderedPageBreak/>
        <w:t xml:space="preserve">Los judíos se jactaban de tener la ley que Dios les había dado en el </w:t>
      </w:r>
      <w:r w:rsidR="006D0E42" w:rsidRPr="00830F82">
        <w:t>Sinaí</w:t>
      </w:r>
      <w:r w:rsidR="006D0E42">
        <w:t>,</w:t>
      </w:r>
      <w:r w:rsidRPr="00830F82">
        <w:t xml:space="preserve"> por medio de </w:t>
      </w:r>
      <w:r w:rsidR="006D0E42" w:rsidRPr="00830F82">
        <w:t>Moisés</w:t>
      </w:r>
      <w:r w:rsidR="002B52FE" w:rsidRPr="00830F82">
        <w:t>, la cual resultaba en muerte</w:t>
      </w:r>
      <w:r w:rsidRPr="00830F82">
        <w:t>.</w:t>
      </w:r>
      <w:r w:rsidR="00DB3933" w:rsidRPr="00830F82">
        <w:t xml:space="preserve"> Ellos pensaban que Dios les hacía aceptos por medio de la ley.</w:t>
      </w:r>
      <w:r w:rsidRPr="00830F82">
        <w:t xml:space="preserve"> Romanos 2:23</w:t>
      </w:r>
      <w:r w:rsidR="002B52FE" w:rsidRPr="00830F82">
        <w:t>; 7:5, 10; 2 Corintios 3:6-7.</w:t>
      </w:r>
    </w:p>
    <w:p w14:paraId="4AD94DE2" w14:textId="103F2633" w:rsidR="008E7B97" w:rsidRPr="00830F82" w:rsidRDefault="002B52FE" w:rsidP="002B52FE">
      <w:pPr>
        <w:pStyle w:val="Ttulo5"/>
      </w:pPr>
      <w:r w:rsidRPr="00830F82">
        <w:t>Cristo puso fin a la enemistad en Su carne</w:t>
      </w:r>
      <w:r w:rsidR="00DB3933" w:rsidRPr="00830F82">
        <w:t>,</w:t>
      </w:r>
      <w:r w:rsidRPr="00830F82">
        <w:t xml:space="preserve"> la ley de los mandamientos expresados </w:t>
      </w:r>
      <w:r w:rsidR="00DB3933" w:rsidRPr="00830F82">
        <w:t>en estrictas ordenanzas</w:t>
      </w:r>
      <w:r w:rsidRPr="00830F82">
        <w:t>.</w:t>
      </w:r>
      <w:r w:rsidR="00DB3933" w:rsidRPr="00830F82">
        <w:t xml:space="preserve"> Romanos 10:4; Gálatas 3:10, 13; 4:4-5</w:t>
      </w:r>
    </w:p>
    <w:p w14:paraId="5F98272D" w14:textId="251B639C" w:rsidR="008E7B97" w:rsidRPr="00830F82" w:rsidRDefault="009C3B38" w:rsidP="006E2CAD">
      <w:pPr>
        <w:pStyle w:val="Ttulo4"/>
        <w:rPr>
          <w:lang w:val="es-BO"/>
        </w:rPr>
      </w:pPr>
      <w:r w:rsidRPr="00830F82">
        <w:rPr>
          <w:lang w:val="es-BO"/>
        </w:rPr>
        <w:t xml:space="preserve">Síntesis: </w:t>
      </w:r>
      <w:r w:rsidR="006E2CAD" w:rsidRPr="00830F82">
        <w:rPr>
          <w:lang w:val="es-BO"/>
        </w:rPr>
        <w:t>Cristo</w:t>
      </w:r>
      <w:r w:rsidRPr="00830F82">
        <w:rPr>
          <w:lang w:val="es-BO"/>
        </w:rPr>
        <w:t xml:space="preserve">, hizo un pueblo </w:t>
      </w:r>
      <w:r w:rsidR="006E2CAD" w:rsidRPr="00830F82">
        <w:rPr>
          <w:lang w:val="es-BO"/>
        </w:rPr>
        <w:t>de judíos y gentiles, derribando totalmente una pared que los separaba</w:t>
      </w:r>
      <w:r w:rsidR="006D0E42">
        <w:rPr>
          <w:lang w:val="es-BO"/>
        </w:rPr>
        <w:t>.</w:t>
      </w:r>
      <w:r w:rsidR="006E2CAD" w:rsidRPr="00830F82">
        <w:rPr>
          <w:lang w:val="es-BO"/>
        </w:rPr>
        <w:t xml:space="preserve"> </w:t>
      </w:r>
      <w:r w:rsidR="006D0E42">
        <w:rPr>
          <w:lang w:val="es-BO"/>
        </w:rPr>
        <w:t>E</w:t>
      </w:r>
      <w:r w:rsidRPr="00830F82">
        <w:rPr>
          <w:lang w:val="es-BO"/>
        </w:rPr>
        <w:t>n Su cuerpo</w:t>
      </w:r>
      <w:r w:rsidR="006E2CAD" w:rsidRPr="00830F82">
        <w:rPr>
          <w:lang w:val="es-BO"/>
        </w:rPr>
        <w:t xml:space="preserve"> p</w:t>
      </w:r>
      <w:r w:rsidRPr="00830F82">
        <w:rPr>
          <w:lang w:val="es-BO"/>
        </w:rPr>
        <w:t>uso</w:t>
      </w:r>
      <w:r w:rsidR="006E2CAD" w:rsidRPr="00830F82">
        <w:rPr>
          <w:lang w:val="es-BO"/>
        </w:rPr>
        <w:t xml:space="preserve"> fin a la enemistad que trajo la ley</w:t>
      </w:r>
      <w:r w:rsidRPr="00830F82">
        <w:rPr>
          <w:lang w:val="es-BO"/>
        </w:rPr>
        <w:t xml:space="preserve"> de los mandamientos</w:t>
      </w:r>
      <w:r w:rsidR="006E2CAD" w:rsidRPr="00830F82">
        <w:rPr>
          <w:lang w:val="es-BO"/>
        </w:rPr>
        <w:t xml:space="preserve"> que se expresaba en estrictas ordenanzas</w:t>
      </w:r>
      <w:r w:rsidRPr="00830F82">
        <w:rPr>
          <w:lang w:val="es-BO"/>
        </w:rPr>
        <w:t>.</w:t>
      </w:r>
    </w:p>
    <w:p w14:paraId="3F985788" w14:textId="05A4D1EA" w:rsidR="009C3B38" w:rsidRPr="00830F82" w:rsidRDefault="009C3B38" w:rsidP="009C3B38">
      <w:pPr>
        <w:pStyle w:val="Ttulo4"/>
        <w:rPr>
          <w:lang w:val="es-BO"/>
        </w:rPr>
      </w:pPr>
      <w:r w:rsidRPr="00830F82">
        <w:rPr>
          <w:lang w:val="es-BO"/>
        </w:rPr>
        <w:t>Cristo derrib</w:t>
      </w:r>
      <w:r w:rsidR="006D0E42">
        <w:rPr>
          <w:lang w:val="es-BO"/>
        </w:rPr>
        <w:t>ó</w:t>
      </w:r>
      <w:r w:rsidRPr="00830F82">
        <w:rPr>
          <w:lang w:val="es-BO"/>
        </w:rPr>
        <w:t xml:space="preserve"> la pared que los separaba, puso fin a la enemistad en Su carne</w:t>
      </w:r>
      <w:r w:rsidR="00C04F3C" w:rsidRPr="00830F82">
        <w:rPr>
          <w:lang w:val="es-BO"/>
        </w:rPr>
        <w:t>, Su sacrificio</w:t>
      </w:r>
      <w:r w:rsidR="007005A4" w:rsidRPr="00830F82">
        <w:rPr>
          <w:lang w:val="es-BO"/>
        </w:rPr>
        <w:t xml:space="preserve"> en la cruz</w:t>
      </w:r>
      <w:r w:rsidR="00C04F3C" w:rsidRPr="00830F82">
        <w:rPr>
          <w:lang w:val="es-BO"/>
        </w:rPr>
        <w:t xml:space="preserve"> fue</w:t>
      </w:r>
      <w:r w:rsidRPr="00830F82">
        <w:rPr>
          <w:lang w:val="es-BO"/>
        </w:rPr>
        <w:t xml:space="preserve"> con </w:t>
      </w:r>
      <w:r w:rsidRPr="00830F82">
        <w:rPr>
          <w:b/>
          <w:bCs/>
          <w:lang w:val="es-BO"/>
        </w:rPr>
        <w:t>dos propósitos muy importantes</w:t>
      </w:r>
      <w:r w:rsidRPr="00830F82">
        <w:rPr>
          <w:lang w:val="es-BO"/>
        </w:rPr>
        <w:t>.</w:t>
      </w:r>
    </w:p>
    <w:p w14:paraId="068FD14C" w14:textId="4475475B" w:rsidR="008E7B97" w:rsidRPr="00830F82" w:rsidRDefault="008E7B97" w:rsidP="008E7B97">
      <w:pPr>
        <w:pStyle w:val="Ttulo3"/>
      </w:pPr>
      <w:r w:rsidRPr="00830F82">
        <w:t>Efesios 2:15b</w:t>
      </w:r>
      <w:r w:rsidR="009C3B38" w:rsidRPr="00830F82">
        <w:t xml:space="preserve"> </w:t>
      </w:r>
      <w:r w:rsidR="009C3B38" w:rsidRPr="00830F82">
        <w:rPr>
          <w:b/>
          <w:bCs/>
        </w:rPr>
        <w:t>Propósito # 1</w:t>
      </w:r>
      <w:r w:rsidRPr="00830F82">
        <w:rPr>
          <w:b/>
          <w:bCs/>
        </w:rPr>
        <w:t xml:space="preserve"> </w:t>
      </w:r>
      <w:r w:rsidRPr="00830F82">
        <w:t xml:space="preserve">– </w:t>
      </w:r>
      <w:r w:rsidR="006D0E42">
        <w:t>“</w:t>
      </w:r>
      <w:r w:rsidRPr="00830F82">
        <w:rPr>
          <w:i/>
          <w:iCs/>
        </w:rPr>
        <w:t>para crear en Él mismo de los dos un nuevo hombre, estableciendo así la paz.</w:t>
      </w:r>
      <w:r w:rsidR="006D0E42">
        <w:rPr>
          <w:i/>
          <w:iCs/>
        </w:rPr>
        <w:t>”</w:t>
      </w:r>
      <w:r w:rsidRPr="00830F82">
        <w:t xml:space="preserve"> </w:t>
      </w:r>
      <w:r w:rsidR="000A2E50" w:rsidRPr="00830F82">
        <w:t>Se refiere a la edificación de la iglesia</w:t>
      </w:r>
      <w:r w:rsidR="0068275C" w:rsidRPr="00830F82">
        <w:t xml:space="preserve"> de los dos, quiere decir tanto de judíos y gentiles. La iglesia, </w:t>
      </w:r>
      <w:r w:rsidR="006D0E42">
        <w:t xml:space="preserve">el </w:t>
      </w:r>
      <w:r w:rsidR="0068275C" w:rsidRPr="00830F82">
        <w:t>nuevo hombre</w:t>
      </w:r>
      <w:r w:rsidR="006D0E42">
        <w:t>,</w:t>
      </w:r>
      <w:r w:rsidR="000A2E50" w:rsidRPr="00830F82">
        <w:t xml:space="preserve"> es un organismo vivo</w:t>
      </w:r>
      <w:r w:rsidR="006D0E42">
        <w:t>,</w:t>
      </w:r>
      <w:r w:rsidR="000A2E50" w:rsidRPr="00830F82">
        <w:t xml:space="preserve"> espiritual, todo esto según Mateo 16:18.</w:t>
      </w:r>
    </w:p>
    <w:p w14:paraId="05FCA263" w14:textId="4B3429F3" w:rsidR="00895615" w:rsidRPr="00830F82" w:rsidRDefault="00895615" w:rsidP="00895615">
      <w:pPr>
        <w:pStyle w:val="Ttulo4"/>
        <w:rPr>
          <w:lang w:val="es-BO"/>
        </w:rPr>
      </w:pPr>
      <w:r w:rsidRPr="00830F82">
        <w:rPr>
          <w:lang w:val="es-BO"/>
        </w:rPr>
        <w:t xml:space="preserve">Israel había rechazado a Jesús como </w:t>
      </w:r>
      <w:r w:rsidR="00594320" w:rsidRPr="00830F82">
        <w:rPr>
          <w:lang w:val="es-BO"/>
        </w:rPr>
        <w:t>Mesías</w:t>
      </w:r>
      <w:r w:rsidRPr="00830F82">
        <w:rPr>
          <w:lang w:val="es-BO"/>
        </w:rPr>
        <w:t>, por lo tanto, aquí en Mateo 16:18 es la primera vez que Jesús menciona que edificar</w:t>
      </w:r>
      <w:r w:rsidR="00594320">
        <w:rPr>
          <w:lang w:val="es-BO"/>
        </w:rPr>
        <w:t>á</w:t>
      </w:r>
      <w:r w:rsidRPr="00830F82">
        <w:rPr>
          <w:lang w:val="es-BO"/>
        </w:rPr>
        <w:t xml:space="preserve"> Su iglesia, esto se refería a una nueva entidad espiritual. Previo a Mateo 16:18 la iglesia era un misterio no revelado.</w:t>
      </w:r>
    </w:p>
    <w:p w14:paraId="796F318B" w14:textId="76D89C99" w:rsidR="00895615" w:rsidRPr="00830F82" w:rsidRDefault="00895615" w:rsidP="00895615">
      <w:pPr>
        <w:pStyle w:val="Ttulo4"/>
        <w:rPr>
          <w:lang w:val="es-BO"/>
        </w:rPr>
      </w:pPr>
      <w:r w:rsidRPr="00830F82">
        <w:rPr>
          <w:lang w:val="es-BO"/>
        </w:rPr>
        <w:t>Antes de seguir avanzando surge una pregunta, si Israel rechaz</w:t>
      </w:r>
      <w:r w:rsidR="00594320">
        <w:rPr>
          <w:lang w:val="es-BO"/>
        </w:rPr>
        <w:t>ó</w:t>
      </w:r>
      <w:r w:rsidRPr="00830F82">
        <w:rPr>
          <w:lang w:val="es-BO"/>
        </w:rPr>
        <w:t xml:space="preserve"> a Jesús como </w:t>
      </w:r>
      <w:r w:rsidR="00594320" w:rsidRPr="00830F82">
        <w:rPr>
          <w:lang w:val="es-BO"/>
        </w:rPr>
        <w:t>Mesías</w:t>
      </w:r>
      <w:r w:rsidRPr="00830F82">
        <w:rPr>
          <w:lang w:val="es-BO"/>
        </w:rPr>
        <w:t>, y ahora Cristo edifica Su iglesia tanto de judíos y gentiles ¿Qué pas</w:t>
      </w:r>
      <w:r w:rsidR="00594320">
        <w:rPr>
          <w:lang w:val="es-BO"/>
        </w:rPr>
        <w:t>ó</w:t>
      </w:r>
      <w:r w:rsidRPr="00830F82">
        <w:rPr>
          <w:lang w:val="es-BO"/>
        </w:rPr>
        <w:t xml:space="preserve"> con Israel como nación? Romanos 9-11 responde a esta pregunta.</w:t>
      </w:r>
    </w:p>
    <w:p w14:paraId="5E4B9607" w14:textId="1979A97C" w:rsidR="000A2E50" w:rsidRPr="00830F82" w:rsidRDefault="000A2E50" w:rsidP="000A2E50">
      <w:pPr>
        <w:pStyle w:val="Ttulo4"/>
        <w:rPr>
          <w:lang w:val="es-BO"/>
        </w:rPr>
      </w:pPr>
      <w:r w:rsidRPr="00830F82">
        <w:rPr>
          <w:lang w:val="es-BO"/>
        </w:rPr>
        <w:t>Hagamos una comparación de Mateo 16:18 y Efesios 2:15.</w:t>
      </w:r>
      <w:r w:rsidR="00895615" w:rsidRPr="00830F82">
        <w:rPr>
          <w:lang w:val="es-BO"/>
        </w:rPr>
        <w:t xml:space="preserve"> </w:t>
      </w:r>
    </w:p>
    <w:p w14:paraId="3A8E34B6" w14:textId="52EC3E77" w:rsidR="00E74C7A" w:rsidRPr="00830F82" w:rsidRDefault="00E74C7A" w:rsidP="00E74C7A">
      <w:pPr>
        <w:pStyle w:val="Ttulo5"/>
      </w:pPr>
      <w:r w:rsidRPr="00830F82">
        <w:t xml:space="preserve">Cristo dijo a sus discípulos en Mateo 16:18 </w:t>
      </w:r>
      <w:r w:rsidR="00594320">
        <w:t>“</w:t>
      </w:r>
      <w:r w:rsidRPr="00830F82">
        <w:rPr>
          <w:i/>
          <w:iCs/>
        </w:rPr>
        <w:t>sobre esta roca</w:t>
      </w:r>
      <w:r w:rsidR="00594320">
        <w:rPr>
          <w:i/>
          <w:iCs/>
        </w:rPr>
        <w:t>”</w:t>
      </w:r>
      <w:r w:rsidRPr="00830F82">
        <w:rPr>
          <w:i/>
          <w:iCs/>
        </w:rPr>
        <w:t xml:space="preserve">, </w:t>
      </w:r>
      <w:r w:rsidRPr="00830F82">
        <w:t>la roca se refiere a Cristo, y en Efesios dice:</w:t>
      </w:r>
      <w:r w:rsidRPr="00830F82">
        <w:rPr>
          <w:i/>
          <w:iCs/>
        </w:rPr>
        <w:t xml:space="preserve"> en Él</w:t>
      </w:r>
      <w:r w:rsidRPr="00830F82">
        <w:t xml:space="preserve"> (Cristo)</w:t>
      </w:r>
      <w:r w:rsidRPr="00830F82">
        <w:rPr>
          <w:i/>
          <w:iCs/>
        </w:rPr>
        <w:t xml:space="preserve"> mismo.</w:t>
      </w:r>
      <w:r w:rsidR="00895615" w:rsidRPr="00830F82">
        <w:t xml:space="preserve"> Cristo</w:t>
      </w:r>
      <w:r w:rsidR="00C70F18" w:rsidRPr="00830F82">
        <w:t xml:space="preserve"> es</w:t>
      </w:r>
      <w:r w:rsidR="00895615" w:rsidRPr="00830F82">
        <w:t xml:space="preserve"> la piedra principal y el fundamento.</w:t>
      </w:r>
    </w:p>
    <w:p w14:paraId="69C95220" w14:textId="37C0D728" w:rsidR="00C70F18" w:rsidRPr="00830F82" w:rsidRDefault="00C70F18" w:rsidP="00C70F18">
      <w:pPr>
        <w:pStyle w:val="Ttulo5"/>
      </w:pPr>
      <w:r w:rsidRPr="00830F82">
        <w:t xml:space="preserve">Cristo dijo a sus discípulos en Mateo 16:18 </w:t>
      </w:r>
      <w:r w:rsidR="00594320">
        <w:t>“</w:t>
      </w:r>
      <w:r w:rsidRPr="00830F82">
        <w:rPr>
          <w:i/>
          <w:iCs/>
        </w:rPr>
        <w:t>edificaré</w:t>
      </w:r>
      <w:r w:rsidRPr="00830F82">
        <w:t>,</w:t>
      </w:r>
      <w:r w:rsidR="00594320">
        <w:t>”</w:t>
      </w:r>
      <w:r w:rsidRPr="00830F82">
        <w:t xml:space="preserve"> el arquitecto constructor es Cristo</w:t>
      </w:r>
      <w:r w:rsidRPr="00830F82">
        <w:rPr>
          <w:i/>
          <w:iCs/>
        </w:rPr>
        <w:t>,</w:t>
      </w:r>
      <w:r w:rsidRPr="00830F82">
        <w:t xml:space="preserve"> y en Efesios dice: </w:t>
      </w:r>
      <w:r w:rsidRPr="00830F82">
        <w:rPr>
          <w:i/>
          <w:iCs/>
        </w:rPr>
        <w:t>para crear,</w:t>
      </w:r>
      <w:r w:rsidRPr="00830F82">
        <w:t xml:space="preserve"> Cristo está siendo el arquitecto</w:t>
      </w:r>
    </w:p>
    <w:p w14:paraId="17E501F8" w14:textId="00FBAFC8" w:rsidR="00E74C7A" w:rsidRPr="00830F82" w:rsidRDefault="00E74C7A" w:rsidP="00E74C7A">
      <w:pPr>
        <w:pStyle w:val="Ttulo5"/>
      </w:pPr>
      <w:r w:rsidRPr="00830F82">
        <w:t xml:space="preserve">Cristo dijo a sus discípulos en Mateo 16:18 </w:t>
      </w:r>
      <w:r w:rsidR="00C70F18" w:rsidRPr="00830F82">
        <w:rPr>
          <w:i/>
          <w:iCs/>
        </w:rPr>
        <w:t>Mí iglesia</w:t>
      </w:r>
      <w:r w:rsidR="00EF5F9E" w:rsidRPr="00830F82">
        <w:rPr>
          <w:i/>
          <w:iCs/>
        </w:rPr>
        <w:t>,</w:t>
      </w:r>
      <w:r w:rsidR="00EF5F9E" w:rsidRPr="00830F82">
        <w:t xml:space="preserve"> el dueño es Cristo</w:t>
      </w:r>
      <w:r w:rsidR="00C70F18" w:rsidRPr="00830F82">
        <w:t>, y en Efesios dice:</w:t>
      </w:r>
      <w:r w:rsidR="00C70F18" w:rsidRPr="00830F82">
        <w:rPr>
          <w:i/>
          <w:iCs/>
        </w:rPr>
        <w:t xml:space="preserve"> un nuevo hombre</w:t>
      </w:r>
      <w:r w:rsidR="00C70F18" w:rsidRPr="00830F82">
        <w:t xml:space="preserve"> </w:t>
      </w:r>
      <w:r w:rsidR="00EF5F9E" w:rsidRPr="00830F82">
        <w:t xml:space="preserve">es </w:t>
      </w:r>
      <w:r w:rsidR="00C70F18" w:rsidRPr="00830F82">
        <w:t>una nueva entidad, un organismo vivo espiritual.</w:t>
      </w:r>
    </w:p>
    <w:p w14:paraId="7462DE9C" w14:textId="6FFD687E" w:rsidR="00EF5F9E" w:rsidRPr="00830F82" w:rsidRDefault="00EF5F9E" w:rsidP="00EF5F9E">
      <w:pPr>
        <w:pStyle w:val="Ttulo5"/>
      </w:pPr>
      <w:r w:rsidRPr="00830F82">
        <w:t>Cristo habl</w:t>
      </w:r>
      <w:r w:rsidR="00594320">
        <w:t>ó</w:t>
      </w:r>
      <w:r w:rsidRPr="00830F82">
        <w:t xml:space="preserve"> en Juan 10:16 de traer otras ovejas</w:t>
      </w:r>
      <w:r w:rsidR="00594320">
        <w:t>,</w:t>
      </w:r>
      <w:r w:rsidRPr="00830F82">
        <w:t xml:space="preserve"> de otro redil para que haya solo </w:t>
      </w:r>
      <w:r w:rsidRPr="00830F82">
        <w:rPr>
          <w:b/>
          <w:bCs/>
        </w:rPr>
        <w:t>un rebaño</w:t>
      </w:r>
      <w:r w:rsidRPr="00830F82">
        <w:t xml:space="preserve"> con un solo pastor, entendemos que Pablo dice en Efesios 2:15 </w:t>
      </w:r>
      <w:r w:rsidRPr="00830F82">
        <w:rPr>
          <w:i/>
          <w:iCs/>
        </w:rPr>
        <w:t xml:space="preserve">de los </w:t>
      </w:r>
      <w:r w:rsidRPr="00830F82">
        <w:rPr>
          <w:b/>
          <w:bCs/>
          <w:i/>
          <w:iCs/>
        </w:rPr>
        <w:t>dos</w:t>
      </w:r>
      <w:r w:rsidRPr="00830F82">
        <w:rPr>
          <w:i/>
          <w:iCs/>
        </w:rPr>
        <w:t xml:space="preserve"> </w:t>
      </w:r>
      <w:r w:rsidRPr="00830F82">
        <w:t>(</w:t>
      </w:r>
      <w:r w:rsidR="00675422" w:rsidRPr="00830F82">
        <w:t>judíos y gentiles</w:t>
      </w:r>
      <w:r w:rsidRPr="00830F82">
        <w:t xml:space="preserve">) </w:t>
      </w:r>
      <w:r w:rsidRPr="00830F82">
        <w:rPr>
          <w:i/>
          <w:iCs/>
        </w:rPr>
        <w:t>un nuevo hombre.</w:t>
      </w:r>
    </w:p>
    <w:p w14:paraId="0C26DE8B" w14:textId="3E58C4E0" w:rsidR="006C021F" w:rsidRPr="00830F82" w:rsidRDefault="006C021F" w:rsidP="006C021F">
      <w:pPr>
        <w:pStyle w:val="Ttulo4"/>
        <w:rPr>
          <w:lang w:val="es-BO"/>
        </w:rPr>
      </w:pPr>
      <w:r w:rsidRPr="00830F82">
        <w:rPr>
          <w:lang w:val="es-BO"/>
        </w:rPr>
        <w:t>Por tanto, entendemos que Cristo está edificando Su iglesia en Él mismo tanto de judíos y gentiles, es</w:t>
      </w:r>
      <w:r w:rsidR="00594320">
        <w:rPr>
          <w:lang w:val="es-BO"/>
        </w:rPr>
        <w:t>e</w:t>
      </w:r>
      <w:r w:rsidRPr="00830F82">
        <w:rPr>
          <w:lang w:val="es-BO"/>
        </w:rPr>
        <w:t xml:space="preserve"> era el propósito por el cual Cristo derrib</w:t>
      </w:r>
      <w:r w:rsidR="00594320">
        <w:rPr>
          <w:lang w:val="es-BO"/>
        </w:rPr>
        <w:t>ó</w:t>
      </w:r>
      <w:r w:rsidRPr="00830F82">
        <w:rPr>
          <w:lang w:val="es-BO"/>
        </w:rPr>
        <w:t xml:space="preserve"> la pared intermedia de separación que había entre judíos y gentiles, puso fin a la enemistad por medio del evangelio.</w:t>
      </w:r>
    </w:p>
    <w:p w14:paraId="1CD464AC" w14:textId="05AB2DF4" w:rsidR="0065623E" w:rsidRPr="00830F82" w:rsidRDefault="0065623E" w:rsidP="0065623E">
      <w:pPr>
        <w:pStyle w:val="Ttulo4"/>
        <w:rPr>
          <w:lang w:val="es-BO"/>
        </w:rPr>
      </w:pPr>
      <w:r w:rsidRPr="00830F82">
        <w:rPr>
          <w:lang w:val="es-BO"/>
        </w:rPr>
        <w:t>Efesios 2:15c</w:t>
      </w:r>
      <w:r w:rsidRPr="00830F82">
        <w:rPr>
          <w:i/>
          <w:iCs/>
          <w:lang w:val="es-BO"/>
        </w:rPr>
        <w:t xml:space="preserve">, … </w:t>
      </w:r>
      <w:r w:rsidR="00594320">
        <w:rPr>
          <w:i/>
          <w:iCs/>
          <w:lang w:val="es-BO"/>
        </w:rPr>
        <w:t>“</w:t>
      </w:r>
      <w:r w:rsidRPr="00830F82">
        <w:rPr>
          <w:i/>
          <w:iCs/>
          <w:lang w:val="es-BO"/>
        </w:rPr>
        <w:t>estableciendo así la paz</w:t>
      </w:r>
      <w:r w:rsidR="00594320">
        <w:rPr>
          <w:i/>
          <w:iCs/>
          <w:lang w:val="es-BO"/>
        </w:rPr>
        <w:t>”</w:t>
      </w:r>
      <w:r w:rsidRPr="00830F82">
        <w:rPr>
          <w:i/>
          <w:iCs/>
          <w:lang w:val="es-BO"/>
        </w:rPr>
        <w:t>.</w:t>
      </w:r>
      <w:r w:rsidRPr="00830F82">
        <w:rPr>
          <w:lang w:val="es-BO"/>
        </w:rPr>
        <w:t xml:space="preserve"> Creando una nueva entidad en Él mismo, </w:t>
      </w:r>
      <w:r w:rsidR="00F42409" w:rsidRPr="00830F82">
        <w:rPr>
          <w:lang w:val="es-BO"/>
        </w:rPr>
        <w:t>y así estableciendo la paz entre judíos y gentiles.</w:t>
      </w:r>
    </w:p>
    <w:p w14:paraId="7E0BDDDE" w14:textId="7D3F5C01" w:rsidR="008E7B97" w:rsidRPr="00830F82" w:rsidRDefault="00F42409" w:rsidP="008E7B97">
      <w:pPr>
        <w:pStyle w:val="Ttulo5"/>
      </w:pPr>
      <w:r w:rsidRPr="00830F82">
        <w:lastRenderedPageBreak/>
        <w:t>Aunque la iglesia comenzó con los judíos en Hechos 2 con la venida del Espíritu Santo en el día de pentecostés, años después por medio de Pedro lleg</w:t>
      </w:r>
      <w:r w:rsidR="00594320">
        <w:t>ó</w:t>
      </w:r>
      <w:r w:rsidRPr="00830F82">
        <w:t xml:space="preserve"> el evangelio a los gentiles en Hechos 10, luego continu</w:t>
      </w:r>
      <w:r w:rsidR="00594320">
        <w:t>ó</w:t>
      </w:r>
      <w:r w:rsidRPr="00830F82">
        <w:t xml:space="preserve"> con Pablo desde Hechos 13.</w:t>
      </w:r>
    </w:p>
    <w:p w14:paraId="19B04608" w14:textId="02B98648" w:rsidR="00F42409" w:rsidRPr="00830F82" w:rsidRDefault="00F42409" w:rsidP="00F42409">
      <w:pPr>
        <w:pStyle w:val="Ttulo6"/>
      </w:pPr>
      <w:r w:rsidRPr="00830F82">
        <w:t>Pasajes bíblicos en libro de Hechos</w:t>
      </w:r>
      <w:r w:rsidR="00594320">
        <w:t>,</w:t>
      </w:r>
      <w:r w:rsidRPr="00830F82">
        <w:t xml:space="preserve"> del bautismo del Espíritu Santo</w:t>
      </w:r>
      <w:r w:rsidR="00D361D4" w:rsidRPr="00830F82">
        <w:t>, una señal de que forman parte de esta nueva entidad, la iglesia, nuevo hombre. Hechos 2:1-4; 5:11; 8:14-17; 10:34-36, 44; 15:7-9; 19:2-6.</w:t>
      </w:r>
    </w:p>
    <w:p w14:paraId="04535C75" w14:textId="51C0053E" w:rsidR="008E7B97" w:rsidRPr="00830F82" w:rsidRDefault="00F42409" w:rsidP="00F42409">
      <w:pPr>
        <w:pStyle w:val="Ttulo5"/>
      </w:pPr>
      <w:r w:rsidRPr="00830F82">
        <w:t xml:space="preserve">El bautismo del Espíritu en el cuerpo de Cristo a todos </w:t>
      </w:r>
      <w:r w:rsidR="006111D8" w:rsidRPr="00830F82">
        <w:t>los</w:t>
      </w:r>
      <w:r w:rsidRPr="00830F82">
        <w:t xml:space="preserve"> que creen en evangelio son parte del nuevo hombre, la iglesia. Efesios</w:t>
      </w:r>
      <w:r w:rsidR="00D361D4" w:rsidRPr="00830F82">
        <w:t xml:space="preserve"> 1:13;</w:t>
      </w:r>
      <w:r w:rsidRPr="00830F82">
        <w:t xml:space="preserve"> 4:4; 1 Corintios 12:13.</w:t>
      </w:r>
    </w:p>
    <w:p w14:paraId="69D1AA42" w14:textId="3E2775DF" w:rsidR="00CC4415" w:rsidRPr="00830F82" w:rsidRDefault="00CC4415" w:rsidP="00CC4415">
      <w:pPr>
        <w:pStyle w:val="Ttulo5"/>
      </w:pPr>
      <w:r w:rsidRPr="00830F82">
        <w:t xml:space="preserve">Los que son parte del cuerpo de Cristo, son aquellos que creen en el mensaje evangelio de Jesucristo. </w:t>
      </w:r>
    </w:p>
    <w:p w14:paraId="14223158" w14:textId="05D7923E" w:rsidR="00CC4415" w:rsidRPr="00830F82" w:rsidRDefault="00CC4415" w:rsidP="00CC4415">
      <w:pPr>
        <w:pStyle w:val="Ttulo6"/>
      </w:pPr>
      <w:r w:rsidRPr="00830F82">
        <w:t xml:space="preserve">Muchas personas piensan </w:t>
      </w:r>
      <w:r w:rsidR="00594320">
        <w:t xml:space="preserve">que, </w:t>
      </w:r>
      <w:r w:rsidRPr="00830F82">
        <w:t xml:space="preserve">porque se bautizaron en agua son parte del cuerpo de Cristo o porque participan de la cena del Señor, otros piensan porque asisten a las reuniones establecidas </w:t>
      </w:r>
      <w:r w:rsidR="00594320">
        <w:t>en</w:t>
      </w:r>
      <w:r w:rsidRPr="00830F82">
        <w:t xml:space="preserve"> algún local.</w:t>
      </w:r>
    </w:p>
    <w:p w14:paraId="6BFB6468" w14:textId="5381F159" w:rsidR="00CC4415" w:rsidRPr="00830F82" w:rsidRDefault="00CC4415" w:rsidP="00CC4415">
      <w:pPr>
        <w:pStyle w:val="Ttulo6"/>
      </w:pPr>
      <w:r w:rsidRPr="00830F82">
        <w:t xml:space="preserve">La iglesia de Cristo solo </w:t>
      </w:r>
      <w:r w:rsidR="0086257F" w:rsidRPr="00830F82">
        <w:t>est</w:t>
      </w:r>
      <w:r w:rsidR="00594320">
        <w:t>á</w:t>
      </w:r>
      <w:r w:rsidR="0086257F" w:rsidRPr="00830F82">
        <w:t xml:space="preserve"> compuest</w:t>
      </w:r>
      <w:r w:rsidR="00594320">
        <w:t>a</w:t>
      </w:r>
      <w:r w:rsidRPr="00830F82">
        <w:t xml:space="preserve"> </w:t>
      </w:r>
      <w:r w:rsidR="00594320">
        <w:t xml:space="preserve">por </w:t>
      </w:r>
      <w:r w:rsidRPr="00830F82">
        <w:t>todos aquellos que creen en la buena noticia de que Cristo murió por nuestros pecados y resucit</w:t>
      </w:r>
      <w:r w:rsidR="00594320">
        <w:t>o</w:t>
      </w:r>
      <w:r w:rsidRPr="00830F82">
        <w:t xml:space="preserve"> al tercer día.</w:t>
      </w:r>
    </w:p>
    <w:p w14:paraId="68C7CFE8" w14:textId="2722A1B7" w:rsidR="006111D8" w:rsidRPr="00830F82" w:rsidRDefault="006111D8" w:rsidP="006111D8">
      <w:pPr>
        <w:pStyle w:val="Ttulo4"/>
        <w:rPr>
          <w:lang w:val="es-BO"/>
        </w:rPr>
      </w:pPr>
      <w:r w:rsidRPr="00830F82">
        <w:rPr>
          <w:lang w:val="es-BO"/>
        </w:rPr>
        <w:t>Ahora</w:t>
      </w:r>
      <w:r w:rsidR="00CC4415" w:rsidRPr="00830F82">
        <w:rPr>
          <w:lang w:val="es-BO"/>
        </w:rPr>
        <w:t>,</w:t>
      </w:r>
      <w:r w:rsidRPr="00830F82">
        <w:rPr>
          <w:lang w:val="es-BO"/>
        </w:rPr>
        <w:t xml:space="preserve"> la iglesia, e</w:t>
      </w:r>
      <w:r w:rsidR="00CC4415" w:rsidRPr="00830F82">
        <w:rPr>
          <w:lang w:val="es-BO"/>
        </w:rPr>
        <w:t>l</w:t>
      </w:r>
      <w:r w:rsidRPr="00830F82">
        <w:rPr>
          <w:lang w:val="es-BO"/>
        </w:rPr>
        <w:t xml:space="preserve"> cuerpo de Cristo, está compuesta tanto de judíos como de gentiles por medio del evangelio. Cristo terminar</w:t>
      </w:r>
      <w:r w:rsidR="00594320">
        <w:rPr>
          <w:lang w:val="es-BO"/>
        </w:rPr>
        <w:t>á</w:t>
      </w:r>
      <w:r w:rsidRPr="00830F82">
        <w:rPr>
          <w:lang w:val="es-BO"/>
        </w:rPr>
        <w:t xml:space="preserve"> la obra que empezó. </w:t>
      </w:r>
    </w:p>
    <w:p w14:paraId="4021878D" w14:textId="39873E02" w:rsidR="008E7B97" w:rsidRPr="00830F82" w:rsidRDefault="008E7B97" w:rsidP="008E7B97">
      <w:pPr>
        <w:pStyle w:val="Ttulo3"/>
      </w:pPr>
      <w:r w:rsidRPr="00830F82">
        <w:t>Efesios 2:16</w:t>
      </w:r>
      <w:r w:rsidR="009C3B38" w:rsidRPr="00830F82">
        <w:t xml:space="preserve"> </w:t>
      </w:r>
      <w:r w:rsidR="009C3B38" w:rsidRPr="00830F82">
        <w:rPr>
          <w:b/>
          <w:bCs/>
        </w:rPr>
        <w:t>Propósito # 2</w:t>
      </w:r>
      <w:r w:rsidRPr="00830F82">
        <w:t xml:space="preserve"> – </w:t>
      </w:r>
      <w:r w:rsidR="00594320">
        <w:t>“</w:t>
      </w:r>
      <w:r w:rsidRPr="00830F82">
        <w:rPr>
          <w:i/>
          <w:iCs/>
        </w:rPr>
        <w:t>y para reconciliar con Dios a los dos en un cuerpo por medio de la cruz, habiendo dado muerte en ella a la enemistad</w:t>
      </w:r>
      <w:r w:rsidR="00594320">
        <w:rPr>
          <w:i/>
          <w:iCs/>
        </w:rPr>
        <w:t>”</w:t>
      </w:r>
      <w:r w:rsidRPr="00830F82">
        <w:rPr>
          <w:i/>
          <w:iCs/>
        </w:rPr>
        <w:t>.</w:t>
      </w:r>
      <w:r w:rsidRPr="00830F82">
        <w:t xml:space="preserve"> </w:t>
      </w:r>
      <w:r w:rsidR="0068275C" w:rsidRPr="00830F82">
        <w:t>Tenemos el segundo propósito de que obra de Cristo en cruz</w:t>
      </w:r>
      <w:r w:rsidR="00594320">
        <w:t>,</w:t>
      </w:r>
      <w:r w:rsidR="0068275C" w:rsidRPr="00830F82">
        <w:t xml:space="preserve"> es</w:t>
      </w:r>
      <w:r w:rsidR="00594320">
        <w:t xml:space="preserve"> el</w:t>
      </w:r>
      <w:r w:rsidR="0068275C" w:rsidRPr="00830F82">
        <w:t xml:space="preserve"> de reconciliarnos con Dios a los dos, eso es tanto a judíos y gentiles. </w:t>
      </w:r>
    </w:p>
    <w:p w14:paraId="18266489" w14:textId="07C8859A" w:rsidR="00862FF8" w:rsidRPr="00830F82" w:rsidRDefault="0068275C" w:rsidP="00862FF8">
      <w:pPr>
        <w:pStyle w:val="Ttulo4"/>
        <w:rPr>
          <w:lang w:val="es-BO"/>
        </w:rPr>
      </w:pPr>
      <w:r w:rsidRPr="00830F82">
        <w:rPr>
          <w:lang w:val="es-BO"/>
        </w:rPr>
        <w:t xml:space="preserve">Efesios </w:t>
      </w:r>
      <w:r w:rsidR="00594320" w:rsidRPr="00830F82">
        <w:rPr>
          <w:lang w:val="es-BO"/>
        </w:rPr>
        <w:t>2: 16a</w:t>
      </w:r>
      <w:r w:rsidRPr="00830F82">
        <w:rPr>
          <w:lang w:val="es-BO"/>
        </w:rPr>
        <w:t xml:space="preserve"> </w:t>
      </w:r>
      <w:r w:rsidR="00594320">
        <w:rPr>
          <w:lang w:val="es-BO"/>
        </w:rPr>
        <w:t>“</w:t>
      </w:r>
      <w:r w:rsidRPr="00830F82">
        <w:rPr>
          <w:i/>
          <w:iCs/>
          <w:lang w:val="es-BO"/>
        </w:rPr>
        <w:t xml:space="preserve">y para reconciliar con Dios a los </w:t>
      </w:r>
      <w:r w:rsidR="0035613F" w:rsidRPr="00830F82">
        <w:rPr>
          <w:i/>
          <w:iCs/>
          <w:lang w:val="es-BO"/>
        </w:rPr>
        <w:t>dos</w:t>
      </w:r>
      <w:r w:rsidR="0035613F">
        <w:rPr>
          <w:i/>
          <w:iCs/>
          <w:lang w:val="es-BO"/>
        </w:rPr>
        <w:t>”</w:t>
      </w:r>
      <w:r w:rsidR="0035613F" w:rsidRPr="00830F82">
        <w:rPr>
          <w:i/>
          <w:iCs/>
          <w:lang w:val="es-BO"/>
        </w:rPr>
        <w:t xml:space="preserve"> …</w:t>
      </w:r>
      <w:r w:rsidR="00D50DC4" w:rsidRPr="00830F82">
        <w:rPr>
          <w:lang w:val="es-BO"/>
        </w:rPr>
        <w:t xml:space="preserve"> [RV-60 y mediante la cruz reconciliar con Dios a ambos]</w:t>
      </w:r>
      <w:r w:rsidRPr="00830F82">
        <w:rPr>
          <w:i/>
          <w:iCs/>
          <w:lang w:val="es-BO"/>
        </w:rPr>
        <w:t xml:space="preserve"> </w:t>
      </w:r>
      <w:r w:rsidRPr="00830F82">
        <w:rPr>
          <w:lang w:val="es-BO"/>
        </w:rPr>
        <w:t>aunque los gentiles estaban lejos de Dios, aquí Pablo nos muestra que tanto judíos como gentiles necesitan la reconciliación medi</w:t>
      </w:r>
      <w:r w:rsidR="00594320">
        <w:rPr>
          <w:lang w:val="es-BO"/>
        </w:rPr>
        <w:t>ante</w:t>
      </w:r>
      <w:r w:rsidR="00D50DC4" w:rsidRPr="00830F82">
        <w:rPr>
          <w:lang w:val="es-BO"/>
        </w:rPr>
        <w:t xml:space="preserve"> la cruz</w:t>
      </w:r>
      <w:r w:rsidRPr="00830F82">
        <w:rPr>
          <w:lang w:val="es-BO"/>
        </w:rPr>
        <w:t xml:space="preserve"> de Cristo, esto es </w:t>
      </w:r>
      <w:r w:rsidR="00594320">
        <w:rPr>
          <w:lang w:val="es-BO"/>
        </w:rPr>
        <w:t>por</w:t>
      </w:r>
      <w:r w:rsidRPr="00830F82">
        <w:rPr>
          <w:lang w:val="es-BO"/>
        </w:rPr>
        <w:t>que todos hemos pecado. Romanos 3:23</w:t>
      </w:r>
    </w:p>
    <w:p w14:paraId="386DF4AE" w14:textId="51CD68F3" w:rsidR="00862FF8" w:rsidRPr="00830F82" w:rsidRDefault="00D50DC4" w:rsidP="00862FF8">
      <w:pPr>
        <w:pStyle w:val="Ttulo5"/>
      </w:pPr>
      <w:r w:rsidRPr="00830F82">
        <w:t xml:space="preserve">Romanos 5:10-11 – </w:t>
      </w:r>
      <w:r w:rsidR="0077489D">
        <w:t>“</w:t>
      </w:r>
      <w:r w:rsidRPr="00830F82">
        <w:rPr>
          <w:i/>
          <w:iCs/>
        </w:rPr>
        <w:t>Porque si cuando</w:t>
      </w:r>
      <w:r w:rsidRPr="00830F82">
        <w:rPr>
          <w:b/>
          <w:bCs/>
          <w:i/>
          <w:iCs/>
        </w:rPr>
        <w:t xml:space="preserve"> </w:t>
      </w:r>
      <w:r w:rsidR="00B07B83" w:rsidRPr="00830F82">
        <w:rPr>
          <w:b/>
          <w:bCs/>
          <w:i/>
          <w:iCs/>
        </w:rPr>
        <w:t>éramos enemigos fuimos reconciliados</w:t>
      </w:r>
      <w:r w:rsidR="00B07B83" w:rsidRPr="00830F82">
        <w:rPr>
          <w:i/>
          <w:iCs/>
        </w:rPr>
        <w:t xml:space="preserve"> con Dios por la muerte de Su Hijo, … nos gloriamos en Dios por medio de nuestro Señor Jesucristo,</w:t>
      </w:r>
      <w:r w:rsidR="00B07B83" w:rsidRPr="00830F82">
        <w:rPr>
          <w:b/>
          <w:bCs/>
          <w:i/>
          <w:iCs/>
        </w:rPr>
        <w:t xml:space="preserve"> por quien ahora hemos recibido la reconciliación</w:t>
      </w:r>
      <w:r w:rsidR="0077489D">
        <w:rPr>
          <w:b/>
          <w:bCs/>
          <w:i/>
          <w:iCs/>
        </w:rPr>
        <w:t>”</w:t>
      </w:r>
      <w:r w:rsidR="00B07B83" w:rsidRPr="00830F82">
        <w:rPr>
          <w:b/>
          <w:bCs/>
          <w:i/>
          <w:iCs/>
        </w:rPr>
        <w:t>.</w:t>
      </w:r>
    </w:p>
    <w:p w14:paraId="1EEF01FA" w14:textId="18417E4D" w:rsidR="00862FF8" w:rsidRPr="00830F82" w:rsidRDefault="00B07B83" w:rsidP="00862FF8">
      <w:pPr>
        <w:pStyle w:val="Ttulo6"/>
      </w:pPr>
      <w:r w:rsidRPr="00830F82">
        <w:t>La reconciliación solo es mediante Cristo y no por medio de méritos del hombre. La reconciliación por medio de Cristo nos trae vida en Él.</w:t>
      </w:r>
    </w:p>
    <w:p w14:paraId="739D023F" w14:textId="47B58330" w:rsidR="00B07B83" w:rsidRPr="00830F82" w:rsidRDefault="00B07B83" w:rsidP="00B07B83">
      <w:pPr>
        <w:pStyle w:val="Ttulo5"/>
      </w:pPr>
      <w:r w:rsidRPr="00830F82">
        <w:t>Leyendo 2 Corintios 5:18-20 – podemos ver claramente que Dios nos reconcili</w:t>
      </w:r>
      <w:r w:rsidR="0077489D">
        <w:t>ó</w:t>
      </w:r>
      <w:r w:rsidRPr="00830F82">
        <w:t xml:space="preserve"> con Él mismo por medio de Cristo, no tomando en cuenta nuestras transgresiones. ¡</w:t>
      </w:r>
      <w:r w:rsidRPr="00830F82">
        <w:rPr>
          <w:i/>
          <w:iCs/>
        </w:rPr>
        <w:t>Reconcíliense con Dios</w:t>
      </w:r>
      <w:r w:rsidRPr="00830F82">
        <w:t>!</w:t>
      </w:r>
    </w:p>
    <w:p w14:paraId="3D791049" w14:textId="51B19C13" w:rsidR="00183848" w:rsidRPr="00830F82" w:rsidRDefault="00183848" w:rsidP="00183848">
      <w:pPr>
        <w:pStyle w:val="Ttulo4"/>
        <w:rPr>
          <w:lang w:val="es-BO"/>
        </w:rPr>
      </w:pPr>
      <w:r w:rsidRPr="00830F82">
        <w:rPr>
          <w:lang w:val="es-BO"/>
        </w:rPr>
        <w:t>Efesios 2:16b</w:t>
      </w:r>
      <w:r w:rsidR="0077489D">
        <w:rPr>
          <w:lang w:val="es-BO"/>
        </w:rPr>
        <w:t>”</w:t>
      </w:r>
      <w:r w:rsidRPr="00830F82">
        <w:rPr>
          <w:lang w:val="es-BO"/>
        </w:rPr>
        <w:t xml:space="preserve"> </w:t>
      </w:r>
      <w:r w:rsidRPr="00830F82">
        <w:rPr>
          <w:i/>
          <w:iCs/>
          <w:lang w:val="es-BO"/>
        </w:rPr>
        <w:t xml:space="preserve">y para reconciliar con Dios a los dos </w:t>
      </w:r>
      <w:r w:rsidRPr="00830F82">
        <w:rPr>
          <w:b/>
          <w:bCs/>
          <w:i/>
          <w:iCs/>
          <w:lang w:val="es-BO"/>
        </w:rPr>
        <w:t>en un cuerpo</w:t>
      </w:r>
      <w:r w:rsidRPr="00830F82">
        <w:rPr>
          <w:i/>
          <w:iCs/>
          <w:lang w:val="es-BO"/>
        </w:rPr>
        <w:t xml:space="preserve"> por medio de la cruz,</w:t>
      </w:r>
      <w:r w:rsidR="0077489D">
        <w:rPr>
          <w:i/>
          <w:iCs/>
          <w:lang w:val="es-BO"/>
        </w:rPr>
        <w:t>”</w:t>
      </w:r>
      <w:r w:rsidRPr="00830F82">
        <w:rPr>
          <w:i/>
          <w:iCs/>
          <w:lang w:val="es-BO"/>
        </w:rPr>
        <w:t xml:space="preserve"> …</w:t>
      </w:r>
      <w:r w:rsidRPr="00830F82">
        <w:rPr>
          <w:lang w:val="es-BO"/>
        </w:rPr>
        <w:t xml:space="preserve"> Tanto judíos y gentiles no solo</w:t>
      </w:r>
      <w:r w:rsidR="0077489D">
        <w:rPr>
          <w:lang w:val="es-BO"/>
        </w:rPr>
        <w:t xml:space="preserve"> se</w:t>
      </w:r>
      <w:r w:rsidRPr="00830F82">
        <w:rPr>
          <w:lang w:val="es-BO"/>
        </w:rPr>
        <w:t xml:space="preserve"> están reconciliados con Dios mediante la cruz, sino</w:t>
      </w:r>
      <w:r w:rsidR="0077489D">
        <w:rPr>
          <w:lang w:val="es-BO"/>
        </w:rPr>
        <w:t xml:space="preserve"> que</w:t>
      </w:r>
      <w:r w:rsidRPr="00830F82">
        <w:rPr>
          <w:lang w:val="es-BO"/>
        </w:rPr>
        <w:t xml:space="preserve"> esta reconciliación </w:t>
      </w:r>
      <w:r w:rsidR="00907E73" w:rsidRPr="00830F82">
        <w:rPr>
          <w:lang w:val="es-BO"/>
        </w:rPr>
        <w:t xml:space="preserve">con Dios </w:t>
      </w:r>
      <w:r w:rsidRPr="00830F82">
        <w:rPr>
          <w:lang w:val="es-BO"/>
        </w:rPr>
        <w:t xml:space="preserve">está unida en un solo cuerpo. Efesios </w:t>
      </w:r>
      <w:r w:rsidR="0077489D" w:rsidRPr="00830F82">
        <w:rPr>
          <w:lang w:val="es-BO"/>
        </w:rPr>
        <w:t>4: 4a</w:t>
      </w:r>
      <w:r w:rsidRPr="00830F82">
        <w:rPr>
          <w:lang w:val="es-BO"/>
        </w:rPr>
        <w:t>; Colosenses 1:20</w:t>
      </w:r>
      <w:r w:rsidR="00907E73" w:rsidRPr="00830F82">
        <w:rPr>
          <w:lang w:val="es-BO"/>
        </w:rPr>
        <w:t>.</w:t>
      </w:r>
    </w:p>
    <w:p w14:paraId="1B030C06" w14:textId="0F564249" w:rsidR="00907E73" w:rsidRPr="00830F82" w:rsidRDefault="00907E73" w:rsidP="00907E73">
      <w:pPr>
        <w:pStyle w:val="Ttulo5"/>
      </w:pPr>
      <w:r w:rsidRPr="00830F82">
        <w:lastRenderedPageBreak/>
        <w:t>Un solo cuerpo hace referencia a la iglesia, el Cuerpo de Cristo, como mencionamos tanto judíos y gentiles son miembros de este cuerpo, ahora todos son uno sin distinción étnic</w:t>
      </w:r>
      <w:r w:rsidR="00F95D8A">
        <w:t>a</w:t>
      </w:r>
      <w:r w:rsidRPr="00830F82">
        <w:t>. Gálatas 3:28</w:t>
      </w:r>
    </w:p>
    <w:p w14:paraId="22EFB5A7" w14:textId="7A782C65" w:rsidR="00907E73" w:rsidRPr="00830F82" w:rsidRDefault="00907E73" w:rsidP="00907E73">
      <w:pPr>
        <w:pStyle w:val="Ttulo4"/>
        <w:rPr>
          <w:lang w:val="es-BO"/>
        </w:rPr>
      </w:pPr>
      <w:r w:rsidRPr="00830F82">
        <w:rPr>
          <w:lang w:val="es-BO"/>
        </w:rPr>
        <w:t xml:space="preserve">Efesios 2:16c – </w:t>
      </w:r>
      <w:r w:rsidR="00F95D8A">
        <w:rPr>
          <w:lang w:val="es-BO"/>
        </w:rPr>
        <w:t>“</w:t>
      </w:r>
      <w:r w:rsidRPr="00830F82">
        <w:rPr>
          <w:i/>
          <w:iCs/>
          <w:lang w:val="es-BO"/>
        </w:rPr>
        <w:t xml:space="preserve">y para reconciliar con Dios a los dos en un cuerpo por medio de la cruz, </w:t>
      </w:r>
      <w:r w:rsidRPr="00830F82">
        <w:rPr>
          <w:b/>
          <w:bCs/>
          <w:i/>
          <w:iCs/>
          <w:lang w:val="es-BO"/>
        </w:rPr>
        <w:t>habiendo dado muerte en ella a la enemistad</w:t>
      </w:r>
      <w:r w:rsidRPr="00830F82">
        <w:rPr>
          <w:lang w:val="es-BO"/>
        </w:rPr>
        <w:t>.</w:t>
      </w:r>
      <w:r w:rsidR="00F95D8A">
        <w:rPr>
          <w:lang w:val="es-BO"/>
        </w:rPr>
        <w:t>”</w:t>
      </w:r>
      <w:r w:rsidRPr="00830F82">
        <w:rPr>
          <w:lang w:val="es-BO"/>
        </w:rPr>
        <w:t xml:space="preserve"> </w:t>
      </w:r>
      <w:r w:rsidR="00454902" w:rsidRPr="00830F82">
        <w:rPr>
          <w:lang w:val="es-BO"/>
        </w:rPr>
        <w:t>La enemistad con Dios termin</w:t>
      </w:r>
      <w:r w:rsidR="00F95D8A">
        <w:rPr>
          <w:lang w:val="es-BO"/>
        </w:rPr>
        <w:t>ó</w:t>
      </w:r>
      <w:r w:rsidR="00454902" w:rsidRPr="00830F82">
        <w:rPr>
          <w:lang w:val="es-BO"/>
        </w:rPr>
        <w:t xml:space="preserve"> </w:t>
      </w:r>
      <w:r w:rsidR="0035613F" w:rsidRPr="00830F82">
        <w:rPr>
          <w:lang w:val="es-BO"/>
        </w:rPr>
        <w:t xml:space="preserve">en </w:t>
      </w:r>
      <w:r w:rsidR="0035613F">
        <w:rPr>
          <w:lang w:val="es-BO"/>
        </w:rPr>
        <w:t>la</w:t>
      </w:r>
      <w:r w:rsidR="00F95D8A">
        <w:rPr>
          <w:lang w:val="es-BO"/>
        </w:rPr>
        <w:t xml:space="preserve"> </w:t>
      </w:r>
      <w:r w:rsidR="00454902" w:rsidRPr="00830F82">
        <w:rPr>
          <w:lang w:val="es-BO"/>
        </w:rPr>
        <w:t>cruz, judíos y gentiles están en paz con Dios por medio del evangelio, y por medio del evangelio se anuncia paz para todos. Romanos 5:1</w:t>
      </w:r>
    </w:p>
    <w:p w14:paraId="59A03CB3" w14:textId="79E1682A" w:rsidR="00683ECD" w:rsidRPr="00830F82" w:rsidRDefault="00683ECD" w:rsidP="00683ECD">
      <w:pPr>
        <w:pStyle w:val="Ttulo2"/>
      </w:pPr>
      <w:r w:rsidRPr="00830F82">
        <w:t>Efesios 2:17-19 – La iglesia de Cristo</w:t>
      </w:r>
      <w:r w:rsidR="009903E0" w:rsidRPr="00830F82">
        <w:t>,</w:t>
      </w:r>
      <w:r w:rsidR="007348BA" w:rsidRPr="00830F82">
        <w:t xml:space="preserve"> una</w:t>
      </w:r>
      <w:r w:rsidRPr="00830F82">
        <w:t xml:space="preserve"> nueva relación con Dios por medio de </w:t>
      </w:r>
      <w:r w:rsidR="009903E0" w:rsidRPr="00830F82">
        <w:t>Cristo</w:t>
      </w:r>
      <w:r w:rsidRPr="00830F82">
        <w:t>.</w:t>
      </w:r>
    </w:p>
    <w:p w14:paraId="7476EB7A" w14:textId="1AC5081C" w:rsidR="00683ECD" w:rsidRPr="00830F82" w:rsidRDefault="008E7B97" w:rsidP="00683ECD">
      <w:pPr>
        <w:pStyle w:val="Ttulo3"/>
      </w:pPr>
      <w:r w:rsidRPr="00830F82">
        <w:t>Efesios 2:17 –</w:t>
      </w:r>
      <w:r w:rsidRPr="00830F82">
        <w:rPr>
          <w:i/>
          <w:iCs/>
        </w:rPr>
        <w:t xml:space="preserve"> </w:t>
      </w:r>
      <w:r w:rsidR="00F95D8A">
        <w:rPr>
          <w:i/>
          <w:iCs/>
        </w:rPr>
        <w:t>“</w:t>
      </w:r>
      <w:r w:rsidRPr="00830F82">
        <w:rPr>
          <w:i/>
          <w:iCs/>
        </w:rPr>
        <w:t>Y VINO Y ANUNCIÓ PAZ A USTEDES QUE ESTABAN LEJOS, Y PAZ A LOS QUE ESTABAN CERCA</w:t>
      </w:r>
      <w:r w:rsidR="00F95D8A">
        <w:rPr>
          <w:i/>
          <w:iCs/>
        </w:rPr>
        <w:t>”</w:t>
      </w:r>
      <w:r w:rsidRPr="00830F82">
        <w:t>.</w:t>
      </w:r>
      <w:r w:rsidR="00454902" w:rsidRPr="00830F82">
        <w:t xml:space="preserve"> Las buenas noticias de paz han llegado a todos, a los que estaban lejos y a los que estaban cerca. Hechos 10:34-36</w:t>
      </w:r>
    </w:p>
    <w:p w14:paraId="1134A3EE" w14:textId="6A1B43E7" w:rsidR="00683ECD" w:rsidRPr="00830F82" w:rsidRDefault="00454902" w:rsidP="00683ECD">
      <w:pPr>
        <w:pStyle w:val="Ttulo4"/>
        <w:rPr>
          <w:lang w:val="es-BO"/>
        </w:rPr>
      </w:pPr>
      <w:r w:rsidRPr="00830F82">
        <w:rPr>
          <w:lang w:val="es-BO"/>
        </w:rPr>
        <w:t xml:space="preserve">Efesios 2:17 </w:t>
      </w:r>
      <w:r w:rsidR="00F95D8A" w:rsidRPr="00830F82">
        <w:rPr>
          <w:lang w:val="es-BO"/>
        </w:rPr>
        <w:t>–</w:t>
      </w:r>
      <w:r w:rsidR="00F95D8A">
        <w:rPr>
          <w:lang w:val="es-BO"/>
        </w:rPr>
        <w:t>“</w:t>
      </w:r>
      <w:r w:rsidR="00F95D8A" w:rsidRPr="00830F82">
        <w:rPr>
          <w:i/>
          <w:iCs/>
          <w:lang w:val="es-BO"/>
        </w:rPr>
        <w:t>Y</w:t>
      </w:r>
      <w:r w:rsidRPr="00830F82">
        <w:rPr>
          <w:i/>
          <w:iCs/>
          <w:lang w:val="es-BO"/>
        </w:rPr>
        <w:t xml:space="preserve"> VINO Y ANUNCIÓ PAZ A USTEDES QUE ESTABAN LEJOS</w:t>
      </w:r>
      <w:r w:rsidR="00F95D8A">
        <w:rPr>
          <w:i/>
          <w:iCs/>
          <w:lang w:val="es-BO"/>
        </w:rPr>
        <w:t>”</w:t>
      </w:r>
      <w:r w:rsidRPr="00830F82">
        <w:rPr>
          <w:i/>
          <w:iCs/>
          <w:lang w:val="es-BO"/>
        </w:rPr>
        <w:t>, …</w:t>
      </w:r>
      <w:r w:rsidRPr="00830F82">
        <w:rPr>
          <w:lang w:val="es-BO"/>
        </w:rPr>
        <w:t xml:space="preserve"> Ustedes (gentiles) que estaban lejos. </w:t>
      </w:r>
      <w:r w:rsidR="008509AD" w:rsidRPr="00830F82">
        <w:rPr>
          <w:lang w:val="es-BO"/>
        </w:rPr>
        <w:t>Efesios 2:11-12</w:t>
      </w:r>
    </w:p>
    <w:p w14:paraId="2B8197A3" w14:textId="1FC5D1F0" w:rsidR="00683ECD" w:rsidRPr="00830F82" w:rsidRDefault="008509AD" w:rsidP="00683ECD">
      <w:pPr>
        <w:pStyle w:val="Ttulo5"/>
      </w:pPr>
      <w:r w:rsidRPr="00830F82">
        <w:t xml:space="preserve">Pablo dice en Romanos 1:16 que </w:t>
      </w:r>
      <w:r w:rsidR="00255414" w:rsidRPr="00830F82">
        <w:t>las buenas noticas de</w:t>
      </w:r>
      <w:r w:rsidR="00F95D8A">
        <w:t xml:space="preserve"> la</w:t>
      </w:r>
      <w:r w:rsidR="00255414" w:rsidRPr="00830F82">
        <w:t xml:space="preserve"> salvación son primeramente</w:t>
      </w:r>
      <w:r w:rsidRPr="00830F82">
        <w:t xml:space="preserve"> a los </w:t>
      </w:r>
      <w:r w:rsidR="00255414" w:rsidRPr="00830F82">
        <w:t>judíos, luego a los griegos o gentiles.</w:t>
      </w:r>
    </w:p>
    <w:p w14:paraId="25A30835" w14:textId="72625F4E" w:rsidR="00683ECD" w:rsidRPr="00830F82" w:rsidRDefault="008509AD" w:rsidP="008509AD">
      <w:pPr>
        <w:pStyle w:val="Ttulo4"/>
        <w:rPr>
          <w:lang w:val="es-BO"/>
        </w:rPr>
      </w:pPr>
      <w:r w:rsidRPr="00830F82">
        <w:rPr>
          <w:lang w:val="es-BO"/>
        </w:rPr>
        <w:t xml:space="preserve">Efesios 2:17 </w:t>
      </w:r>
      <w:r w:rsidR="00F95D8A" w:rsidRPr="00830F82">
        <w:rPr>
          <w:lang w:val="es-BO"/>
        </w:rPr>
        <w:t>–</w:t>
      </w:r>
      <w:r w:rsidR="00F95D8A">
        <w:rPr>
          <w:lang w:val="es-BO"/>
        </w:rPr>
        <w:t>“</w:t>
      </w:r>
      <w:r w:rsidR="00F95D8A" w:rsidRPr="00830F82">
        <w:rPr>
          <w:i/>
          <w:iCs/>
          <w:lang w:val="es-BO"/>
        </w:rPr>
        <w:t>Y</w:t>
      </w:r>
      <w:r w:rsidRPr="00830F82">
        <w:rPr>
          <w:i/>
          <w:iCs/>
          <w:lang w:val="es-BO"/>
        </w:rPr>
        <w:t xml:space="preserve"> VINO Y ANUNCIÓ … Y PAZ A LOS QUE ESTABAN CERCA</w:t>
      </w:r>
      <w:r w:rsidRPr="00830F82">
        <w:rPr>
          <w:lang w:val="es-BO"/>
        </w:rPr>
        <w:t>.</w:t>
      </w:r>
      <w:r w:rsidR="00F95D8A">
        <w:rPr>
          <w:lang w:val="es-BO"/>
        </w:rPr>
        <w:t>”</w:t>
      </w:r>
      <w:r w:rsidRPr="00830F82">
        <w:rPr>
          <w:lang w:val="es-BO"/>
        </w:rPr>
        <w:t xml:space="preserve"> Los que estaban cerca de recibir las buenas noticias de paz eran los judíos, a ellos se les había prometido.</w:t>
      </w:r>
    </w:p>
    <w:p w14:paraId="31D92B3B" w14:textId="50EBB1F4" w:rsidR="0016373D" w:rsidRPr="00830F82" w:rsidRDefault="0016373D" w:rsidP="0016373D">
      <w:pPr>
        <w:pStyle w:val="Ttulo4"/>
        <w:rPr>
          <w:lang w:val="es-BO"/>
        </w:rPr>
      </w:pPr>
      <w:r w:rsidRPr="00830F82">
        <w:rPr>
          <w:lang w:val="es-BO"/>
        </w:rPr>
        <w:t>Paz se les anunci</w:t>
      </w:r>
      <w:r w:rsidR="00F95D8A">
        <w:rPr>
          <w:lang w:val="es-BO"/>
        </w:rPr>
        <w:t>ó</w:t>
      </w:r>
      <w:r w:rsidRPr="00830F82">
        <w:rPr>
          <w:lang w:val="es-BO"/>
        </w:rPr>
        <w:t xml:space="preserve"> a todos, aquellos que creyeron en el mensaje de paz que es por medio de Cristo el evangelio, ahora mismo están en paz con Dios. Est</w:t>
      </w:r>
      <w:r w:rsidR="00F95D8A">
        <w:rPr>
          <w:lang w:val="es-BO"/>
        </w:rPr>
        <w:t>a</w:t>
      </w:r>
      <w:r w:rsidRPr="00830F82">
        <w:rPr>
          <w:lang w:val="es-BO"/>
        </w:rPr>
        <w:t xml:space="preserve"> es la nueva relación que tenemos en Cristo con Dios el Padre.</w:t>
      </w:r>
    </w:p>
    <w:p w14:paraId="179B294A" w14:textId="5ED0FD69" w:rsidR="008E7B97" w:rsidRPr="00830F82" w:rsidRDefault="008E7B97" w:rsidP="008E7B97">
      <w:pPr>
        <w:pStyle w:val="Ttulo3"/>
      </w:pPr>
      <w:r w:rsidRPr="00830F82">
        <w:t xml:space="preserve">Efesios 2:18 – </w:t>
      </w:r>
      <w:r w:rsidR="00F95D8A">
        <w:t>“</w:t>
      </w:r>
      <w:r w:rsidRPr="00830F82">
        <w:rPr>
          <w:i/>
          <w:iCs/>
        </w:rPr>
        <w:t>Porque por medio de Cristo los unos y los otros tenemos nuestra entrada</w:t>
      </w:r>
      <w:r w:rsidR="00943FE7" w:rsidRPr="00830F82">
        <w:rPr>
          <w:i/>
          <w:iCs/>
        </w:rPr>
        <w:t xml:space="preserve"> al Padre en un mismo Espíritu</w:t>
      </w:r>
      <w:r w:rsidR="00F95D8A">
        <w:rPr>
          <w:i/>
          <w:iCs/>
        </w:rPr>
        <w:t>”</w:t>
      </w:r>
      <w:r w:rsidR="00943FE7" w:rsidRPr="00830F82">
        <w:rPr>
          <w:i/>
          <w:iCs/>
        </w:rPr>
        <w:t>.</w:t>
      </w:r>
      <w:r w:rsidR="00943FE7" w:rsidRPr="00830F82">
        <w:t xml:space="preserve"> </w:t>
      </w:r>
      <w:r w:rsidR="0016373D" w:rsidRPr="00830F82">
        <w:t>La nueva relación de estar enemistados con Dios, ahora en paz tenemos esta bendición de acercarnos a la presencia de Dios el Padre en un mismo Espíritu.</w:t>
      </w:r>
    </w:p>
    <w:p w14:paraId="4A638815" w14:textId="2C5AB9CC" w:rsidR="00943FE7" w:rsidRPr="00830F82" w:rsidRDefault="0016373D" w:rsidP="00943FE7">
      <w:pPr>
        <w:pStyle w:val="Ttulo4"/>
        <w:rPr>
          <w:lang w:val="es-BO"/>
        </w:rPr>
      </w:pPr>
      <w:r w:rsidRPr="00830F82">
        <w:rPr>
          <w:lang w:val="es-BO"/>
        </w:rPr>
        <w:t xml:space="preserve">Efesios </w:t>
      </w:r>
      <w:proofErr w:type="gramStart"/>
      <w:r w:rsidRPr="00830F82">
        <w:rPr>
          <w:lang w:val="es-BO"/>
        </w:rPr>
        <w:t>2:18a</w:t>
      </w:r>
      <w:proofErr w:type="gramEnd"/>
      <w:r w:rsidRPr="00830F82">
        <w:rPr>
          <w:lang w:val="es-BO"/>
        </w:rPr>
        <w:t xml:space="preserve"> – </w:t>
      </w:r>
      <w:r w:rsidR="00F95D8A">
        <w:rPr>
          <w:lang w:val="es-BO"/>
        </w:rPr>
        <w:t>“</w:t>
      </w:r>
      <w:r w:rsidRPr="00830F82">
        <w:rPr>
          <w:i/>
          <w:iCs/>
          <w:lang w:val="es-BO"/>
        </w:rPr>
        <w:t>Porque por medio de Cristo</w:t>
      </w:r>
      <w:r w:rsidR="00F95D8A">
        <w:rPr>
          <w:i/>
          <w:iCs/>
          <w:lang w:val="es-BO"/>
        </w:rPr>
        <w:t>”</w:t>
      </w:r>
      <w:r w:rsidRPr="00830F82">
        <w:rPr>
          <w:i/>
          <w:iCs/>
          <w:lang w:val="es-BO"/>
        </w:rPr>
        <w:t xml:space="preserve"> …</w:t>
      </w:r>
      <w:r w:rsidRPr="00830F82">
        <w:rPr>
          <w:lang w:val="es-BO"/>
        </w:rPr>
        <w:t xml:space="preserve"> No por obras, no por méritos, no por rituales, no por esfuerzos de hombre</w:t>
      </w:r>
      <w:r w:rsidR="00445EA0" w:rsidRPr="00830F82">
        <w:rPr>
          <w:lang w:val="es-BO"/>
        </w:rPr>
        <w:t>s</w:t>
      </w:r>
      <w:r w:rsidRPr="00830F82">
        <w:rPr>
          <w:lang w:val="es-BO"/>
        </w:rPr>
        <w:t>, sino por medio de Cristo</w:t>
      </w:r>
      <w:r w:rsidR="00445EA0" w:rsidRPr="00830F82">
        <w:rPr>
          <w:lang w:val="es-BO"/>
        </w:rPr>
        <w:t>, por medio de la fe en Cristo</w:t>
      </w:r>
      <w:r w:rsidRPr="00830F82">
        <w:rPr>
          <w:lang w:val="es-BO"/>
        </w:rPr>
        <w:t>. Para nuestra</w:t>
      </w:r>
      <w:r w:rsidR="00445EA0" w:rsidRPr="00830F82">
        <w:rPr>
          <w:lang w:val="es-BO"/>
        </w:rPr>
        <w:t xml:space="preserve"> nueva</w:t>
      </w:r>
      <w:r w:rsidRPr="00830F82">
        <w:rPr>
          <w:lang w:val="es-BO"/>
        </w:rPr>
        <w:t xml:space="preserve"> relación con Dios, Cristo sigue siendo en mediador entre Dios y los hombres. </w:t>
      </w:r>
      <w:r w:rsidR="00445EA0" w:rsidRPr="00830F82">
        <w:rPr>
          <w:lang w:val="es-BO"/>
        </w:rPr>
        <w:t>1 Timoteo 2:5</w:t>
      </w:r>
    </w:p>
    <w:p w14:paraId="68749B14" w14:textId="4467D3AB" w:rsidR="00943FE7" w:rsidRPr="00830F82" w:rsidRDefault="00445EA0" w:rsidP="00445EA0">
      <w:pPr>
        <w:pStyle w:val="Ttulo4"/>
        <w:rPr>
          <w:lang w:val="es-BO"/>
        </w:rPr>
      </w:pPr>
      <w:r w:rsidRPr="00830F82">
        <w:rPr>
          <w:lang w:val="es-BO"/>
        </w:rPr>
        <w:t xml:space="preserve">Efesios 2:18b – </w:t>
      </w:r>
      <w:r w:rsidR="00F95D8A">
        <w:rPr>
          <w:lang w:val="es-BO"/>
        </w:rPr>
        <w:t>“</w:t>
      </w:r>
      <w:r w:rsidRPr="00830F82">
        <w:rPr>
          <w:i/>
          <w:iCs/>
          <w:lang w:val="es-BO"/>
        </w:rPr>
        <w:t xml:space="preserve">Porque por medio de Cristo </w:t>
      </w:r>
      <w:r w:rsidRPr="00830F82">
        <w:rPr>
          <w:b/>
          <w:bCs/>
          <w:i/>
          <w:iCs/>
          <w:lang w:val="es-BO"/>
        </w:rPr>
        <w:t>los unos y los otros tenemos</w:t>
      </w:r>
      <w:r w:rsidR="00F95D8A">
        <w:rPr>
          <w:b/>
          <w:bCs/>
          <w:i/>
          <w:iCs/>
          <w:lang w:val="es-BO"/>
        </w:rPr>
        <w:t>”</w:t>
      </w:r>
      <w:r w:rsidRPr="00830F82">
        <w:rPr>
          <w:i/>
          <w:iCs/>
          <w:lang w:val="es-BO"/>
        </w:rPr>
        <w:t xml:space="preserve"> …</w:t>
      </w:r>
      <w:r w:rsidRPr="00830F82">
        <w:rPr>
          <w:lang w:val="es-BO"/>
        </w:rPr>
        <w:t xml:space="preserve"> Tanto judíos como gentiles solo por medio de Cristo tenemos entrada a la presencia de Dios</w:t>
      </w:r>
      <w:r w:rsidR="001512A3" w:rsidRPr="00830F82">
        <w:rPr>
          <w:lang w:val="es-BO"/>
        </w:rPr>
        <w:t>, a una nueva relación</w:t>
      </w:r>
      <w:r w:rsidRPr="00830F82">
        <w:rPr>
          <w:lang w:val="es-BO"/>
        </w:rPr>
        <w:t>.</w:t>
      </w:r>
    </w:p>
    <w:p w14:paraId="301F15F4" w14:textId="760328DF" w:rsidR="001512A3" w:rsidRPr="00830F82" w:rsidRDefault="001512A3" w:rsidP="001512A3">
      <w:pPr>
        <w:pStyle w:val="Ttulo5"/>
      </w:pPr>
      <w:r w:rsidRPr="00830F82">
        <w:t>El verbo ECHOMEN tenemos, es un verbo, presente, activo, indicativo, significa que ahora mismo tenemos disponible la entrada, esta entrada no se cierra a veces, esta todo el tiempo disponible.</w:t>
      </w:r>
    </w:p>
    <w:p w14:paraId="08FB00AD" w14:textId="2B352587" w:rsidR="00445EA0" w:rsidRPr="00830F82" w:rsidRDefault="00445EA0" w:rsidP="00445EA0">
      <w:pPr>
        <w:pStyle w:val="Ttulo4"/>
        <w:rPr>
          <w:lang w:val="es-BO"/>
        </w:rPr>
      </w:pPr>
      <w:r w:rsidRPr="00830F82">
        <w:rPr>
          <w:lang w:val="es-BO"/>
        </w:rPr>
        <w:lastRenderedPageBreak/>
        <w:t xml:space="preserve">Efesios 2:18c – </w:t>
      </w:r>
      <w:r w:rsidR="00F95D8A">
        <w:rPr>
          <w:lang w:val="es-BO"/>
        </w:rPr>
        <w:t>“</w:t>
      </w:r>
      <w:r w:rsidRPr="00830F82">
        <w:rPr>
          <w:i/>
          <w:iCs/>
          <w:lang w:val="es-BO"/>
        </w:rPr>
        <w:t xml:space="preserve">Porque por medio de Cristo los unos y los otros tenemos </w:t>
      </w:r>
      <w:r w:rsidRPr="00830F82">
        <w:rPr>
          <w:b/>
          <w:bCs/>
          <w:i/>
          <w:iCs/>
          <w:lang w:val="es-BO"/>
        </w:rPr>
        <w:t>nuestra entrada al Padre</w:t>
      </w:r>
      <w:r w:rsidR="001512A3" w:rsidRPr="00830F82">
        <w:rPr>
          <w:b/>
          <w:bCs/>
          <w:i/>
          <w:iCs/>
          <w:lang w:val="es-BO"/>
        </w:rPr>
        <w:t xml:space="preserve"> en un mismo Espíritu</w:t>
      </w:r>
      <w:r w:rsidR="00F95D8A">
        <w:rPr>
          <w:b/>
          <w:bCs/>
          <w:i/>
          <w:iCs/>
          <w:lang w:val="es-BO"/>
        </w:rPr>
        <w:t>”</w:t>
      </w:r>
      <w:r w:rsidR="001512A3" w:rsidRPr="00830F82">
        <w:rPr>
          <w:i/>
          <w:iCs/>
          <w:lang w:val="es-BO"/>
        </w:rPr>
        <w:t>.</w:t>
      </w:r>
      <w:r w:rsidR="001512A3" w:rsidRPr="00830F82">
        <w:rPr>
          <w:lang w:val="es-BO"/>
        </w:rPr>
        <w:t xml:space="preserve"> </w:t>
      </w:r>
      <w:r w:rsidR="00363634" w:rsidRPr="00830F82">
        <w:rPr>
          <w:lang w:val="es-BO"/>
        </w:rPr>
        <w:t>Teniendo un mismo Espíritu por medio del bautismo en un cuerpo, podemos acercarnos al Padre</w:t>
      </w:r>
      <w:r w:rsidR="00882BF2" w:rsidRPr="00830F82">
        <w:rPr>
          <w:lang w:val="es-BO"/>
        </w:rPr>
        <w:t>,</w:t>
      </w:r>
      <w:r w:rsidR="00F95D8A">
        <w:rPr>
          <w:lang w:val="es-BO"/>
        </w:rPr>
        <w:t xml:space="preserve"> y</w:t>
      </w:r>
      <w:r w:rsidR="00882BF2" w:rsidRPr="00830F82">
        <w:rPr>
          <w:lang w:val="es-BO"/>
        </w:rPr>
        <w:t xml:space="preserve"> así poder vivir en comunión</w:t>
      </w:r>
      <w:r w:rsidR="00F95D8A">
        <w:rPr>
          <w:lang w:val="es-BO"/>
        </w:rPr>
        <w:t>,</w:t>
      </w:r>
      <w:r w:rsidR="00882BF2" w:rsidRPr="00830F82">
        <w:rPr>
          <w:lang w:val="es-BO"/>
        </w:rPr>
        <w:t xml:space="preserve"> como familia.</w:t>
      </w:r>
    </w:p>
    <w:p w14:paraId="65B81419" w14:textId="5F4AF2F3" w:rsidR="00943FE7" w:rsidRPr="00830F82" w:rsidRDefault="00A05D4C" w:rsidP="00943FE7">
      <w:pPr>
        <w:pStyle w:val="Ttulo6"/>
      </w:pPr>
      <w:r w:rsidRPr="00830F82">
        <w:t xml:space="preserve">Pablo solo menciona </w:t>
      </w:r>
      <w:r w:rsidRPr="00830F82">
        <w:rPr>
          <w:i/>
          <w:iCs/>
        </w:rPr>
        <w:t>entrada al Padre</w:t>
      </w:r>
      <w:r w:rsidRPr="00830F82">
        <w:t>, indica que también es nuestro Padre y nosotros somos sus hijos. Como un hijo se acerca con confianza a su padre, cuanto más nosotros por medio de Cristo a nuestro Padre celestial.</w:t>
      </w:r>
      <w:r w:rsidR="00597019" w:rsidRPr="00830F82">
        <w:t xml:space="preserve"> Efesios 3:12; </w:t>
      </w:r>
      <w:proofErr w:type="gramStart"/>
      <w:r w:rsidR="00597019" w:rsidRPr="00830F82">
        <w:t>Hebreos</w:t>
      </w:r>
      <w:proofErr w:type="gramEnd"/>
      <w:r w:rsidR="00597019" w:rsidRPr="00830F82">
        <w:t xml:space="preserve"> 4:16</w:t>
      </w:r>
    </w:p>
    <w:p w14:paraId="29E8630B" w14:textId="24A5DFFB" w:rsidR="00943FE7" w:rsidRPr="00830F82" w:rsidRDefault="00943FE7" w:rsidP="00943FE7">
      <w:pPr>
        <w:pStyle w:val="Ttulo3"/>
      </w:pPr>
      <w:r w:rsidRPr="00830F82">
        <w:t xml:space="preserve">Efesios 2:19 </w:t>
      </w:r>
      <w:r w:rsidR="008E0BDD" w:rsidRPr="00830F82">
        <w:t>–</w:t>
      </w:r>
      <w:r w:rsidRPr="00830F82">
        <w:t xml:space="preserve"> </w:t>
      </w:r>
      <w:r w:rsidR="00F95D8A">
        <w:t>“</w:t>
      </w:r>
      <w:r w:rsidR="008E0BDD" w:rsidRPr="00830F82">
        <w:rPr>
          <w:i/>
          <w:iCs/>
        </w:rPr>
        <w:t>Así pues, ustedes ya no son extraños ni extranjeros, sino que son conciudadanos de los santos y son de la familia de Dios</w:t>
      </w:r>
      <w:r w:rsidR="00F95D8A">
        <w:rPr>
          <w:i/>
          <w:iCs/>
        </w:rPr>
        <w:t>”</w:t>
      </w:r>
      <w:r w:rsidR="008E0BDD" w:rsidRPr="00830F82">
        <w:rPr>
          <w:i/>
          <w:iCs/>
        </w:rPr>
        <w:t>.</w:t>
      </w:r>
      <w:r w:rsidR="008E0BDD" w:rsidRPr="00830F82">
        <w:t xml:space="preserve"> </w:t>
      </w:r>
      <w:r w:rsidR="00882BF2" w:rsidRPr="00830F82">
        <w:t xml:space="preserve">Esta es una buena noticia para los gentiles, aunque lo judíos creyentes igual son parte </w:t>
      </w:r>
      <w:r w:rsidR="00F95D8A">
        <w:t>de</w:t>
      </w:r>
      <w:r w:rsidR="00882BF2" w:rsidRPr="00830F82">
        <w:t xml:space="preserve"> un solo cuerpo.</w:t>
      </w:r>
    </w:p>
    <w:p w14:paraId="1ED49EF6" w14:textId="695AA9A0" w:rsidR="008E0BDD" w:rsidRPr="00830F82" w:rsidRDefault="00882BF2" w:rsidP="008E0BDD">
      <w:pPr>
        <w:pStyle w:val="Ttulo4"/>
        <w:rPr>
          <w:lang w:val="es-BO"/>
        </w:rPr>
      </w:pPr>
      <w:r w:rsidRPr="00830F82">
        <w:rPr>
          <w:lang w:val="es-BO"/>
        </w:rPr>
        <w:t xml:space="preserve">Efesios </w:t>
      </w:r>
      <w:r w:rsidR="00F95D8A" w:rsidRPr="00830F82">
        <w:rPr>
          <w:lang w:val="es-BO"/>
        </w:rPr>
        <w:t>2: 19a</w:t>
      </w:r>
      <w:r w:rsidRPr="00830F82">
        <w:rPr>
          <w:lang w:val="es-BO"/>
        </w:rPr>
        <w:t xml:space="preserve"> – </w:t>
      </w:r>
      <w:r w:rsidR="00F95D8A">
        <w:rPr>
          <w:lang w:val="es-BO"/>
        </w:rPr>
        <w:t>“</w:t>
      </w:r>
      <w:r w:rsidRPr="00830F82">
        <w:rPr>
          <w:i/>
          <w:iCs/>
          <w:lang w:val="es-BO"/>
        </w:rPr>
        <w:t>Así pues, ustedes ya no son extraños ni extranjeros</w:t>
      </w:r>
      <w:r w:rsidR="00F95D8A">
        <w:rPr>
          <w:i/>
          <w:iCs/>
          <w:lang w:val="es-BO"/>
        </w:rPr>
        <w:t>”</w:t>
      </w:r>
      <w:r w:rsidRPr="00830F82">
        <w:rPr>
          <w:i/>
          <w:iCs/>
          <w:lang w:val="es-BO"/>
        </w:rPr>
        <w:t>, …</w:t>
      </w:r>
      <w:r w:rsidRPr="00830F82">
        <w:rPr>
          <w:lang w:val="es-BO"/>
        </w:rPr>
        <w:t xml:space="preserve"> Diciendo de esta manera</w:t>
      </w:r>
      <w:r w:rsidR="00F95D8A">
        <w:rPr>
          <w:lang w:val="es-BO"/>
        </w:rPr>
        <w:t>,</w:t>
      </w:r>
      <w:r w:rsidRPr="00830F82">
        <w:rPr>
          <w:lang w:val="es-BO"/>
        </w:rPr>
        <w:t xml:space="preserve"> Pablo había estado explicando c</w:t>
      </w:r>
      <w:r w:rsidR="00F95D8A">
        <w:rPr>
          <w:lang w:val="es-BO"/>
        </w:rPr>
        <w:t>ó</w:t>
      </w:r>
      <w:r w:rsidRPr="00830F82">
        <w:rPr>
          <w:lang w:val="es-BO"/>
        </w:rPr>
        <w:t>mo los gentiles, así como judíos esta</w:t>
      </w:r>
      <w:r w:rsidR="007400D7" w:rsidRPr="00830F82">
        <w:rPr>
          <w:lang w:val="es-BO"/>
        </w:rPr>
        <w:t>mos</w:t>
      </w:r>
      <w:r w:rsidRPr="00830F82">
        <w:rPr>
          <w:lang w:val="es-BO"/>
        </w:rPr>
        <w:t xml:space="preserve"> reconciliados con Dios en un solo cuerpo</w:t>
      </w:r>
      <w:r w:rsidR="007400D7" w:rsidRPr="00830F82">
        <w:rPr>
          <w:lang w:val="es-BO"/>
        </w:rPr>
        <w:t xml:space="preserve"> mediante la cruz</w:t>
      </w:r>
      <w:r w:rsidRPr="00830F82">
        <w:rPr>
          <w:lang w:val="es-BO"/>
        </w:rPr>
        <w:t>. Ahora los gentiles ya no son extraños ni extranjeros</w:t>
      </w:r>
      <w:r w:rsidR="007400D7" w:rsidRPr="00830F82">
        <w:rPr>
          <w:lang w:val="es-BO"/>
        </w:rPr>
        <w:t>.</w:t>
      </w:r>
    </w:p>
    <w:p w14:paraId="382AA7B6" w14:textId="78BF0DE3" w:rsidR="00B0577D" w:rsidRPr="00830F82" w:rsidRDefault="00B0577D" w:rsidP="00B0577D">
      <w:pPr>
        <w:pStyle w:val="Ttulo5"/>
      </w:pPr>
      <w:r w:rsidRPr="00830F82">
        <w:t xml:space="preserve">El verbo, </w:t>
      </w:r>
      <w:r w:rsidRPr="00830F82">
        <w:rPr>
          <w:i/>
          <w:iCs/>
        </w:rPr>
        <w:t>ya no son,</w:t>
      </w:r>
      <w:r w:rsidRPr="00830F82">
        <w:t xml:space="preserve"> es un verbo, presente, indicativo, esto señal</w:t>
      </w:r>
      <w:r w:rsidR="00F95D8A">
        <w:t>a</w:t>
      </w:r>
      <w:r w:rsidRPr="00830F82">
        <w:t xml:space="preserve"> un hecho</w:t>
      </w:r>
      <w:r w:rsidR="00F95D8A">
        <w:t>,</w:t>
      </w:r>
      <w:r w:rsidRPr="00830F82">
        <w:t xml:space="preserve"> que los gentiles ya no son extraños ni extranjeros, antes lo eran</w:t>
      </w:r>
      <w:r w:rsidR="00F95D8A">
        <w:t xml:space="preserve">, </w:t>
      </w:r>
      <w:r w:rsidRPr="00830F82">
        <w:t>antes de venir a Cristo por la fe. Efesios 2:11-12</w:t>
      </w:r>
    </w:p>
    <w:p w14:paraId="1714271B" w14:textId="1693804F" w:rsidR="00B0577D" w:rsidRPr="00830F82" w:rsidRDefault="00B0577D" w:rsidP="00B0577D">
      <w:pPr>
        <w:pStyle w:val="Ttulo5"/>
      </w:pPr>
      <w:r w:rsidRPr="00830F82">
        <w:t>La palabra XENOI para extraños denota un forastero, desconocido</w:t>
      </w:r>
    </w:p>
    <w:p w14:paraId="37E65622" w14:textId="5E4866BA" w:rsidR="00D26D25" w:rsidRPr="00830F82" w:rsidRDefault="00D26D25" w:rsidP="00D26D25">
      <w:pPr>
        <w:pStyle w:val="Ttulo5"/>
      </w:pPr>
      <w:r w:rsidRPr="00830F82">
        <w:t>La palabra PAROIKOI para extranjeros, o advenedizos. Significa morar a lado de, o entre, un extranjero como nombre, peregrino.</w:t>
      </w:r>
    </w:p>
    <w:p w14:paraId="45BFFAE6" w14:textId="1226A1FF" w:rsidR="007400D7" w:rsidRPr="00830F82" w:rsidRDefault="00727615" w:rsidP="00727615">
      <w:pPr>
        <w:pStyle w:val="Ttulo5"/>
      </w:pPr>
      <w:r w:rsidRPr="00830F82">
        <w:t>Escuchar esto para los gentiles seria buenas noticias porque ya no son</w:t>
      </w:r>
      <w:r w:rsidR="00F95D8A">
        <w:t xml:space="preserve"> como en</w:t>
      </w:r>
      <w:r w:rsidRPr="00830F82">
        <w:t xml:space="preserve"> su vida pasada</w:t>
      </w:r>
      <w:r w:rsidR="00F95D8A">
        <w:t>,</w:t>
      </w:r>
      <w:r w:rsidRPr="00830F82">
        <w:t xml:space="preserve"> extraños y extranjeros</w:t>
      </w:r>
      <w:r w:rsidR="00F95D8A">
        <w:t>, eso</w:t>
      </w:r>
      <w:r w:rsidRPr="00830F82">
        <w:t xml:space="preserve"> es histori</w:t>
      </w:r>
      <w:r w:rsidR="00F95D8A">
        <w:t>a</w:t>
      </w:r>
      <w:r w:rsidRPr="00830F82">
        <w:t>, ahora tiene</w:t>
      </w:r>
      <w:r w:rsidR="00F95D8A">
        <w:t>n</w:t>
      </w:r>
      <w:r w:rsidRPr="00830F82">
        <w:t xml:space="preserve"> una ciudadanía.</w:t>
      </w:r>
    </w:p>
    <w:p w14:paraId="30159E8A" w14:textId="51EB4A49" w:rsidR="008E0BDD" w:rsidRPr="00830F82" w:rsidRDefault="00727615" w:rsidP="00727615">
      <w:pPr>
        <w:pStyle w:val="Ttulo4"/>
        <w:rPr>
          <w:lang w:val="es-BO"/>
        </w:rPr>
      </w:pPr>
      <w:r w:rsidRPr="00830F82">
        <w:rPr>
          <w:lang w:val="es-BO"/>
        </w:rPr>
        <w:t xml:space="preserve">Efesios 2:19b – </w:t>
      </w:r>
      <w:r w:rsidR="00F95D8A">
        <w:rPr>
          <w:lang w:val="es-BO"/>
        </w:rPr>
        <w:t>“</w:t>
      </w:r>
      <w:r w:rsidRPr="00830F82">
        <w:rPr>
          <w:i/>
          <w:iCs/>
          <w:lang w:val="es-BO"/>
        </w:rPr>
        <w:t xml:space="preserve">Así pues, ustedes ya no son extraños ni extranjeros, </w:t>
      </w:r>
      <w:r w:rsidRPr="00830F82">
        <w:rPr>
          <w:b/>
          <w:bCs/>
          <w:i/>
          <w:iCs/>
          <w:lang w:val="es-BO"/>
        </w:rPr>
        <w:t>sino que son conciudadanos de los santos</w:t>
      </w:r>
      <w:r w:rsidR="00F95D8A">
        <w:rPr>
          <w:b/>
          <w:bCs/>
          <w:i/>
          <w:iCs/>
          <w:lang w:val="es-BO"/>
        </w:rPr>
        <w:t>”</w:t>
      </w:r>
      <w:r w:rsidRPr="00830F82">
        <w:rPr>
          <w:i/>
          <w:iCs/>
          <w:lang w:val="es-BO"/>
        </w:rPr>
        <w:t xml:space="preserve"> …</w:t>
      </w:r>
      <w:r w:rsidRPr="00830F82">
        <w:rPr>
          <w:lang w:val="es-BO"/>
        </w:rPr>
        <w:t xml:space="preserve"> </w:t>
      </w:r>
      <w:r w:rsidR="00CC7FE3" w:rsidRPr="00830F82">
        <w:rPr>
          <w:lang w:val="es-BO"/>
        </w:rPr>
        <w:t xml:space="preserve">Palabra </w:t>
      </w:r>
      <w:r w:rsidR="004447E8" w:rsidRPr="00830F82">
        <w:rPr>
          <w:lang w:val="es-BO"/>
        </w:rPr>
        <w:t>SYMPOLITAI</w:t>
      </w:r>
      <w:r w:rsidR="00CC7FE3" w:rsidRPr="00830F82">
        <w:rPr>
          <w:lang w:val="es-BO"/>
        </w:rPr>
        <w:t xml:space="preserve"> conciudadanos </w:t>
      </w:r>
      <w:r w:rsidR="004447E8" w:rsidRPr="00830F82">
        <w:rPr>
          <w:lang w:val="es-BO"/>
        </w:rPr>
        <w:t>viene de dos palabras SYM “con o juntos”; POLITAI “ciudadano” Significa ciudadanos juntos.</w:t>
      </w:r>
    </w:p>
    <w:p w14:paraId="7A974745" w14:textId="7F72731A" w:rsidR="004447E8" w:rsidRPr="00830F82" w:rsidRDefault="004447E8" w:rsidP="004447E8">
      <w:pPr>
        <w:pStyle w:val="Ttulo5"/>
      </w:pPr>
      <w:r w:rsidRPr="00830F82">
        <w:t xml:space="preserve">Antes </w:t>
      </w:r>
      <w:r w:rsidR="00264B53" w:rsidRPr="00830F82">
        <w:t>los gentiles no tenían</w:t>
      </w:r>
      <w:r w:rsidRPr="00830F82">
        <w:t xml:space="preserve"> ciudadanía, ni eran parte de la ciudadanía de Israel, ahora han llegado a ser por medio de Cristo conciudadanos de los santos. Tenemos clasificados otros grupos de ciudadanos </w:t>
      </w:r>
      <w:r w:rsidR="002A6AF8" w:rsidRPr="00830F82">
        <w:t>de los</w:t>
      </w:r>
      <w:r w:rsidRPr="00830F82">
        <w:t xml:space="preserve"> santos.</w:t>
      </w:r>
    </w:p>
    <w:p w14:paraId="4E7806FA" w14:textId="16372298" w:rsidR="002A6AF8" w:rsidRPr="00830F82" w:rsidRDefault="0009671C" w:rsidP="002A6AF8">
      <w:pPr>
        <w:pStyle w:val="Ttulo6"/>
      </w:pPr>
      <w:r w:rsidRPr="00830F82">
        <w:t xml:space="preserve">Santos </w:t>
      </w:r>
      <w:r w:rsidR="00092DAD" w:rsidRPr="00830F82">
        <w:t>desde la creación hasta el diluvio</w:t>
      </w:r>
      <w:r w:rsidRPr="00830F82">
        <w:t>, tenemos a los santos Adán y Eva, Abel, Set, Enoc, Noé, etc.</w:t>
      </w:r>
      <w:r w:rsidR="00725257" w:rsidRPr="00830F82">
        <w:t xml:space="preserve"> Genesis 6:9</w:t>
      </w:r>
    </w:p>
    <w:p w14:paraId="5E1FADAC" w14:textId="091711ED" w:rsidR="0009671C" w:rsidRPr="00830F82" w:rsidRDefault="0009671C" w:rsidP="002A6AF8">
      <w:pPr>
        <w:pStyle w:val="Ttulo6"/>
      </w:pPr>
      <w:r w:rsidRPr="00830F82">
        <w:t>Santos</w:t>
      </w:r>
      <w:r w:rsidR="00092DAD" w:rsidRPr="00830F82">
        <w:t xml:space="preserve"> desde el diluvio hasta la formación de Israel como nación</w:t>
      </w:r>
      <w:r w:rsidRPr="00830F82">
        <w:t>, tenemos a los santos Abraham, Lot, Isaac, José,</w:t>
      </w:r>
      <w:r w:rsidR="00092DAD" w:rsidRPr="00830F82">
        <w:t xml:space="preserve"> etc</w:t>
      </w:r>
      <w:r w:rsidRPr="00830F82">
        <w:t>.</w:t>
      </w:r>
      <w:r w:rsidR="00725257" w:rsidRPr="00830F82">
        <w:t xml:space="preserve"> Genesis 15:6</w:t>
      </w:r>
    </w:p>
    <w:p w14:paraId="537876BA" w14:textId="2CF6859F" w:rsidR="0009671C" w:rsidRPr="00830F82" w:rsidRDefault="0009671C" w:rsidP="002A6AF8">
      <w:pPr>
        <w:pStyle w:val="Ttulo6"/>
      </w:pPr>
      <w:r w:rsidRPr="00830F82">
        <w:t>Santos</w:t>
      </w:r>
      <w:r w:rsidR="00092DAD" w:rsidRPr="00830F82">
        <w:t xml:space="preserve"> desde la nación de Israel hasta la venida del </w:t>
      </w:r>
      <w:r w:rsidR="00F95D8A" w:rsidRPr="00830F82">
        <w:t>Mesías</w:t>
      </w:r>
      <w:r w:rsidRPr="00830F82">
        <w:t xml:space="preserve">, tenemos a </w:t>
      </w:r>
      <w:r w:rsidR="00F95D8A" w:rsidRPr="00830F82">
        <w:t>Moisés</w:t>
      </w:r>
      <w:r w:rsidRPr="00830F82">
        <w:t>, Josué, David,</w:t>
      </w:r>
      <w:r w:rsidR="00092DAD" w:rsidRPr="00830F82">
        <w:t xml:space="preserve"> etc.</w:t>
      </w:r>
    </w:p>
    <w:p w14:paraId="79CF7AD5" w14:textId="6E43B563" w:rsidR="00092DAD" w:rsidRPr="00830F82" w:rsidRDefault="00092DAD" w:rsidP="002A6AF8">
      <w:pPr>
        <w:pStyle w:val="Ttulo6"/>
      </w:pPr>
      <w:r w:rsidRPr="00830F82">
        <w:t xml:space="preserve">Santos desde la venida del </w:t>
      </w:r>
      <w:r w:rsidR="00F95D8A" w:rsidRPr="00830F82">
        <w:t>Mesías</w:t>
      </w:r>
      <w:r w:rsidRPr="00830F82">
        <w:t xml:space="preserve"> hasta el día de pentecostés, tenemos a los santos a Juan el Bautista, José, María, etc.</w:t>
      </w:r>
    </w:p>
    <w:p w14:paraId="41D644F8" w14:textId="6B5574DB" w:rsidR="00092DAD" w:rsidRPr="00830F82" w:rsidRDefault="00092DAD" w:rsidP="002A6AF8">
      <w:pPr>
        <w:pStyle w:val="Ttulo6"/>
      </w:pPr>
      <w:r w:rsidRPr="00830F82">
        <w:lastRenderedPageBreak/>
        <w:t xml:space="preserve">Santos desde el día de pentecostés hasta el día del rapto, tenemos a los santos </w:t>
      </w:r>
      <w:r w:rsidR="00D52043" w:rsidRPr="00830F82">
        <w:t>de la iglesia de Cristo.</w:t>
      </w:r>
      <w:r w:rsidR="00725257" w:rsidRPr="00830F82">
        <w:t xml:space="preserve"> Efesios 1:1</w:t>
      </w:r>
    </w:p>
    <w:p w14:paraId="010A0098" w14:textId="3721C3A6" w:rsidR="00D52043" w:rsidRPr="00830F82" w:rsidRDefault="00D52043" w:rsidP="002A6AF8">
      <w:pPr>
        <w:pStyle w:val="Ttulo6"/>
      </w:pPr>
      <w:r w:rsidRPr="00830F82">
        <w:t>Santos desde el rapto hasta la segunda venida de Cristo, tenemos a los santos conocidos como santos de la tribulación.</w:t>
      </w:r>
      <w:r w:rsidR="00725257" w:rsidRPr="00830F82">
        <w:t xml:space="preserve"> Apocalipsis 7:14</w:t>
      </w:r>
    </w:p>
    <w:p w14:paraId="62D62AE7" w14:textId="77D854DC" w:rsidR="00D52043" w:rsidRPr="00830F82" w:rsidRDefault="00D52043" w:rsidP="002A6AF8">
      <w:pPr>
        <w:pStyle w:val="Ttulo6"/>
      </w:pPr>
      <w:r w:rsidRPr="00830F82">
        <w:t>Santos desde la segunda venida de Cristo hasta el juicio del trono blanco, conocidos como santos del milenio.</w:t>
      </w:r>
    </w:p>
    <w:p w14:paraId="49447FDB" w14:textId="118CD86C" w:rsidR="00D52043" w:rsidRPr="00830F82" w:rsidRDefault="00D52043" w:rsidP="00D52043">
      <w:pPr>
        <w:pStyle w:val="Ttulo5"/>
      </w:pPr>
      <w:r w:rsidRPr="00830F82">
        <w:t>Estos son los santos con ciudadanía en el Señor, con los cuales somos ahora participantes conciudadanos.</w:t>
      </w:r>
    </w:p>
    <w:p w14:paraId="15554543" w14:textId="0B8F7E11" w:rsidR="00E335B6" w:rsidRPr="00830F82" w:rsidRDefault="00D52043" w:rsidP="00E335B6">
      <w:pPr>
        <w:pStyle w:val="Ttulo4"/>
        <w:rPr>
          <w:lang w:val="es-BO"/>
        </w:rPr>
      </w:pPr>
      <w:r w:rsidRPr="00830F82">
        <w:rPr>
          <w:lang w:val="es-BO"/>
        </w:rPr>
        <w:t>Efesios 2:19c – …</w:t>
      </w:r>
      <w:r w:rsidR="00A82ED5">
        <w:rPr>
          <w:lang w:val="es-BO"/>
        </w:rPr>
        <w:t>”</w:t>
      </w:r>
      <w:r w:rsidRPr="00830F82">
        <w:rPr>
          <w:i/>
          <w:iCs/>
          <w:lang w:val="es-BO"/>
        </w:rPr>
        <w:t xml:space="preserve"> sino que son conciudadanos de los santos y </w:t>
      </w:r>
      <w:r w:rsidRPr="00830F82">
        <w:rPr>
          <w:b/>
          <w:bCs/>
          <w:i/>
          <w:iCs/>
          <w:lang w:val="es-BO"/>
        </w:rPr>
        <w:t>son</w:t>
      </w:r>
      <w:r w:rsidRPr="00830F82">
        <w:rPr>
          <w:b/>
          <w:bCs/>
          <w:lang w:val="es-BO"/>
        </w:rPr>
        <w:t xml:space="preserve"> [miembros]</w:t>
      </w:r>
      <w:r w:rsidRPr="00830F82">
        <w:rPr>
          <w:b/>
          <w:bCs/>
          <w:i/>
          <w:iCs/>
          <w:lang w:val="es-BO"/>
        </w:rPr>
        <w:t xml:space="preserve"> de la familia de Dios</w:t>
      </w:r>
      <w:r w:rsidRPr="00830F82">
        <w:rPr>
          <w:i/>
          <w:iCs/>
          <w:lang w:val="es-BO"/>
        </w:rPr>
        <w:t>.</w:t>
      </w:r>
      <w:r w:rsidR="00A82ED5">
        <w:rPr>
          <w:i/>
          <w:iCs/>
          <w:lang w:val="es-BO"/>
        </w:rPr>
        <w:t>”</w:t>
      </w:r>
      <w:r w:rsidRPr="00830F82">
        <w:rPr>
          <w:lang w:val="es-BO"/>
        </w:rPr>
        <w:t xml:space="preserve"> No solo somos conciudadano de los </w:t>
      </w:r>
      <w:r w:rsidR="00E335B6" w:rsidRPr="00830F82">
        <w:rPr>
          <w:lang w:val="es-BO"/>
        </w:rPr>
        <w:t>santos,</w:t>
      </w:r>
      <w:r w:rsidRPr="00830F82">
        <w:rPr>
          <w:lang w:val="es-BO"/>
        </w:rPr>
        <w:t xml:space="preserve"> sino que también somos miembros de la familia de Dios.</w:t>
      </w:r>
      <w:r w:rsidR="00E335B6" w:rsidRPr="00830F82">
        <w:rPr>
          <w:lang w:val="es-BO"/>
        </w:rPr>
        <w:t xml:space="preserve"> Pablo indica todo esto que somos</w:t>
      </w:r>
      <w:r w:rsidR="00356B2E" w:rsidRPr="00830F82">
        <w:rPr>
          <w:lang w:val="es-BO"/>
        </w:rPr>
        <w:t xml:space="preserve"> con</w:t>
      </w:r>
      <w:r w:rsidR="00A82ED5">
        <w:rPr>
          <w:lang w:val="es-BO"/>
        </w:rPr>
        <w:t xml:space="preserve"> una </w:t>
      </w:r>
      <w:r w:rsidR="00356B2E" w:rsidRPr="00830F82">
        <w:rPr>
          <w:lang w:val="es-BO"/>
        </w:rPr>
        <w:t>afirmación</w:t>
      </w:r>
      <w:r w:rsidR="00E335B6" w:rsidRPr="00830F82">
        <w:rPr>
          <w:lang w:val="es-BO"/>
        </w:rPr>
        <w:t>.</w:t>
      </w:r>
    </w:p>
    <w:p w14:paraId="6B8BFD07" w14:textId="13AA0DF2" w:rsidR="00683ECD" w:rsidRPr="00830F82" w:rsidRDefault="00683ECD" w:rsidP="00683ECD">
      <w:pPr>
        <w:pStyle w:val="Ttulo2"/>
      </w:pPr>
      <w:r w:rsidRPr="00830F82">
        <w:t xml:space="preserve">Efesios 2:20-22 </w:t>
      </w:r>
      <w:r w:rsidR="009903E0" w:rsidRPr="00830F82">
        <w:t>–</w:t>
      </w:r>
      <w:r w:rsidRPr="00830F82">
        <w:t xml:space="preserve"> </w:t>
      </w:r>
      <w:r w:rsidR="009903E0" w:rsidRPr="00830F82">
        <w:t>La edificación de la iglesia,</w:t>
      </w:r>
      <w:r w:rsidR="008E0BDD" w:rsidRPr="00830F82">
        <w:t xml:space="preserve"> es</w:t>
      </w:r>
      <w:r w:rsidR="009903E0" w:rsidRPr="00830F82">
        <w:t xml:space="preserve"> la morada de Dios en el Espíritu.</w:t>
      </w:r>
    </w:p>
    <w:p w14:paraId="346C6A6E" w14:textId="0C4A6639" w:rsidR="009903E0" w:rsidRPr="00830F82" w:rsidRDefault="008E0BDD" w:rsidP="009903E0">
      <w:pPr>
        <w:pStyle w:val="Ttulo3"/>
      </w:pPr>
      <w:r w:rsidRPr="00830F82">
        <w:t xml:space="preserve">Efesios 2:20-21 – La iglesia compuesta de judíos y gentiles está edificada sobre el fundamento, quien es Cristo, este fundamento </w:t>
      </w:r>
      <w:r w:rsidR="00A82ED5">
        <w:t xml:space="preserve">lo </w:t>
      </w:r>
      <w:r w:rsidRPr="00830F82">
        <w:t>pusieron los apóstoles y profetas.</w:t>
      </w:r>
    </w:p>
    <w:p w14:paraId="6D1C80BC" w14:textId="541E7C8B" w:rsidR="00356B2E" w:rsidRPr="00830F82" w:rsidRDefault="00356B2E" w:rsidP="00356B2E">
      <w:pPr>
        <w:pStyle w:val="Ttulo4"/>
        <w:rPr>
          <w:lang w:val="es-BO"/>
        </w:rPr>
      </w:pPr>
      <w:r w:rsidRPr="00830F82">
        <w:rPr>
          <w:lang w:val="es-BO"/>
        </w:rPr>
        <w:t>Pablo en los siguientes versículos usa los verbos en voz pasiva y modo indicativo</w:t>
      </w:r>
    </w:p>
    <w:p w14:paraId="3E3BC9F0" w14:textId="04F0A182" w:rsidR="009903E0" w:rsidRPr="00830F82" w:rsidRDefault="008E0BDD" w:rsidP="009903E0">
      <w:pPr>
        <w:pStyle w:val="Ttulo4"/>
        <w:rPr>
          <w:lang w:val="es-BO"/>
        </w:rPr>
      </w:pPr>
      <w:r w:rsidRPr="00830F82">
        <w:rPr>
          <w:lang w:val="es-BO"/>
        </w:rPr>
        <w:t xml:space="preserve">Efesios 2:20 </w:t>
      </w:r>
      <w:r w:rsidR="003F661E">
        <w:rPr>
          <w:lang w:val="es-BO"/>
        </w:rPr>
        <w:t>“</w:t>
      </w:r>
      <w:r w:rsidR="003F661E" w:rsidRPr="00830F82">
        <w:rPr>
          <w:i/>
          <w:iCs/>
          <w:lang w:val="es-BO"/>
        </w:rPr>
        <w:t>Están</w:t>
      </w:r>
      <w:r w:rsidRPr="00830F82">
        <w:rPr>
          <w:i/>
          <w:iCs/>
          <w:lang w:val="es-BO"/>
        </w:rPr>
        <w:t xml:space="preserve"> edificados sobre </w:t>
      </w:r>
      <w:r w:rsidR="00112FDA" w:rsidRPr="00830F82">
        <w:rPr>
          <w:i/>
          <w:iCs/>
          <w:lang w:val="es-BO"/>
        </w:rPr>
        <w:t>el</w:t>
      </w:r>
      <w:r w:rsidRPr="00830F82">
        <w:rPr>
          <w:i/>
          <w:iCs/>
          <w:lang w:val="es-BO"/>
        </w:rPr>
        <w:t xml:space="preserve"> fundamento de los apóstoles y profetas, siendo Cristo mismo la piedra angular,</w:t>
      </w:r>
      <w:r w:rsidRPr="00830F82">
        <w:rPr>
          <w:lang w:val="es-BO"/>
        </w:rPr>
        <w:t xml:space="preserve"> </w:t>
      </w:r>
      <w:r w:rsidR="00356B2E" w:rsidRPr="00830F82">
        <w:rPr>
          <w:lang w:val="es-BO"/>
        </w:rPr>
        <w:t xml:space="preserve">La piedra angular que sostiene </w:t>
      </w:r>
      <w:r w:rsidR="00AD2660" w:rsidRPr="00830F82">
        <w:rPr>
          <w:lang w:val="es-BO"/>
        </w:rPr>
        <w:t>todo el edificio</w:t>
      </w:r>
      <w:r w:rsidR="00356B2E" w:rsidRPr="00830F82">
        <w:rPr>
          <w:lang w:val="es-BO"/>
        </w:rPr>
        <w:t xml:space="preserve"> sobre la cual es apoyada</w:t>
      </w:r>
      <w:r w:rsidR="00A82ED5">
        <w:rPr>
          <w:lang w:val="es-BO"/>
        </w:rPr>
        <w:t>”</w:t>
      </w:r>
      <w:r w:rsidR="00356B2E" w:rsidRPr="00830F82">
        <w:rPr>
          <w:lang w:val="es-BO"/>
        </w:rPr>
        <w:t>.</w:t>
      </w:r>
    </w:p>
    <w:p w14:paraId="3CB9BEF1" w14:textId="4F9D776D" w:rsidR="00AD2660" w:rsidRPr="00830F82" w:rsidRDefault="00AD2660" w:rsidP="00AD2660">
      <w:pPr>
        <w:pStyle w:val="Ttulo5"/>
      </w:pPr>
      <w:r w:rsidRPr="00830F82">
        <w:t xml:space="preserve">Efesios </w:t>
      </w:r>
      <w:r w:rsidR="00A82ED5" w:rsidRPr="00830F82">
        <w:t>2: 20a</w:t>
      </w:r>
      <w:r w:rsidRPr="00830F82">
        <w:t xml:space="preserve"> –</w:t>
      </w:r>
      <w:r w:rsidRPr="00830F82">
        <w:rPr>
          <w:i/>
          <w:iCs/>
        </w:rPr>
        <w:t xml:space="preserve"> </w:t>
      </w:r>
      <w:r w:rsidR="00A82ED5">
        <w:rPr>
          <w:i/>
          <w:iCs/>
        </w:rPr>
        <w:t>“</w:t>
      </w:r>
      <w:r w:rsidRPr="00830F82">
        <w:rPr>
          <w:i/>
          <w:iCs/>
        </w:rPr>
        <w:t>Están edificados</w:t>
      </w:r>
      <w:r w:rsidR="00A82ED5">
        <w:rPr>
          <w:i/>
          <w:iCs/>
        </w:rPr>
        <w:t>”</w:t>
      </w:r>
      <w:r w:rsidRPr="00830F82">
        <w:rPr>
          <w:i/>
          <w:iCs/>
        </w:rPr>
        <w:t xml:space="preserve"> …</w:t>
      </w:r>
      <w:r w:rsidRPr="00830F82">
        <w:t xml:space="preserve"> El verbo, </w:t>
      </w:r>
      <w:r w:rsidRPr="00830F82">
        <w:rPr>
          <w:i/>
          <w:iCs/>
        </w:rPr>
        <w:t>edificados</w:t>
      </w:r>
      <w:r w:rsidRPr="00830F82">
        <w:t xml:space="preserve"> está en tiempo aoristo, vos pasiva, modo participio. No hay duda de que, si están edificados, tiempo aoristo indica que desde que creyeron en el Evangelio están edificados, voz pasiva indica que la acción fue realizada en favor del sujeto.</w:t>
      </w:r>
    </w:p>
    <w:p w14:paraId="471D40A9" w14:textId="03689501" w:rsidR="00AD2660" w:rsidRPr="00830F82" w:rsidRDefault="00AD2660" w:rsidP="00AD2660">
      <w:pPr>
        <w:pStyle w:val="Ttulo6"/>
      </w:pPr>
      <w:r w:rsidRPr="00830F82">
        <w:t xml:space="preserve">El agente que </w:t>
      </w:r>
      <w:r w:rsidR="0028641F" w:rsidRPr="00830F82">
        <w:t>está</w:t>
      </w:r>
      <w:r w:rsidRPr="00830F82">
        <w:t xml:space="preserve"> edificando es Cristo, Él dijo en Mateo 1</w:t>
      </w:r>
      <w:r w:rsidR="002531AE" w:rsidRPr="00830F82">
        <w:t>6:18</w:t>
      </w:r>
      <w:r w:rsidRPr="00830F82">
        <w:t xml:space="preserve">: </w:t>
      </w:r>
      <w:r w:rsidRPr="00830F82">
        <w:rPr>
          <w:i/>
          <w:iCs/>
        </w:rPr>
        <w:t>Edificare Mí iglesia.</w:t>
      </w:r>
      <w:r w:rsidR="004E3C57" w:rsidRPr="00830F82">
        <w:t xml:space="preserve"> Cristo que nos toma y nos pone parte de Su iglesia.</w:t>
      </w:r>
    </w:p>
    <w:p w14:paraId="3758CFC4" w14:textId="2E9A8EA1" w:rsidR="002531AE" w:rsidRPr="00830F82" w:rsidRDefault="002531AE" w:rsidP="002531AE">
      <w:pPr>
        <w:pStyle w:val="Ttulo6"/>
      </w:pPr>
      <w:r w:rsidRPr="00830F82">
        <w:t>Hemos sido colocados en el edificio de Cristo, la iglesia en el momento que creímos en las buenas nuevas.</w:t>
      </w:r>
    </w:p>
    <w:p w14:paraId="037E15FB" w14:textId="499E40A3" w:rsidR="002531AE" w:rsidRPr="00830F82" w:rsidRDefault="002531AE" w:rsidP="002531AE">
      <w:pPr>
        <w:pStyle w:val="Ttulo5"/>
      </w:pPr>
      <w:r w:rsidRPr="00830F82">
        <w:t>Efesios 2:20b –</w:t>
      </w:r>
      <w:r w:rsidRPr="00830F82">
        <w:rPr>
          <w:i/>
          <w:iCs/>
        </w:rPr>
        <w:t xml:space="preserve"> </w:t>
      </w:r>
      <w:r w:rsidR="00A82ED5">
        <w:rPr>
          <w:i/>
          <w:iCs/>
        </w:rPr>
        <w:t>“</w:t>
      </w:r>
      <w:r w:rsidRPr="00830F82">
        <w:rPr>
          <w:i/>
          <w:iCs/>
        </w:rPr>
        <w:t xml:space="preserve">Están edificados </w:t>
      </w:r>
      <w:r w:rsidRPr="00830F82">
        <w:rPr>
          <w:b/>
          <w:bCs/>
          <w:i/>
          <w:iCs/>
        </w:rPr>
        <w:t>sobre el fundamento</w:t>
      </w:r>
      <w:r w:rsidR="00A82ED5">
        <w:rPr>
          <w:b/>
          <w:bCs/>
          <w:i/>
          <w:iCs/>
        </w:rPr>
        <w:t>”</w:t>
      </w:r>
      <w:r w:rsidRPr="00830F82">
        <w:rPr>
          <w:i/>
          <w:iCs/>
        </w:rPr>
        <w:t xml:space="preserve"> …</w:t>
      </w:r>
      <w:r w:rsidRPr="00830F82">
        <w:t xml:space="preserve"> La edificación se </w:t>
      </w:r>
      <w:r w:rsidR="0028641F" w:rsidRPr="00830F82">
        <w:t>realizó</w:t>
      </w:r>
      <w:r w:rsidRPr="00830F82">
        <w:t xml:space="preserve"> sobre el fundamento. El art</w:t>
      </w:r>
      <w:r w:rsidR="00A82ED5">
        <w:t>í</w:t>
      </w:r>
      <w:r w:rsidRPr="00830F82">
        <w:t xml:space="preserve">culo </w:t>
      </w:r>
      <w:r w:rsidRPr="00830F82">
        <w:rPr>
          <w:i/>
          <w:iCs/>
        </w:rPr>
        <w:t>el</w:t>
      </w:r>
      <w:r w:rsidRPr="00830F82">
        <w:t xml:space="preserve"> no da lugar a otro fundamento, solo existe el único fundamento sobre </w:t>
      </w:r>
      <w:r w:rsidR="00A82ED5">
        <w:t xml:space="preserve">el </w:t>
      </w:r>
      <w:r w:rsidRPr="00830F82">
        <w:t>cual estamos edificados.</w:t>
      </w:r>
    </w:p>
    <w:p w14:paraId="47981BFA" w14:textId="0BB5F333" w:rsidR="002531AE" w:rsidRPr="00830F82" w:rsidRDefault="002531AE" w:rsidP="002531AE">
      <w:pPr>
        <w:pStyle w:val="Ttulo6"/>
      </w:pPr>
      <w:r w:rsidRPr="00830F82">
        <w:t>¿Cuál es ese fundamento? Mateo 16:</w:t>
      </w:r>
      <w:r w:rsidR="004E3C57" w:rsidRPr="00830F82">
        <w:t>18</w:t>
      </w:r>
      <w:r w:rsidRPr="00830F82">
        <w:t xml:space="preserve"> re</w:t>
      </w:r>
      <w:r w:rsidR="004E3C57" w:rsidRPr="00830F82">
        <w:t xml:space="preserve">sponde la pregunta diciendo: </w:t>
      </w:r>
      <w:r w:rsidR="004E3C57" w:rsidRPr="00830F82">
        <w:rPr>
          <w:i/>
          <w:iCs/>
        </w:rPr>
        <w:t>Sobre esta roca</w:t>
      </w:r>
      <w:r w:rsidR="004E3C57" w:rsidRPr="00830F82">
        <w:t xml:space="preserve"> [Cristo]</w:t>
      </w:r>
      <w:r w:rsidR="004E3C57" w:rsidRPr="00830F82">
        <w:rPr>
          <w:i/>
          <w:iCs/>
        </w:rPr>
        <w:t xml:space="preserve"> edificaré Mí iglesia.</w:t>
      </w:r>
      <w:r w:rsidR="004E3C57" w:rsidRPr="00830F82">
        <w:t xml:space="preserve"> Ya que solo hay</w:t>
      </w:r>
      <w:r w:rsidR="00A7611E">
        <w:t xml:space="preserve"> </w:t>
      </w:r>
      <w:r w:rsidR="003F661E">
        <w:t xml:space="preserve">un </w:t>
      </w:r>
      <w:r w:rsidR="003F661E" w:rsidRPr="00830F82">
        <w:t>único</w:t>
      </w:r>
      <w:r w:rsidR="004E3C57" w:rsidRPr="00830F82">
        <w:t xml:space="preserve"> fundamento</w:t>
      </w:r>
      <w:r w:rsidR="00A7611E">
        <w:t>,</w:t>
      </w:r>
      <w:r w:rsidR="004E3C57" w:rsidRPr="00830F82">
        <w:t xml:space="preserve"> entonces solo hay una iglesia de Cristo.</w:t>
      </w:r>
    </w:p>
    <w:p w14:paraId="0B23E4F3" w14:textId="41D87470" w:rsidR="004E3C57" w:rsidRPr="00830F82" w:rsidRDefault="004E3C57" w:rsidP="004E3C57">
      <w:pPr>
        <w:pStyle w:val="Ttulo5"/>
      </w:pPr>
      <w:r w:rsidRPr="00830F82">
        <w:t xml:space="preserve">Efesios 2:20c </w:t>
      </w:r>
      <w:r w:rsidR="003F661E" w:rsidRPr="00830F82">
        <w:t>–</w:t>
      </w:r>
      <w:r w:rsidR="003F661E">
        <w:t>“</w:t>
      </w:r>
      <w:r w:rsidR="003F661E" w:rsidRPr="00830F82">
        <w:rPr>
          <w:i/>
          <w:iCs/>
        </w:rPr>
        <w:t>Están</w:t>
      </w:r>
      <w:r w:rsidRPr="00830F82">
        <w:rPr>
          <w:i/>
          <w:iCs/>
        </w:rPr>
        <w:t xml:space="preserve"> edificados sobre el fundamento </w:t>
      </w:r>
      <w:r w:rsidRPr="00830F82">
        <w:rPr>
          <w:b/>
          <w:bCs/>
          <w:i/>
          <w:iCs/>
        </w:rPr>
        <w:t>de los apóstoles y profetas</w:t>
      </w:r>
      <w:r w:rsidR="00A7611E">
        <w:rPr>
          <w:b/>
          <w:bCs/>
          <w:i/>
          <w:iCs/>
        </w:rPr>
        <w:t>”</w:t>
      </w:r>
      <w:r w:rsidRPr="00830F82">
        <w:rPr>
          <w:i/>
          <w:iCs/>
        </w:rPr>
        <w:t>,</w:t>
      </w:r>
      <w:r w:rsidRPr="00830F82">
        <w:t xml:space="preserve"> … </w:t>
      </w:r>
      <w:r w:rsidR="0022796B" w:rsidRPr="00830F82">
        <w:t>el uso de la preposición “de” no hace referencia al sujeto (a los apóstoles y profetas) esto es, constituido por ellos, sino hace referencia al objeto (el fundamento) esto es, puesto por los apóstoles y profetas.</w:t>
      </w:r>
    </w:p>
    <w:p w14:paraId="7A06FCC3" w14:textId="02498546" w:rsidR="0022796B" w:rsidRPr="00830F82" w:rsidRDefault="0022796B" w:rsidP="0022796B">
      <w:pPr>
        <w:pStyle w:val="Ttulo6"/>
      </w:pPr>
      <w:r w:rsidRPr="00830F82">
        <w:lastRenderedPageBreak/>
        <w:t xml:space="preserve">Pablo dice en 1 Corintios 3:10 </w:t>
      </w:r>
      <w:r w:rsidR="00A334E0" w:rsidRPr="00830F82">
        <w:t>–</w:t>
      </w:r>
      <w:r w:rsidRPr="00830F82">
        <w:t xml:space="preserve"> </w:t>
      </w:r>
      <w:r w:rsidR="009D3A33">
        <w:t>“</w:t>
      </w:r>
      <w:r w:rsidR="00A334E0" w:rsidRPr="00830F82">
        <w:rPr>
          <w:i/>
          <w:iCs/>
        </w:rPr>
        <w:t xml:space="preserve">como sabio arquitecto </w:t>
      </w:r>
      <w:r w:rsidR="00A334E0" w:rsidRPr="00830F82">
        <w:rPr>
          <w:b/>
          <w:bCs/>
          <w:i/>
          <w:iCs/>
        </w:rPr>
        <w:t xml:space="preserve">puse el </w:t>
      </w:r>
      <w:r w:rsidR="003F661E" w:rsidRPr="00830F82">
        <w:rPr>
          <w:b/>
          <w:bCs/>
          <w:i/>
          <w:iCs/>
        </w:rPr>
        <w:t>fundamento</w:t>
      </w:r>
      <w:r w:rsidR="003F661E">
        <w:t>”</w:t>
      </w:r>
      <w:r w:rsidR="003F661E" w:rsidRPr="00830F82">
        <w:t xml:space="preserve"> No</w:t>
      </w:r>
      <w:r w:rsidR="00A334E0" w:rsidRPr="00830F82">
        <w:t xml:space="preserve"> hay duda de que el fundamento no es constituido por los apóstoles y profetas.</w:t>
      </w:r>
    </w:p>
    <w:p w14:paraId="133215DE" w14:textId="37764619" w:rsidR="00A334E0" w:rsidRPr="00830F82" w:rsidRDefault="00A334E0" w:rsidP="0022796B">
      <w:pPr>
        <w:pStyle w:val="Ttulo6"/>
      </w:pPr>
      <w:r w:rsidRPr="00830F82">
        <w:t xml:space="preserve">El fundamento de la iglesia por </w:t>
      </w:r>
      <w:r w:rsidR="009D3A33">
        <w:t>el</w:t>
      </w:r>
      <w:r w:rsidRPr="00830F82">
        <w:t xml:space="preserve"> cual somos edificados es Cristo 1 Corintios 3:11 – </w:t>
      </w:r>
      <w:r w:rsidR="009D3A33">
        <w:t>“</w:t>
      </w:r>
      <w:r w:rsidRPr="00830F82">
        <w:rPr>
          <w:i/>
          <w:iCs/>
        </w:rPr>
        <w:t>Pues nadie puede poner otro fundamento que el que ya está puesto,</w:t>
      </w:r>
      <w:r w:rsidRPr="00830F82">
        <w:rPr>
          <w:b/>
          <w:bCs/>
          <w:i/>
          <w:iCs/>
        </w:rPr>
        <w:t xml:space="preserve"> el cual es Jesucristo</w:t>
      </w:r>
      <w:r w:rsidR="009D3A33">
        <w:rPr>
          <w:b/>
          <w:bCs/>
          <w:i/>
          <w:iCs/>
        </w:rPr>
        <w:t>”</w:t>
      </w:r>
      <w:r w:rsidRPr="00830F82">
        <w:rPr>
          <w:b/>
          <w:bCs/>
          <w:i/>
          <w:iCs/>
        </w:rPr>
        <w:t>.</w:t>
      </w:r>
      <w:r w:rsidRPr="00830F82">
        <w:t xml:space="preserve"> </w:t>
      </w:r>
      <w:r w:rsidR="00002689" w:rsidRPr="00830F82">
        <w:t>Por esta razón Pablo contin</w:t>
      </w:r>
      <w:r w:rsidR="009D3A33">
        <w:t>ú</w:t>
      </w:r>
      <w:r w:rsidR="00002689" w:rsidRPr="00830F82">
        <w:t>a en Efesios 3:1</w:t>
      </w:r>
    </w:p>
    <w:p w14:paraId="4AA7B8E6" w14:textId="08916A84" w:rsidR="00D1570E" w:rsidRPr="00830F82" w:rsidRDefault="00D1570E" w:rsidP="0022796B">
      <w:pPr>
        <w:pStyle w:val="Ttulo6"/>
      </w:pPr>
      <w:r w:rsidRPr="00830F82">
        <w:t xml:space="preserve">Apóstoles significa enviado, en este contexto enviados de Cristo para dar testimonio de Él y Profetas o poetas eras personas que proclamaban el cumplimiento de la gracia de Dios y hacían anuncios anticipados según los planes de Dios en el futuro. </w:t>
      </w:r>
    </w:p>
    <w:p w14:paraId="677216BF" w14:textId="084FD7D9" w:rsidR="00D1570E" w:rsidRPr="00830F82" w:rsidRDefault="00D1570E" w:rsidP="00D1570E">
      <w:pPr>
        <w:pStyle w:val="Ttulo5"/>
      </w:pPr>
      <w:r w:rsidRPr="00830F82">
        <w:t>Efesios 2:20d –</w:t>
      </w:r>
      <w:r w:rsidRPr="00830F82">
        <w:rPr>
          <w:i/>
          <w:iCs/>
        </w:rPr>
        <w:t xml:space="preserve"> …, </w:t>
      </w:r>
      <w:r w:rsidR="009D3A33">
        <w:rPr>
          <w:i/>
          <w:iCs/>
        </w:rPr>
        <w:t>“</w:t>
      </w:r>
      <w:r w:rsidRPr="00830F82">
        <w:rPr>
          <w:i/>
          <w:iCs/>
        </w:rPr>
        <w:t>siendo Cristo mismo la piedra angular.</w:t>
      </w:r>
      <w:r w:rsidR="009D3A33">
        <w:rPr>
          <w:i/>
          <w:iCs/>
        </w:rPr>
        <w:t>”</w:t>
      </w:r>
      <w:r w:rsidRPr="00830F82">
        <w:t xml:space="preserve"> El verbo, siendo est</w:t>
      </w:r>
      <w:r w:rsidR="009D3A33">
        <w:t>á</w:t>
      </w:r>
      <w:r w:rsidRPr="00830F82">
        <w:t xml:space="preserve"> en presente, Cristo</w:t>
      </w:r>
      <w:r w:rsidR="007F79A8" w:rsidRPr="00830F82">
        <w:t xml:space="preserve"> no solo es el fundamento sino, Él mismo</w:t>
      </w:r>
      <w:r w:rsidRPr="00830F82">
        <w:t xml:space="preserve"> sigue siendo la piedra angular del edificio</w:t>
      </w:r>
      <w:r w:rsidR="007F79A8" w:rsidRPr="00830F82">
        <w:t xml:space="preserve"> sobre </w:t>
      </w:r>
      <w:r w:rsidR="009D3A33">
        <w:t>el</w:t>
      </w:r>
      <w:r w:rsidR="007F79A8" w:rsidRPr="00830F82">
        <w:t xml:space="preserve"> cual</w:t>
      </w:r>
      <w:r w:rsidR="00D81698" w:rsidRPr="00830F82">
        <w:t xml:space="preserve"> estamos</w:t>
      </w:r>
      <w:r w:rsidR="007F79A8" w:rsidRPr="00830F82">
        <w:t xml:space="preserve"> edificados</w:t>
      </w:r>
      <w:r w:rsidR="00D81698" w:rsidRPr="00830F82">
        <w:t>. La iglesia</w:t>
      </w:r>
      <w:r w:rsidR="007F79A8" w:rsidRPr="00830F82">
        <w:t>.</w:t>
      </w:r>
    </w:p>
    <w:p w14:paraId="3333D00F" w14:textId="675DBCA2" w:rsidR="009903E0" w:rsidRPr="00830F82" w:rsidRDefault="007F79A8" w:rsidP="007F79A8">
      <w:pPr>
        <w:pStyle w:val="Ttulo6"/>
      </w:pPr>
      <w:r w:rsidRPr="00830F82">
        <w:t xml:space="preserve">Los Apóstoles y Profetas solo pusieron el fundamento que se trata del ministerio del Evangelio de Cristo anunciado a todos. </w:t>
      </w:r>
      <w:r w:rsidR="00D81698" w:rsidRPr="00830F82">
        <w:t>Efesios 2:15b</w:t>
      </w:r>
    </w:p>
    <w:p w14:paraId="330E7FD5" w14:textId="1EFC48A7" w:rsidR="008E0BDD" w:rsidRPr="00830F82" w:rsidRDefault="008E0BDD" w:rsidP="008E0BDD">
      <w:pPr>
        <w:pStyle w:val="Ttulo4"/>
        <w:rPr>
          <w:lang w:val="es-BO"/>
        </w:rPr>
      </w:pPr>
      <w:r w:rsidRPr="00830F82">
        <w:rPr>
          <w:lang w:val="es-BO"/>
        </w:rPr>
        <w:t>Efesios 2:21 –</w:t>
      </w:r>
      <w:r w:rsidRPr="00830F82">
        <w:rPr>
          <w:i/>
          <w:iCs/>
          <w:lang w:val="es-BO"/>
        </w:rPr>
        <w:t xml:space="preserve"> </w:t>
      </w:r>
      <w:r w:rsidR="009D3A33">
        <w:rPr>
          <w:i/>
          <w:iCs/>
          <w:lang w:val="es-BO"/>
        </w:rPr>
        <w:t>“</w:t>
      </w:r>
      <w:r w:rsidRPr="00830F82">
        <w:rPr>
          <w:i/>
          <w:iCs/>
          <w:lang w:val="es-BO"/>
        </w:rPr>
        <w:t>en quien todo el edificio, bien ajustado, va creciendo para ser un templo santo en el Señor</w:t>
      </w:r>
      <w:r w:rsidR="009D3A33">
        <w:rPr>
          <w:i/>
          <w:iCs/>
          <w:lang w:val="es-BO"/>
        </w:rPr>
        <w:t>”</w:t>
      </w:r>
      <w:r w:rsidRPr="00830F82">
        <w:rPr>
          <w:i/>
          <w:iCs/>
          <w:lang w:val="es-BO"/>
        </w:rPr>
        <w:t>.</w:t>
      </w:r>
      <w:r w:rsidRPr="00830F82">
        <w:rPr>
          <w:lang w:val="es-BO"/>
        </w:rPr>
        <w:t xml:space="preserve"> </w:t>
      </w:r>
      <w:r w:rsidR="003165C2" w:rsidRPr="00830F82">
        <w:rPr>
          <w:lang w:val="es-BO"/>
        </w:rPr>
        <w:t>La iglesia un templo apartado o santificado en el Señor.</w:t>
      </w:r>
    </w:p>
    <w:p w14:paraId="5683D738" w14:textId="4D258716" w:rsidR="00C108D1" w:rsidRPr="00830F82" w:rsidRDefault="003165C2" w:rsidP="00C108D1">
      <w:pPr>
        <w:pStyle w:val="Ttulo5"/>
      </w:pPr>
      <w:r w:rsidRPr="00830F82">
        <w:t xml:space="preserve">Efesios </w:t>
      </w:r>
      <w:r w:rsidR="009D3A33" w:rsidRPr="00830F82">
        <w:t>2: 21a</w:t>
      </w:r>
      <w:r w:rsidRPr="00830F82">
        <w:t xml:space="preserve"> </w:t>
      </w:r>
      <w:r w:rsidR="003F661E" w:rsidRPr="00830F82">
        <w:t>–</w:t>
      </w:r>
      <w:r w:rsidR="003F661E">
        <w:t>“</w:t>
      </w:r>
      <w:r w:rsidR="003F661E" w:rsidRPr="00830F82">
        <w:rPr>
          <w:i/>
          <w:iCs/>
        </w:rPr>
        <w:t>en</w:t>
      </w:r>
      <w:r w:rsidRPr="00830F82">
        <w:rPr>
          <w:i/>
          <w:iCs/>
        </w:rPr>
        <w:t xml:space="preserve"> quien todo el edificio</w:t>
      </w:r>
      <w:r w:rsidR="009D3A33">
        <w:rPr>
          <w:i/>
          <w:iCs/>
        </w:rPr>
        <w:t>”</w:t>
      </w:r>
      <w:r w:rsidRPr="00830F82">
        <w:rPr>
          <w:i/>
          <w:iCs/>
        </w:rPr>
        <w:t>, …</w:t>
      </w:r>
      <w:r w:rsidRPr="00830F82">
        <w:t xml:space="preserve"> En Cristo, el fundamento y la piedra angular misma. Toda la iglesia está en esa piedra angular, Cristo mismo.</w:t>
      </w:r>
    </w:p>
    <w:p w14:paraId="1DBFF0FF" w14:textId="5A4E5940" w:rsidR="003165C2" w:rsidRPr="00830F82" w:rsidRDefault="003165C2" w:rsidP="003165C2">
      <w:pPr>
        <w:pStyle w:val="Ttulo5"/>
      </w:pPr>
      <w:r w:rsidRPr="00830F82">
        <w:t>Efesios 2:21b –</w:t>
      </w:r>
      <w:r w:rsidRPr="00830F82">
        <w:rPr>
          <w:i/>
          <w:iCs/>
        </w:rPr>
        <w:t xml:space="preserve"> </w:t>
      </w:r>
      <w:r w:rsidR="009D3A33">
        <w:rPr>
          <w:i/>
          <w:iCs/>
        </w:rPr>
        <w:t>“</w:t>
      </w:r>
      <w:r w:rsidRPr="00830F82">
        <w:rPr>
          <w:i/>
          <w:iCs/>
        </w:rPr>
        <w:t xml:space="preserve">en quien todo el edificio, </w:t>
      </w:r>
      <w:r w:rsidRPr="00830F82">
        <w:rPr>
          <w:b/>
          <w:bCs/>
          <w:i/>
          <w:iCs/>
        </w:rPr>
        <w:t>bien ajustado</w:t>
      </w:r>
      <w:r w:rsidR="009D3A33">
        <w:rPr>
          <w:b/>
          <w:bCs/>
          <w:i/>
          <w:iCs/>
        </w:rPr>
        <w:t>”</w:t>
      </w:r>
      <w:r w:rsidRPr="00830F82">
        <w:rPr>
          <w:i/>
          <w:iCs/>
        </w:rPr>
        <w:t xml:space="preserve"> </w:t>
      </w:r>
      <w:r w:rsidRPr="00830F82">
        <w:t>[RV-60 bien coordinado]</w:t>
      </w:r>
      <w:r w:rsidRPr="00830F82">
        <w:rPr>
          <w:i/>
          <w:iCs/>
        </w:rPr>
        <w:t>, …</w:t>
      </w:r>
      <w:r w:rsidRPr="00830F82">
        <w:t xml:space="preserve"> </w:t>
      </w:r>
      <w:r w:rsidR="00CC2AC3" w:rsidRPr="00830F82">
        <w:t xml:space="preserve">El verbo ajustado </w:t>
      </w:r>
      <w:r w:rsidR="0028641F" w:rsidRPr="00830F82">
        <w:t>está</w:t>
      </w:r>
      <w:r w:rsidR="00CC2AC3" w:rsidRPr="00830F82">
        <w:t xml:space="preserve"> en tiempo presente, voz pasiva. Ahora mismo todo el edificio la iglesia está bien ajustada y unida en el Señor. </w:t>
      </w:r>
    </w:p>
    <w:p w14:paraId="33E2B83B" w14:textId="05F87739" w:rsidR="00CC2AC3" w:rsidRPr="00830F82" w:rsidRDefault="00CC2AC3" w:rsidP="00CC2AC3">
      <w:pPr>
        <w:pStyle w:val="Ttulo6"/>
      </w:pPr>
      <w:r w:rsidRPr="00830F82">
        <w:t xml:space="preserve">En esto se cumple la seguridad que Cristo prometió al edificar Su iglesia en Mateo 16:18 dijo: </w:t>
      </w:r>
      <w:r w:rsidR="009D3A33">
        <w:t>“</w:t>
      </w:r>
      <w:r w:rsidRPr="00830F82">
        <w:rPr>
          <w:i/>
          <w:iCs/>
        </w:rPr>
        <w:t>y las puertas del Hades no prevalecerán contra ella</w:t>
      </w:r>
      <w:r w:rsidR="009D3A33">
        <w:rPr>
          <w:i/>
          <w:iCs/>
        </w:rPr>
        <w:t>”</w:t>
      </w:r>
      <w:r w:rsidRPr="00830F82">
        <w:rPr>
          <w:i/>
          <w:iCs/>
        </w:rPr>
        <w:t>.</w:t>
      </w:r>
      <w:r w:rsidRPr="00830F82">
        <w:t xml:space="preserve"> Hechos 7:55-56; 9:4-5</w:t>
      </w:r>
    </w:p>
    <w:p w14:paraId="7B78472D" w14:textId="4A9CA253" w:rsidR="00D175A1" w:rsidRPr="00830F82" w:rsidRDefault="00D175A1" w:rsidP="00D175A1">
      <w:pPr>
        <w:pStyle w:val="Ttulo5"/>
      </w:pPr>
      <w:r w:rsidRPr="00830F82">
        <w:t>Efesios 2:21</w:t>
      </w:r>
      <w:r w:rsidR="00B326E4" w:rsidRPr="00830F82">
        <w:t>c</w:t>
      </w:r>
      <w:r w:rsidRPr="00830F82">
        <w:t xml:space="preserve"> </w:t>
      </w:r>
      <w:r w:rsidR="003F661E" w:rsidRPr="00830F82">
        <w:t>–</w:t>
      </w:r>
      <w:r w:rsidR="003F661E">
        <w:t>“</w:t>
      </w:r>
      <w:r w:rsidR="003F661E" w:rsidRPr="00830F82">
        <w:rPr>
          <w:i/>
          <w:iCs/>
        </w:rPr>
        <w:t>en</w:t>
      </w:r>
      <w:r w:rsidRPr="00830F82">
        <w:rPr>
          <w:i/>
          <w:iCs/>
        </w:rPr>
        <w:t xml:space="preserve"> quien todo el edificio, bien ajustado, </w:t>
      </w:r>
      <w:r w:rsidRPr="00830F82">
        <w:rPr>
          <w:b/>
          <w:bCs/>
          <w:i/>
          <w:iCs/>
        </w:rPr>
        <w:t>va creciendo</w:t>
      </w:r>
      <w:r w:rsidR="009D3A33">
        <w:rPr>
          <w:b/>
          <w:bCs/>
          <w:i/>
          <w:iCs/>
        </w:rPr>
        <w:t>”</w:t>
      </w:r>
      <w:r w:rsidRPr="00830F82">
        <w:rPr>
          <w:i/>
          <w:iCs/>
        </w:rPr>
        <w:t xml:space="preserve"> …</w:t>
      </w:r>
      <w:r w:rsidRPr="00830F82">
        <w:t xml:space="preserve"> </w:t>
      </w:r>
      <w:r w:rsidR="00B326E4" w:rsidRPr="00830F82">
        <w:t xml:space="preserve">El verbo, AUXEI creciendo </w:t>
      </w:r>
      <w:r w:rsidR="0028641F" w:rsidRPr="00830F82">
        <w:t>está</w:t>
      </w:r>
      <w:r w:rsidR="00B326E4" w:rsidRPr="00830F82">
        <w:t xml:space="preserve"> en tiempo presente, voz pasiva, modo indicativo. La iglesia, bien unida en Cristo va creciendo, esto es declarativo. El crecimiento es señalado como que nada lo va a detener. 1 </w:t>
      </w:r>
      <w:proofErr w:type="gramStart"/>
      <w:r w:rsidR="00B326E4" w:rsidRPr="00830F82">
        <w:t>Corintios</w:t>
      </w:r>
      <w:proofErr w:type="gramEnd"/>
      <w:r w:rsidR="00B326E4" w:rsidRPr="00830F82">
        <w:t xml:space="preserve"> 3:6-7</w:t>
      </w:r>
    </w:p>
    <w:p w14:paraId="09A852B4" w14:textId="2C19AE17" w:rsidR="00B326E4" w:rsidRPr="00830F82" w:rsidRDefault="00B326E4" w:rsidP="00B326E4">
      <w:pPr>
        <w:pStyle w:val="Ttulo5"/>
      </w:pPr>
      <w:r w:rsidRPr="00830F82">
        <w:t>Efesios 2:21d – …</w:t>
      </w:r>
      <w:r w:rsidRPr="00830F82">
        <w:rPr>
          <w:i/>
          <w:iCs/>
        </w:rPr>
        <w:t xml:space="preserve"> </w:t>
      </w:r>
      <w:r w:rsidR="009D3A33">
        <w:rPr>
          <w:i/>
          <w:iCs/>
        </w:rPr>
        <w:t>“</w:t>
      </w:r>
      <w:r w:rsidRPr="00830F82">
        <w:rPr>
          <w:i/>
          <w:iCs/>
        </w:rPr>
        <w:t xml:space="preserve">va creciendo </w:t>
      </w:r>
      <w:r w:rsidRPr="00830F82">
        <w:rPr>
          <w:b/>
          <w:bCs/>
          <w:i/>
          <w:iCs/>
        </w:rPr>
        <w:t>para ser un templo santo en el Señor</w:t>
      </w:r>
      <w:r w:rsidR="009D3A33">
        <w:rPr>
          <w:b/>
          <w:bCs/>
          <w:i/>
          <w:iCs/>
        </w:rPr>
        <w:t>”</w:t>
      </w:r>
      <w:r w:rsidRPr="00830F82">
        <w:t xml:space="preserve">. </w:t>
      </w:r>
      <w:r w:rsidR="00BF08BE" w:rsidRPr="00830F82">
        <w:t>La edificación de la iglesia sobre el fundamento que es Cristo mismo siendo la piedra angular</w:t>
      </w:r>
      <w:r w:rsidR="009D3A33">
        <w:t>,</w:t>
      </w:r>
      <w:r w:rsidR="00BF08BE" w:rsidRPr="00830F82">
        <w:t xml:space="preserve"> el propósito </w:t>
      </w:r>
      <w:r w:rsidR="009D3A33">
        <w:t xml:space="preserve">es que </w:t>
      </w:r>
      <w:r w:rsidR="00BF08BE" w:rsidRPr="00830F82">
        <w:t>somos la morada de Dios.</w:t>
      </w:r>
    </w:p>
    <w:p w14:paraId="13715041" w14:textId="0E480692" w:rsidR="00BF08BE" w:rsidRPr="00830F82" w:rsidRDefault="00BF08BE" w:rsidP="00BF08BE">
      <w:pPr>
        <w:pStyle w:val="Ttulo6"/>
      </w:pPr>
      <w:r w:rsidRPr="00830F82">
        <w:t xml:space="preserve">Un templo santo </w:t>
      </w:r>
      <w:r w:rsidRPr="00830F82">
        <w:rPr>
          <w:b/>
          <w:bCs/>
          <w:i/>
          <w:iCs/>
        </w:rPr>
        <w:t>en el Señor</w:t>
      </w:r>
      <w:r w:rsidRPr="00830F82">
        <w:t xml:space="preserve">, quiere decir un templo apartado o santificado para los propósitos de Dios, la preposición EN indica sobre el Señor. 1 </w:t>
      </w:r>
      <w:proofErr w:type="gramStart"/>
      <w:r w:rsidRPr="00830F82">
        <w:t>Corintios</w:t>
      </w:r>
      <w:proofErr w:type="gramEnd"/>
      <w:r w:rsidRPr="00830F82">
        <w:t xml:space="preserve"> 3:16.</w:t>
      </w:r>
    </w:p>
    <w:p w14:paraId="738BE899" w14:textId="7C25B6D8" w:rsidR="00C108D1" w:rsidRPr="00830F82" w:rsidRDefault="00BF08BE" w:rsidP="00C108D1">
      <w:pPr>
        <w:pStyle w:val="Ttulo6"/>
      </w:pPr>
      <w:r w:rsidRPr="00830F82">
        <w:t xml:space="preserve">En 1 Corintios 3:17 </w:t>
      </w:r>
      <w:r w:rsidR="008A0F5A" w:rsidRPr="00830F82">
        <w:t xml:space="preserve">Pablo </w:t>
      </w:r>
      <w:r w:rsidRPr="00830F82">
        <w:t xml:space="preserve">dice: </w:t>
      </w:r>
      <w:r w:rsidR="009D3A33">
        <w:t>“</w:t>
      </w:r>
      <w:r w:rsidRPr="00830F82">
        <w:rPr>
          <w:i/>
          <w:iCs/>
        </w:rPr>
        <w:t xml:space="preserve">porque el templo </w:t>
      </w:r>
      <w:r w:rsidRPr="00830F82">
        <w:t>(todos los creyentes)</w:t>
      </w:r>
      <w:r w:rsidRPr="00830F82">
        <w:rPr>
          <w:i/>
          <w:iCs/>
        </w:rPr>
        <w:t xml:space="preserve"> de Dios es santo, </w:t>
      </w:r>
      <w:r w:rsidRPr="00830F82">
        <w:rPr>
          <w:b/>
          <w:bCs/>
          <w:i/>
          <w:iCs/>
        </w:rPr>
        <w:t>y eso es lo que ustedes son.</w:t>
      </w:r>
      <w:r w:rsidR="009D3A33">
        <w:rPr>
          <w:b/>
          <w:bCs/>
          <w:i/>
          <w:iCs/>
        </w:rPr>
        <w:t>”</w:t>
      </w:r>
      <w:r w:rsidRPr="00830F82">
        <w:t xml:space="preserve"> </w:t>
      </w:r>
    </w:p>
    <w:p w14:paraId="618B3490" w14:textId="1BFA46AE" w:rsidR="009903E0" w:rsidRPr="00830F82" w:rsidRDefault="008A0F5A" w:rsidP="009903E0">
      <w:pPr>
        <w:pStyle w:val="Ttulo3"/>
      </w:pPr>
      <w:r w:rsidRPr="00830F82">
        <w:t xml:space="preserve">APLICACIÓN </w:t>
      </w:r>
      <w:r w:rsidR="008E0BDD" w:rsidRPr="00830F82">
        <w:t xml:space="preserve">Efesios 2:22 </w:t>
      </w:r>
      <w:r w:rsidR="003F661E" w:rsidRPr="00830F82">
        <w:t>–</w:t>
      </w:r>
      <w:r w:rsidR="003F661E">
        <w:t>“</w:t>
      </w:r>
      <w:r w:rsidR="003F661E" w:rsidRPr="00830F82">
        <w:rPr>
          <w:i/>
          <w:iCs/>
        </w:rPr>
        <w:t>En</w:t>
      </w:r>
      <w:r w:rsidR="008E0BDD" w:rsidRPr="00830F82">
        <w:rPr>
          <w:i/>
          <w:iCs/>
        </w:rPr>
        <w:t xml:space="preserve"> Cristo </w:t>
      </w:r>
      <w:r w:rsidR="00C108D1" w:rsidRPr="00830F82">
        <w:rPr>
          <w:i/>
          <w:iCs/>
        </w:rPr>
        <w:t xml:space="preserve">también </w:t>
      </w:r>
      <w:r w:rsidR="00C108D1" w:rsidRPr="00830F82">
        <w:rPr>
          <w:b/>
          <w:bCs/>
          <w:i/>
          <w:iCs/>
        </w:rPr>
        <w:t>ustedes</w:t>
      </w:r>
      <w:r w:rsidR="00C108D1" w:rsidRPr="00830F82">
        <w:rPr>
          <w:i/>
          <w:iCs/>
        </w:rPr>
        <w:t xml:space="preserve"> son juntamente edificados para morada de Dios en el Espíritu.</w:t>
      </w:r>
      <w:r w:rsidR="00C108D1" w:rsidRPr="00830F82">
        <w:t xml:space="preserve"> </w:t>
      </w:r>
      <w:r w:rsidRPr="00830F82">
        <w:t>Un resumen desde los versículos 20 y 21 aplicando a los de la audiencia que son tanto judíos como gentiles.</w:t>
      </w:r>
    </w:p>
    <w:p w14:paraId="26CBF008" w14:textId="6255E55E" w:rsidR="00C108D1" w:rsidRPr="00830F82" w:rsidRDefault="008A0F5A" w:rsidP="00C108D1">
      <w:pPr>
        <w:pStyle w:val="Ttulo4"/>
        <w:rPr>
          <w:lang w:val="es-BO"/>
        </w:rPr>
      </w:pPr>
      <w:r w:rsidRPr="00830F82">
        <w:rPr>
          <w:lang w:val="es-BO"/>
        </w:rPr>
        <w:lastRenderedPageBreak/>
        <w:t xml:space="preserve">Efesios </w:t>
      </w:r>
      <w:r w:rsidR="004E6AD7" w:rsidRPr="00830F82">
        <w:rPr>
          <w:lang w:val="es-BO"/>
        </w:rPr>
        <w:t>2: 22a</w:t>
      </w:r>
      <w:r w:rsidRPr="00830F82">
        <w:rPr>
          <w:lang w:val="es-BO"/>
        </w:rPr>
        <w:t xml:space="preserve"> –</w:t>
      </w:r>
      <w:r w:rsidRPr="00830F82">
        <w:rPr>
          <w:i/>
          <w:iCs/>
          <w:lang w:val="es-BO"/>
        </w:rPr>
        <w:t xml:space="preserve"> </w:t>
      </w:r>
      <w:r w:rsidR="004E6AD7">
        <w:rPr>
          <w:i/>
          <w:iCs/>
          <w:lang w:val="es-BO"/>
        </w:rPr>
        <w:t>“</w:t>
      </w:r>
      <w:r w:rsidRPr="00830F82">
        <w:rPr>
          <w:i/>
          <w:iCs/>
          <w:lang w:val="es-BO"/>
        </w:rPr>
        <w:t xml:space="preserve">En Cristo también ustedes son juntamente edificados </w:t>
      </w:r>
      <w:r w:rsidR="004E6AD7">
        <w:rPr>
          <w:i/>
          <w:iCs/>
          <w:lang w:val="es-BO"/>
        </w:rPr>
        <w:t>“</w:t>
      </w:r>
      <w:r w:rsidRPr="00830F82">
        <w:rPr>
          <w:i/>
          <w:iCs/>
          <w:lang w:val="es-BO"/>
        </w:rPr>
        <w:t>…</w:t>
      </w:r>
      <w:r w:rsidRPr="00830F82">
        <w:rPr>
          <w:lang w:val="es-BO"/>
        </w:rPr>
        <w:t xml:space="preserve"> </w:t>
      </w:r>
      <w:r w:rsidR="004427EE" w:rsidRPr="00830F82">
        <w:rPr>
          <w:lang w:val="es-BO"/>
        </w:rPr>
        <w:t xml:space="preserve">Nuevamente tenemos el verbo </w:t>
      </w:r>
      <w:r w:rsidR="004427EE" w:rsidRPr="00830F82">
        <w:rPr>
          <w:i/>
          <w:iCs/>
          <w:lang w:val="es-BO"/>
        </w:rPr>
        <w:t xml:space="preserve">edificado, </w:t>
      </w:r>
      <w:r w:rsidR="004427EE" w:rsidRPr="00830F82">
        <w:rPr>
          <w:lang w:val="es-BO"/>
        </w:rPr>
        <w:t>está en tiempo presente, voz pasiva, modo indicativo</w:t>
      </w:r>
      <w:r w:rsidR="004427EE" w:rsidRPr="00830F82">
        <w:rPr>
          <w:i/>
          <w:iCs/>
          <w:lang w:val="es-BO"/>
        </w:rPr>
        <w:t>.</w:t>
      </w:r>
      <w:r w:rsidR="004427EE" w:rsidRPr="00830F82">
        <w:rPr>
          <w:lang w:val="es-BO"/>
        </w:rPr>
        <w:t xml:space="preserve"> Esta es una declaración de que en Cristo están siendo edificados juntamente.</w:t>
      </w:r>
    </w:p>
    <w:p w14:paraId="1E35673D" w14:textId="32190916" w:rsidR="004427EE" w:rsidRPr="00830F82" w:rsidRDefault="004427EE" w:rsidP="004427EE">
      <w:pPr>
        <w:pStyle w:val="Ttulo5"/>
      </w:pPr>
      <w:r w:rsidRPr="00830F82">
        <w:t>Estos creyentes de Éfeso eran parte de la edificación de la iglesia en Cristo.</w:t>
      </w:r>
    </w:p>
    <w:p w14:paraId="793E709A" w14:textId="4B7306A4" w:rsidR="00C108D1" w:rsidRPr="00830F82" w:rsidRDefault="004427EE" w:rsidP="004427EE">
      <w:pPr>
        <w:pStyle w:val="Ttulo4"/>
        <w:rPr>
          <w:lang w:val="es-BO"/>
        </w:rPr>
      </w:pPr>
      <w:r w:rsidRPr="00830F82">
        <w:rPr>
          <w:lang w:val="es-BO"/>
        </w:rPr>
        <w:t>Efesios 2:22 –</w:t>
      </w:r>
      <w:r w:rsidRPr="00830F82">
        <w:rPr>
          <w:i/>
          <w:iCs/>
          <w:lang w:val="es-BO"/>
        </w:rPr>
        <w:t xml:space="preserve"> … </w:t>
      </w:r>
      <w:r w:rsidR="004E6AD7">
        <w:rPr>
          <w:i/>
          <w:iCs/>
          <w:lang w:val="es-BO"/>
        </w:rPr>
        <w:t>“</w:t>
      </w:r>
      <w:r w:rsidRPr="00830F82">
        <w:rPr>
          <w:i/>
          <w:iCs/>
          <w:lang w:val="es-BO"/>
        </w:rPr>
        <w:t xml:space="preserve">edificados </w:t>
      </w:r>
      <w:r w:rsidRPr="00830F82">
        <w:rPr>
          <w:b/>
          <w:bCs/>
          <w:i/>
          <w:iCs/>
          <w:lang w:val="es-BO"/>
        </w:rPr>
        <w:t>para morada de Dios en el Espíritu</w:t>
      </w:r>
      <w:r w:rsidR="004E6AD7">
        <w:rPr>
          <w:b/>
          <w:bCs/>
          <w:i/>
          <w:iCs/>
          <w:lang w:val="es-BO"/>
        </w:rPr>
        <w:t>”</w:t>
      </w:r>
      <w:r w:rsidRPr="00830F82">
        <w:rPr>
          <w:i/>
          <w:iCs/>
          <w:lang w:val="es-BO"/>
        </w:rPr>
        <w:t>.</w:t>
      </w:r>
      <w:r w:rsidRPr="00830F82">
        <w:rPr>
          <w:lang w:val="es-BO"/>
        </w:rPr>
        <w:t xml:space="preserve"> los efesios eran parte de la morada de Dios en el Espíritu, o como dice Pablo a los </w:t>
      </w:r>
      <w:r w:rsidR="003430BC" w:rsidRPr="00830F82">
        <w:rPr>
          <w:lang w:val="es-BO"/>
        </w:rPr>
        <w:t>corintos en</w:t>
      </w:r>
      <w:r w:rsidRPr="00830F82">
        <w:rPr>
          <w:lang w:val="es-BO"/>
        </w:rPr>
        <w:t xml:space="preserve"> </w:t>
      </w:r>
      <w:r w:rsidR="003430BC" w:rsidRPr="00830F82">
        <w:rPr>
          <w:lang w:val="es-BO"/>
        </w:rPr>
        <w:t>1</w:t>
      </w:r>
      <w:r w:rsidRPr="00830F82">
        <w:rPr>
          <w:lang w:val="es-BO"/>
        </w:rPr>
        <w:t xml:space="preserve"> Corintios 3:16 </w:t>
      </w:r>
      <w:r w:rsidR="003430BC" w:rsidRPr="00830F82">
        <w:rPr>
          <w:lang w:val="es-BO"/>
        </w:rPr>
        <w:t xml:space="preserve">– </w:t>
      </w:r>
      <w:r w:rsidR="004E6AD7">
        <w:rPr>
          <w:lang w:val="es-BO"/>
        </w:rPr>
        <w:t>“</w:t>
      </w:r>
      <w:r w:rsidR="003430BC" w:rsidRPr="00830F82">
        <w:rPr>
          <w:i/>
          <w:iCs/>
          <w:lang w:val="es-BO"/>
        </w:rPr>
        <w:t xml:space="preserve">son templo de Dios y </w:t>
      </w:r>
      <w:r w:rsidR="003430BC" w:rsidRPr="00830F82">
        <w:rPr>
          <w:b/>
          <w:bCs/>
          <w:i/>
          <w:iCs/>
          <w:lang w:val="es-BO"/>
        </w:rPr>
        <w:t>que el Espíritu de Dios habita</w:t>
      </w:r>
      <w:r w:rsidR="003430BC" w:rsidRPr="00830F82">
        <w:rPr>
          <w:i/>
          <w:iCs/>
          <w:lang w:val="es-BO"/>
        </w:rPr>
        <w:t xml:space="preserve"> en ustedes</w:t>
      </w:r>
      <w:r w:rsidR="004E6AD7">
        <w:rPr>
          <w:i/>
          <w:iCs/>
          <w:lang w:val="es-BO"/>
        </w:rPr>
        <w:t>”</w:t>
      </w:r>
      <w:r w:rsidR="003430BC" w:rsidRPr="00830F82">
        <w:rPr>
          <w:i/>
          <w:iCs/>
          <w:lang w:val="es-BO"/>
        </w:rPr>
        <w:t>.</w:t>
      </w:r>
    </w:p>
    <w:p w14:paraId="53BD9EF5" w14:textId="77F4A50D" w:rsidR="00C108D1" w:rsidRPr="00830F82" w:rsidRDefault="003430BC" w:rsidP="00C108D1">
      <w:pPr>
        <w:pStyle w:val="Ttulo6"/>
      </w:pPr>
      <w:r w:rsidRPr="00830F82">
        <w:t xml:space="preserve">La iglesia de Cristo es la morada de Dios, Él morando con y en nosotros por Su Espíritu. </w:t>
      </w:r>
    </w:p>
    <w:p w14:paraId="0E7C77EA" w14:textId="0F6CF447" w:rsidR="003430BC" w:rsidRPr="00830F82" w:rsidRDefault="003430BC" w:rsidP="00C108D1">
      <w:pPr>
        <w:pStyle w:val="Ttulo6"/>
      </w:pPr>
      <w:r w:rsidRPr="00830F82">
        <w:t>En el Antiguo Testamento Dios vivía en medio de su pueblo Israel, ahora la iglesia vino a ser la habitación donde Dios mora. Pablo no</w:t>
      </w:r>
      <w:r w:rsidR="004E6AD7">
        <w:t xml:space="preserve"> deja lugar a</w:t>
      </w:r>
      <w:r w:rsidRPr="00830F82">
        <w:t xml:space="preserve"> duda</w:t>
      </w:r>
      <w:r w:rsidR="004E6AD7">
        <w:t>s</w:t>
      </w:r>
      <w:r w:rsidRPr="00830F82">
        <w:t>, ni pone condiciones</w:t>
      </w:r>
      <w:r w:rsidR="004E6AD7">
        <w:t xml:space="preserve">, </w:t>
      </w:r>
      <w:r w:rsidRPr="00830F82">
        <w:t>solo hace</w:t>
      </w:r>
      <w:r w:rsidR="00CD5063">
        <w:t xml:space="preserve"> la</w:t>
      </w:r>
      <w:r w:rsidRPr="00830F82">
        <w:t xml:space="preserve"> declaración de una verdad.</w:t>
      </w:r>
    </w:p>
    <w:p w14:paraId="56975BD6" w14:textId="41D8D256" w:rsidR="00924F7A" w:rsidRPr="00830F82" w:rsidRDefault="00924F7A" w:rsidP="00924F7A">
      <w:pPr>
        <w:pStyle w:val="Ttulo1"/>
      </w:pPr>
      <w:bookmarkStart w:id="2" w:name="_Hlk218875252"/>
      <w:r w:rsidRPr="00830F82">
        <w:t xml:space="preserve">Efesios 3:1-13 – Ministerio de Pablo en cuanto a la </w:t>
      </w:r>
      <w:r w:rsidR="00A74FBD" w:rsidRPr="00830F82">
        <w:t>Administración</w:t>
      </w:r>
      <w:r w:rsidRPr="00830F82">
        <w:t xml:space="preserve"> de la Gracia de Dios.</w:t>
      </w:r>
      <w:r w:rsidR="00002689" w:rsidRPr="00830F82">
        <w:t xml:space="preserve"> (esto según Efesios 2:20-21)</w:t>
      </w:r>
      <w:r w:rsidR="00752105" w:rsidRPr="00830F82">
        <w:t xml:space="preserve"> [un paréntesis intencional]</w:t>
      </w:r>
    </w:p>
    <w:bookmarkEnd w:id="2"/>
    <w:p w14:paraId="398545D8" w14:textId="44DB0841" w:rsidR="00924F7A" w:rsidRPr="00830F82" w:rsidRDefault="00F74203" w:rsidP="00924F7A">
      <w:pPr>
        <w:pStyle w:val="Ttulo2"/>
      </w:pPr>
      <w:r w:rsidRPr="00830F82">
        <w:t>Efesios 3:1-6 – El misterio revelado</w:t>
      </w:r>
      <w:r w:rsidR="00DB2B4C" w:rsidRPr="00830F82">
        <w:t xml:space="preserve"> por el evangelio</w:t>
      </w:r>
      <w:r w:rsidRPr="00830F82">
        <w:t xml:space="preserve"> a los apóstoles y profetas </w:t>
      </w:r>
      <w:r w:rsidR="00DB2B4C" w:rsidRPr="00830F82">
        <w:t>según la administración de la gracia de Dios</w:t>
      </w:r>
      <w:r w:rsidRPr="00830F82">
        <w:t>.</w:t>
      </w:r>
    </w:p>
    <w:p w14:paraId="3A6C647F" w14:textId="35DCE925" w:rsidR="008D755A" w:rsidRPr="00830F82" w:rsidRDefault="008D755A" w:rsidP="008D755A">
      <w:pPr>
        <w:pStyle w:val="Ttulo3"/>
      </w:pPr>
      <w:r w:rsidRPr="00830F82">
        <w:t xml:space="preserve">Efesios 3:1-6 </w:t>
      </w:r>
      <w:r w:rsidR="00116D1C" w:rsidRPr="00830F82">
        <w:t>–</w:t>
      </w:r>
      <w:r w:rsidR="00116D1C">
        <w:t>“</w:t>
      </w:r>
      <w:r w:rsidR="00116D1C" w:rsidRPr="00830F82">
        <w:rPr>
          <w:b/>
          <w:bCs/>
          <w:i/>
          <w:iCs/>
        </w:rPr>
        <w:t>Por</w:t>
      </w:r>
      <w:r w:rsidRPr="00830F82">
        <w:rPr>
          <w:b/>
          <w:bCs/>
          <w:i/>
          <w:iCs/>
        </w:rPr>
        <w:t xml:space="preserve"> esta causa</w:t>
      </w:r>
      <w:r w:rsidR="00EF3AC5">
        <w:rPr>
          <w:b/>
          <w:bCs/>
          <w:i/>
          <w:iCs/>
        </w:rPr>
        <w:t>,</w:t>
      </w:r>
      <w:r w:rsidRPr="00830F82">
        <w:rPr>
          <w:b/>
          <w:bCs/>
          <w:i/>
          <w:iCs/>
        </w:rPr>
        <w:t xml:space="preserve"> yo</w:t>
      </w:r>
      <w:r w:rsidR="00116D1C">
        <w:rPr>
          <w:b/>
          <w:bCs/>
          <w:i/>
          <w:iCs/>
        </w:rPr>
        <w:t>”</w:t>
      </w:r>
      <w:r w:rsidRPr="00830F82">
        <w:rPr>
          <w:b/>
          <w:bCs/>
          <w:i/>
          <w:iCs/>
        </w:rPr>
        <w:t xml:space="preserve">. </w:t>
      </w:r>
      <w:r w:rsidRPr="00830F82">
        <w:t xml:space="preserve">Esta es la razón por </w:t>
      </w:r>
      <w:r w:rsidR="00116D1C">
        <w:t xml:space="preserve">la </w:t>
      </w:r>
      <w:r w:rsidRPr="00830F82">
        <w:t>cual los apóstoles y profetas pusieron el fundamento, a ellos se les revel</w:t>
      </w:r>
      <w:r w:rsidR="00116D1C">
        <w:t>ó</w:t>
      </w:r>
      <w:r w:rsidRPr="00830F82">
        <w:t xml:space="preserve"> el misterio por el Espíritu. Pablo siendo </w:t>
      </w:r>
      <w:r w:rsidR="00116D1C">
        <w:t>a</w:t>
      </w:r>
      <w:r w:rsidRPr="00830F82">
        <w:t>póstol a los gentiles</w:t>
      </w:r>
      <w:r w:rsidR="00116D1C">
        <w:t>,</w:t>
      </w:r>
      <w:r w:rsidRPr="00830F82">
        <w:t xml:space="preserve"> cumpl</w:t>
      </w:r>
      <w:r w:rsidR="00116D1C">
        <w:t>ió</w:t>
      </w:r>
      <w:r w:rsidRPr="00830F82">
        <w:t xml:space="preserve"> con el ministerio de anunciar el misterio de Cristo revelado.</w:t>
      </w:r>
    </w:p>
    <w:p w14:paraId="48D53C32" w14:textId="565D8DCA" w:rsidR="00924F7A" w:rsidRPr="00830F82" w:rsidRDefault="008D755A" w:rsidP="00924F7A">
      <w:pPr>
        <w:pStyle w:val="Ttulo3"/>
      </w:pPr>
      <w:r w:rsidRPr="00830F82">
        <w:t>Efesios 3:1</w:t>
      </w:r>
      <w:r w:rsidR="006E71C4" w:rsidRPr="00830F82">
        <w:t xml:space="preserve"> – </w:t>
      </w:r>
      <w:r w:rsidR="00116D1C">
        <w:t>“</w:t>
      </w:r>
      <w:r w:rsidR="006E71C4" w:rsidRPr="00830F82">
        <w:rPr>
          <w:i/>
          <w:iCs/>
        </w:rPr>
        <w:t>Por esta causa</w:t>
      </w:r>
      <w:r w:rsidR="00E558EB">
        <w:rPr>
          <w:i/>
          <w:iCs/>
        </w:rPr>
        <w:t>,</w:t>
      </w:r>
      <w:r w:rsidR="006E71C4" w:rsidRPr="00830F82">
        <w:rPr>
          <w:i/>
          <w:iCs/>
        </w:rPr>
        <w:t xml:space="preserve"> yo, Pablo, prisionero de Cristo Jes</w:t>
      </w:r>
      <w:r w:rsidR="00E558EB">
        <w:rPr>
          <w:i/>
          <w:iCs/>
        </w:rPr>
        <w:t>ú</w:t>
      </w:r>
      <w:r w:rsidR="006E71C4" w:rsidRPr="00830F82">
        <w:rPr>
          <w:i/>
          <w:iCs/>
        </w:rPr>
        <w:t xml:space="preserve">s por amor de ustedes los </w:t>
      </w:r>
      <w:r w:rsidR="00116D1C" w:rsidRPr="00830F82">
        <w:rPr>
          <w:i/>
          <w:iCs/>
        </w:rPr>
        <w:t>gentiles</w:t>
      </w:r>
      <w:r w:rsidR="00116D1C">
        <w:t xml:space="preserve"> “Este</w:t>
      </w:r>
      <w:r w:rsidR="00E558EB">
        <w:t xml:space="preserve"> es un paréntesis intencional </w:t>
      </w:r>
      <w:r w:rsidR="00116D1C">
        <w:t>en</w:t>
      </w:r>
      <w:r w:rsidR="00E558EB">
        <w:t xml:space="preserve"> la vida de Pablo para presentar su ministerio el cu</w:t>
      </w:r>
      <w:r w:rsidR="00116D1C">
        <w:t>anto</w:t>
      </w:r>
      <w:r w:rsidR="00E558EB">
        <w:t xml:space="preserve"> al misterio de Cristo.</w:t>
      </w:r>
    </w:p>
    <w:p w14:paraId="37732401" w14:textId="3FFB24DD" w:rsidR="00924F7A" w:rsidRPr="00830F82" w:rsidRDefault="00E558EB" w:rsidP="00924F7A">
      <w:pPr>
        <w:pStyle w:val="Ttulo4"/>
        <w:rPr>
          <w:lang w:val="es-BO"/>
        </w:rPr>
      </w:pPr>
      <w:r w:rsidRPr="00E558EB">
        <w:rPr>
          <w:lang w:val="es-BO"/>
        </w:rPr>
        <w:t xml:space="preserve">Efesios </w:t>
      </w:r>
      <w:r w:rsidR="00191E57" w:rsidRPr="00E558EB">
        <w:rPr>
          <w:lang w:val="es-BO"/>
        </w:rPr>
        <w:t>3: 1a</w:t>
      </w:r>
      <w:r w:rsidRPr="00E558EB">
        <w:rPr>
          <w:lang w:val="es-BO"/>
        </w:rPr>
        <w:t xml:space="preserve"> – </w:t>
      </w:r>
      <w:r w:rsidR="00191E57">
        <w:rPr>
          <w:lang w:val="es-BO"/>
        </w:rPr>
        <w:t>“</w:t>
      </w:r>
      <w:r w:rsidRPr="00E558EB">
        <w:rPr>
          <w:i/>
          <w:iCs/>
          <w:lang w:val="es-BO"/>
        </w:rPr>
        <w:t>Por esta causa</w:t>
      </w:r>
      <w:r>
        <w:rPr>
          <w:i/>
          <w:iCs/>
          <w:lang w:val="es-BO"/>
        </w:rPr>
        <w:t>,</w:t>
      </w:r>
      <w:r w:rsidRPr="00E558EB">
        <w:rPr>
          <w:i/>
          <w:iCs/>
          <w:lang w:val="es-BO"/>
        </w:rPr>
        <w:t xml:space="preserve"> yo, Pablo, prisionero de Cristo </w:t>
      </w:r>
      <w:r w:rsidR="00191E57" w:rsidRPr="00E558EB">
        <w:rPr>
          <w:i/>
          <w:iCs/>
          <w:lang w:val="es-BO"/>
        </w:rPr>
        <w:t>Jesús</w:t>
      </w:r>
      <w:r w:rsidR="00191E57">
        <w:rPr>
          <w:i/>
          <w:iCs/>
          <w:lang w:val="es-BO"/>
        </w:rPr>
        <w:t>” …</w:t>
      </w:r>
      <w:r>
        <w:rPr>
          <w:lang w:val="es-BO"/>
        </w:rPr>
        <w:t xml:space="preserve"> Pablo, aunque era prisionero de Roma, él se consideraba</w:t>
      </w:r>
      <w:r w:rsidR="00191E57">
        <w:rPr>
          <w:lang w:val="es-BO"/>
        </w:rPr>
        <w:t xml:space="preserve"> </w:t>
      </w:r>
      <w:r>
        <w:rPr>
          <w:lang w:val="es-BO"/>
        </w:rPr>
        <w:t>prisionero</w:t>
      </w:r>
      <w:r w:rsidR="002E7ACD">
        <w:rPr>
          <w:lang w:val="es-BO"/>
        </w:rPr>
        <w:t xml:space="preserve"> o cautivo</w:t>
      </w:r>
      <w:r>
        <w:rPr>
          <w:lang w:val="es-BO"/>
        </w:rPr>
        <w:t xml:space="preserve"> de Cristo Jesús. </w:t>
      </w:r>
      <w:r w:rsidR="002E7ACD">
        <w:rPr>
          <w:lang w:val="es-BO"/>
        </w:rPr>
        <w:t xml:space="preserve"> Efesios 4:1</w:t>
      </w:r>
    </w:p>
    <w:p w14:paraId="57390C09" w14:textId="7E369E4A" w:rsidR="00924F7A" w:rsidRPr="00830F82" w:rsidRDefault="002E7ACD" w:rsidP="00924F7A">
      <w:pPr>
        <w:pStyle w:val="Ttulo5"/>
      </w:pPr>
      <w:r>
        <w:t xml:space="preserve"> </w:t>
      </w:r>
      <w:r w:rsidR="00191E57">
        <w:t>D</w:t>
      </w:r>
      <w:r>
        <w:t>esde la prisión escribió varias cartas, Efesios era un</w:t>
      </w:r>
      <w:r w:rsidR="00191E57">
        <w:t>a</w:t>
      </w:r>
      <w:r>
        <w:t xml:space="preserve"> de ell</w:t>
      </w:r>
      <w:r w:rsidR="00191E57">
        <w:t>a</w:t>
      </w:r>
      <w:r>
        <w:t xml:space="preserve">s. </w:t>
      </w:r>
      <w:r w:rsidR="00DF429E">
        <w:t xml:space="preserve">La frase </w:t>
      </w:r>
      <w:r w:rsidR="00DF429E">
        <w:rPr>
          <w:i/>
          <w:iCs/>
        </w:rPr>
        <w:t>“prisionero de Cristo Jesús”</w:t>
      </w:r>
      <w:r w:rsidR="00DF429E">
        <w:t xml:space="preserve"> deja claro que Pablo tenía</w:t>
      </w:r>
      <w:r w:rsidR="00191E57">
        <w:t xml:space="preserve"> una</w:t>
      </w:r>
      <w:r w:rsidR="00DF429E">
        <w:t xml:space="preserve"> clara visión en cuanto a su misión</w:t>
      </w:r>
      <w:r w:rsidR="00191E57">
        <w:t xml:space="preserve"> y</w:t>
      </w:r>
      <w:r w:rsidR="00DF429E">
        <w:t xml:space="preserve"> a quien servía</w:t>
      </w:r>
      <w:r w:rsidR="00191E57">
        <w:t>.</w:t>
      </w:r>
      <w:r w:rsidR="00DF429E">
        <w:t xml:space="preserve"> </w:t>
      </w:r>
      <w:r w:rsidR="00191E57">
        <w:t>L</w:t>
      </w:r>
      <w:r w:rsidR="00DF429E">
        <w:t>as dificultades de la vida no</w:t>
      </w:r>
      <w:r w:rsidR="00191E57">
        <w:t xml:space="preserve"> le impidieron que</w:t>
      </w:r>
      <w:r w:rsidR="00DF429E">
        <w:t xml:space="preserve"> quitar</w:t>
      </w:r>
      <w:r w:rsidR="00191E57">
        <w:t>a</w:t>
      </w:r>
      <w:r w:rsidR="00DF429E">
        <w:t xml:space="preserve"> sus ojos de su misión.</w:t>
      </w:r>
      <w:r w:rsidR="00D1286B">
        <w:t xml:space="preserve"> Filipenses 1:7</w:t>
      </w:r>
    </w:p>
    <w:p w14:paraId="428F8EA9" w14:textId="67BD8235" w:rsidR="00924F7A" w:rsidRDefault="00D1286B" w:rsidP="00924F7A">
      <w:pPr>
        <w:pStyle w:val="Ttulo6"/>
      </w:pPr>
      <w:r>
        <w:t xml:space="preserve">En </w:t>
      </w:r>
      <w:r w:rsidR="00DF429E">
        <w:t>Filip</w:t>
      </w:r>
      <w:r>
        <w:t xml:space="preserve">enses 1:12-14 – </w:t>
      </w:r>
      <w:r w:rsidR="00191E57">
        <w:t>“</w:t>
      </w:r>
      <w:r>
        <w:rPr>
          <w:i/>
          <w:iCs/>
        </w:rPr>
        <w:t>de tal manera que mis prisiones por la causa de Cristo se han hecho notorias en toda la guardia pretoriana y en todos los demás</w:t>
      </w:r>
      <w:r w:rsidR="00191E57">
        <w:rPr>
          <w:i/>
          <w:iCs/>
        </w:rPr>
        <w:t>”</w:t>
      </w:r>
      <w:r>
        <w:rPr>
          <w:i/>
          <w:iCs/>
        </w:rPr>
        <w:t>.</w:t>
      </w:r>
      <w:r>
        <w:t xml:space="preserve"> Mientras Pablo estaba preso</w:t>
      </w:r>
      <w:r w:rsidR="00191E57">
        <w:t>,</w:t>
      </w:r>
      <w:r>
        <w:t xml:space="preserve"> el evangelio progresaba y a causa de esto muchos creyentes seguían hablando.</w:t>
      </w:r>
    </w:p>
    <w:p w14:paraId="200AAB80" w14:textId="31D143C5" w:rsidR="00D1286B" w:rsidRDefault="00D1286B" w:rsidP="00924F7A">
      <w:pPr>
        <w:pStyle w:val="Ttulo6"/>
      </w:pPr>
      <w:r>
        <w:t>Las prisiones para Pablo eran una oportunidad de anunciar el misterio del evangelio. Efesios 6:18-20</w:t>
      </w:r>
    </w:p>
    <w:p w14:paraId="5B59F138" w14:textId="5706C00C" w:rsidR="00D1286B" w:rsidRDefault="00D1286B" w:rsidP="00924F7A">
      <w:pPr>
        <w:pStyle w:val="Ttulo6"/>
      </w:pPr>
      <w:r>
        <w:t xml:space="preserve">Ahora Pablo estaba preso en Roma, él </w:t>
      </w:r>
      <w:r w:rsidR="00DD5C6B">
        <w:t>decía que</w:t>
      </w:r>
      <w:r>
        <w:t xml:space="preserve"> </w:t>
      </w:r>
      <w:r w:rsidR="00DD5C6B">
        <w:t>era</w:t>
      </w:r>
      <w:r>
        <w:t xml:space="preserve"> prisionero de Cristo, por una causa mejor</w:t>
      </w:r>
      <w:r w:rsidR="004B77D7">
        <w:t>.</w:t>
      </w:r>
    </w:p>
    <w:p w14:paraId="001F0851" w14:textId="6334B667" w:rsidR="004B77D7" w:rsidRDefault="004B77D7" w:rsidP="004B77D7">
      <w:pPr>
        <w:pStyle w:val="Ttulo4"/>
        <w:rPr>
          <w:lang w:val="es-BO"/>
        </w:rPr>
      </w:pPr>
      <w:r w:rsidRPr="004B77D7">
        <w:rPr>
          <w:lang w:val="es-BO"/>
        </w:rPr>
        <w:lastRenderedPageBreak/>
        <w:t>Efesios 3:1</w:t>
      </w:r>
      <w:r>
        <w:rPr>
          <w:lang w:val="es-BO"/>
        </w:rPr>
        <w:t>b</w:t>
      </w:r>
      <w:r w:rsidRPr="004B77D7">
        <w:rPr>
          <w:lang w:val="es-BO"/>
        </w:rPr>
        <w:t xml:space="preserve"> – </w:t>
      </w:r>
      <w:r w:rsidR="00482CA0">
        <w:rPr>
          <w:lang w:val="es-BO"/>
        </w:rPr>
        <w:t>“</w:t>
      </w:r>
      <w:r w:rsidRPr="004B77D7">
        <w:rPr>
          <w:i/>
          <w:iCs/>
          <w:lang w:val="es-BO"/>
        </w:rPr>
        <w:t xml:space="preserve">Por esta causa, yo, Pablo, prisionero de Cristo Jesús </w:t>
      </w:r>
      <w:r w:rsidRPr="004B77D7">
        <w:rPr>
          <w:b/>
          <w:bCs/>
          <w:i/>
          <w:iCs/>
          <w:lang w:val="es-BO"/>
        </w:rPr>
        <w:t>por amor</w:t>
      </w:r>
      <w:r>
        <w:rPr>
          <w:i/>
          <w:iCs/>
          <w:lang w:val="es-BO"/>
        </w:rPr>
        <w:t xml:space="preserve"> </w:t>
      </w:r>
      <w:r w:rsidRPr="004B77D7">
        <w:rPr>
          <w:i/>
          <w:iCs/>
          <w:lang w:val="es-BO"/>
        </w:rPr>
        <w:t>de ustedes los gentiles</w:t>
      </w:r>
      <w:r w:rsidR="00482CA0">
        <w:rPr>
          <w:i/>
          <w:iCs/>
          <w:lang w:val="es-BO"/>
        </w:rPr>
        <w:t>”</w:t>
      </w:r>
      <w:r>
        <w:rPr>
          <w:i/>
          <w:iCs/>
          <w:lang w:val="es-BO"/>
        </w:rPr>
        <w:t>.</w:t>
      </w:r>
      <w:r>
        <w:rPr>
          <w:lang w:val="es-BO"/>
        </w:rPr>
        <w:t xml:space="preserve"> Pablo prisionero de Cristo Jesús por amor a los gentiles</w:t>
      </w:r>
      <w:r w:rsidR="00482CA0">
        <w:rPr>
          <w:lang w:val="es-BO"/>
        </w:rPr>
        <w:t>, les servía.</w:t>
      </w:r>
    </w:p>
    <w:p w14:paraId="36BE4CAD" w14:textId="1C2BABD8" w:rsidR="004B77D7" w:rsidRDefault="004B77D7" w:rsidP="004B77D7">
      <w:pPr>
        <w:pStyle w:val="Ttulo5"/>
      </w:pPr>
      <w:r>
        <w:t xml:space="preserve">Según Gálatas 5:5-6 </w:t>
      </w:r>
      <w:r w:rsidR="00482CA0">
        <w:t>–“</w:t>
      </w:r>
      <w:r w:rsidR="00482CA0">
        <w:rPr>
          <w:i/>
          <w:iCs/>
        </w:rPr>
        <w:t>Porque</w:t>
      </w:r>
      <w:r>
        <w:rPr>
          <w:i/>
          <w:iCs/>
        </w:rPr>
        <w:t xml:space="preserve"> en Cristo Jesús …, la fe que obra por amor</w:t>
      </w:r>
      <w:r w:rsidR="00482CA0">
        <w:rPr>
          <w:i/>
          <w:iCs/>
        </w:rPr>
        <w:t>”</w:t>
      </w:r>
      <w:r>
        <w:rPr>
          <w:i/>
          <w:iCs/>
        </w:rPr>
        <w:t>.</w:t>
      </w:r>
      <w:r>
        <w:t xml:space="preserve"> El servicio que </w:t>
      </w:r>
      <w:r w:rsidR="00482CA0">
        <w:t>hacía</w:t>
      </w:r>
      <w:r>
        <w:t xml:space="preserve"> era en el Espíritu, esto es la fe que obra por amor.</w:t>
      </w:r>
    </w:p>
    <w:p w14:paraId="508A3CC6" w14:textId="1B2DC7A1" w:rsidR="004B77D7" w:rsidRDefault="004B77D7" w:rsidP="00A51DB0">
      <w:pPr>
        <w:pStyle w:val="Ttulo5"/>
      </w:pPr>
      <w:r>
        <w:t xml:space="preserve">Pablo no se quejaba por este servicio a los gentiles, lo </w:t>
      </w:r>
      <w:r w:rsidR="00CD2A46">
        <w:t>hacía</w:t>
      </w:r>
      <w:r>
        <w:t xml:space="preserve"> por amor, este amor</w:t>
      </w:r>
      <w:r w:rsidR="00A51DB0">
        <w:t>.</w:t>
      </w:r>
    </w:p>
    <w:p w14:paraId="03D6C38D" w14:textId="0B9B3194" w:rsidR="00A51DB0" w:rsidRDefault="00A51DB0" w:rsidP="00A51DB0">
      <w:pPr>
        <w:pStyle w:val="Ttulo5"/>
      </w:pPr>
      <w:r>
        <w:t xml:space="preserve">La frase </w:t>
      </w:r>
      <w:r>
        <w:rPr>
          <w:i/>
          <w:iCs/>
        </w:rPr>
        <w:t>“por amor de ustedes los gentiles”</w:t>
      </w:r>
      <w:r>
        <w:t xml:space="preserve"> es porque </w:t>
      </w:r>
      <w:r w:rsidR="00CD2A46">
        <w:t>P</w:t>
      </w:r>
      <w:r>
        <w:t>ablo era apóstol a los gentiles. Hechos 9:15; Romanos 11:13; Gálatas 2:7-8.</w:t>
      </w:r>
    </w:p>
    <w:p w14:paraId="52E68813" w14:textId="4929645F" w:rsidR="00A51DB0" w:rsidRPr="004B77D7" w:rsidRDefault="00A51DB0" w:rsidP="00472D41">
      <w:pPr>
        <w:pStyle w:val="Ttulo6"/>
      </w:pPr>
      <w:r>
        <w:t xml:space="preserve">Pablo estaba preso, considerándose </w:t>
      </w:r>
      <w:r w:rsidR="00CD2A46">
        <w:t>como</w:t>
      </w:r>
      <w:r>
        <w:t xml:space="preserve"> prisionero de Cristo Jesús, con el propósito de </w:t>
      </w:r>
      <w:r w:rsidR="00CD2A46">
        <w:t>“</w:t>
      </w:r>
      <w:r>
        <w:rPr>
          <w:i/>
          <w:iCs/>
        </w:rPr>
        <w:t>anunciar a los gentiles las inescrutables riquezas de Cristo, y sacar a la luz cuál es la dispensación del misterio</w:t>
      </w:r>
      <w:r w:rsidR="00CD2A46">
        <w:rPr>
          <w:i/>
          <w:iCs/>
        </w:rPr>
        <w:t>”</w:t>
      </w:r>
      <w:r>
        <w:rPr>
          <w:i/>
          <w:iCs/>
        </w:rPr>
        <w:t xml:space="preserve">. </w:t>
      </w:r>
      <w:r>
        <w:t>Efesios 3:8-9</w:t>
      </w:r>
    </w:p>
    <w:p w14:paraId="22D2F518" w14:textId="69BB17E1" w:rsidR="001C4885" w:rsidRPr="00830F82" w:rsidRDefault="001C4885" w:rsidP="001C4885">
      <w:pPr>
        <w:pStyle w:val="Ttulo3"/>
      </w:pPr>
      <w:r w:rsidRPr="00830F82">
        <w:t>Efesios 3:2-3 – La dispensación de la gracia de Dios es el misterio revelado a Pablo.</w:t>
      </w:r>
    </w:p>
    <w:p w14:paraId="31FDB53B" w14:textId="1CD6DD99" w:rsidR="001C4885" w:rsidRPr="00830F82" w:rsidRDefault="001C4885" w:rsidP="001C4885">
      <w:pPr>
        <w:pStyle w:val="Ttulo4"/>
        <w:rPr>
          <w:lang w:val="es-BO"/>
        </w:rPr>
      </w:pPr>
      <w:r w:rsidRPr="00830F82">
        <w:rPr>
          <w:lang w:val="es-BO"/>
        </w:rPr>
        <w:t xml:space="preserve">Efesios 3:2 – </w:t>
      </w:r>
      <w:r w:rsidR="00CD2A46">
        <w:rPr>
          <w:lang w:val="es-BO"/>
        </w:rPr>
        <w:t>“</w:t>
      </w:r>
      <w:r w:rsidRPr="00D6146C">
        <w:rPr>
          <w:b/>
          <w:bCs/>
          <w:i/>
          <w:iCs/>
          <w:lang w:val="es-BO"/>
        </w:rPr>
        <w:t xml:space="preserve">si </w:t>
      </w:r>
      <w:r w:rsidRPr="00830F82">
        <w:rPr>
          <w:i/>
          <w:iCs/>
          <w:lang w:val="es-BO"/>
        </w:rPr>
        <w:t xml:space="preserve">en verdad </w:t>
      </w:r>
      <w:r w:rsidRPr="008348D6">
        <w:rPr>
          <w:b/>
          <w:bCs/>
          <w:i/>
          <w:iCs/>
          <w:lang w:val="es-BO"/>
        </w:rPr>
        <w:t>han oído</w:t>
      </w:r>
      <w:r w:rsidRPr="00830F82">
        <w:rPr>
          <w:i/>
          <w:iCs/>
          <w:lang w:val="es-BO"/>
        </w:rPr>
        <w:t xml:space="preserve"> de la dispensación de la gracia de Dios que me fue dada para ustedes</w:t>
      </w:r>
      <w:r w:rsidR="00CD2A46">
        <w:rPr>
          <w:i/>
          <w:iCs/>
          <w:lang w:val="es-BO"/>
        </w:rPr>
        <w:t>”</w:t>
      </w:r>
      <w:r w:rsidRPr="00830F82">
        <w:rPr>
          <w:i/>
          <w:iCs/>
          <w:lang w:val="es-BO"/>
        </w:rPr>
        <w:t>;</w:t>
      </w:r>
      <w:r w:rsidRPr="00830F82">
        <w:rPr>
          <w:lang w:val="es-BO"/>
        </w:rPr>
        <w:t xml:space="preserve"> </w:t>
      </w:r>
      <w:r w:rsidR="008348D6">
        <w:rPr>
          <w:lang w:val="es-BO"/>
        </w:rPr>
        <w:t>Si, es la primera condición en griego, en este caso se asume que es verdad. Los destinatarios s</w:t>
      </w:r>
      <w:r w:rsidR="00CD2A46">
        <w:rPr>
          <w:lang w:val="es-BO"/>
        </w:rPr>
        <w:t xml:space="preserve">í </w:t>
      </w:r>
      <w:r w:rsidR="008348D6">
        <w:rPr>
          <w:lang w:val="es-BO"/>
        </w:rPr>
        <w:t>han escuchado de la dispensación de la gracia de Dios.</w:t>
      </w:r>
    </w:p>
    <w:p w14:paraId="51E095EB" w14:textId="7CAA2A1F" w:rsidR="001C4885" w:rsidRPr="00830F82" w:rsidRDefault="00D6146C" w:rsidP="001C4885">
      <w:pPr>
        <w:pStyle w:val="Ttulo5"/>
      </w:pPr>
      <w:r w:rsidRPr="00830F82">
        <w:t xml:space="preserve">Efesios </w:t>
      </w:r>
      <w:proofErr w:type="gramStart"/>
      <w:r w:rsidRPr="00830F82">
        <w:t>3:2</w:t>
      </w:r>
      <w:r w:rsidR="008348D6">
        <w:t>a</w:t>
      </w:r>
      <w:proofErr w:type="gramEnd"/>
      <w:r w:rsidRPr="00830F82">
        <w:t xml:space="preserve"> – </w:t>
      </w:r>
      <w:r w:rsidR="00CD2A46">
        <w:t>“</w:t>
      </w:r>
      <w:r w:rsidRPr="00830F82">
        <w:rPr>
          <w:i/>
          <w:iCs/>
        </w:rPr>
        <w:t xml:space="preserve">si en verdad han oído de la </w:t>
      </w:r>
      <w:r w:rsidRPr="008348D6">
        <w:rPr>
          <w:b/>
          <w:bCs/>
          <w:i/>
          <w:iCs/>
        </w:rPr>
        <w:t>dispensación</w:t>
      </w:r>
      <w:r w:rsidRPr="00830F82">
        <w:t xml:space="preserve"> [o administración]</w:t>
      </w:r>
      <w:r w:rsidRPr="00830F82">
        <w:rPr>
          <w:i/>
          <w:iCs/>
        </w:rPr>
        <w:t xml:space="preserve"> de la gracia de Dios</w:t>
      </w:r>
      <w:r w:rsidR="00CD2A46">
        <w:t>”</w:t>
      </w:r>
      <w:r w:rsidR="008348D6">
        <w:t xml:space="preserve"> </w:t>
      </w:r>
      <w:r w:rsidR="00255663">
        <w:t>La palabra OIKONOMIAN, puede ser traducida como, mayordomía, administración, comisión, dispensación. Vi</w:t>
      </w:r>
      <w:r w:rsidR="00CD2A46">
        <w:t>e</w:t>
      </w:r>
      <w:r w:rsidR="00255663">
        <w:t>ne de dos palabras (OIKOS – casa y NOMOS – ley/norma)</w:t>
      </w:r>
    </w:p>
    <w:p w14:paraId="4D5BF84C" w14:textId="14C282D2" w:rsidR="001C4885" w:rsidRDefault="00255663" w:rsidP="001C4885">
      <w:pPr>
        <w:pStyle w:val="Ttulo6"/>
      </w:pPr>
      <w:r>
        <w:t>Puede hace</w:t>
      </w:r>
      <w:r w:rsidR="00CD2A46">
        <w:t xml:space="preserve">r </w:t>
      </w:r>
      <w:r>
        <w:t>referencia a</w:t>
      </w:r>
      <w:r w:rsidR="00CD2A46">
        <w:t>l</w:t>
      </w:r>
      <w:r>
        <w:t xml:space="preserve"> gobierno de</w:t>
      </w:r>
      <w:r w:rsidR="00CD2A46">
        <w:t>ntro de</w:t>
      </w:r>
      <w:r>
        <w:t xml:space="preserve"> una familia o los asuntos de una familia, también </w:t>
      </w:r>
      <w:r w:rsidR="00CD2A46">
        <w:t>al</w:t>
      </w:r>
      <w:r>
        <w:t xml:space="preserve"> gobierno o administración de la propiedad de otros</w:t>
      </w:r>
      <w:r w:rsidR="00CD2A46">
        <w:t>.</w:t>
      </w:r>
    </w:p>
    <w:p w14:paraId="5A607553" w14:textId="6655A538" w:rsidR="002F2A60" w:rsidRDefault="002F2A60" w:rsidP="002F2A60">
      <w:pPr>
        <w:pStyle w:val="Ttulo5"/>
      </w:pPr>
      <w:r w:rsidRPr="00830F82">
        <w:t>Efesios 3:2</w:t>
      </w:r>
      <w:r>
        <w:t>b</w:t>
      </w:r>
      <w:r w:rsidRPr="00830F82">
        <w:t xml:space="preserve"> – </w:t>
      </w:r>
      <w:r w:rsidR="00CD2A46">
        <w:t>“</w:t>
      </w:r>
      <w:r w:rsidRPr="00830F82">
        <w:rPr>
          <w:i/>
          <w:iCs/>
        </w:rPr>
        <w:t xml:space="preserve">si en verdad han oído de la </w:t>
      </w:r>
      <w:r w:rsidRPr="002F2A60">
        <w:rPr>
          <w:b/>
          <w:bCs/>
          <w:i/>
          <w:iCs/>
        </w:rPr>
        <w:t>dispensación</w:t>
      </w:r>
      <w:r w:rsidRPr="002F2A60">
        <w:rPr>
          <w:b/>
          <w:bCs/>
        </w:rPr>
        <w:t xml:space="preserve"> </w:t>
      </w:r>
      <w:r w:rsidRPr="002F2A60">
        <w:rPr>
          <w:b/>
          <w:bCs/>
          <w:i/>
          <w:iCs/>
        </w:rPr>
        <w:t>de la gracia de Dios</w:t>
      </w:r>
      <w:r>
        <w:rPr>
          <w:i/>
          <w:iCs/>
        </w:rPr>
        <w:t xml:space="preserve"> </w:t>
      </w:r>
      <w:r w:rsidR="00CD2A46">
        <w:rPr>
          <w:i/>
          <w:iCs/>
        </w:rPr>
        <w:t>“</w:t>
      </w:r>
      <w:r>
        <w:rPr>
          <w:i/>
          <w:iCs/>
        </w:rPr>
        <w:t>…</w:t>
      </w:r>
      <w:r>
        <w:t xml:space="preserve"> ya que ellos habían oído, </w:t>
      </w:r>
      <w:r w:rsidR="00CD2A46">
        <w:t xml:space="preserve">es decir ya se les había anunciado acerca </w:t>
      </w:r>
      <w:r w:rsidR="00C3117E">
        <w:t>de esta administración de la gracia de Dios.</w:t>
      </w:r>
    </w:p>
    <w:p w14:paraId="132CECD6" w14:textId="04FD4D3B" w:rsidR="006E2085" w:rsidRPr="006E2085" w:rsidRDefault="006E2085" w:rsidP="006E2085">
      <w:pPr>
        <w:pStyle w:val="Ttulo6"/>
      </w:pPr>
      <w:r>
        <w:t>Han o</w:t>
      </w:r>
      <w:r w:rsidR="00CD2A46">
        <w:t>ído</w:t>
      </w:r>
      <w:r>
        <w:t xml:space="preserve"> de esta administración que</w:t>
      </w:r>
      <w:r w:rsidR="00CD2A46">
        <w:t xml:space="preserve"> les fue</w:t>
      </w:r>
      <w:r>
        <w:t xml:space="preserve"> dada según Efesios 3:3 esta administración o dispensación de la gracia de Dios, con respecto al mismo misterio. </w:t>
      </w:r>
    </w:p>
    <w:p w14:paraId="56539799" w14:textId="49E97978" w:rsidR="006E2085" w:rsidRPr="00C3117E" w:rsidRDefault="009C670A" w:rsidP="006E2085">
      <w:pPr>
        <w:pStyle w:val="Ttulo6"/>
      </w:pPr>
      <w:r>
        <w:t xml:space="preserve">En el diccionario Vine, encontramos la siguiente definición de la palabra </w:t>
      </w:r>
      <w:proofErr w:type="gramStart"/>
      <w:r w:rsidR="003F661E">
        <w:t>dispensación:“</w:t>
      </w:r>
      <w:proofErr w:type="gramEnd"/>
      <w:r w:rsidR="003F661E">
        <w:t xml:space="preserve"> de</w:t>
      </w:r>
      <w:r w:rsidR="00C3117E">
        <w:t xml:space="preserve"> la administración que fue entregada, para que anunciara cumplidamente la palabra de Dios, siendo este anuncio efectuado cumplidamente la revelación de la plenitud del ciclo puesto</w:t>
      </w:r>
      <w:r w:rsidR="006E2085">
        <w:t xml:space="preserve"> e impartido de verdades que son consumadas en la verdad relacionada con la iglesia como el cuerpo de Cristo” </w:t>
      </w:r>
      <w:r w:rsidR="006E2085">
        <w:rPr>
          <w:vertAlign w:val="superscript"/>
        </w:rPr>
        <w:t>[5 diccionario Vine]</w:t>
      </w:r>
    </w:p>
    <w:p w14:paraId="1D92CFE5" w14:textId="181F1360" w:rsidR="001C4885" w:rsidRPr="00830F82" w:rsidRDefault="001C4885" w:rsidP="001C4885">
      <w:pPr>
        <w:pStyle w:val="Ttulo4"/>
        <w:rPr>
          <w:lang w:val="es-BO"/>
        </w:rPr>
      </w:pPr>
      <w:r w:rsidRPr="00830F82">
        <w:rPr>
          <w:lang w:val="es-BO"/>
        </w:rPr>
        <w:t xml:space="preserve">Efesios 3:3 – [Efesios 1:9] </w:t>
      </w:r>
      <w:r w:rsidR="00CD2A46">
        <w:rPr>
          <w:lang w:val="es-BO"/>
        </w:rPr>
        <w:t>“</w:t>
      </w:r>
      <w:r w:rsidRPr="00830F82">
        <w:rPr>
          <w:i/>
          <w:iCs/>
          <w:lang w:val="es-BO"/>
        </w:rPr>
        <w:t>que por revelación me fue dado a conocer el misterio, tal como antes les escribí brevemente</w:t>
      </w:r>
      <w:r w:rsidR="00CD2A46">
        <w:rPr>
          <w:i/>
          <w:iCs/>
          <w:lang w:val="es-BO"/>
        </w:rPr>
        <w:t>”</w:t>
      </w:r>
      <w:r w:rsidRPr="00830F82">
        <w:rPr>
          <w:i/>
          <w:iCs/>
          <w:lang w:val="es-BO"/>
        </w:rPr>
        <w:t>.</w:t>
      </w:r>
      <w:r w:rsidR="00B153E7">
        <w:rPr>
          <w:iCs/>
          <w:lang w:val="es-BO"/>
        </w:rPr>
        <w:t xml:space="preserve"> Por medio de la revelación fue dado a conocer el misterio, Pablo no escribió algo que se imaginó o inventó. </w:t>
      </w:r>
    </w:p>
    <w:p w14:paraId="01CE25E9" w14:textId="7367B597" w:rsidR="000B4A31" w:rsidRDefault="0002534C" w:rsidP="000B4A31">
      <w:pPr>
        <w:pStyle w:val="Ttulo5"/>
        <w:rPr>
          <w:iCs/>
        </w:rPr>
      </w:pPr>
      <w:r>
        <w:t xml:space="preserve">Efesios </w:t>
      </w:r>
      <w:r w:rsidR="00CD2A46">
        <w:t>3: 3a</w:t>
      </w:r>
      <w:r>
        <w:t xml:space="preserve"> –</w:t>
      </w:r>
      <w:r w:rsidRPr="00830F82">
        <w:t xml:space="preserve"> </w:t>
      </w:r>
      <w:r w:rsidR="00CD2A46">
        <w:t>“</w:t>
      </w:r>
      <w:r w:rsidRPr="00830F82">
        <w:rPr>
          <w:i/>
          <w:iCs/>
        </w:rPr>
        <w:t>que por revelación</w:t>
      </w:r>
      <w:r w:rsidR="00CD2A46">
        <w:rPr>
          <w:i/>
          <w:iCs/>
        </w:rPr>
        <w:t>”</w:t>
      </w:r>
      <w:r>
        <w:rPr>
          <w:i/>
          <w:iCs/>
        </w:rPr>
        <w:t xml:space="preserve"> …</w:t>
      </w:r>
      <w:r>
        <w:rPr>
          <w:iCs/>
        </w:rPr>
        <w:t xml:space="preserve"> Aquí la palabra revelación no es verbo sino un sustantivo, esto significa que se quitó la cubierta del misterio. Esto es como quitar el velo de</w:t>
      </w:r>
      <w:r w:rsidR="00CD2A46">
        <w:rPr>
          <w:iCs/>
        </w:rPr>
        <w:t xml:space="preserve"> un </w:t>
      </w:r>
      <w:r>
        <w:rPr>
          <w:iCs/>
        </w:rPr>
        <w:t>escenario para que se haga visible</w:t>
      </w:r>
      <w:r w:rsidR="00CD2A46">
        <w:rPr>
          <w:iCs/>
        </w:rPr>
        <w:t xml:space="preserve"> la función.</w:t>
      </w:r>
    </w:p>
    <w:p w14:paraId="0C7F134A" w14:textId="337CECF0" w:rsidR="009240E0" w:rsidRDefault="009240E0" w:rsidP="009240E0">
      <w:pPr>
        <w:pStyle w:val="Ttulo5"/>
        <w:rPr>
          <w:iCs/>
        </w:rPr>
      </w:pPr>
      <w:r w:rsidRPr="00830F82">
        <w:lastRenderedPageBreak/>
        <w:t>Efesios 3:3</w:t>
      </w:r>
      <w:r>
        <w:t>b</w:t>
      </w:r>
      <w:r w:rsidRPr="00830F82">
        <w:t xml:space="preserve"> –</w:t>
      </w:r>
      <w:r>
        <w:t xml:space="preserve"> </w:t>
      </w:r>
      <w:r w:rsidRPr="00830F82">
        <w:rPr>
          <w:i/>
          <w:iCs/>
        </w:rPr>
        <w:t xml:space="preserve">que por revelación </w:t>
      </w:r>
      <w:r w:rsidRPr="009240E0">
        <w:rPr>
          <w:b/>
          <w:i/>
          <w:iCs/>
        </w:rPr>
        <w:t>me fue dado a conocer el misterio</w:t>
      </w:r>
      <w:r>
        <w:rPr>
          <w:i/>
          <w:iCs/>
        </w:rPr>
        <w:t>, …</w:t>
      </w:r>
      <w:r>
        <w:rPr>
          <w:iCs/>
        </w:rPr>
        <w:t xml:space="preserve"> </w:t>
      </w:r>
      <w:r w:rsidR="006E3FBD">
        <w:rPr>
          <w:iCs/>
        </w:rPr>
        <w:t xml:space="preserve">El misterio </w:t>
      </w:r>
      <w:r w:rsidR="00224F9F">
        <w:rPr>
          <w:iCs/>
        </w:rPr>
        <w:t>fue dado a conocer a</w:t>
      </w:r>
      <w:r w:rsidR="006E3FBD">
        <w:rPr>
          <w:iCs/>
        </w:rPr>
        <w:t xml:space="preserve"> Pablo por medio de la revelación.</w:t>
      </w:r>
    </w:p>
    <w:p w14:paraId="0D3ECCAA" w14:textId="2DAAA2E0" w:rsidR="006E3FBD" w:rsidRDefault="000A50DB" w:rsidP="006E3FBD">
      <w:pPr>
        <w:pStyle w:val="Ttulo6"/>
      </w:pPr>
      <w:r>
        <w:t>El verbo</w:t>
      </w:r>
      <w:r w:rsidR="00AF0D9A">
        <w:t>,</w:t>
      </w:r>
      <w:r>
        <w:t xml:space="preserve"> </w:t>
      </w:r>
      <w:r>
        <w:rPr>
          <w:i/>
        </w:rPr>
        <w:t>fue dado a conocer</w:t>
      </w:r>
      <w:r>
        <w:t>, está en modo indicativo significa que es una declaración descriptiva</w:t>
      </w:r>
      <w:r w:rsidR="004C150E">
        <w:t>.</w:t>
      </w:r>
    </w:p>
    <w:p w14:paraId="06373E79" w14:textId="73D3D1B9" w:rsidR="004C150E" w:rsidRDefault="004C150E" w:rsidP="006E3FBD">
      <w:pPr>
        <w:pStyle w:val="Ttulo6"/>
      </w:pPr>
      <w:r>
        <w:rPr>
          <w:i/>
        </w:rPr>
        <w:t>El misterio</w:t>
      </w:r>
      <w:r>
        <w:t>, puede referirse</w:t>
      </w:r>
      <w:r w:rsidR="00224F9F">
        <w:t xml:space="preserve"> a</w:t>
      </w:r>
      <w:r>
        <w:t xml:space="preserve"> que es algo secreto, o se ha mantenido en secreto. Ahora ya que Pablo dice:</w:t>
      </w:r>
      <w:r>
        <w:rPr>
          <w:i/>
        </w:rPr>
        <w:t xml:space="preserve"> por revelación me fue dado a conocer,</w:t>
      </w:r>
      <w:r>
        <w:t xml:space="preserve"> ahora el misterio ya no es un secreto sino más bien conocido.</w:t>
      </w:r>
    </w:p>
    <w:p w14:paraId="0C1491A6" w14:textId="510473FD" w:rsidR="00491E5A" w:rsidRPr="006E3FBD" w:rsidRDefault="00491E5A" w:rsidP="006E3FBD">
      <w:pPr>
        <w:pStyle w:val="Ttulo6"/>
      </w:pPr>
      <w:r>
        <w:rPr>
          <w:i/>
        </w:rPr>
        <w:t>Por revelación,</w:t>
      </w:r>
      <w:r>
        <w:t xml:space="preserve"> es un sustantivo singular, no dice por revelaciones. Además, el verbo está en tiempo aoristo y no en tiempo presente ni futuro. Esto significa que no hay otros misterios o algo que se ha mantenido en secreto.</w:t>
      </w:r>
    </w:p>
    <w:p w14:paraId="134A379B" w14:textId="16F3968C" w:rsidR="00491E5A" w:rsidRDefault="00DF6F9E" w:rsidP="00491E5A">
      <w:pPr>
        <w:pStyle w:val="Ttulo6"/>
      </w:pPr>
      <w:r>
        <w:t xml:space="preserve">El misterio se ha mantenido en secreto durante siglos </w:t>
      </w:r>
      <w:r w:rsidR="00491E5A">
        <w:t>Romanos 16:25</w:t>
      </w:r>
      <w:r>
        <w:t>-26</w:t>
      </w:r>
      <w:r w:rsidR="00491E5A">
        <w:t xml:space="preserve"> </w:t>
      </w:r>
      <w:r w:rsidR="003F661E">
        <w:t>–“</w:t>
      </w:r>
      <w:r w:rsidR="003F661E">
        <w:rPr>
          <w:i/>
        </w:rPr>
        <w:t>según</w:t>
      </w:r>
      <w:r>
        <w:rPr>
          <w:i/>
        </w:rPr>
        <w:t xml:space="preserve"> la </w:t>
      </w:r>
      <w:r>
        <w:rPr>
          <w:b/>
          <w:i/>
        </w:rPr>
        <w:t>revelación del misterio</w:t>
      </w:r>
      <w:r>
        <w:rPr>
          <w:i/>
        </w:rPr>
        <w:t xml:space="preserve"> que ha sido mantenido en secreto durante siglos sin fin, 26 pero que ahora ha sido manifestado, y por las Escrituras de los profetas, conforme al mandamiento del Dios eterno, se ha dado a conocer a todas las naciones para guiarlas a la obediencia de la fe</w:t>
      </w:r>
      <w:r w:rsidR="00224F9F">
        <w:rPr>
          <w:i/>
        </w:rPr>
        <w:t>”</w:t>
      </w:r>
      <w:r>
        <w:rPr>
          <w:i/>
        </w:rPr>
        <w:t>,</w:t>
      </w:r>
      <w:r w:rsidR="00F779F4">
        <w:t xml:space="preserve"> Efesios 3:4-5</w:t>
      </w:r>
    </w:p>
    <w:p w14:paraId="059907C0" w14:textId="67BFD44A" w:rsidR="00F779F4" w:rsidRDefault="00F779F4" w:rsidP="00491E5A">
      <w:pPr>
        <w:pStyle w:val="Ttulo6"/>
      </w:pPr>
      <w:r>
        <w:t>El evangelio ha sido revelado a Pablo Gálatas 1:11-12 –</w:t>
      </w:r>
      <w:r>
        <w:rPr>
          <w:i/>
        </w:rPr>
        <w:t xml:space="preserve"> </w:t>
      </w:r>
      <w:r w:rsidR="00224F9F">
        <w:rPr>
          <w:i/>
        </w:rPr>
        <w:t>“</w:t>
      </w:r>
      <w:r>
        <w:rPr>
          <w:i/>
        </w:rPr>
        <w:t xml:space="preserve">Pues quiero que sepan, hermanos, que el evangelio que fue anunciado por mí no es según hombre. 12 </w:t>
      </w:r>
      <w:proofErr w:type="gramStart"/>
      <w:r>
        <w:rPr>
          <w:i/>
        </w:rPr>
        <w:t>Pues</w:t>
      </w:r>
      <w:proofErr w:type="gramEnd"/>
      <w:r>
        <w:rPr>
          <w:i/>
        </w:rPr>
        <w:t xml:space="preserve"> ni lo recibí de hombre, ni me fue enseñado, sino que lo </w:t>
      </w:r>
      <w:r w:rsidRPr="00F779F4">
        <w:rPr>
          <w:b/>
          <w:i/>
        </w:rPr>
        <w:t>recibí por medio de</w:t>
      </w:r>
      <w:r>
        <w:rPr>
          <w:i/>
        </w:rPr>
        <w:t xml:space="preserve"> </w:t>
      </w:r>
      <w:r>
        <w:rPr>
          <w:b/>
          <w:i/>
        </w:rPr>
        <w:t>una revelación de Jesucristo</w:t>
      </w:r>
      <w:r w:rsidR="00224F9F">
        <w:rPr>
          <w:b/>
          <w:i/>
        </w:rPr>
        <w:t>”</w:t>
      </w:r>
      <w:r>
        <w:rPr>
          <w:b/>
          <w:i/>
        </w:rPr>
        <w:t>.</w:t>
      </w:r>
      <w:r>
        <w:t xml:space="preserve"> </w:t>
      </w:r>
    </w:p>
    <w:p w14:paraId="7E91F860" w14:textId="50702958" w:rsidR="005E31E7" w:rsidRDefault="005E31E7" w:rsidP="005E31E7">
      <w:pPr>
        <w:pStyle w:val="Ttulo5"/>
        <w:rPr>
          <w:iCs/>
        </w:rPr>
      </w:pPr>
      <w:r>
        <w:t>Efesios 3:3 –</w:t>
      </w:r>
      <w:r w:rsidRPr="00830F82">
        <w:t xml:space="preserve"> </w:t>
      </w:r>
      <w:r w:rsidR="00224F9F">
        <w:t>“</w:t>
      </w:r>
      <w:r w:rsidRPr="00830F82">
        <w:rPr>
          <w:i/>
          <w:iCs/>
        </w:rPr>
        <w:t xml:space="preserve">que por revelación me fue dado a conocer el misterio, </w:t>
      </w:r>
      <w:r w:rsidRPr="005E31E7">
        <w:rPr>
          <w:b/>
          <w:i/>
          <w:iCs/>
        </w:rPr>
        <w:t>tal como antes les escribí brevemente</w:t>
      </w:r>
      <w:r w:rsidRPr="00830F82">
        <w:rPr>
          <w:i/>
          <w:iCs/>
        </w:rPr>
        <w:t>.</w:t>
      </w:r>
      <w:r w:rsidR="00224F9F">
        <w:rPr>
          <w:i/>
          <w:iCs/>
        </w:rPr>
        <w:t>”</w:t>
      </w:r>
      <w:r>
        <w:rPr>
          <w:iCs/>
        </w:rPr>
        <w:t xml:space="preserve"> </w:t>
      </w:r>
      <w:r w:rsidR="00FD2898">
        <w:rPr>
          <w:iCs/>
        </w:rPr>
        <w:t>El verbo PROEGRAPSA, escribí</w:t>
      </w:r>
      <w:r w:rsidR="009C670A">
        <w:rPr>
          <w:iCs/>
        </w:rPr>
        <w:t xml:space="preserve">, </w:t>
      </w:r>
      <w:r w:rsidR="00FD2898">
        <w:rPr>
          <w:iCs/>
        </w:rPr>
        <w:t xml:space="preserve">está en aoristo, activo, indicativo. </w:t>
      </w:r>
    </w:p>
    <w:p w14:paraId="75D9E57A" w14:textId="298E69AA" w:rsidR="00FD2898" w:rsidRDefault="009C670A" w:rsidP="00FD2898">
      <w:pPr>
        <w:pStyle w:val="Ttulo6"/>
      </w:pPr>
      <w:r>
        <w:t>El mismo verbo</w:t>
      </w:r>
      <w:r w:rsidR="001061BD">
        <w:t xml:space="preserve"> se traduce en Gálatas 3:1</w:t>
      </w:r>
      <w:r w:rsidR="00224F9F">
        <w:t xml:space="preserve"> </w:t>
      </w:r>
      <w:r>
        <w:t>“Jesucristo</w:t>
      </w:r>
      <w:r w:rsidR="001061BD">
        <w:rPr>
          <w:i/>
        </w:rPr>
        <w:t xml:space="preserve"> </w:t>
      </w:r>
      <w:r w:rsidR="001061BD">
        <w:rPr>
          <w:b/>
          <w:i/>
        </w:rPr>
        <w:t>fue presentado</w:t>
      </w:r>
      <w:r w:rsidR="001061BD">
        <w:rPr>
          <w:i/>
        </w:rPr>
        <w:t xml:space="preserve"> públicamente</w:t>
      </w:r>
      <w:r w:rsidR="00224F9F">
        <w:rPr>
          <w:i/>
        </w:rPr>
        <w:t>”</w:t>
      </w:r>
      <w:r w:rsidR="001061BD">
        <w:t xml:space="preserve">, donde se emplea </w:t>
      </w:r>
      <w:r>
        <w:t>con otro sentido</w:t>
      </w:r>
      <w:r w:rsidR="001061BD">
        <w:t xml:space="preserve">, y aunque </w:t>
      </w:r>
      <w:r w:rsidR="003F661E">
        <w:t>es un</w:t>
      </w:r>
      <w:r>
        <w:t xml:space="preserve"> </w:t>
      </w:r>
      <w:r w:rsidR="001061BD">
        <w:t xml:space="preserve">caso único </w:t>
      </w:r>
      <w:proofErr w:type="gramStart"/>
      <w:r w:rsidR="001061BD">
        <w:t>de  en</w:t>
      </w:r>
      <w:proofErr w:type="gramEnd"/>
      <w:r w:rsidR="001061BD">
        <w:t xml:space="preserve"> las Escrituras, no era, sin embargo, insólito en el lenguaje de entonces, significando “proclamado”, “puesto en un cartel”</w:t>
      </w:r>
      <w:r w:rsidR="007903C2">
        <w:t xml:space="preserve"> </w:t>
      </w:r>
    </w:p>
    <w:p w14:paraId="3B6D850F" w14:textId="77FCF759" w:rsidR="007903C2" w:rsidRDefault="003F661E" w:rsidP="00FD2898">
      <w:pPr>
        <w:pStyle w:val="Ttulo6"/>
      </w:pPr>
      <w:r>
        <w:t>“</w:t>
      </w:r>
      <w:r w:rsidR="007903C2">
        <w:t>PROGRAFO, denota escribir antes (en los manuscritos más acreditados por la moderna crítica textual; traducción tiene GRAFO; Efesios 3:3)</w:t>
      </w:r>
      <w:r>
        <w:t>”</w:t>
      </w:r>
      <w:r w:rsidR="007903C2">
        <w:t xml:space="preserve"> </w:t>
      </w:r>
      <w:r w:rsidR="007903C2">
        <w:rPr>
          <w:vertAlign w:val="superscript"/>
        </w:rPr>
        <w:t>[5 diccionario Vine]</w:t>
      </w:r>
    </w:p>
    <w:p w14:paraId="4FB5E598" w14:textId="41D8AA4C" w:rsidR="007903C2" w:rsidRDefault="0093494F" w:rsidP="00FD2898">
      <w:pPr>
        <w:pStyle w:val="Ttulo6"/>
      </w:pPr>
      <w:r>
        <w:t xml:space="preserve">Pablo previamente les había escrito o presentado a los efesios </w:t>
      </w:r>
      <w:r w:rsidR="00224F9F">
        <w:t xml:space="preserve">sobre este </w:t>
      </w:r>
      <w:r>
        <w:t>misterio, brevemente puede ser también traducido hasta cierto punto.</w:t>
      </w:r>
    </w:p>
    <w:p w14:paraId="6FFF6E22" w14:textId="085096D5" w:rsidR="0093494F" w:rsidRDefault="0016164B" w:rsidP="00FD2898">
      <w:pPr>
        <w:pStyle w:val="Ttulo6"/>
      </w:pPr>
      <w:r>
        <w:t xml:space="preserve"> Pablo ya les había presentado el misterio, en su primera parte de la carta a los efesios.</w:t>
      </w:r>
    </w:p>
    <w:p w14:paraId="3DAFA9DB" w14:textId="0D69F81D" w:rsidR="004B3399" w:rsidRPr="00FD2898" w:rsidRDefault="004B3399" w:rsidP="00FD2898">
      <w:pPr>
        <w:pStyle w:val="Ttulo6"/>
      </w:pPr>
      <w:r>
        <w:t>¿Cuál es el misterio y de que se trata o de quién?</w:t>
      </w:r>
    </w:p>
    <w:p w14:paraId="72F1504A" w14:textId="65D56741" w:rsidR="000B4A31" w:rsidRPr="00830F82" w:rsidRDefault="000B4A31" w:rsidP="000B4A31">
      <w:pPr>
        <w:pStyle w:val="Ttulo3"/>
      </w:pPr>
      <w:r w:rsidRPr="00830F82">
        <w:t xml:space="preserve">Efesios 3:4-5 </w:t>
      </w:r>
      <w:r w:rsidR="00B53D6E" w:rsidRPr="00830F82">
        <w:t>–</w:t>
      </w:r>
      <w:r w:rsidRPr="00830F82">
        <w:t xml:space="preserve"> </w:t>
      </w:r>
      <w:r w:rsidR="00B53D6E" w:rsidRPr="00830F82">
        <w:t>El misterio de Cristo no conocido en otras generaciones sino revelado ahora por el Espíritu.</w:t>
      </w:r>
    </w:p>
    <w:p w14:paraId="2D0D0BFD" w14:textId="7B5049DE" w:rsidR="00B53D6E" w:rsidRDefault="00B53D6E" w:rsidP="00B53D6E">
      <w:pPr>
        <w:pStyle w:val="Ttulo4"/>
        <w:rPr>
          <w:lang w:val="es-BO"/>
        </w:rPr>
      </w:pPr>
      <w:r w:rsidRPr="00830F82">
        <w:rPr>
          <w:lang w:val="es-BO"/>
        </w:rPr>
        <w:t xml:space="preserve">Efesios 3:4 – </w:t>
      </w:r>
      <w:r w:rsidR="00CB3D9E">
        <w:rPr>
          <w:lang w:val="es-BO"/>
        </w:rPr>
        <w:t>“</w:t>
      </w:r>
      <w:r w:rsidRPr="00830F82">
        <w:rPr>
          <w:i/>
          <w:iCs/>
          <w:lang w:val="es-BO"/>
        </w:rPr>
        <w:t>En vista de lo cual, leyendo</w:t>
      </w:r>
      <w:r w:rsidR="00450A49">
        <w:rPr>
          <w:i/>
          <w:iCs/>
          <w:lang w:val="es-BO"/>
        </w:rPr>
        <w:t xml:space="preserve"> podrán</w:t>
      </w:r>
      <w:r w:rsidRPr="00830F82">
        <w:rPr>
          <w:i/>
          <w:iCs/>
          <w:lang w:val="es-BO"/>
        </w:rPr>
        <w:t xml:space="preserve"> entender mi comprensión del misterio de Cristo</w:t>
      </w:r>
      <w:r w:rsidR="00CB3D9E">
        <w:rPr>
          <w:i/>
          <w:iCs/>
          <w:lang w:val="es-BO"/>
        </w:rPr>
        <w:t>”</w:t>
      </w:r>
      <w:r w:rsidRPr="00830F82">
        <w:rPr>
          <w:i/>
          <w:iCs/>
          <w:lang w:val="es-BO"/>
        </w:rPr>
        <w:t>,</w:t>
      </w:r>
      <w:r w:rsidRPr="00830F82">
        <w:rPr>
          <w:lang w:val="es-BO"/>
        </w:rPr>
        <w:t xml:space="preserve"> </w:t>
      </w:r>
      <w:r w:rsidR="00450A49">
        <w:rPr>
          <w:lang w:val="es-BO"/>
        </w:rPr>
        <w:t>Aquí el misterio es único y se trata de Cristo.</w:t>
      </w:r>
    </w:p>
    <w:p w14:paraId="2A189381" w14:textId="45E9A066" w:rsidR="00450A49" w:rsidRDefault="00450A49" w:rsidP="00450A49">
      <w:pPr>
        <w:pStyle w:val="Ttulo5"/>
      </w:pPr>
      <w:r w:rsidRPr="00830F82">
        <w:lastRenderedPageBreak/>
        <w:t xml:space="preserve">Efesios </w:t>
      </w:r>
      <w:r w:rsidR="00CB3D9E" w:rsidRPr="00830F82">
        <w:t>3: 4a</w:t>
      </w:r>
      <w:r w:rsidRPr="00830F82">
        <w:t xml:space="preserve"> – </w:t>
      </w:r>
      <w:r w:rsidR="00CB3D9E">
        <w:t>“</w:t>
      </w:r>
      <w:r w:rsidRPr="00830F82">
        <w:rPr>
          <w:i/>
          <w:iCs/>
        </w:rPr>
        <w:t>En vista de lo cual, leyendo</w:t>
      </w:r>
      <w:r w:rsidR="00CB3D9E">
        <w:rPr>
          <w:i/>
          <w:iCs/>
        </w:rPr>
        <w:t>”</w:t>
      </w:r>
      <w:r w:rsidRPr="00830F82">
        <w:t xml:space="preserve"> [Lit. cuando lean]</w:t>
      </w:r>
      <w:r>
        <w:t xml:space="preserve"> … Ya que Pablo les escribió brevemente en cuanto al misterio ellos podrán leer.</w:t>
      </w:r>
    </w:p>
    <w:p w14:paraId="718E9111" w14:textId="7A651725" w:rsidR="00450A49" w:rsidRDefault="00450A49" w:rsidP="00450A49">
      <w:pPr>
        <w:pStyle w:val="Ttulo6"/>
      </w:pPr>
      <w:r>
        <w:t xml:space="preserve">El verbo ANAGINOSKO, leyendo viene de dos palabras (ANA – de nuevo; GINOSKO – conocer) En vista de lo cual (escribió) </w:t>
      </w:r>
      <w:r w:rsidR="003E1891">
        <w:t>leyendo conocerán de nuevo.</w:t>
      </w:r>
    </w:p>
    <w:p w14:paraId="1335DEB4" w14:textId="13BA8FC0" w:rsidR="003E1891" w:rsidRDefault="003E1891" w:rsidP="003E1891">
      <w:pPr>
        <w:pStyle w:val="Ttulo5"/>
      </w:pPr>
      <w:r w:rsidRPr="00830F82">
        <w:t>Efesios 3:4</w:t>
      </w:r>
      <w:r w:rsidR="006E1006">
        <w:t>b</w:t>
      </w:r>
      <w:r w:rsidRPr="00830F82">
        <w:t xml:space="preserve"> – </w:t>
      </w:r>
      <w:r w:rsidR="00CB3D9E">
        <w:t>“</w:t>
      </w:r>
      <w:r w:rsidRPr="00830F82">
        <w:rPr>
          <w:i/>
          <w:iCs/>
        </w:rPr>
        <w:t xml:space="preserve">En vista de lo cual, leyendo </w:t>
      </w:r>
      <w:r w:rsidRPr="003E1891">
        <w:rPr>
          <w:b/>
          <w:i/>
          <w:iCs/>
        </w:rPr>
        <w:t>podrán</w:t>
      </w:r>
      <w:r w:rsidR="00CB3D9E">
        <w:rPr>
          <w:b/>
          <w:i/>
          <w:iCs/>
        </w:rPr>
        <w:t>”</w:t>
      </w:r>
      <w:r w:rsidRPr="00830F82">
        <w:rPr>
          <w:i/>
          <w:iCs/>
        </w:rPr>
        <w:t xml:space="preserve"> </w:t>
      </w:r>
      <w:r w:rsidRPr="00830F82">
        <w:t>[o puedan]</w:t>
      </w:r>
      <w:r>
        <w:t xml:space="preserve"> … el verbo está en tiempo presente, modo indicativo, significa que asume que s</w:t>
      </w:r>
      <w:r w:rsidR="00CB3D9E">
        <w:t>í</w:t>
      </w:r>
      <w:r>
        <w:t xml:space="preserve"> pueden.</w:t>
      </w:r>
    </w:p>
    <w:p w14:paraId="4417CEF7" w14:textId="27B68340" w:rsidR="003E1891" w:rsidRPr="003E1891" w:rsidRDefault="003E1891" w:rsidP="003E1891">
      <w:pPr>
        <w:pStyle w:val="Ttulo5"/>
      </w:pPr>
      <w:r w:rsidRPr="00830F82">
        <w:t>Efesios 3:4</w:t>
      </w:r>
      <w:r w:rsidR="006E1006">
        <w:t>c</w:t>
      </w:r>
      <w:r w:rsidRPr="00830F82">
        <w:t xml:space="preserve"> – </w:t>
      </w:r>
      <w:r w:rsidR="00CB3D9E">
        <w:t>“</w:t>
      </w:r>
      <w:r w:rsidRPr="00830F82">
        <w:rPr>
          <w:i/>
          <w:iCs/>
        </w:rPr>
        <w:t>En vista de lo cual, leyendo</w:t>
      </w:r>
      <w:r>
        <w:rPr>
          <w:i/>
          <w:iCs/>
        </w:rPr>
        <w:t xml:space="preserve"> podrán</w:t>
      </w:r>
      <w:r w:rsidRPr="00830F82">
        <w:rPr>
          <w:i/>
          <w:iCs/>
        </w:rPr>
        <w:t xml:space="preserve"> </w:t>
      </w:r>
      <w:r w:rsidR="003F661E" w:rsidRPr="003E1891">
        <w:rPr>
          <w:b/>
          <w:i/>
          <w:iCs/>
        </w:rPr>
        <w:t>entender</w:t>
      </w:r>
      <w:r w:rsidR="003F661E">
        <w:rPr>
          <w:i/>
          <w:iCs/>
        </w:rPr>
        <w:t>” …</w:t>
      </w:r>
      <w:r>
        <w:rPr>
          <w:iCs/>
        </w:rPr>
        <w:t xml:space="preserve"> Pablo asume que los Efesios podrán entender</w:t>
      </w:r>
      <w:r w:rsidR="001E615D">
        <w:rPr>
          <w:iCs/>
        </w:rPr>
        <w:t>, comprender</w:t>
      </w:r>
      <w:r>
        <w:rPr>
          <w:iCs/>
        </w:rPr>
        <w:t xml:space="preserve"> el misterio</w:t>
      </w:r>
      <w:r w:rsidR="00CB3D9E">
        <w:rPr>
          <w:iCs/>
        </w:rPr>
        <w:t>,</w:t>
      </w:r>
      <w:r>
        <w:rPr>
          <w:iCs/>
        </w:rPr>
        <w:t xml:space="preserve"> leyendo o conociendo de nuevo a través de lo que les escribió.</w:t>
      </w:r>
    </w:p>
    <w:p w14:paraId="2013BF63" w14:textId="5DC50912" w:rsidR="00B53D6E" w:rsidRDefault="00450A49" w:rsidP="00B53D6E">
      <w:pPr>
        <w:pStyle w:val="Ttulo5"/>
        <w:rPr>
          <w:iCs/>
        </w:rPr>
      </w:pPr>
      <w:r w:rsidRPr="00830F82">
        <w:t>Efesios 3:4</w:t>
      </w:r>
      <w:r w:rsidR="006E1006">
        <w:t>d</w:t>
      </w:r>
      <w:r w:rsidRPr="00830F82">
        <w:t xml:space="preserve"> – </w:t>
      </w:r>
      <w:r w:rsidRPr="00830F82">
        <w:rPr>
          <w:i/>
          <w:iCs/>
        </w:rPr>
        <w:t>En vista de lo cual, leyendo</w:t>
      </w:r>
      <w:r w:rsidR="004645EB">
        <w:rPr>
          <w:i/>
          <w:iCs/>
        </w:rPr>
        <w:t xml:space="preserve"> podrán</w:t>
      </w:r>
      <w:r w:rsidRPr="00830F82">
        <w:rPr>
          <w:i/>
          <w:iCs/>
        </w:rPr>
        <w:t xml:space="preserve"> entender </w:t>
      </w:r>
      <w:r w:rsidRPr="004645EB">
        <w:rPr>
          <w:b/>
          <w:i/>
          <w:iCs/>
        </w:rPr>
        <w:t xml:space="preserve">mi comprensión del misterio </w:t>
      </w:r>
      <w:r w:rsidRPr="00F64E96">
        <w:rPr>
          <w:i/>
          <w:iCs/>
        </w:rPr>
        <w:t>de Cristo</w:t>
      </w:r>
      <w:r w:rsidR="004645EB">
        <w:rPr>
          <w:b/>
          <w:i/>
          <w:iCs/>
        </w:rPr>
        <w:t>.</w:t>
      </w:r>
      <w:r w:rsidR="004645EB">
        <w:rPr>
          <w:iCs/>
        </w:rPr>
        <w:t xml:space="preserve"> </w:t>
      </w:r>
      <w:r w:rsidR="00900B32">
        <w:rPr>
          <w:iCs/>
        </w:rPr>
        <w:t>Esto es que los Efesios tengan la misma comprensión del misterio que Pablo tiene. La palabra comprensión viene de poner juntos.</w:t>
      </w:r>
    </w:p>
    <w:p w14:paraId="15EDCFA0" w14:textId="72815C93" w:rsidR="00900B32" w:rsidRPr="00900B32" w:rsidRDefault="00900B32" w:rsidP="00900B32">
      <w:pPr>
        <w:pStyle w:val="Ttulo5"/>
      </w:pPr>
      <w:r w:rsidRPr="00830F82">
        <w:t>Efesios 3:4</w:t>
      </w:r>
      <w:r w:rsidR="006E1006">
        <w:t>e</w:t>
      </w:r>
      <w:r w:rsidRPr="00830F82">
        <w:t xml:space="preserve"> – </w:t>
      </w:r>
      <w:r w:rsidRPr="00830F82">
        <w:rPr>
          <w:i/>
          <w:iCs/>
        </w:rPr>
        <w:t>En vista de lo cual, leyendo</w:t>
      </w:r>
      <w:r>
        <w:rPr>
          <w:i/>
          <w:iCs/>
        </w:rPr>
        <w:t xml:space="preserve"> podrán</w:t>
      </w:r>
      <w:r w:rsidRPr="00830F82">
        <w:rPr>
          <w:i/>
          <w:iCs/>
        </w:rPr>
        <w:t xml:space="preserve"> entender </w:t>
      </w:r>
      <w:r w:rsidRPr="00900B32">
        <w:rPr>
          <w:i/>
          <w:iCs/>
        </w:rPr>
        <w:t xml:space="preserve">mi comprensión del </w:t>
      </w:r>
      <w:r w:rsidRPr="00900B32">
        <w:rPr>
          <w:b/>
          <w:i/>
          <w:iCs/>
        </w:rPr>
        <w:t>misterio de Cristo</w:t>
      </w:r>
      <w:r>
        <w:rPr>
          <w:b/>
          <w:i/>
          <w:iCs/>
        </w:rPr>
        <w:t>.</w:t>
      </w:r>
      <w:r>
        <w:rPr>
          <w:iCs/>
        </w:rPr>
        <w:t xml:space="preserve"> </w:t>
      </w:r>
      <w:r w:rsidR="0057475F">
        <w:rPr>
          <w:iCs/>
        </w:rPr>
        <w:t>El misterio se trata de Cristo mismo y n</w:t>
      </w:r>
      <w:r w:rsidR="00CB3D9E">
        <w:rPr>
          <w:iCs/>
        </w:rPr>
        <w:t>ada</w:t>
      </w:r>
      <w:r w:rsidR="0057475F">
        <w:rPr>
          <w:iCs/>
        </w:rPr>
        <w:t xml:space="preserve"> fuera de Él.</w:t>
      </w:r>
    </w:p>
    <w:p w14:paraId="3C67961B" w14:textId="4C62E1F4" w:rsidR="00B53D6E" w:rsidRPr="00830F82" w:rsidRDefault="005A1D44" w:rsidP="00B53D6E">
      <w:pPr>
        <w:pStyle w:val="Ttulo6"/>
      </w:pPr>
      <w:r>
        <w:t>Pablo mencion</w:t>
      </w:r>
      <w:r w:rsidR="00CB3D9E">
        <w:t>ó</w:t>
      </w:r>
      <w:r>
        <w:t xml:space="preserve"> por causa de los gentiles Efesios 3:1-4 el misterio se le dio a conocer por revelación, y en Colosense 1:25-27 expresa que </w:t>
      </w:r>
      <w:r w:rsidR="00CB3D9E">
        <w:t>“</w:t>
      </w:r>
      <w:r>
        <w:rPr>
          <w:i/>
        </w:rPr>
        <w:t>este misterio entre los gentiles, que es Cristo en ustedes, la esperanza de la gloria</w:t>
      </w:r>
      <w:r w:rsidR="00CB3D9E">
        <w:rPr>
          <w:i/>
        </w:rPr>
        <w:t>”</w:t>
      </w:r>
      <w:r>
        <w:rPr>
          <w:i/>
        </w:rPr>
        <w:t xml:space="preserve">. </w:t>
      </w:r>
    </w:p>
    <w:p w14:paraId="68D5C033" w14:textId="4370A6C0" w:rsidR="00B53D6E" w:rsidRPr="00830F82" w:rsidRDefault="00B53D6E" w:rsidP="00B53D6E">
      <w:pPr>
        <w:pStyle w:val="Ttulo4"/>
        <w:rPr>
          <w:i/>
          <w:iCs/>
          <w:lang w:val="es-BO"/>
        </w:rPr>
      </w:pPr>
      <w:r w:rsidRPr="00830F82">
        <w:rPr>
          <w:lang w:val="es-BO"/>
        </w:rPr>
        <w:t xml:space="preserve">Efesios 3:5 – </w:t>
      </w:r>
      <w:r w:rsidR="00CB3D9E">
        <w:rPr>
          <w:lang w:val="es-BO"/>
        </w:rPr>
        <w:t>“</w:t>
      </w:r>
      <w:r w:rsidRPr="00830F82">
        <w:rPr>
          <w:i/>
          <w:iCs/>
          <w:lang w:val="es-BO"/>
        </w:rPr>
        <w:t>que en otras generaciones no se dio a conocer a los hijos de los hombres, como ahora ha sido revelado a Sus santos apóstoles y profetas por el Espíritu</w:t>
      </w:r>
      <w:r w:rsidR="00CB3D9E">
        <w:rPr>
          <w:i/>
          <w:iCs/>
          <w:lang w:val="es-BO"/>
        </w:rPr>
        <w:t>”</w:t>
      </w:r>
      <w:r w:rsidR="00D45BCD" w:rsidRPr="00830F82">
        <w:rPr>
          <w:i/>
          <w:iCs/>
          <w:lang w:val="es-BO"/>
        </w:rPr>
        <w:t>;</w:t>
      </w:r>
      <w:r w:rsidR="005D66F1">
        <w:rPr>
          <w:iCs/>
          <w:lang w:val="es-BO"/>
        </w:rPr>
        <w:t xml:space="preserve"> El misterio no se dio a conocer en otras generaciones. </w:t>
      </w:r>
    </w:p>
    <w:p w14:paraId="1428D87E" w14:textId="2EA495A0" w:rsidR="00D45BCD" w:rsidRDefault="005D66F1" w:rsidP="00D45BCD">
      <w:pPr>
        <w:pStyle w:val="Ttulo5"/>
        <w:rPr>
          <w:iCs/>
        </w:rPr>
      </w:pPr>
      <w:r w:rsidRPr="00830F82">
        <w:t xml:space="preserve">Efesios </w:t>
      </w:r>
      <w:proofErr w:type="gramStart"/>
      <w:r w:rsidRPr="00830F82">
        <w:t>3:5</w:t>
      </w:r>
      <w:r w:rsidR="004B05E2">
        <w:t>a</w:t>
      </w:r>
      <w:proofErr w:type="gramEnd"/>
      <w:r w:rsidRPr="00830F82">
        <w:t xml:space="preserve"> –</w:t>
      </w:r>
      <w:r>
        <w:t xml:space="preserve"> [RV – 60 misterio]</w:t>
      </w:r>
      <w:r w:rsidRPr="00830F82">
        <w:t xml:space="preserve"> </w:t>
      </w:r>
      <w:r w:rsidRPr="00830F82">
        <w:rPr>
          <w:i/>
          <w:iCs/>
        </w:rPr>
        <w:t>que en otras generaciones no se dio a conocer a los hijos de los hombres</w:t>
      </w:r>
      <w:r>
        <w:rPr>
          <w:i/>
          <w:iCs/>
        </w:rPr>
        <w:t>,</w:t>
      </w:r>
      <w:r>
        <w:rPr>
          <w:iCs/>
        </w:rPr>
        <w:t xml:space="preserve"> </w:t>
      </w:r>
      <w:r w:rsidR="007817A9">
        <w:rPr>
          <w:iCs/>
        </w:rPr>
        <w:t xml:space="preserve">El misterio de Cristo en otras generaciones pasadas no se dio a conocer. </w:t>
      </w:r>
    </w:p>
    <w:p w14:paraId="120F8E55" w14:textId="1BDA2E30" w:rsidR="007817A9" w:rsidRDefault="007817A9" w:rsidP="007817A9">
      <w:pPr>
        <w:pStyle w:val="Ttulo6"/>
      </w:pPr>
      <w:r>
        <w:t>La revelación especial de las Escrituras se le entreg</w:t>
      </w:r>
      <w:r w:rsidR="00CB3D9E">
        <w:t>ó</w:t>
      </w:r>
      <w:r>
        <w:t xml:space="preserve"> al pueblo de Israel durante muchas generaciones, pero este misterio del verso 6 no se dio a conocer</w:t>
      </w:r>
      <w:r w:rsidR="0098400C">
        <w:t xml:space="preserve"> ni al pueblo Israel</w:t>
      </w:r>
      <w:r>
        <w:t>.</w:t>
      </w:r>
    </w:p>
    <w:p w14:paraId="13251446" w14:textId="22A976F4" w:rsidR="0098400C" w:rsidRDefault="0098400C" w:rsidP="007817A9">
      <w:pPr>
        <w:pStyle w:val="Ttulo6"/>
      </w:pPr>
      <w:r>
        <w:t xml:space="preserve">El título a los </w:t>
      </w:r>
      <w:r>
        <w:rPr>
          <w:i/>
        </w:rPr>
        <w:t>hijos de los hombres</w:t>
      </w:r>
      <w:r>
        <w:t xml:space="preserve"> implica a toda la raza humana. El misterio de Cristo no se dio a conocer </w:t>
      </w:r>
      <w:r w:rsidR="00CB3D9E">
        <w:t>en</w:t>
      </w:r>
      <w:r>
        <w:t xml:space="preserve"> las generaciones pasadas </w:t>
      </w:r>
      <w:r w:rsidR="004B05E2">
        <w:t xml:space="preserve">a </w:t>
      </w:r>
      <w:r>
        <w:t>nadie</w:t>
      </w:r>
      <w:r w:rsidR="00CB3D9E">
        <w:t>.</w:t>
      </w:r>
    </w:p>
    <w:p w14:paraId="11187FED" w14:textId="2483B52D" w:rsidR="0098400C" w:rsidRDefault="007817A9" w:rsidP="0098400C">
      <w:pPr>
        <w:pStyle w:val="Ttulo6"/>
      </w:pPr>
      <w:r>
        <w:t>El verbo EGNORISTHE, conocer está en tiempo aoristo, voz pasiva</w:t>
      </w:r>
      <w:r w:rsidR="00FE152C">
        <w:t xml:space="preserve">, modo indicativo. </w:t>
      </w:r>
      <w:r w:rsidR="0098400C">
        <w:t xml:space="preserve">Significa que Dios </w:t>
      </w:r>
      <w:r w:rsidR="00CB3D9E">
        <w:t>por una razón</w:t>
      </w:r>
      <w:r w:rsidR="0098400C">
        <w:t xml:space="preserve"> no les dio a conocer nada de este misterio a las generaciones pasadas</w:t>
      </w:r>
      <w:r w:rsidR="00CB3D9E">
        <w:t>,</w:t>
      </w:r>
      <w:r w:rsidR="004B05E2">
        <w:t xml:space="preserve"> es declarativo</w:t>
      </w:r>
      <w:r w:rsidR="0098400C">
        <w:t>.</w:t>
      </w:r>
    </w:p>
    <w:p w14:paraId="5E8FA600" w14:textId="592E78AE" w:rsidR="004B05E2" w:rsidRDefault="004B05E2" w:rsidP="004B05E2">
      <w:pPr>
        <w:pStyle w:val="Ttulo5"/>
        <w:rPr>
          <w:iCs/>
        </w:rPr>
      </w:pPr>
      <w:r w:rsidRPr="00830F82">
        <w:t>Efesios 3:5</w:t>
      </w:r>
      <w:r w:rsidR="006E1006">
        <w:t>b</w:t>
      </w:r>
      <w:r w:rsidRPr="00830F82">
        <w:t xml:space="preserve"> – </w:t>
      </w:r>
      <w:r w:rsidR="00CB3D9E">
        <w:t>“</w:t>
      </w:r>
      <w:r w:rsidRPr="00830F82">
        <w:rPr>
          <w:i/>
          <w:iCs/>
        </w:rPr>
        <w:t xml:space="preserve">que en otras generaciones no se dio a conocer a los hijos de los hombres, </w:t>
      </w:r>
      <w:r w:rsidRPr="004B05E2">
        <w:rPr>
          <w:b/>
          <w:i/>
          <w:iCs/>
        </w:rPr>
        <w:t>como ahora ha sido revelado</w:t>
      </w:r>
      <w:r w:rsidR="00CB3D9E">
        <w:rPr>
          <w:b/>
          <w:i/>
          <w:iCs/>
        </w:rPr>
        <w:t>”</w:t>
      </w:r>
      <w:r w:rsidR="00D828C2">
        <w:rPr>
          <w:iCs/>
        </w:rPr>
        <w:t xml:space="preserve"> …</w:t>
      </w:r>
      <w:r w:rsidR="00D828C2">
        <w:rPr>
          <w:i/>
          <w:iCs/>
        </w:rPr>
        <w:t xml:space="preserve"> </w:t>
      </w:r>
      <w:r w:rsidR="00D828C2">
        <w:rPr>
          <w:iCs/>
        </w:rPr>
        <w:t>Para este tiempo reserv</w:t>
      </w:r>
      <w:r w:rsidR="00CB3D9E">
        <w:rPr>
          <w:iCs/>
        </w:rPr>
        <w:t>ó</w:t>
      </w:r>
      <w:r w:rsidR="00D828C2">
        <w:rPr>
          <w:iCs/>
        </w:rPr>
        <w:t xml:space="preserve"> Dios</w:t>
      </w:r>
      <w:r w:rsidR="00CB3D9E">
        <w:rPr>
          <w:iCs/>
        </w:rPr>
        <w:t xml:space="preserve"> esta revelación.</w:t>
      </w:r>
    </w:p>
    <w:p w14:paraId="26F82D4E" w14:textId="1F54C8C8" w:rsidR="00F7358E" w:rsidRDefault="00F7358E" w:rsidP="00F7358E">
      <w:pPr>
        <w:pStyle w:val="Ttulo6"/>
      </w:pPr>
      <w:r>
        <w:t xml:space="preserve">La palabra APEKALUFTHE, revelado </w:t>
      </w:r>
      <w:r w:rsidR="00CB3D9E">
        <w:t>está</w:t>
      </w:r>
      <w:r>
        <w:t xml:space="preserve"> en tiempo aoristo, voz pasiva, modo indicativo. Significa que fue quitada la cubierta y no hay duda que la acción esta completada en un punto del tiempo en el pasado, lo hizo Dios quien lo ha revelado.</w:t>
      </w:r>
    </w:p>
    <w:p w14:paraId="7DBBBC69" w14:textId="0383679E" w:rsidR="00F7358E" w:rsidRDefault="00F7358E" w:rsidP="00F7358E">
      <w:pPr>
        <w:pStyle w:val="Ttulo6"/>
      </w:pPr>
      <w:r>
        <w:t>¿A quiénes Dios ha revelado</w:t>
      </w:r>
      <w:r w:rsidR="00CE6267">
        <w:t xml:space="preserve"> el misterio de Cristo</w:t>
      </w:r>
      <w:r>
        <w:t>?</w:t>
      </w:r>
    </w:p>
    <w:p w14:paraId="2199353D" w14:textId="4289A561" w:rsidR="00F7358E" w:rsidRDefault="00F7358E" w:rsidP="00F7358E">
      <w:pPr>
        <w:pStyle w:val="Ttulo5"/>
        <w:rPr>
          <w:iCs/>
        </w:rPr>
      </w:pPr>
      <w:r w:rsidRPr="00830F82">
        <w:lastRenderedPageBreak/>
        <w:t>Efesios 3:5</w:t>
      </w:r>
      <w:r w:rsidR="006E1006">
        <w:t>c</w:t>
      </w:r>
      <w:r w:rsidRPr="00830F82">
        <w:t xml:space="preserve"> – </w:t>
      </w:r>
      <w:r w:rsidR="00733644">
        <w:t>“</w:t>
      </w:r>
      <w:r w:rsidRPr="00830F82">
        <w:rPr>
          <w:i/>
          <w:iCs/>
        </w:rPr>
        <w:t xml:space="preserve">que en otras generaciones no se dio a conocer a los hijos de los hombres, como ahora ha sido revelado </w:t>
      </w:r>
      <w:r w:rsidRPr="00F7358E">
        <w:rPr>
          <w:b/>
          <w:i/>
          <w:iCs/>
        </w:rPr>
        <w:t>a Sus santos apóstoles y profetas</w:t>
      </w:r>
      <w:r>
        <w:rPr>
          <w:i/>
          <w:iCs/>
        </w:rPr>
        <w:t xml:space="preserve"> </w:t>
      </w:r>
      <w:r w:rsidR="00733644">
        <w:rPr>
          <w:i/>
          <w:iCs/>
        </w:rPr>
        <w:t>“</w:t>
      </w:r>
      <w:r>
        <w:rPr>
          <w:i/>
          <w:iCs/>
        </w:rPr>
        <w:t>…</w:t>
      </w:r>
      <w:r>
        <w:rPr>
          <w:iCs/>
        </w:rPr>
        <w:t xml:space="preserve"> </w:t>
      </w:r>
      <w:r w:rsidR="00F604C5">
        <w:rPr>
          <w:iCs/>
        </w:rPr>
        <w:t>En esta era de la dispensación de la gracia de Dios, Dios ha revelado el misterio de Cristo a Sus santos apóstoles y profetas.</w:t>
      </w:r>
      <w:r w:rsidR="000F48E9">
        <w:rPr>
          <w:iCs/>
        </w:rPr>
        <w:t xml:space="preserve"> Efesios 4:11</w:t>
      </w:r>
    </w:p>
    <w:p w14:paraId="30D105AB" w14:textId="75E3AA33" w:rsidR="00F604C5" w:rsidRDefault="00CE6267" w:rsidP="00F604C5">
      <w:pPr>
        <w:pStyle w:val="Ttulo6"/>
      </w:pPr>
      <w:r>
        <w:rPr>
          <w:i/>
        </w:rPr>
        <w:t xml:space="preserve">Sus santos apóstoles </w:t>
      </w:r>
      <w:r>
        <w:t>(enviados)</w:t>
      </w:r>
      <w:r>
        <w:rPr>
          <w:i/>
        </w:rPr>
        <w:t xml:space="preserve"> y profetas </w:t>
      </w:r>
      <w:r>
        <w:t>(mensajeros)</w:t>
      </w:r>
      <w:r>
        <w:rPr>
          <w:i/>
        </w:rPr>
        <w:t>,</w:t>
      </w:r>
      <w:r>
        <w:t xml:space="preserve"> esto incluye a los doce apóstoles, incluyendo a P</w:t>
      </w:r>
      <w:r w:rsidR="000F48E9">
        <w:t>ablo,</w:t>
      </w:r>
      <w:r>
        <w:t xml:space="preserve"> Pedro. 1 Pedro 1:10; 2 Pedro 1:19.</w:t>
      </w:r>
    </w:p>
    <w:p w14:paraId="47CC0DC1" w14:textId="0CF6EE93" w:rsidR="00CE6267" w:rsidRDefault="00CE6267" w:rsidP="00F604C5">
      <w:pPr>
        <w:pStyle w:val="Ttulo6"/>
      </w:pPr>
      <w:r>
        <w:t>Est</w:t>
      </w:r>
      <w:r w:rsidR="00733644">
        <w:t>a</w:t>
      </w:r>
      <w:r>
        <w:t xml:space="preserve"> fue la razón por la cual Pablo dice que es apóstol a los gentiles, a él se le ha </w:t>
      </w:r>
      <w:r w:rsidR="00733644">
        <w:t>encomendado</w:t>
      </w:r>
      <w:r>
        <w:t xml:space="preserve"> anunciar</w:t>
      </w:r>
      <w:r w:rsidR="00733644">
        <w:t xml:space="preserve"> el evangelio</w:t>
      </w:r>
      <w:r>
        <w:t xml:space="preserve"> a los gentiles. Efesios 3:1-3</w:t>
      </w:r>
    </w:p>
    <w:p w14:paraId="55EA12B8" w14:textId="7912CDEF" w:rsidR="00CE6267" w:rsidRDefault="00CE6267" w:rsidP="00F604C5">
      <w:pPr>
        <w:pStyle w:val="Ttulo6"/>
      </w:pPr>
      <w:r>
        <w:t>¿Cómo se les ha revelado el misterio de Cristo a Sus apóstoles y profetas?</w:t>
      </w:r>
    </w:p>
    <w:p w14:paraId="617332A6" w14:textId="4FCDF78C" w:rsidR="00CE6267" w:rsidRPr="00F604C5" w:rsidRDefault="00CE6267" w:rsidP="00CE6267">
      <w:pPr>
        <w:pStyle w:val="Ttulo5"/>
      </w:pPr>
      <w:r w:rsidRPr="00830F82">
        <w:t>Efesios 3:5</w:t>
      </w:r>
      <w:r w:rsidR="006E1006">
        <w:t>d</w:t>
      </w:r>
      <w:r w:rsidRPr="00830F82">
        <w:t xml:space="preserve"> – </w:t>
      </w:r>
      <w:r w:rsidRPr="00830F82">
        <w:rPr>
          <w:i/>
          <w:iCs/>
        </w:rPr>
        <w:t>que en otras generaciones no se dio a conocer a los hijos de los hombres, como ahora ha sido revelado a Sus santos apóstoles y</w:t>
      </w:r>
      <w:r w:rsidRPr="000F48E9">
        <w:rPr>
          <w:i/>
          <w:iCs/>
        </w:rPr>
        <w:t xml:space="preserve"> profetas</w:t>
      </w:r>
      <w:r w:rsidRPr="000F48E9">
        <w:rPr>
          <w:b/>
          <w:i/>
          <w:iCs/>
        </w:rPr>
        <w:t xml:space="preserve"> por el Espíritu</w:t>
      </w:r>
      <w:r>
        <w:rPr>
          <w:i/>
          <w:iCs/>
        </w:rPr>
        <w:t>;</w:t>
      </w:r>
      <w:r w:rsidR="000F48E9">
        <w:rPr>
          <w:iCs/>
        </w:rPr>
        <w:t xml:space="preserve"> No eran las palabras de los apóstoles y profetas, ellos recibieron el misterio por el Espíritu Santo.</w:t>
      </w:r>
    </w:p>
    <w:p w14:paraId="5630AC3E" w14:textId="0A7E9171" w:rsidR="00D45BCD" w:rsidRPr="00B81929" w:rsidRDefault="00B81929" w:rsidP="00D45BCD">
      <w:pPr>
        <w:pStyle w:val="Ttulo6"/>
      </w:pPr>
      <w:r>
        <w:t>2 Timoteo 3:16 –</w:t>
      </w:r>
      <w:r>
        <w:rPr>
          <w:i/>
        </w:rPr>
        <w:t xml:space="preserve"> </w:t>
      </w:r>
      <w:r w:rsidR="00733644">
        <w:rPr>
          <w:i/>
        </w:rPr>
        <w:t>“</w:t>
      </w:r>
      <w:r>
        <w:rPr>
          <w:i/>
        </w:rPr>
        <w:t xml:space="preserve">Toda Escritura es </w:t>
      </w:r>
      <w:r w:rsidRPr="00B81929">
        <w:rPr>
          <w:b/>
          <w:i/>
        </w:rPr>
        <w:t>inspirada por Dios</w:t>
      </w:r>
      <w:r>
        <w:rPr>
          <w:i/>
        </w:rPr>
        <w:t xml:space="preserve"> y útil para enseñar, para reprender, para corregir, para instruir en justicia</w:t>
      </w:r>
      <w:r w:rsidR="00733644">
        <w:rPr>
          <w:i/>
        </w:rPr>
        <w:t>”</w:t>
      </w:r>
      <w:r>
        <w:rPr>
          <w:i/>
        </w:rPr>
        <w:t>.</w:t>
      </w:r>
    </w:p>
    <w:p w14:paraId="6AE5B2CC" w14:textId="47F699F4" w:rsidR="00B81929" w:rsidRDefault="00B81929" w:rsidP="00D45BCD">
      <w:pPr>
        <w:pStyle w:val="Ttulo6"/>
      </w:pPr>
      <w:r>
        <w:t xml:space="preserve">1 Pedro 1:10-11 </w:t>
      </w:r>
      <w:r w:rsidR="00733644">
        <w:t>–“</w:t>
      </w:r>
      <w:r w:rsidR="00733644">
        <w:rPr>
          <w:i/>
        </w:rPr>
        <w:t>Acerca</w:t>
      </w:r>
      <w:r>
        <w:rPr>
          <w:i/>
        </w:rPr>
        <w:t xml:space="preserve"> de esta salvación, los profetas que profetizaron de la gracia que vendría a ustedes, diligentemente inquirieron y averiguaron, 11 procurando saber qué persona o tiempo</w:t>
      </w:r>
      <w:r>
        <w:rPr>
          <w:b/>
          <w:i/>
        </w:rPr>
        <w:t xml:space="preserve"> indicaba el Espíritu </w:t>
      </w:r>
      <w:r>
        <w:rPr>
          <w:i/>
        </w:rPr>
        <w:t>de Cristo dentro de ellos</w:t>
      </w:r>
      <w:r w:rsidR="00733644">
        <w:rPr>
          <w:i/>
        </w:rPr>
        <w:t>”</w:t>
      </w:r>
      <w:r>
        <w:rPr>
          <w:i/>
        </w:rPr>
        <w:t>,</w:t>
      </w:r>
    </w:p>
    <w:p w14:paraId="5A95D8CC" w14:textId="41BE3368" w:rsidR="00B81929" w:rsidRDefault="00B81929" w:rsidP="00D45BCD">
      <w:pPr>
        <w:pStyle w:val="Ttulo6"/>
      </w:pPr>
      <w:r>
        <w:t>2 Pedro 1:</w:t>
      </w:r>
      <w:r w:rsidR="001030DF">
        <w:t>20-21 –</w:t>
      </w:r>
      <w:r w:rsidR="001030DF">
        <w:rPr>
          <w:i/>
        </w:rPr>
        <w:t xml:space="preserve"> </w:t>
      </w:r>
      <w:r w:rsidR="00733644">
        <w:rPr>
          <w:i/>
        </w:rPr>
        <w:t>“</w:t>
      </w:r>
      <w:r w:rsidR="001030DF">
        <w:rPr>
          <w:i/>
        </w:rPr>
        <w:t xml:space="preserve">Pero ante todo sepan esto, que ninguna profecía de la Escritura es asunto de interpretación personal, 21 pues ninguna profecía fue gamas por un acto de voluntad humana, </w:t>
      </w:r>
      <w:r w:rsidR="001030DF">
        <w:rPr>
          <w:b/>
          <w:i/>
        </w:rPr>
        <w:t>sino que hombres inspirados por el Espíritu Santo</w:t>
      </w:r>
      <w:r w:rsidR="001030DF">
        <w:rPr>
          <w:i/>
        </w:rPr>
        <w:t xml:space="preserve"> hablaron de parte de Dios</w:t>
      </w:r>
      <w:r w:rsidR="00733644">
        <w:rPr>
          <w:i/>
        </w:rPr>
        <w:t>”</w:t>
      </w:r>
      <w:r w:rsidR="001030DF">
        <w:rPr>
          <w:i/>
        </w:rPr>
        <w:t>.</w:t>
      </w:r>
    </w:p>
    <w:p w14:paraId="1B87AEA0" w14:textId="374E5630" w:rsidR="001030DF" w:rsidRDefault="00733644" w:rsidP="00D45BCD">
      <w:pPr>
        <w:pStyle w:val="Ttulo6"/>
      </w:pPr>
      <w:r>
        <w:t>Asimismo,</w:t>
      </w:r>
      <w:r w:rsidR="001030DF">
        <w:t xml:space="preserve"> el misterio de Cristo </w:t>
      </w:r>
      <w:r>
        <w:t>revelado por</w:t>
      </w:r>
      <w:r w:rsidR="001030DF">
        <w:t xml:space="preserve"> el Espíritu Santo</w:t>
      </w:r>
      <w:r>
        <w:t xml:space="preserve">. </w:t>
      </w:r>
      <w:r w:rsidR="001030DF">
        <w:t>Dios por medio del Espíritu Santo morando en los apóstoles y profetas les ha revelado el misterio de Cristo</w:t>
      </w:r>
      <w:r>
        <w:t>. L</w:t>
      </w:r>
      <w:r w:rsidR="001030DF">
        <w:t>os apóstoles y profetas hablaron de parte de Dios.</w:t>
      </w:r>
    </w:p>
    <w:p w14:paraId="673EC62E" w14:textId="31901393" w:rsidR="001030DF" w:rsidRPr="00830F82" w:rsidRDefault="001030DF" w:rsidP="001030DF">
      <w:pPr>
        <w:pStyle w:val="Ttulo5"/>
      </w:pPr>
      <w:r>
        <w:t>¿En qué consiste el misterio de Cristo?</w:t>
      </w:r>
    </w:p>
    <w:p w14:paraId="1F9F24BE" w14:textId="454764F4" w:rsidR="00D45BCD" w:rsidRPr="00830F82" w:rsidRDefault="00D45BCD" w:rsidP="00D45BCD">
      <w:pPr>
        <w:pStyle w:val="Ttulo3"/>
      </w:pPr>
      <w:r w:rsidRPr="00830F82">
        <w:t>Efesios 3:6 – [El misterio de Cristo es]</w:t>
      </w:r>
      <w:r w:rsidRPr="00830F82">
        <w:rPr>
          <w:i/>
          <w:iCs/>
        </w:rPr>
        <w:t xml:space="preserve"> </w:t>
      </w:r>
      <w:r w:rsidR="00733644">
        <w:rPr>
          <w:i/>
          <w:iCs/>
        </w:rPr>
        <w:t>“</w:t>
      </w:r>
      <w:r w:rsidRPr="00830F82">
        <w:rPr>
          <w:i/>
          <w:iCs/>
        </w:rPr>
        <w:t>a saber, que los gentiles son coherederos y miembros del mismo cuerpo, participando igualmente de la promesa en Cristo Jesús mediante el evangelio</w:t>
      </w:r>
      <w:r w:rsidR="00733644">
        <w:rPr>
          <w:i/>
          <w:iCs/>
        </w:rPr>
        <w:t>”</w:t>
      </w:r>
      <w:r w:rsidRPr="00830F82">
        <w:rPr>
          <w:i/>
          <w:iCs/>
        </w:rPr>
        <w:t>.</w:t>
      </w:r>
      <w:r w:rsidRPr="00830F82">
        <w:t xml:space="preserve"> Hacer la comparación con Gálatas 3:8; Colosenses 1:26-27</w:t>
      </w:r>
    </w:p>
    <w:p w14:paraId="239F9E07" w14:textId="4854B80F" w:rsidR="009C6DDB" w:rsidRPr="00830F82" w:rsidRDefault="009C6DDB" w:rsidP="009C6DDB">
      <w:pPr>
        <w:pStyle w:val="Ttulo4"/>
        <w:rPr>
          <w:lang w:val="es-BO"/>
        </w:rPr>
      </w:pPr>
      <w:r w:rsidRPr="00830F82">
        <w:rPr>
          <w:lang w:val="es-BO"/>
        </w:rPr>
        <w:t xml:space="preserve">Efesios </w:t>
      </w:r>
      <w:proofErr w:type="gramStart"/>
      <w:r w:rsidRPr="00830F82">
        <w:rPr>
          <w:lang w:val="es-BO"/>
        </w:rPr>
        <w:t>3:6</w:t>
      </w:r>
      <w:r w:rsidR="006E1006">
        <w:rPr>
          <w:lang w:val="es-BO"/>
        </w:rPr>
        <w:t>a</w:t>
      </w:r>
      <w:proofErr w:type="gramEnd"/>
      <w:r w:rsidRPr="00830F82">
        <w:rPr>
          <w:lang w:val="es-BO"/>
        </w:rPr>
        <w:t xml:space="preserve"> – [El misterio de Cristo es]</w:t>
      </w:r>
      <w:r w:rsidRPr="00830F82">
        <w:rPr>
          <w:i/>
          <w:iCs/>
          <w:lang w:val="es-BO"/>
        </w:rPr>
        <w:t xml:space="preserve"> a saber, que los gentiles son … mediante el evangelio.</w:t>
      </w:r>
      <w:r w:rsidR="0003329D">
        <w:rPr>
          <w:iCs/>
          <w:lang w:val="es-BO"/>
        </w:rPr>
        <w:t xml:space="preserve"> </w:t>
      </w:r>
      <w:r w:rsidR="00FD4E60">
        <w:rPr>
          <w:iCs/>
          <w:lang w:val="es-BO"/>
        </w:rPr>
        <w:t>El misterio de Cristo a saber o entender, esto por medio del evangelio.</w:t>
      </w:r>
    </w:p>
    <w:p w14:paraId="7CF29683" w14:textId="666D171D" w:rsidR="009C6DDB" w:rsidRPr="00AE6831" w:rsidRDefault="009C6DDB" w:rsidP="00AE6831">
      <w:pPr>
        <w:pStyle w:val="Ttulo5"/>
        <w:rPr>
          <w:i/>
          <w:iCs/>
        </w:rPr>
      </w:pPr>
      <w:r w:rsidRPr="00830F82">
        <w:t>Efesios 3:6 – [El misterio de Cristo es]</w:t>
      </w:r>
      <w:r w:rsidRPr="00830F82">
        <w:rPr>
          <w:i/>
          <w:iCs/>
        </w:rPr>
        <w:t xml:space="preserve"> a saber, </w:t>
      </w:r>
      <w:r w:rsidRPr="00830F82">
        <w:rPr>
          <w:b/>
          <w:bCs/>
          <w:i/>
          <w:iCs/>
        </w:rPr>
        <w:t>que los gentiles son</w:t>
      </w:r>
      <w:r w:rsidRPr="00830F82">
        <w:rPr>
          <w:i/>
          <w:iCs/>
        </w:rPr>
        <w:t xml:space="preserve"> …</w:t>
      </w:r>
      <w:r w:rsidR="00FD4E60">
        <w:rPr>
          <w:iCs/>
        </w:rPr>
        <w:t xml:space="preserve"> El misterio de Cristo por medio del evangelio para con los gentiles. Est</w:t>
      </w:r>
      <w:r w:rsidR="00733644">
        <w:rPr>
          <w:iCs/>
        </w:rPr>
        <w:t>a</w:t>
      </w:r>
      <w:r w:rsidR="00FD4E60">
        <w:rPr>
          <w:iCs/>
        </w:rPr>
        <w:t xml:space="preserve"> </w:t>
      </w:r>
      <w:r w:rsidR="00733644">
        <w:rPr>
          <w:iCs/>
        </w:rPr>
        <w:t>s</w:t>
      </w:r>
      <w:r w:rsidR="00FD4E60">
        <w:rPr>
          <w:iCs/>
        </w:rPr>
        <w:t xml:space="preserve">ería la buena noticia para </w:t>
      </w:r>
      <w:r w:rsidR="00AE6831">
        <w:rPr>
          <w:iCs/>
        </w:rPr>
        <w:t>los</w:t>
      </w:r>
      <w:r w:rsidR="00FD4E60">
        <w:rPr>
          <w:iCs/>
        </w:rPr>
        <w:t xml:space="preserve"> gentiles.</w:t>
      </w:r>
      <w:r w:rsidR="00AE6831">
        <w:rPr>
          <w:iCs/>
        </w:rPr>
        <w:t xml:space="preserve"> </w:t>
      </w:r>
    </w:p>
    <w:p w14:paraId="045A2910" w14:textId="6B6C4885" w:rsidR="009C6DDB" w:rsidRPr="00830F82" w:rsidRDefault="009C6DDB" w:rsidP="005E28A1">
      <w:pPr>
        <w:pStyle w:val="Ttulo5"/>
      </w:pPr>
      <w:r w:rsidRPr="00830F82">
        <w:lastRenderedPageBreak/>
        <w:t>Efesios 3:6 – [El misterio de Cristo es]</w:t>
      </w:r>
      <w:r w:rsidRPr="00830F82">
        <w:rPr>
          <w:i/>
          <w:iCs/>
        </w:rPr>
        <w:t xml:space="preserve"> a saber, …</w:t>
      </w:r>
      <w:r w:rsidR="00536EE4">
        <w:rPr>
          <w:i/>
          <w:iCs/>
        </w:rPr>
        <w:t xml:space="preserve"> en Cristo Jesús</w:t>
      </w:r>
      <w:r w:rsidRPr="00830F82">
        <w:rPr>
          <w:i/>
          <w:iCs/>
        </w:rPr>
        <w:t xml:space="preserve"> </w:t>
      </w:r>
      <w:r w:rsidRPr="00830F82">
        <w:rPr>
          <w:b/>
          <w:bCs/>
          <w:i/>
          <w:iCs/>
        </w:rPr>
        <w:t>mediante el evangelio</w:t>
      </w:r>
      <w:r w:rsidRPr="00830F82">
        <w:t>.</w:t>
      </w:r>
      <w:r w:rsidR="00AE6831">
        <w:t xml:space="preserve"> Haciendo un énfasis</w:t>
      </w:r>
      <w:r w:rsidR="005E28A1">
        <w:t xml:space="preserve"> </w:t>
      </w:r>
      <w:r w:rsidR="00536EE4">
        <w:t>“</w:t>
      </w:r>
      <w:r w:rsidR="005E28A1">
        <w:t>en</w:t>
      </w:r>
      <w:r w:rsidR="00536EE4">
        <w:t xml:space="preserve"> Cristo Jesús</w:t>
      </w:r>
      <w:r w:rsidR="00AE6831">
        <w:t xml:space="preserve"> mediante el evangelio</w:t>
      </w:r>
      <w:r w:rsidR="00536EE4">
        <w:t>”</w:t>
      </w:r>
      <w:r w:rsidR="00AE6831">
        <w:t xml:space="preserve"> de Cristo. </w:t>
      </w:r>
      <w:r w:rsidR="005E28A1">
        <w:t>El misterio de Cristo para con los gentiles no es porque merecían</w:t>
      </w:r>
      <w:r w:rsidR="00F35C73">
        <w:t>,</w:t>
      </w:r>
      <w:r w:rsidR="005E28A1">
        <w:t xml:space="preserve"> sino</w:t>
      </w:r>
      <w:r w:rsidR="00536EE4">
        <w:t xml:space="preserve"> en Cristo Jesús</w:t>
      </w:r>
      <w:r w:rsidR="005E28A1">
        <w:t xml:space="preserve"> mediante el evangelio de Cristo.</w:t>
      </w:r>
    </w:p>
    <w:p w14:paraId="6FA0C2C8" w14:textId="4997B051" w:rsidR="00D45BCD" w:rsidRDefault="00D45BCD" w:rsidP="00D45BCD">
      <w:pPr>
        <w:pStyle w:val="Ttulo4"/>
        <w:rPr>
          <w:lang w:val="es-BO"/>
        </w:rPr>
      </w:pPr>
      <w:r w:rsidRPr="00830F82">
        <w:rPr>
          <w:lang w:val="es-BO"/>
        </w:rPr>
        <w:t>E</w:t>
      </w:r>
      <w:r w:rsidR="006E1006">
        <w:rPr>
          <w:lang w:val="es-BO"/>
        </w:rPr>
        <w:t>fesios 3:6b</w:t>
      </w:r>
      <w:r w:rsidRPr="00830F82">
        <w:rPr>
          <w:lang w:val="es-BO"/>
        </w:rPr>
        <w:t xml:space="preserve"> – [El misterio de Cristo es]</w:t>
      </w:r>
      <w:r w:rsidRPr="00830F82">
        <w:rPr>
          <w:i/>
          <w:iCs/>
          <w:lang w:val="es-BO"/>
        </w:rPr>
        <w:t xml:space="preserve"> a saber, que los gentiles </w:t>
      </w:r>
      <w:r w:rsidRPr="00830F82">
        <w:rPr>
          <w:b/>
          <w:bCs/>
          <w:i/>
          <w:iCs/>
          <w:lang w:val="es-BO"/>
        </w:rPr>
        <w:t>son coherederos</w:t>
      </w:r>
      <w:r w:rsidRPr="00830F82">
        <w:rPr>
          <w:i/>
          <w:iCs/>
          <w:lang w:val="es-BO"/>
        </w:rPr>
        <w:t xml:space="preserve"> …</w:t>
      </w:r>
      <w:r w:rsidR="009C6DDB" w:rsidRPr="00830F82">
        <w:rPr>
          <w:i/>
          <w:iCs/>
          <w:lang w:val="es-BO"/>
        </w:rPr>
        <w:t xml:space="preserve"> en Cristo Jesús mediante el evangelio.</w:t>
      </w:r>
      <w:r w:rsidRPr="00830F82">
        <w:rPr>
          <w:lang w:val="es-BO"/>
        </w:rPr>
        <w:t xml:space="preserve"> </w:t>
      </w:r>
      <w:r w:rsidR="006E1006">
        <w:rPr>
          <w:lang w:val="es-BO"/>
        </w:rPr>
        <w:t>Los gentiles en Cristo Jesús mediante el evangelio son coherederos.</w:t>
      </w:r>
    </w:p>
    <w:p w14:paraId="5B53F189" w14:textId="1FFC9CC5" w:rsidR="00EB1B65" w:rsidRPr="00EB1B65" w:rsidRDefault="00EB1B65" w:rsidP="00EB1B65">
      <w:pPr>
        <w:pStyle w:val="Ttulo5"/>
      </w:pPr>
      <w:r>
        <w:t xml:space="preserve">La palabra </w:t>
      </w:r>
      <w:r w:rsidR="00E45121">
        <w:t>SUNKLERONOMA</w:t>
      </w:r>
      <w:r w:rsidR="00D67B06">
        <w:t xml:space="preserve">, coherederos es un adjetivo, viene de dos palabras (SUN – con, y </w:t>
      </w:r>
      <w:r w:rsidR="00E45121">
        <w:t>KLERONOMA</w:t>
      </w:r>
      <w:r w:rsidR="00D67B06">
        <w:t xml:space="preserve"> – heredero) puede ser traducido “juntamente herederos”</w:t>
      </w:r>
    </w:p>
    <w:p w14:paraId="3EC89FCE" w14:textId="266B6C38" w:rsidR="00D45BCD" w:rsidRDefault="00D67B06" w:rsidP="00D45BCD">
      <w:pPr>
        <w:pStyle w:val="Ttulo5"/>
      </w:pPr>
      <w:r>
        <w:t>Que los gentiles coherederos, son los gentiles que creen, quiere decir que son participantes del evangelio juntamente con los judíos creyentes</w:t>
      </w:r>
      <w:r w:rsidR="0002267F">
        <w:t xml:space="preserve"> en Cristo</w:t>
      </w:r>
      <w:r>
        <w:t>.</w:t>
      </w:r>
    </w:p>
    <w:p w14:paraId="69D01EF4" w14:textId="68C0A035" w:rsidR="00D67B06" w:rsidRPr="00D67B06" w:rsidRDefault="0002267F" w:rsidP="00D67B06">
      <w:pPr>
        <w:pStyle w:val="Ttulo6"/>
      </w:pPr>
      <w:r>
        <w:t>Pablo explica que en Cristo, tanto judíos y gentiles son coherederos de la promesa hecha a Abraham. Gálatas 3:28-29 –</w:t>
      </w:r>
      <w:r>
        <w:rPr>
          <w:i/>
        </w:rPr>
        <w:t xml:space="preserve"> </w:t>
      </w:r>
      <w:r w:rsidR="00F35C73">
        <w:rPr>
          <w:i/>
        </w:rPr>
        <w:t>“</w:t>
      </w:r>
      <w:r>
        <w:rPr>
          <w:i/>
        </w:rPr>
        <w:t>Y si ustedes son de Cristo, entonces son descendientes de Abraham, herederos según la promesa</w:t>
      </w:r>
      <w:r w:rsidR="00F35C73">
        <w:rPr>
          <w:i/>
        </w:rPr>
        <w:t>”</w:t>
      </w:r>
      <w:r>
        <w:rPr>
          <w:i/>
        </w:rPr>
        <w:t>.</w:t>
      </w:r>
    </w:p>
    <w:p w14:paraId="1CE50E58" w14:textId="63BFF510" w:rsidR="00D45BCD" w:rsidRDefault="0002267F" w:rsidP="00D45BCD">
      <w:pPr>
        <w:pStyle w:val="Ttulo6"/>
      </w:pPr>
      <w:r>
        <w:t xml:space="preserve">Todos los creyentes judíos y gentiles como futuros participantes con Cristo. Romanos 8:17 </w:t>
      </w:r>
      <w:r w:rsidR="003F661E">
        <w:t>–“</w:t>
      </w:r>
      <w:r w:rsidR="003F661E">
        <w:rPr>
          <w:i/>
        </w:rPr>
        <w:t>Y</w:t>
      </w:r>
      <w:r>
        <w:rPr>
          <w:i/>
        </w:rPr>
        <w:t xml:space="preserve"> si hijos, somos también herederos; herederos de Dios</w:t>
      </w:r>
      <w:r>
        <w:rPr>
          <w:b/>
          <w:i/>
        </w:rPr>
        <w:t xml:space="preserve"> y coherederos con Cristo</w:t>
      </w:r>
      <w:r w:rsidR="00F35C73">
        <w:rPr>
          <w:b/>
          <w:i/>
        </w:rPr>
        <w:t>”</w:t>
      </w:r>
      <w:r>
        <w:rPr>
          <w:i/>
        </w:rPr>
        <w:t>, …</w:t>
      </w:r>
      <w:r>
        <w:t xml:space="preserve"> Gálatas 4:7</w:t>
      </w:r>
    </w:p>
    <w:p w14:paraId="31A7101C" w14:textId="042BD950" w:rsidR="00EB133E" w:rsidRPr="00830F82" w:rsidRDefault="00EB133E" w:rsidP="00D45BCD">
      <w:pPr>
        <w:pStyle w:val="Ttulo6"/>
      </w:pPr>
      <w:r>
        <w:t>Llegamos a ser coherederos en Cristo Jesús mediante el evangelio.</w:t>
      </w:r>
    </w:p>
    <w:p w14:paraId="58EACE88" w14:textId="6DD6BF4C" w:rsidR="00D45BCD" w:rsidRDefault="00D45BCD" w:rsidP="00D45BCD">
      <w:pPr>
        <w:pStyle w:val="Ttulo4"/>
        <w:rPr>
          <w:lang w:val="es-BO"/>
        </w:rPr>
      </w:pPr>
      <w:r w:rsidRPr="00830F82">
        <w:rPr>
          <w:lang w:val="es-BO"/>
        </w:rPr>
        <w:t>Efesios 3:6</w:t>
      </w:r>
      <w:r w:rsidR="006E1006">
        <w:rPr>
          <w:lang w:val="es-BO"/>
        </w:rPr>
        <w:t>c</w:t>
      </w:r>
      <w:r w:rsidRPr="00830F82">
        <w:rPr>
          <w:lang w:val="es-BO"/>
        </w:rPr>
        <w:t xml:space="preserve"> – [El misterio de Cristo es]</w:t>
      </w:r>
      <w:r w:rsidRPr="00830F82">
        <w:rPr>
          <w:i/>
          <w:iCs/>
          <w:lang w:val="es-BO"/>
        </w:rPr>
        <w:t xml:space="preserve"> a saber, que los gentiles son … y </w:t>
      </w:r>
      <w:r w:rsidRPr="00830F82">
        <w:rPr>
          <w:b/>
          <w:bCs/>
          <w:i/>
          <w:iCs/>
          <w:lang w:val="es-BO"/>
        </w:rPr>
        <w:t>miembros del mismo cuerpo</w:t>
      </w:r>
      <w:r w:rsidRPr="00830F82">
        <w:rPr>
          <w:i/>
          <w:iCs/>
          <w:lang w:val="es-BO"/>
        </w:rPr>
        <w:t>, …</w:t>
      </w:r>
      <w:r w:rsidR="009C6DDB" w:rsidRPr="00830F82">
        <w:rPr>
          <w:i/>
          <w:iCs/>
          <w:lang w:val="es-BO"/>
        </w:rPr>
        <w:t xml:space="preserve"> en Cristo Jesús mediante el evangelio.</w:t>
      </w:r>
      <w:r w:rsidRPr="00830F82">
        <w:rPr>
          <w:lang w:val="es-BO"/>
        </w:rPr>
        <w:t xml:space="preserve"> </w:t>
      </w:r>
      <w:r w:rsidR="00363A23">
        <w:rPr>
          <w:lang w:val="es-BO"/>
        </w:rPr>
        <w:t>El misterio</w:t>
      </w:r>
      <w:r w:rsidR="00067F7C">
        <w:rPr>
          <w:lang w:val="es-BO"/>
        </w:rPr>
        <w:t xml:space="preserve"> de Cristo es</w:t>
      </w:r>
      <w:r w:rsidR="00363A23">
        <w:rPr>
          <w:lang w:val="es-BO"/>
        </w:rPr>
        <w:t xml:space="preserve"> que los gentiles en Cristo Jesús mediante el evangelio son miembros del mismo cuerpo.</w:t>
      </w:r>
    </w:p>
    <w:p w14:paraId="5D3B166B" w14:textId="4AE7DE9C" w:rsidR="00363A23" w:rsidRDefault="00363A23" w:rsidP="00363A23">
      <w:pPr>
        <w:pStyle w:val="Ttulo5"/>
      </w:pPr>
      <w:r>
        <w:t>La palabra SUSSOMA, traducido cuerpo es un adjetivo, viene de dos palabras (SUN –con, y SOMA – cuerpo) que significa unido en el mismo cuerpo.</w:t>
      </w:r>
    </w:p>
    <w:p w14:paraId="3C53DB0B" w14:textId="397ECB94" w:rsidR="00363A23" w:rsidRPr="00363A23" w:rsidRDefault="00363A23" w:rsidP="00363A23">
      <w:pPr>
        <w:pStyle w:val="Ttulo5"/>
      </w:pPr>
      <w:r>
        <w:t>Pablo que los gentiles son miembros del mismo cuerpo. Judíos y gentiles comparten o están unidos en el mismo cuerpo de Cristo, la iglesia mediante el evangelio.</w:t>
      </w:r>
      <w:r w:rsidR="00E45121">
        <w:t xml:space="preserve"> Efesio 1:12-13</w:t>
      </w:r>
    </w:p>
    <w:p w14:paraId="73D81312" w14:textId="74392847" w:rsidR="00D45BCD" w:rsidRPr="00830F82" w:rsidRDefault="00E45121" w:rsidP="00E45121">
      <w:pPr>
        <w:pStyle w:val="Ttulo6"/>
      </w:pPr>
      <w:r>
        <w:t xml:space="preserve">Efesios 2:16 </w:t>
      </w:r>
      <w:r w:rsidR="003F661E">
        <w:t>–“</w:t>
      </w:r>
      <w:r w:rsidR="003F661E">
        <w:rPr>
          <w:i/>
        </w:rPr>
        <w:t>y</w:t>
      </w:r>
      <w:r>
        <w:rPr>
          <w:i/>
        </w:rPr>
        <w:t xml:space="preserve"> para reconciliar con Dios a </w:t>
      </w:r>
      <w:r>
        <w:rPr>
          <w:b/>
          <w:i/>
        </w:rPr>
        <w:t>los dos en un cuerpo</w:t>
      </w:r>
      <w:r>
        <w:rPr>
          <w:i/>
        </w:rPr>
        <w:t xml:space="preserve"> mediante la cruz</w:t>
      </w:r>
      <w:r w:rsidR="00F35C73">
        <w:rPr>
          <w:i/>
        </w:rPr>
        <w:t>”</w:t>
      </w:r>
      <w:r>
        <w:rPr>
          <w:i/>
        </w:rPr>
        <w:t>, …</w:t>
      </w:r>
      <w:r>
        <w:t xml:space="preserve"> los dos judíos y gentiles en un cuerpo mediante la cruz es mediante el evangelio.</w:t>
      </w:r>
      <w:r w:rsidR="00067F7C">
        <w:t xml:space="preserve"> Efesios 5:30</w:t>
      </w:r>
    </w:p>
    <w:p w14:paraId="5497D653" w14:textId="1D6C17BF" w:rsidR="00D45BCD" w:rsidRDefault="009C6DDB" w:rsidP="009C6DDB">
      <w:pPr>
        <w:pStyle w:val="Ttulo4"/>
        <w:rPr>
          <w:lang w:val="es-BO"/>
        </w:rPr>
      </w:pPr>
      <w:r w:rsidRPr="00830F82">
        <w:rPr>
          <w:lang w:val="es-BO"/>
        </w:rPr>
        <w:t>Efesios 3:6</w:t>
      </w:r>
      <w:r w:rsidR="006E1006">
        <w:rPr>
          <w:lang w:val="es-BO"/>
        </w:rPr>
        <w:t>d</w:t>
      </w:r>
      <w:r w:rsidRPr="00830F82">
        <w:rPr>
          <w:lang w:val="es-BO"/>
        </w:rPr>
        <w:t xml:space="preserve"> – [El misterio de Cristo es]</w:t>
      </w:r>
      <w:r w:rsidRPr="00830F82">
        <w:rPr>
          <w:i/>
          <w:iCs/>
          <w:lang w:val="es-BO"/>
        </w:rPr>
        <w:t xml:space="preserve"> a saber, que los gentiles son … </w:t>
      </w:r>
      <w:r w:rsidRPr="00830F82">
        <w:rPr>
          <w:b/>
          <w:bCs/>
          <w:i/>
          <w:iCs/>
          <w:lang w:val="es-BO"/>
        </w:rPr>
        <w:t>participando</w:t>
      </w:r>
      <w:r w:rsidRPr="00830F82">
        <w:rPr>
          <w:i/>
          <w:iCs/>
          <w:lang w:val="es-BO"/>
        </w:rPr>
        <w:t xml:space="preserve"> </w:t>
      </w:r>
      <w:r w:rsidRPr="00E326E9">
        <w:rPr>
          <w:b/>
          <w:i/>
          <w:iCs/>
          <w:lang w:val="es-BO"/>
        </w:rPr>
        <w:t xml:space="preserve">igualmente de la promesa </w:t>
      </w:r>
      <w:r w:rsidRPr="00830F82">
        <w:rPr>
          <w:i/>
          <w:iCs/>
          <w:lang w:val="es-BO"/>
        </w:rPr>
        <w:t>en Cristo Jesús mediante el evangelio.</w:t>
      </w:r>
      <w:r w:rsidRPr="00830F82">
        <w:rPr>
          <w:lang w:val="es-BO"/>
        </w:rPr>
        <w:t xml:space="preserve"> </w:t>
      </w:r>
      <w:r w:rsidR="00067F7C">
        <w:rPr>
          <w:lang w:val="es-BO"/>
        </w:rPr>
        <w:t>El misterio de Cristo a saber es que los gentiles son participantes de la promesa en Cristo Jesús mediante el evangelio.</w:t>
      </w:r>
    </w:p>
    <w:p w14:paraId="56D7CA69" w14:textId="081EEC5E" w:rsidR="00067F7C" w:rsidRPr="00067F7C" w:rsidRDefault="00067F7C" w:rsidP="00067F7C">
      <w:pPr>
        <w:pStyle w:val="Ttulo5"/>
      </w:pPr>
      <w:r>
        <w:t xml:space="preserve">La palabra </w:t>
      </w:r>
      <w:r w:rsidR="004812D8">
        <w:t>SUMMETACHA, traducido participantes o coparticipes viene de dos palabras (</w:t>
      </w:r>
      <w:r w:rsidR="0037486C">
        <w:t>SUN – con, y MÉTOJOS – participe</w:t>
      </w:r>
      <w:r w:rsidR="004812D8">
        <w:t>)</w:t>
      </w:r>
      <w:r w:rsidR="0037486C">
        <w:t xml:space="preserve"> significa “participante juntamente con” “comparte con otros”.</w:t>
      </w:r>
    </w:p>
    <w:p w14:paraId="277F2F77" w14:textId="3642CFBA" w:rsidR="009C6DDB" w:rsidRPr="00830F82" w:rsidRDefault="0037486C" w:rsidP="009C6DDB">
      <w:pPr>
        <w:pStyle w:val="Ttulo5"/>
      </w:pPr>
      <w:r>
        <w:lastRenderedPageBreak/>
        <w:t xml:space="preserve">Pablo habla de los gentiles que son </w:t>
      </w:r>
      <w:r w:rsidR="00B06439">
        <w:t>participantes juntamente</w:t>
      </w:r>
      <w:r>
        <w:t xml:space="preserve"> con los judíos de la promesa en Cristo Jesús</w:t>
      </w:r>
      <w:r w:rsidR="00470C2C">
        <w:t>, esta promesa</w:t>
      </w:r>
      <w:r w:rsidR="00B06439">
        <w:t xml:space="preserve"> es la salvación</w:t>
      </w:r>
      <w:r w:rsidR="00F30E61">
        <w:t xml:space="preserve"> y sus beneficios</w:t>
      </w:r>
      <w:r w:rsidR="00B06439">
        <w:t xml:space="preserve"> en Cristo mediante el evangelio.</w:t>
      </w:r>
    </w:p>
    <w:p w14:paraId="3454ECC6" w14:textId="1053DE57" w:rsidR="009C6DDB" w:rsidRDefault="00F30E61" w:rsidP="009C6DDB">
      <w:pPr>
        <w:pStyle w:val="Ttulo6"/>
      </w:pPr>
      <w:r>
        <w:t>Dios les dio promesas a los judíos, en el misterio de Cristo ahora los gentiles son juntamente con los judíos son participantes de la promesa, esta promesa en Cristo Jesús.</w:t>
      </w:r>
    </w:p>
    <w:p w14:paraId="7C857B21" w14:textId="08B7D0B1" w:rsidR="00F30E61" w:rsidRPr="00F30E61" w:rsidRDefault="00F30E61" w:rsidP="00F30E61">
      <w:pPr>
        <w:pStyle w:val="Ttulo4"/>
        <w:rPr>
          <w:lang w:val="es-ES"/>
        </w:rPr>
      </w:pPr>
      <w:r w:rsidRPr="00F30E61">
        <w:rPr>
          <w:lang w:val="es-ES"/>
        </w:rPr>
        <w:t xml:space="preserve">El misterio de Cristo es saber que </w:t>
      </w:r>
      <w:r>
        <w:rPr>
          <w:lang w:val="es-ES"/>
        </w:rPr>
        <w:t>los gentiles jun</w:t>
      </w:r>
      <w:r w:rsidRPr="00F30E61">
        <w:rPr>
          <w:lang w:val="es-ES"/>
        </w:rPr>
        <w:t xml:space="preserve">tamente con los judíos son </w:t>
      </w:r>
      <w:r>
        <w:rPr>
          <w:lang w:val="es-ES"/>
        </w:rPr>
        <w:t>coherederos, miembros del mismo cuerpo y participantes de la promesa en Cristo Jesús.</w:t>
      </w:r>
    </w:p>
    <w:p w14:paraId="079E54E0" w14:textId="30E065CD" w:rsidR="00F74203" w:rsidRPr="00830F82" w:rsidRDefault="00F74203" w:rsidP="00F74203">
      <w:pPr>
        <w:pStyle w:val="Ttulo2"/>
      </w:pPr>
      <w:r w:rsidRPr="00830F82">
        <w:t>Efesios 3:7-9</w:t>
      </w:r>
      <w:r w:rsidR="00DB2B4C" w:rsidRPr="00830F82">
        <w:t xml:space="preserve"> – A través del evangelio se anuncia a </w:t>
      </w:r>
      <w:r w:rsidR="00F115A2" w:rsidRPr="00830F82">
        <w:t>todas las riquezas</w:t>
      </w:r>
      <w:r w:rsidR="00DB2B4C" w:rsidRPr="00830F82">
        <w:t xml:space="preserve"> de la gracia y la dispensación del misterio.</w:t>
      </w:r>
    </w:p>
    <w:p w14:paraId="00E1E261" w14:textId="18E96FC9" w:rsidR="00DB2B4C" w:rsidRPr="00830F82" w:rsidRDefault="002417BF" w:rsidP="00DB2B4C">
      <w:pPr>
        <w:pStyle w:val="Ttulo3"/>
      </w:pPr>
      <w:r w:rsidRPr="00830F82">
        <w:t>Efesios 3:7-9 – El misterio de Cristo ha sido revelado mediante el Evangelio</w:t>
      </w:r>
      <w:r w:rsidR="0081253A" w:rsidRPr="00830F82">
        <w:t>, en este evangelio están las riquezas de la gracia de Dios. Pablo es responsable de anunciar</w:t>
      </w:r>
      <w:r w:rsidR="00104A46">
        <w:t>lo</w:t>
      </w:r>
      <w:r w:rsidR="0081253A" w:rsidRPr="00830F82">
        <w:t xml:space="preserve"> a los gentiles.</w:t>
      </w:r>
    </w:p>
    <w:p w14:paraId="496C998A" w14:textId="6A92A646" w:rsidR="00AB0095" w:rsidRPr="00830F82" w:rsidRDefault="00AB0095" w:rsidP="00AB0095">
      <w:pPr>
        <w:pStyle w:val="Ttulo3"/>
      </w:pPr>
      <w:r w:rsidRPr="00830F82">
        <w:t xml:space="preserve">Efesios 3:7 – </w:t>
      </w:r>
      <w:r w:rsidR="00104A46">
        <w:t>“</w:t>
      </w:r>
      <w:r w:rsidRPr="00830F82">
        <w:rPr>
          <w:i/>
          <w:iCs/>
        </w:rPr>
        <w:t>Es de este evangelio que fui hecho ministro, conforme al don de la gracia de Dios que se me ha concedido según la eficacia de Su poder</w:t>
      </w:r>
      <w:r w:rsidR="00104A46">
        <w:rPr>
          <w:i/>
          <w:iCs/>
        </w:rPr>
        <w:t>”</w:t>
      </w:r>
      <w:r w:rsidRPr="00830F82">
        <w:rPr>
          <w:i/>
          <w:iCs/>
        </w:rPr>
        <w:t>.</w:t>
      </w:r>
      <w:r w:rsidRPr="00830F82">
        <w:t xml:space="preserve"> </w:t>
      </w:r>
    </w:p>
    <w:p w14:paraId="74B6463A" w14:textId="2A235EDA" w:rsidR="00DB2B4C" w:rsidRDefault="00361CAB" w:rsidP="00DB2B4C">
      <w:pPr>
        <w:pStyle w:val="Ttulo4"/>
        <w:rPr>
          <w:iCs/>
          <w:lang w:val="es-ES"/>
        </w:rPr>
      </w:pPr>
      <w:r w:rsidRPr="00361CAB">
        <w:rPr>
          <w:lang w:val="es-ES"/>
        </w:rPr>
        <w:t xml:space="preserve">Efesios </w:t>
      </w:r>
      <w:r w:rsidR="00104A46" w:rsidRPr="00361CAB">
        <w:rPr>
          <w:lang w:val="es-ES"/>
        </w:rPr>
        <w:t>3: 7a</w:t>
      </w:r>
      <w:r w:rsidRPr="00361CAB">
        <w:rPr>
          <w:lang w:val="es-ES"/>
        </w:rPr>
        <w:t xml:space="preserve"> – </w:t>
      </w:r>
      <w:r w:rsidRPr="00361CAB">
        <w:rPr>
          <w:i/>
          <w:iCs/>
          <w:lang w:val="es-ES"/>
        </w:rPr>
        <w:t>Es de este evangelio que fui hecho ministro</w:t>
      </w:r>
      <w:r>
        <w:rPr>
          <w:i/>
          <w:iCs/>
          <w:lang w:val="es-ES"/>
        </w:rPr>
        <w:t>, …</w:t>
      </w:r>
      <w:r>
        <w:rPr>
          <w:iCs/>
          <w:lang w:val="es-ES"/>
        </w:rPr>
        <w:t xml:space="preserve"> Pablo fue hecho un servidor de este evangelio, ya que mediante el evangelio el misterio de Cristo es conocido, a Pablo se le encomendó para con los gentiles.</w:t>
      </w:r>
    </w:p>
    <w:p w14:paraId="0ECEE3BA" w14:textId="3524C60D" w:rsidR="00361CAB" w:rsidRDefault="00361CAB" w:rsidP="00361CAB">
      <w:pPr>
        <w:pStyle w:val="Ttulo4"/>
        <w:rPr>
          <w:iCs/>
          <w:lang w:val="es-ES"/>
        </w:rPr>
      </w:pPr>
      <w:r w:rsidRPr="00361CAB">
        <w:rPr>
          <w:lang w:val="es-ES"/>
        </w:rPr>
        <w:t>Efesios 3:7</w:t>
      </w:r>
      <w:r>
        <w:rPr>
          <w:lang w:val="es-ES"/>
        </w:rPr>
        <w:t>b</w:t>
      </w:r>
      <w:r w:rsidRPr="00361CAB">
        <w:rPr>
          <w:lang w:val="es-ES"/>
        </w:rPr>
        <w:t xml:space="preserve"> – </w:t>
      </w:r>
      <w:r>
        <w:rPr>
          <w:i/>
          <w:iCs/>
          <w:lang w:val="es-ES"/>
        </w:rPr>
        <w:t>…</w:t>
      </w:r>
      <w:r w:rsidRPr="00361CAB">
        <w:rPr>
          <w:i/>
          <w:iCs/>
          <w:lang w:val="es-ES"/>
        </w:rPr>
        <w:t xml:space="preserve"> </w:t>
      </w:r>
      <w:r w:rsidR="00104A46">
        <w:rPr>
          <w:i/>
          <w:iCs/>
          <w:lang w:val="es-ES"/>
        </w:rPr>
        <w:t>“</w:t>
      </w:r>
      <w:r w:rsidRPr="00361CAB">
        <w:rPr>
          <w:i/>
          <w:iCs/>
          <w:lang w:val="es-ES"/>
        </w:rPr>
        <w:t>fui hecho ministro, conforme al don de la gracia de Dios</w:t>
      </w:r>
      <w:r w:rsidR="00104A46">
        <w:rPr>
          <w:i/>
          <w:iCs/>
          <w:lang w:val="es-ES"/>
        </w:rPr>
        <w:t>”</w:t>
      </w:r>
      <w:r>
        <w:rPr>
          <w:i/>
          <w:iCs/>
          <w:lang w:val="es-ES"/>
        </w:rPr>
        <w:t xml:space="preserve"> …</w:t>
      </w:r>
      <w:r>
        <w:rPr>
          <w:iCs/>
          <w:lang w:val="es-ES"/>
        </w:rPr>
        <w:t xml:space="preserve"> El servicio que Pablo hacia no era meritori</w:t>
      </w:r>
      <w:r w:rsidR="00104A46">
        <w:rPr>
          <w:iCs/>
          <w:lang w:val="es-ES"/>
        </w:rPr>
        <w:t>o,</w:t>
      </w:r>
      <w:r>
        <w:rPr>
          <w:iCs/>
          <w:lang w:val="es-ES"/>
        </w:rPr>
        <w:t xml:space="preserve"> por quien era él, sino que fue conforme al don (un regalo) de la gracia de Dios.</w:t>
      </w:r>
    </w:p>
    <w:p w14:paraId="4A3A9C2F" w14:textId="181AC9CB" w:rsidR="00361CAB" w:rsidRPr="00361CAB" w:rsidRDefault="00B7599B" w:rsidP="00361CAB">
      <w:pPr>
        <w:pStyle w:val="Ttulo5"/>
        <w:rPr>
          <w:lang w:val="es-ES"/>
        </w:rPr>
      </w:pPr>
      <w:r>
        <w:rPr>
          <w:lang w:val="es-ES"/>
        </w:rPr>
        <w:t>Pablo dice en 1 Corintios 15:10 –</w:t>
      </w:r>
      <w:r>
        <w:rPr>
          <w:i/>
          <w:lang w:val="es-ES"/>
        </w:rPr>
        <w:t xml:space="preserve"> </w:t>
      </w:r>
      <w:r w:rsidR="00104A46">
        <w:rPr>
          <w:i/>
          <w:lang w:val="es-ES"/>
        </w:rPr>
        <w:t>“</w:t>
      </w:r>
      <w:r>
        <w:rPr>
          <w:i/>
          <w:lang w:val="es-ES"/>
        </w:rPr>
        <w:t xml:space="preserve">Pero por la gracia de Dios </w:t>
      </w:r>
      <w:r>
        <w:rPr>
          <w:b/>
          <w:i/>
          <w:lang w:val="es-ES"/>
        </w:rPr>
        <w:t xml:space="preserve">soy lo que soy, </w:t>
      </w:r>
      <w:r>
        <w:rPr>
          <w:i/>
          <w:lang w:val="es-ES"/>
        </w:rPr>
        <w:t>y Su gracia para conmigo no resulto vana</w:t>
      </w:r>
      <w:r w:rsidR="00104A46">
        <w:rPr>
          <w:i/>
          <w:lang w:val="es-ES"/>
        </w:rPr>
        <w:t>”</w:t>
      </w:r>
      <w:r>
        <w:rPr>
          <w:i/>
          <w:lang w:val="es-ES"/>
        </w:rPr>
        <w:t>.</w:t>
      </w:r>
    </w:p>
    <w:p w14:paraId="0FB1189C" w14:textId="4C7B0EB1" w:rsidR="00DB2B4C" w:rsidRDefault="00104A46" w:rsidP="00DB2B4C">
      <w:pPr>
        <w:pStyle w:val="Ttulo5"/>
        <w:rPr>
          <w:i/>
        </w:rPr>
      </w:pPr>
      <w:r>
        <w:t>C</w:t>
      </w:r>
      <w:r w:rsidR="00B7599B">
        <w:t>onsider</w:t>
      </w:r>
      <w:r>
        <w:t>e</w:t>
      </w:r>
      <w:r w:rsidR="00B7599B">
        <w:t xml:space="preserve">mos la vida de Pablo antes de que </w:t>
      </w:r>
      <w:r w:rsidR="00E87478">
        <w:t>Cristo</w:t>
      </w:r>
      <w:r>
        <w:t xml:space="preserve"> lo hiciera</w:t>
      </w:r>
      <w:r w:rsidR="00B7599B">
        <w:t xml:space="preserve"> su ministro para el evangelio dice: 1 Timoteo 1:12</w:t>
      </w:r>
      <w:r w:rsidR="00E87478">
        <w:t>-13</w:t>
      </w:r>
      <w:r w:rsidR="00B7599B">
        <w:t xml:space="preserve"> –</w:t>
      </w:r>
      <w:r w:rsidR="00B7599B">
        <w:rPr>
          <w:i/>
        </w:rPr>
        <w:t xml:space="preserve"> </w:t>
      </w:r>
      <w:r>
        <w:rPr>
          <w:i/>
        </w:rPr>
        <w:t>“</w:t>
      </w:r>
      <w:r w:rsidR="00B7599B">
        <w:rPr>
          <w:i/>
        </w:rPr>
        <w:t>Doy gracias a Cristo Jesús</w:t>
      </w:r>
      <w:r w:rsidR="00E87478">
        <w:rPr>
          <w:i/>
        </w:rPr>
        <w:t xml:space="preserve"> nuestro Señor, que me ha fortalecido, porque me tuvo por fiel, </w:t>
      </w:r>
      <w:r w:rsidR="00E87478">
        <w:rPr>
          <w:b/>
          <w:i/>
        </w:rPr>
        <w:t>poniéndome en el ministerio</w:t>
      </w:r>
      <w:r w:rsidR="00E87478">
        <w:rPr>
          <w:i/>
        </w:rPr>
        <w:t>, 13 aun habiendo sido yo antes blasfemo, perseguidor y agresor. Sin embargo,</w:t>
      </w:r>
      <w:r w:rsidR="00E87478">
        <w:rPr>
          <w:b/>
          <w:i/>
        </w:rPr>
        <w:t xml:space="preserve"> me mostr</w:t>
      </w:r>
      <w:r>
        <w:rPr>
          <w:b/>
          <w:i/>
        </w:rPr>
        <w:t>ó</w:t>
      </w:r>
      <w:r w:rsidR="00E87478">
        <w:rPr>
          <w:b/>
          <w:i/>
        </w:rPr>
        <w:t xml:space="preserve"> misericordia </w:t>
      </w:r>
      <w:r w:rsidR="00E87478">
        <w:rPr>
          <w:i/>
        </w:rPr>
        <w:t>porque lo hice por ignorancia en mi incredulidad</w:t>
      </w:r>
      <w:r>
        <w:rPr>
          <w:i/>
        </w:rPr>
        <w:t>”</w:t>
      </w:r>
      <w:r w:rsidR="00E87478">
        <w:rPr>
          <w:i/>
        </w:rPr>
        <w:t>.</w:t>
      </w:r>
    </w:p>
    <w:p w14:paraId="5E59E5D8" w14:textId="5E5D5053" w:rsidR="00E87478" w:rsidRDefault="00E87478" w:rsidP="00E87478">
      <w:pPr>
        <w:pStyle w:val="Ttulo5"/>
      </w:pPr>
      <w:r>
        <w:t xml:space="preserve">1 Timoteo 1:14 – </w:t>
      </w:r>
      <w:r w:rsidR="00104A46">
        <w:t>“</w:t>
      </w:r>
      <w:r>
        <w:rPr>
          <w:b/>
          <w:i/>
        </w:rPr>
        <w:t>Pero la gracia de nuestro Señor</w:t>
      </w:r>
      <w:r>
        <w:rPr>
          <w:i/>
        </w:rPr>
        <w:t xml:space="preserve"> fue más que abundante, con la fe y el amor que se halla en Cristo Jesús</w:t>
      </w:r>
      <w:r w:rsidR="009332CB">
        <w:rPr>
          <w:i/>
        </w:rPr>
        <w:t>”</w:t>
      </w:r>
      <w:r>
        <w:rPr>
          <w:i/>
        </w:rPr>
        <w:t>.</w:t>
      </w:r>
    </w:p>
    <w:p w14:paraId="2B002226" w14:textId="357308C4" w:rsidR="00290F1F" w:rsidRDefault="00290F1F" w:rsidP="00290F1F">
      <w:pPr>
        <w:pStyle w:val="Ttulo6"/>
      </w:pPr>
      <w:r>
        <w:t>Pablo no era merecedor de ser ministro de este evangelio</w:t>
      </w:r>
      <w:r w:rsidR="00104A46">
        <w:t>,</w:t>
      </w:r>
      <w:r>
        <w:t xml:space="preserve"> sino fue hecho según el don de la gracia de Dios.</w:t>
      </w:r>
    </w:p>
    <w:p w14:paraId="494749E1" w14:textId="17AFEC01" w:rsidR="00290F1F" w:rsidRDefault="00290F1F" w:rsidP="00290F1F">
      <w:pPr>
        <w:pStyle w:val="Ttulo4"/>
        <w:rPr>
          <w:iCs/>
          <w:lang w:val="es-ES"/>
        </w:rPr>
      </w:pPr>
      <w:r w:rsidRPr="00290F1F">
        <w:rPr>
          <w:lang w:val="es-ES"/>
        </w:rPr>
        <w:t>Efesios 3:7 –</w:t>
      </w:r>
      <w:r>
        <w:rPr>
          <w:lang w:val="es-ES"/>
        </w:rPr>
        <w:t xml:space="preserve"> …</w:t>
      </w:r>
      <w:r w:rsidR="009332CB">
        <w:rPr>
          <w:lang w:val="es-ES"/>
        </w:rPr>
        <w:t>”</w:t>
      </w:r>
      <w:r w:rsidRPr="00290F1F">
        <w:rPr>
          <w:i/>
          <w:iCs/>
          <w:lang w:val="es-ES"/>
        </w:rPr>
        <w:t xml:space="preserve"> conforme al don de la gracia de Dios </w:t>
      </w:r>
      <w:r w:rsidRPr="00290F1F">
        <w:rPr>
          <w:b/>
          <w:i/>
          <w:iCs/>
          <w:lang w:val="es-ES"/>
        </w:rPr>
        <w:t>que se me ha concedido según la eficacia de Su poder</w:t>
      </w:r>
      <w:r w:rsidR="009332CB">
        <w:rPr>
          <w:b/>
          <w:i/>
          <w:iCs/>
          <w:lang w:val="es-ES"/>
        </w:rPr>
        <w:t>”</w:t>
      </w:r>
      <w:r>
        <w:rPr>
          <w:b/>
          <w:i/>
          <w:iCs/>
          <w:lang w:val="es-ES"/>
        </w:rPr>
        <w:t>.</w:t>
      </w:r>
      <w:r>
        <w:rPr>
          <w:iCs/>
          <w:lang w:val="es-ES"/>
        </w:rPr>
        <w:t xml:space="preserve"> </w:t>
      </w:r>
      <w:r w:rsidR="009332CB">
        <w:rPr>
          <w:iCs/>
          <w:lang w:val="es-ES"/>
        </w:rPr>
        <w:t>El hecho de que Pablo haya sido ministro, es algo que le fue concedido, según las energías del poder de Dios.</w:t>
      </w:r>
    </w:p>
    <w:p w14:paraId="6870C37C" w14:textId="3D99D485" w:rsidR="00CA6787" w:rsidRPr="00CA6787" w:rsidRDefault="00CA6787" w:rsidP="00CA6787">
      <w:pPr>
        <w:pStyle w:val="Ttulo5"/>
        <w:rPr>
          <w:lang w:val="es-ES"/>
        </w:rPr>
      </w:pPr>
      <w:r>
        <w:rPr>
          <w:lang w:val="es-ES"/>
        </w:rPr>
        <w:t xml:space="preserve">La palabra </w:t>
      </w:r>
      <w:r w:rsidR="00F1118C">
        <w:rPr>
          <w:lang w:val="es-ES"/>
        </w:rPr>
        <w:t>DO</w:t>
      </w:r>
      <w:r w:rsidR="00F80C85">
        <w:rPr>
          <w:lang w:val="es-ES"/>
        </w:rPr>
        <w:t>THEISAN, traducido ha concedido, es un verbo aoristo, voz pasiva, modo participio. Dios le ha concedido con resultados continuos.</w:t>
      </w:r>
    </w:p>
    <w:p w14:paraId="08B115AE" w14:textId="455EF2F6" w:rsidR="00290F1F" w:rsidRDefault="00290F1F" w:rsidP="00290F1F">
      <w:pPr>
        <w:pStyle w:val="Ttulo5"/>
        <w:rPr>
          <w:lang w:val="es-ES"/>
        </w:rPr>
      </w:pPr>
      <w:r>
        <w:rPr>
          <w:lang w:val="es-ES"/>
        </w:rPr>
        <w:lastRenderedPageBreak/>
        <w:t>Para cumplir con este ministerio o servicio de anunciar este evangelio se necesitaba las energías del Poder de Dios</w:t>
      </w:r>
      <w:r w:rsidR="00BA2A16">
        <w:rPr>
          <w:lang w:val="es-ES"/>
        </w:rPr>
        <w:t xml:space="preserve"> obrando </w:t>
      </w:r>
      <w:r w:rsidR="00F1118C">
        <w:rPr>
          <w:lang w:val="es-ES"/>
        </w:rPr>
        <w:t>en la vida de Pablo</w:t>
      </w:r>
      <w:r w:rsidR="00BA2A16">
        <w:rPr>
          <w:lang w:val="es-ES"/>
        </w:rPr>
        <w:t>.</w:t>
      </w:r>
      <w:r>
        <w:rPr>
          <w:lang w:val="es-ES"/>
        </w:rPr>
        <w:t xml:space="preserve"> Pablo en su capacidad no </w:t>
      </w:r>
      <w:r w:rsidR="00BA2A16">
        <w:rPr>
          <w:lang w:val="es-ES"/>
        </w:rPr>
        <w:t xml:space="preserve">lo </w:t>
      </w:r>
      <w:r>
        <w:rPr>
          <w:lang w:val="es-ES"/>
        </w:rPr>
        <w:t xml:space="preserve">podía lograr. </w:t>
      </w:r>
    </w:p>
    <w:p w14:paraId="62F55DFC" w14:textId="37C678A9" w:rsidR="00CA6787" w:rsidRDefault="00290F1F" w:rsidP="00290F1F">
      <w:pPr>
        <w:pStyle w:val="Ttulo5"/>
        <w:rPr>
          <w:lang w:val="es-ES"/>
        </w:rPr>
      </w:pPr>
      <w:r>
        <w:rPr>
          <w:lang w:val="es-ES"/>
        </w:rPr>
        <w:t xml:space="preserve">Cuando Pablo se encontraba en </w:t>
      </w:r>
      <w:r w:rsidR="00BA2A16">
        <w:rPr>
          <w:lang w:val="es-ES"/>
        </w:rPr>
        <w:t>la</w:t>
      </w:r>
      <w:r>
        <w:rPr>
          <w:lang w:val="es-ES"/>
        </w:rPr>
        <w:t xml:space="preserve"> debilidad de su carne en 2 Corintios 12:9 </w:t>
      </w:r>
      <w:r w:rsidR="003F661E">
        <w:rPr>
          <w:lang w:val="es-ES"/>
        </w:rPr>
        <w:t>–“</w:t>
      </w:r>
      <w:r w:rsidR="003F661E">
        <w:rPr>
          <w:i/>
          <w:lang w:val="es-ES"/>
        </w:rPr>
        <w:t>Y</w:t>
      </w:r>
      <w:r>
        <w:rPr>
          <w:i/>
          <w:lang w:val="es-ES"/>
        </w:rPr>
        <w:t xml:space="preserve"> Él me ha dicho: Te basta Mi gracia, </w:t>
      </w:r>
      <w:r>
        <w:rPr>
          <w:b/>
          <w:i/>
          <w:lang w:val="es-ES"/>
        </w:rPr>
        <w:t>pues Mi poder se perfecciona en la debilidad</w:t>
      </w:r>
      <w:r>
        <w:rPr>
          <w:i/>
          <w:lang w:val="es-ES"/>
        </w:rPr>
        <w:t xml:space="preserve">. Por tanto, con muchísimo gusto me gloriaré más bien en mis debilidades, para </w:t>
      </w:r>
      <w:r w:rsidR="00CA6787">
        <w:rPr>
          <w:i/>
          <w:lang w:val="es-ES"/>
        </w:rPr>
        <w:t xml:space="preserve">que </w:t>
      </w:r>
      <w:r w:rsidR="00CA6787">
        <w:rPr>
          <w:b/>
          <w:i/>
          <w:lang w:val="es-ES"/>
        </w:rPr>
        <w:t>el poder de Cristo more en mí</w:t>
      </w:r>
      <w:r w:rsidR="00CA6787">
        <w:rPr>
          <w:lang w:val="es-ES"/>
        </w:rPr>
        <w:t>.</w:t>
      </w:r>
      <w:r w:rsidR="00BA2A16">
        <w:rPr>
          <w:lang w:val="es-ES"/>
        </w:rPr>
        <w:t>”</w:t>
      </w:r>
    </w:p>
    <w:p w14:paraId="1809C927" w14:textId="071553B6" w:rsidR="00DB2B4C" w:rsidRPr="00F80C85" w:rsidRDefault="00CA6787" w:rsidP="00F80C85">
      <w:pPr>
        <w:pStyle w:val="Ttulo5"/>
        <w:rPr>
          <w:lang w:val="es-ES"/>
        </w:rPr>
      </w:pPr>
      <w:r>
        <w:rPr>
          <w:lang w:val="es-ES"/>
        </w:rPr>
        <w:t xml:space="preserve">Completando en 1 Corintios 15:10b </w:t>
      </w:r>
      <w:r w:rsidR="00BA2A16">
        <w:rPr>
          <w:lang w:val="es-ES"/>
        </w:rPr>
        <w:t>–“</w:t>
      </w:r>
      <w:r w:rsidR="00BA2A16">
        <w:rPr>
          <w:i/>
          <w:lang w:val="es-ES"/>
        </w:rPr>
        <w:t>Antes</w:t>
      </w:r>
      <w:r>
        <w:rPr>
          <w:i/>
          <w:lang w:val="es-ES"/>
        </w:rPr>
        <w:t xml:space="preserve"> bien he trabajado mucho más que todos ellos, aunque no yo, sino la gracia de Dios en mí.</w:t>
      </w:r>
      <w:r w:rsidR="00BA2A16">
        <w:rPr>
          <w:i/>
          <w:lang w:val="es-ES"/>
        </w:rPr>
        <w:t>”</w:t>
      </w:r>
    </w:p>
    <w:p w14:paraId="718BCF8C" w14:textId="13401649" w:rsidR="00AB0095" w:rsidRPr="00830F82" w:rsidRDefault="00AB0095" w:rsidP="00AB0095">
      <w:pPr>
        <w:pStyle w:val="Ttulo3"/>
      </w:pPr>
      <w:r w:rsidRPr="00830F82">
        <w:t>Efesios 3:8</w:t>
      </w:r>
      <w:r w:rsidR="0086562F">
        <w:t>-9</w:t>
      </w:r>
      <w:r w:rsidRPr="00830F82">
        <w:t xml:space="preserve"> – </w:t>
      </w:r>
      <w:r w:rsidR="00BA2A16">
        <w:t>“</w:t>
      </w:r>
      <w:r w:rsidRPr="00830F82">
        <w:rPr>
          <w:i/>
          <w:iCs/>
        </w:rPr>
        <w:t>A mí, que soy menos que el más pequeño de todos los santos, se me concedió esta gracia: anunciar a los gentiles las inescrutables riquezas de Cristo</w:t>
      </w:r>
      <w:r w:rsidR="00BA2A16">
        <w:rPr>
          <w:i/>
          <w:iCs/>
        </w:rPr>
        <w:t>”</w:t>
      </w:r>
      <w:r w:rsidRPr="00830F82">
        <w:t xml:space="preserve">. </w:t>
      </w:r>
      <w:r w:rsidR="00307F19">
        <w:t>La gracia que se ha concedido en el evangelio fue anunciar a los gentiles las inescrutables riquezas de Cristo</w:t>
      </w:r>
      <w:r w:rsidR="0086562F">
        <w:t xml:space="preserve"> y sacar a la luz la dispensación del misterio</w:t>
      </w:r>
      <w:r w:rsidR="00307F19">
        <w:t xml:space="preserve">. </w:t>
      </w:r>
    </w:p>
    <w:p w14:paraId="051FA930" w14:textId="102F9415" w:rsidR="00AB0095" w:rsidRDefault="00307F19" w:rsidP="00AB0095">
      <w:pPr>
        <w:pStyle w:val="Ttulo4"/>
        <w:rPr>
          <w:iCs/>
          <w:lang w:val="es-ES"/>
        </w:rPr>
      </w:pPr>
      <w:r w:rsidRPr="00307F19">
        <w:rPr>
          <w:lang w:val="es-ES"/>
        </w:rPr>
        <w:t xml:space="preserve">Efesios 3:8 </w:t>
      </w:r>
      <w:r w:rsidR="00BA2A16" w:rsidRPr="00307F19">
        <w:rPr>
          <w:lang w:val="es-ES"/>
        </w:rPr>
        <w:t>–</w:t>
      </w:r>
      <w:r w:rsidR="00BA2A16">
        <w:rPr>
          <w:lang w:val="es-ES"/>
        </w:rPr>
        <w:t>“</w:t>
      </w:r>
      <w:r w:rsidR="00BA2A16" w:rsidRPr="00307F19">
        <w:rPr>
          <w:lang w:val="es-ES"/>
        </w:rPr>
        <w:t>A</w:t>
      </w:r>
      <w:r w:rsidRPr="00307F19">
        <w:rPr>
          <w:i/>
          <w:iCs/>
          <w:lang w:val="es-ES"/>
        </w:rPr>
        <w:t xml:space="preserve"> mí, que soy menos que el más pequeño de todos los santos</w:t>
      </w:r>
      <w:r w:rsidR="00BA2A16">
        <w:rPr>
          <w:i/>
          <w:iCs/>
          <w:lang w:val="es-ES"/>
        </w:rPr>
        <w:t>”</w:t>
      </w:r>
      <w:r>
        <w:rPr>
          <w:i/>
          <w:iCs/>
          <w:lang w:val="es-ES"/>
        </w:rPr>
        <w:t>,</w:t>
      </w:r>
      <w:r>
        <w:rPr>
          <w:iCs/>
          <w:lang w:val="es-ES"/>
        </w:rPr>
        <w:t xml:space="preserve"> … Mostrando humildad Pablo se consideraba el más pequeño de todos los santos</w:t>
      </w:r>
      <w:r w:rsidR="00BA2A16">
        <w:rPr>
          <w:iCs/>
          <w:lang w:val="es-ES"/>
        </w:rPr>
        <w:t>.</w:t>
      </w:r>
      <w:r>
        <w:rPr>
          <w:iCs/>
          <w:lang w:val="es-ES"/>
        </w:rPr>
        <w:t xml:space="preserve"> </w:t>
      </w:r>
      <w:r w:rsidR="00BA2A16">
        <w:rPr>
          <w:iCs/>
          <w:lang w:val="es-ES"/>
        </w:rPr>
        <w:t>E</w:t>
      </w:r>
      <w:r>
        <w:rPr>
          <w:iCs/>
          <w:lang w:val="es-ES"/>
        </w:rPr>
        <w:t xml:space="preserve">l </w:t>
      </w:r>
      <w:r w:rsidR="00BA2A16">
        <w:rPr>
          <w:iCs/>
          <w:lang w:val="es-ES"/>
        </w:rPr>
        <w:t xml:space="preserve">hecho de </w:t>
      </w:r>
      <w:r>
        <w:rPr>
          <w:iCs/>
          <w:lang w:val="es-ES"/>
        </w:rPr>
        <w:t xml:space="preserve">considerarse </w:t>
      </w:r>
      <w:r w:rsidR="00BA2A16">
        <w:rPr>
          <w:iCs/>
          <w:lang w:val="es-ES"/>
        </w:rPr>
        <w:t xml:space="preserve">así, </w:t>
      </w:r>
      <w:r>
        <w:rPr>
          <w:iCs/>
          <w:lang w:val="es-ES"/>
        </w:rPr>
        <w:t>le llevaría a recordar siempre</w:t>
      </w:r>
      <w:r w:rsidR="00BA2A16">
        <w:rPr>
          <w:iCs/>
          <w:lang w:val="es-ES"/>
        </w:rPr>
        <w:t>,</w:t>
      </w:r>
      <w:r>
        <w:rPr>
          <w:iCs/>
          <w:lang w:val="es-ES"/>
        </w:rPr>
        <w:t xml:space="preserve"> la necesidad de </w:t>
      </w:r>
      <w:r w:rsidR="00BA2A16">
        <w:rPr>
          <w:iCs/>
          <w:lang w:val="es-ES"/>
        </w:rPr>
        <w:t xml:space="preserve">que </w:t>
      </w:r>
      <w:r>
        <w:rPr>
          <w:iCs/>
          <w:lang w:val="es-ES"/>
        </w:rPr>
        <w:t xml:space="preserve">la gracia de Dios </w:t>
      </w:r>
      <w:r w:rsidR="00BA2A16">
        <w:rPr>
          <w:iCs/>
          <w:lang w:val="es-ES"/>
        </w:rPr>
        <w:t xml:space="preserve">obre </w:t>
      </w:r>
      <w:r>
        <w:rPr>
          <w:iCs/>
          <w:lang w:val="es-ES"/>
        </w:rPr>
        <w:t xml:space="preserve">en su vida. 2 </w:t>
      </w:r>
      <w:proofErr w:type="gramStart"/>
      <w:r>
        <w:rPr>
          <w:iCs/>
          <w:lang w:val="es-ES"/>
        </w:rPr>
        <w:t>Corintios</w:t>
      </w:r>
      <w:proofErr w:type="gramEnd"/>
      <w:r>
        <w:rPr>
          <w:iCs/>
          <w:lang w:val="es-ES"/>
        </w:rPr>
        <w:t xml:space="preserve"> 12:8-11.</w:t>
      </w:r>
    </w:p>
    <w:p w14:paraId="59971BCF" w14:textId="48E5E9A5" w:rsidR="00307F19" w:rsidRPr="00307F19" w:rsidRDefault="00307F19" w:rsidP="00307F19">
      <w:pPr>
        <w:pStyle w:val="Ttulo5"/>
        <w:rPr>
          <w:lang w:val="es-ES"/>
        </w:rPr>
      </w:pPr>
      <w:r>
        <w:rPr>
          <w:lang w:val="es-ES"/>
        </w:rPr>
        <w:t>Pablo da la razón por</w:t>
      </w:r>
      <w:r w:rsidR="00BA2A16">
        <w:rPr>
          <w:lang w:val="es-ES"/>
        </w:rPr>
        <w:t xml:space="preserve"> la que</w:t>
      </w:r>
      <w:r>
        <w:rPr>
          <w:lang w:val="es-ES"/>
        </w:rPr>
        <w:t xml:space="preserve"> se</w:t>
      </w:r>
      <w:r w:rsidR="00502563">
        <w:rPr>
          <w:lang w:val="es-ES"/>
        </w:rPr>
        <w:t xml:space="preserve"> consideraba el más indigno de ser un apóstol, podría ser la misma razón para considerarse el más pequeño de todos los santos. </w:t>
      </w:r>
      <w:r>
        <w:rPr>
          <w:lang w:val="es-ES"/>
        </w:rPr>
        <w:t xml:space="preserve">1 </w:t>
      </w:r>
      <w:proofErr w:type="gramStart"/>
      <w:r>
        <w:rPr>
          <w:lang w:val="es-ES"/>
        </w:rPr>
        <w:t>Corintios</w:t>
      </w:r>
      <w:proofErr w:type="gramEnd"/>
      <w:r>
        <w:rPr>
          <w:lang w:val="es-ES"/>
        </w:rPr>
        <w:t xml:space="preserve"> 15:8-9 –</w:t>
      </w:r>
      <w:r>
        <w:rPr>
          <w:i/>
          <w:lang w:val="es-ES"/>
        </w:rPr>
        <w:t xml:space="preserve"> </w:t>
      </w:r>
      <w:r w:rsidR="00BA2A16">
        <w:rPr>
          <w:i/>
          <w:lang w:val="es-ES"/>
        </w:rPr>
        <w:t>“</w:t>
      </w:r>
      <w:r>
        <w:rPr>
          <w:i/>
          <w:lang w:val="es-ES"/>
        </w:rPr>
        <w:t xml:space="preserve">Y al último de todos, </w:t>
      </w:r>
      <w:r w:rsidR="00502563">
        <w:rPr>
          <w:i/>
          <w:lang w:val="es-ES"/>
        </w:rPr>
        <w:t xml:space="preserve">como a uno nacido fuera del tiempo, se me apareció también a mí. 9 </w:t>
      </w:r>
      <w:proofErr w:type="gramStart"/>
      <w:r w:rsidR="00502563">
        <w:rPr>
          <w:i/>
          <w:lang w:val="es-ES"/>
        </w:rPr>
        <w:t>Porque</w:t>
      </w:r>
      <w:proofErr w:type="gramEnd"/>
      <w:r w:rsidR="00502563">
        <w:rPr>
          <w:i/>
          <w:lang w:val="es-ES"/>
        </w:rPr>
        <w:t xml:space="preserve"> yo soy el más insignificante de los apóstoles, que no soy digno de ser llamado apóstol,</w:t>
      </w:r>
      <w:r w:rsidR="00502563">
        <w:rPr>
          <w:b/>
          <w:i/>
          <w:lang w:val="es-ES"/>
        </w:rPr>
        <w:t xml:space="preserve"> pues perseguí a la iglesia de Dios</w:t>
      </w:r>
      <w:r w:rsidR="00BA2A16">
        <w:rPr>
          <w:b/>
          <w:i/>
          <w:lang w:val="es-ES"/>
        </w:rPr>
        <w:t>”</w:t>
      </w:r>
      <w:r w:rsidR="00502563">
        <w:rPr>
          <w:b/>
          <w:i/>
          <w:lang w:val="es-ES"/>
        </w:rPr>
        <w:t>.</w:t>
      </w:r>
    </w:p>
    <w:p w14:paraId="1D7A8D42" w14:textId="19AEBAFA" w:rsidR="00307F19" w:rsidRPr="00307F19" w:rsidRDefault="00307F19" w:rsidP="00307F19">
      <w:pPr>
        <w:pStyle w:val="Ttulo5"/>
        <w:rPr>
          <w:lang w:val="es-ES"/>
        </w:rPr>
      </w:pPr>
      <w:r>
        <w:rPr>
          <w:lang w:val="es-ES"/>
        </w:rPr>
        <w:t xml:space="preserve">Gálatas 1:13-14 </w:t>
      </w:r>
      <w:r w:rsidR="00BA2A16">
        <w:rPr>
          <w:lang w:val="es-ES"/>
        </w:rPr>
        <w:t>–“</w:t>
      </w:r>
      <w:r w:rsidR="00BA2A16">
        <w:rPr>
          <w:i/>
          <w:lang w:val="es-ES"/>
        </w:rPr>
        <w:t>Porque</w:t>
      </w:r>
      <w:r>
        <w:rPr>
          <w:i/>
          <w:lang w:val="es-ES"/>
        </w:rPr>
        <w:t xml:space="preserve"> ustedes han oído acerca de mi antigua manera de vivir en el judaísmo, de cuan desmedidamente perseguí yo a la iglesia de Dios y trataba de destruirla. 14 </w:t>
      </w:r>
      <w:proofErr w:type="gramStart"/>
      <w:r>
        <w:rPr>
          <w:i/>
          <w:lang w:val="es-ES"/>
        </w:rPr>
        <w:t>Yo</w:t>
      </w:r>
      <w:proofErr w:type="gramEnd"/>
      <w:r>
        <w:rPr>
          <w:i/>
          <w:lang w:val="es-ES"/>
        </w:rPr>
        <w:t xml:space="preserve"> </w:t>
      </w:r>
      <w:r w:rsidR="00B362E4">
        <w:rPr>
          <w:i/>
          <w:lang w:val="es-ES"/>
        </w:rPr>
        <w:t>aventajaba en el judaísmo a mucho de mis compatriotas contemporáneos, mostrando mucho más celo por las tradiciones de mis antepasados</w:t>
      </w:r>
      <w:r w:rsidR="00BA2A16">
        <w:rPr>
          <w:i/>
          <w:lang w:val="es-ES"/>
        </w:rPr>
        <w:t>”</w:t>
      </w:r>
      <w:r w:rsidR="00B362E4">
        <w:rPr>
          <w:i/>
          <w:lang w:val="es-ES"/>
        </w:rPr>
        <w:t>.</w:t>
      </w:r>
    </w:p>
    <w:p w14:paraId="026120B7" w14:textId="702E1A1C" w:rsidR="00307F19" w:rsidRDefault="00A2327F" w:rsidP="00307F19">
      <w:pPr>
        <w:pStyle w:val="Ttulo5"/>
        <w:rPr>
          <w:lang w:val="es-ES"/>
        </w:rPr>
      </w:pPr>
      <w:r>
        <w:rPr>
          <w:lang w:val="es-ES"/>
        </w:rPr>
        <w:t xml:space="preserve">Pablo sabe cómo ha sido escogido para este ministerio en </w:t>
      </w:r>
      <w:r w:rsidR="00307F19">
        <w:rPr>
          <w:lang w:val="es-ES"/>
        </w:rPr>
        <w:t xml:space="preserve">Gálatas </w:t>
      </w:r>
      <w:r>
        <w:rPr>
          <w:lang w:val="es-ES"/>
        </w:rPr>
        <w:t>1:15-16b –</w:t>
      </w:r>
      <w:r>
        <w:rPr>
          <w:i/>
          <w:lang w:val="es-ES"/>
        </w:rPr>
        <w:t xml:space="preserve"> </w:t>
      </w:r>
      <w:r w:rsidR="00BA2A16">
        <w:rPr>
          <w:i/>
          <w:lang w:val="es-ES"/>
        </w:rPr>
        <w:t>“</w:t>
      </w:r>
      <w:r>
        <w:rPr>
          <w:i/>
          <w:lang w:val="es-ES"/>
        </w:rPr>
        <w:t xml:space="preserve">Pero </w:t>
      </w:r>
      <w:r w:rsidR="00B362E4">
        <w:rPr>
          <w:i/>
          <w:lang w:val="es-ES"/>
        </w:rPr>
        <w:t xml:space="preserve">cuando Dios, que me apartó desde el vientre de mi madre y me llamó por Su gracia, tuvo a bien 16 revelar a Su Hijo en mí </w:t>
      </w:r>
      <w:r w:rsidR="00B362E4">
        <w:rPr>
          <w:b/>
          <w:i/>
          <w:lang w:val="es-ES"/>
        </w:rPr>
        <w:t>para que yo anunciara entre los gentiles</w:t>
      </w:r>
      <w:r w:rsidR="00BA2A16">
        <w:rPr>
          <w:b/>
          <w:i/>
          <w:lang w:val="es-ES"/>
        </w:rPr>
        <w:t>”</w:t>
      </w:r>
      <w:r w:rsidR="00B362E4">
        <w:rPr>
          <w:b/>
          <w:i/>
          <w:lang w:val="es-ES"/>
        </w:rPr>
        <w:t>.</w:t>
      </w:r>
      <w:r w:rsidR="00B362E4">
        <w:rPr>
          <w:lang w:val="es-ES"/>
        </w:rPr>
        <w:t xml:space="preserve"> </w:t>
      </w:r>
    </w:p>
    <w:p w14:paraId="477C9387" w14:textId="5AF6A90D" w:rsidR="00B362E4" w:rsidRDefault="00B362E4" w:rsidP="00B362E4">
      <w:pPr>
        <w:pStyle w:val="Ttulo4"/>
        <w:rPr>
          <w:iCs/>
          <w:lang w:val="es-ES"/>
        </w:rPr>
      </w:pPr>
      <w:r w:rsidRPr="00B362E4">
        <w:rPr>
          <w:lang w:val="es-ES"/>
        </w:rPr>
        <w:t>Efesios 3:8</w:t>
      </w:r>
      <w:r>
        <w:rPr>
          <w:lang w:val="es-ES"/>
        </w:rPr>
        <w:t>b</w:t>
      </w:r>
      <w:r w:rsidRPr="00B362E4">
        <w:rPr>
          <w:lang w:val="es-ES"/>
        </w:rPr>
        <w:t xml:space="preserve"> –</w:t>
      </w:r>
      <w:r>
        <w:rPr>
          <w:i/>
          <w:iCs/>
          <w:lang w:val="es-ES"/>
        </w:rPr>
        <w:t xml:space="preserve"> …</w:t>
      </w:r>
      <w:r w:rsidR="00BA2A16">
        <w:rPr>
          <w:i/>
          <w:iCs/>
          <w:lang w:val="es-ES"/>
        </w:rPr>
        <w:t>”</w:t>
      </w:r>
      <w:r w:rsidRPr="00B362E4">
        <w:rPr>
          <w:i/>
          <w:iCs/>
          <w:lang w:val="es-ES"/>
        </w:rPr>
        <w:t xml:space="preserve"> se me concedió esta gracia</w:t>
      </w:r>
      <w:r w:rsidR="00BA2A16">
        <w:rPr>
          <w:i/>
          <w:iCs/>
          <w:lang w:val="es-ES"/>
        </w:rPr>
        <w:t>”</w:t>
      </w:r>
      <w:r w:rsidRPr="00B362E4">
        <w:rPr>
          <w:i/>
          <w:iCs/>
          <w:lang w:val="es-ES"/>
        </w:rPr>
        <w:t>:</w:t>
      </w:r>
      <w:r>
        <w:rPr>
          <w:i/>
          <w:iCs/>
          <w:lang w:val="es-ES"/>
        </w:rPr>
        <w:t xml:space="preserve"> …</w:t>
      </w:r>
      <w:r>
        <w:rPr>
          <w:iCs/>
          <w:lang w:val="es-ES"/>
        </w:rPr>
        <w:t xml:space="preserve"> </w:t>
      </w:r>
      <w:r w:rsidR="003659C3">
        <w:rPr>
          <w:iCs/>
          <w:lang w:val="es-ES"/>
        </w:rPr>
        <w:t>ciertamente Dios le ha concedido a Pablo su favor inmerecido. Haciendo énfasis en la gracia para entender que nunca merec</w:t>
      </w:r>
      <w:r w:rsidR="00BA2A16">
        <w:rPr>
          <w:iCs/>
          <w:lang w:val="es-ES"/>
        </w:rPr>
        <w:t>ió e</w:t>
      </w:r>
      <w:r w:rsidR="003659C3">
        <w:rPr>
          <w:iCs/>
          <w:lang w:val="es-ES"/>
        </w:rPr>
        <w:t>ste ministerio o servicio.</w:t>
      </w:r>
    </w:p>
    <w:p w14:paraId="7893CA87" w14:textId="59F50EF1" w:rsidR="003659C3" w:rsidRPr="003659C3" w:rsidRDefault="003659C3" w:rsidP="003659C3">
      <w:pPr>
        <w:pStyle w:val="Ttulo5"/>
        <w:rPr>
          <w:lang w:val="es-ES"/>
        </w:rPr>
      </w:pPr>
      <w:r>
        <w:rPr>
          <w:lang w:val="es-ES"/>
        </w:rPr>
        <w:t xml:space="preserve">Se le ha concedido esta gracia, </w:t>
      </w:r>
      <w:r w:rsidR="00BA2A16">
        <w:rPr>
          <w:lang w:val="es-ES"/>
        </w:rPr>
        <w:t>en relación a dos asuntos</w:t>
      </w:r>
      <w:r>
        <w:rPr>
          <w:lang w:val="es-ES"/>
        </w:rPr>
        <w:t xml:space="preserve"> muy importantes, l</w:t>
      </w:r>
      <w:r w:rsidR="00BA2A16">
        <w:rPr>
          <w:lang w:val="es-ES"/>
        </w:rPr>
        <w:t>o</w:t>
      </w:r>
      <w:r>
        <w:rPr>
          <w:lang w:val="es-ES"/>
        </w:rPr>
        <w:t xml:space="preserve">s cuales están en los verbos infinitivos: </w:t>
      </w:r>
      <w:r>
        <w:rPr>
          <w:i/>
          <w:lang w:val="es-ES"/>
        </w:rPr>
        <w:t>anunciar y sacar</w:t>
      </w:r>
      <w:r>
        <w:rPr>
          <w:lang w:val="es-ES"/>
        </w:rPr>
        <w:t>.</w:t>
      </w:r>
    </w:p>
    <w:p w14:paraId="07A1C211" w14:textId="663308F5" w:rsidR="003659C3" w:rsidRPr="003659C3" w:rsidRDefault="003659C3" w:rsidP="003659C3">
      <w:pPr>
        <w:pStyle w:val="Ttulo4"/>
        <w:rPr>
          <w:lang w:val="es-ES"/>
        </w:rPr>
      </w:pPr>
      <w:r w:rsidRPr="003659C3">
        <w:rPr>
          <w:lang w:val="es-ES"/>
        </w:rPr>
        <w:t>Efesios 3:8</w:t>
      </w:r>
      <w:r w:rsidR="0086562F">
        <w:rPr>
          <w:lang w:val="es-ES"/>
        </w:rPr>
        <w:t>c</w:t>
      </w:r>
      <w:r w:rsidRPr="003659C3">
        <w:rPr>
          <w:lang w:val="es-ES"/>
        </w:rPr>
        <w:t xml:space="preserve"> –</w:t>
      </w:r>
      <w:r>
        <w:rPr>
          <w:lang w:val="es-ES"/>
        </w:rPr>
        <w:t xml:space="preserve"> </w:t>
      </w:r>
      <w:r>
        <w:rPr>
          <w:b/>
          <w:lang w:val="es-ES"/>
        </w:rPr>
        <w:t xml:space="preserve">Primero </w:t>
      </w:r>
      <w:r>
        <w:rPr>
          <w:lang w:val="es-ES"/>
        </w:rPr>
        <w:t>…</w:t>
      </w:r>
      <w:r w:rsidRPr="003659C3">
        <w:rPr>
          <w:i/>
          <w:iCs/>
          <w:lang w:val="es-ES"/>
        </w:rPr>
        <w:t xml:space="preserve"> </w:t>
      </w:r>
      <w:r w:rsidR="00BA2A16">
        <w:rPr>
          <w:i/>
          <w:iCs/>
          <w:lang w:val="es-ES"/>
        </w:rPr>
        <w:t>“</w:t>
      </w:r>
      <w:r w:rsidRPr="003659C3">
        <w:rPr>
          <w:i/>
          <w:iCs/>
          <w:lang w:val="es-ES"/>
        </w:rPr>
        <w:t xml:space="preserve">se me concedió esta gracia: </w:t>
      </w:r>
      <w:r w:rsidRPr="003659C3">
        <w:rPr>
          <w:b/>
          <w:i/>
          <w:iCs/>
          <w:lang w:val="es-ES"/>
        </w:rPr>
        <w:t xml:space="preserve">anunciar </w:t>
      </w:r>
      <w:r w:rsidRPr="003659C3">
        <w:rPr>
          <w:i/>
          <w:iCs/>
          <w:lang w:val="es-ES"/>
        </w:rPr>
        <w:t>a los gentiles</w:t>
      </w:r>
      <w:r w:rsidR="00EE15E3">
        <w:rPr>
          <w:i/>
          <w:iCs/>
          <w:lang w:val="es-ES"/>
        </w:rPr>
        <w:t xml:space="preserve"> </w:t>
      </w:r>
      <w:r w:rsidR="00EE15E3">
        <w:rPr>
          <w:iCs/>
          <w:lang w:val="es-ES"/>
        </w:rPr>
        <w:t>[RV-60 – el evangelio de]</w:t>
      </w:r>
      <w:r w:rsidRPr="003659C3">
        <w:rPr>
          <w:i/>
          <w:iCs/>
          <w:lang w:val="es-ES"/>
        </w:rPr>
        <w:t xml:space="preserve"> las inescrutables riquezas de Cristo</w:t>
      </w:r>
      <w:r w:rsidR="00BA2A16">
        <w:rPr>
          <w:i/>
          <w:iCs/>
          <w:lang w:val="es-ES"/>
        </w:rPr>
        <w:t>”</w:t>
      </w:r>
      <w:r w:rsidRPr="003659C3">
        <w:rPr>
          <w:lang w:val="es-ES"/>
        </w:rPr>
        <w:t>.</w:t>
      </w:r>
      <w:r w:rsidR="002F54F2">
        <w:rPr>
          <w:lang w:val="es-ES"/>
        </w:rPr>
        <w:t xml:space="preserve"> Ya que apostolado de Pablo era a los gentiles, su responsabilidad era </w:t>
      </w:r>
      <w:r w:rsidR="00BA2A16">
        <w:rPr>
          <w:lang w:val="es-ES"/>
        </w:rPr>
        <w:t xml:space="preserve">la </w:t>
      </w:r>
      <w:r w:rsidR="002F54F2">
        <w:rPr>
          <w:lang w:val="es-ES"/>
        </w:rPr>
        <w:t>de anunciar a los gentiles.</w:t>
      </w:r>
    </w:p>
    <w:p w14:paraId="123625FB" w14:textId="576AE1E7" w:rsidR="00AB0095" w:rsidRDefault="002F54F2" w:rsidP="00AB0095">
      <w:pPr>
        <w:pStyle w:val="Ttulo5"/>
      </w:pPr>
      <w:r>
        <w:lastRenderedPageBreak/>
        <w:t>El verbo EUANGELISASTHAI, traducido como anunciar tiene otras traducciones como, predicar las buenas nuevas</w:t>
      </w:r>
      <w:r w:rsidR="00DC676D">
        <w:t>, evangelizar;</w:t>
      </w:r>
      <w:r>
        <w:t xml:space="preserve"> la misma palabra fue usad</w:t>
      </w:r>
      <w:r w:rsidR="00F11E16">
        <w:t>a</w:t>
      </w:r>
      <w:r>
        <w:t xml:space="preserve"> para anunciar el evangelio del reino. Lucas 4:</w:t>
      </w:r>
      <w:r w:rsidR="00DC676D">
        <w:t xml:space="preserve">18, 43; Hechos 16:10; Romanos 1:15; 15:20; 1 Corintios 1:17; 2 Corintios 10:16. </w:t>
      </w:r>
      <w:proofErr w:type="spellStart"/>
      <w:r w:rsidR="00DC676D">
        <w:t>Apo</w:t>
      </w:r>
      <w:proofErr w:type="spellEnd"/>
      <w:r w:rsidR="00DC676D">
        <w:t>. 14:6</w:t>
      </w:r>
    </w:p>
    <w:p w14:paraId="2C166A1F" w14:textId="5A7FF485" w:rsidR="00DC676D" w:rsidRPr="00DC676D" w:rsidRDefault="00DC676D" w:rsidP="00DC676D">
      <w:pPr>
        <w:pStyle w:val="Ttulo5"/>
      </w:pPr>
      <w:r>
        <w:t>A Pablo se le ha concedido esta gracia para anunciar a los gentiles las buenas nuevas. Estas buenas nuevas son las inescrutables riquezas de Cristo para los gentiles.</w:t>
      </w:r>
    </w:p>
    <w:p w14:paraId="3B5D68EB" w14:textId="6CD7EC68" w:rsidR="00AB0095" w:rsidRDefault="00EE15E3" w:rsidP="00AB0095">
      <w:pPr>
        <w:pStyle w:val="Ttulo6"/>
      </w:pPr>
      <w:r>
        <w:t xml:space="preserve">La palabra </w:t>
      </w:r>
      <w:r>
        <w:rPr>
          <w:i/>
        </w:rPr>
        <w:t xml:space="preserve">inescrutables, </w:t>
      </w:r>
      <w:r>
        <w:t>es</w:t>
      </w:r>
      <w:r w:rsidR="00F11E16">
        <w:t xml:space="preserve"> como</w:t>
      </w:r>
      <w:r>
        <w:t xml:space="preserve"> algo que no se puede rastrear, ósea nadie puede conocer o entender por su propia cuenta, necesita ser anunciado</w:t>
      </w:r>
      <w:r w:rsidR="00F11E16">
        <w:t>.</w:t>
      </w:r>
      <w:r>
        <w:t xml:space="preserve"> </w:t>
      </w:r>
      <w:r w:rsidR="00F11E16">
        <w:t>L</w:t>
      </w:r>
      <w:r>
        <w:t>as riquezas de Cristo para todos los santos, así como Pablo lo hizo para con los gentiles.</w:t>
      </w:r>
    </w:p>
    <w:p w14:paraId="171D2B8C" w14:textId="22B69713" w:rsidR="00EE15E3" w:rsidRPr="00830F82" w:rsidRDefault="00EE15E3" w:rsidP="00AB0095">
      <w:pPr>
        <w:pStyle w:val="Ttulo6"/>
      </w:pPr>
      <w:r>
        <w:t>Las riquezas de Cristo que son inescrutables está</w:t>
      </w:r>
      <w:r w:rsidR="00F11E16">
        <w:t>n</w:t>
      </w:r>
      <w:r>
        <w:t xml:space="preserve"> en el evangelio</w:t>
      </w:r>
      <w:r w:rsidR="00F11E16">
        <w:t xml:space="preserve">, </w:t>
      </w:r>
      <w:r w:rsidR="0003025A">
        <w:t>que son las ricas bendiciones en Cristo</w:t>
      </w:r>
      <w:r>
        <w:t xml:space="preserve">, por eso </w:t>
      </w:r>
      <w:r w:rsidR="0003025A">
        <w:t>el evangelio debe ser anunciado.</w:t>
      </w:r>
    </w:p>
    <w:p w14:paraId="15028E4D" w14:textId="7819AD97" w:rsidR="00AB0095" w:rsidRPr="006609B4" w:rsidRDefault="00AB0095" w:rsidP="0086562F">
      <w:pPr>
        <w:pStyle w:val="Ttulo4"/>
        <w:rPr>
          <w:i/>
          <w:lang w:val="es-ES"/>
        </w:rPr>
      </w:pPr>
      <w:r w:rsidRPr="006609B4">
        <w:rPr>
          <w:lang w:val="es-ES"/>
        </w:rPr>
        <w:t>Efesios 3:</w:t>
      </w:r>
      <w:r w:rsidR="0086562F" w:rsidRPr="006609B4">
        <w:rPr>
          <w:lang w:val="es-ES"/>
        </w:rPr>
        <w:t>8-</w:t>
      </w:r>
      <w:r w:rsidRPr="006609B4">
        <w:rPr>
          <w:lang w:val="es-ES"/>
        </w:rPr>
        <w:t>9 –</w:t>
      </w:r>
      <w:r w:rsidR="006609B4" w:rsidRPr="006609B4">
        <w:rPr>
          <w:lang w:val="es-ES"/>
        </w:rPr>
        <w:t xml:space="preserve"> </w:t>
      </w:r>
      <w:r w:rsidR="006609B4">
        <w:rPr>
          <w:b/>
          <w:lang w:val="es-ES"/>
        </w:rPr>
        <w:t>Segundo</w:t>
      </w:r>
      <w:r w:rsidR="0086562F" w:rsidRPr="006609B4">
        <w:rPr>
          <w:lang w:val="es-ES"/>
        </w:rPr>
        <w:t xml:space="preserve"> [</w:t>
      </w:r>
      <w:r w:rsidR="0086562F" w:rsidRPr="006609B4">
        <w:rPr>
          <w:i/>
          <w:lang w:val="es-ES"/>
        </w:rPr>
        <w:t>se me concedió esta gracia</w:t>
      </w:r>
      <w:r w:rsidR="0086562F" w:rsidRPr="006609B4">
        <w:rPr>
          <w:lang w:val="es-ES"/>
        </w:rPr>
        <w:t>]</w:t>
      </w:r>
      <w:r w:rsidRPr="006609B4">
        <w:rPr>
          <w:lang w:val="es-ES"/>
        </w:rPr>
        <w:t xml:space="preserve"> </w:t>
      </w:r>
      <w:r w:rsidR="00F11E16">
        <w:rPr>
          <w:lang w:val="es-ES"/>
        </w:rPr>
        <w:t>“</w:t>
      </w:r>
      <w:r w:rsidRPr="006609B4">
        <w:rPr>
          <w:i/>
          <w:lang w:val="es-ES"/>
        </w:rPr>
        <w:t xml:space="preserve">y </w:t>
      </w:r>
      <w:r w:rsidRPr="006609B4">
        <w:rPr>
          <w:b/>
          <w:i/>
          <w:lang w:val="es-ES"/>
        </w:rPr>
        <w:t>sacar</w:t>
      </w:r>
      <w:r w:rsidRPr="006609B4">
        <w:rPr>
          <w:i/>
          <w:lang w:val="es-ES"/>
        </w:rPr>
        <w:t xml:space="preserve"> a</w:t>
      </w:r>
      <w:r w:rsidR="0003025A">
        <w:rPr>
          <w:i/>
          <w:lang w:val="es-ES"/>
        </w:rPr>
        <w:t xml:space="preserve"> la luz cuál es la dispensación</w:t>
      </w:r>
      <w:r w:rsidRPr="006609B4">
        <w:rPr>
          <w:i/>
          <w:lang w:val="es-ES"/>
        </w:rPr>
        <w:t xml:space="preserve"> del misterio que por siglos </w:t>
      </w:r>
      <w:r w:rsidR="00B02D78" w:rsidRPr="006609B4">
        <w:rPr>
          <w:i/>
          <w:lang w:val="es-ES"/>
        </w:rPr>
        <w:t>ha estado oculto en Dios, creador de todas las cosas</w:t>
      </w:r>
      <w:r w:rsidR="00F11E16">
        <w:rPr>
          <w:i/>
          <w:lang w:val="es-ES"/>
        </w:rPr>
        <w:t>”</w:t>
      </w:r>
      <w:r w:rsidR="00B02D78" w:rsidRPr="006609B4">
        <w:rPr>
          <w:i/>
          <w:lang w:val="es-ES"/>
        </w:rPr>
        <w:t>.</w:t>
      </w:r>
    </w:p>
    <w:p w14:paraId="1EFC62A6" w14:textId="722D4B13" w:rsidR="00F6301E" w:rsidRPr="00830F82" w:rsidRDefault="0003025A" w:rsidP="0003025A">
      <w:pPr>
        <w:pStyle w:val="Ttulo5"/>
      </w:pPr>
      <w:r w:rsidRPr="006609B4">
        <w:rPr>
          <w:lang w:val="es-ES"/>
        </w:rPr>
        <w:t xml:space="preserve">Efesios </w:t>
      </w:r>
      <w:r w:rsidR="00F11E16" w:rsidRPr="006609B4">
        <w:rPr>
          <w:lang w:val="es-ES"/>
        </w:rPr>
        <w:t>3: 9a</w:t>
      </w:r>
      <w:r w:rsidRPr="006609B4">
        <w:rPr>
          <w:lang w:val="es-ES"/>
        </w:rPr>
        <w:t xml:space="preserve"> – </w:t>
      </w:r>
      <w:r>
        <w:rPr>
          <w:b/>
          <w:lang w:val="es-ES"/>
        </w:rPr>
        <w:t>Segundo</w:t>
      </w:r>
      <w:r w:rsidRPr="006609B4">
        <w:rPr>
          <w:lang w:val="es-ES"/>
        </w:rPr>
        <w:t xml:space="preserve"> [</w:t>
      </w:r>
      <w:r w:rsidRPr="004D47CE">
        <w:rPr>
          <w:lang w:val="es-ES"/>
        </w:rPr>
        <w:t>se me concedió esta gracia</w:t>
      </w:r>
      <w:r w:rsidRPr="006609B4">
        <w:rPr>
          <w:lang w:val="es-ES"/>
        </w:rPr>
        <w:t xml:space="preserve">] </w:t>
      </w:r>
      <w:r w:rsidR="0016164B">
        <w:rPr>
          <w:lang w:val="es-ES"/>
        </w:rPr>
        <w:t>“</w:t>
      </w:r>
      <w:r w:rsidRPr="006609B4">
        <w:rPr>
          <w:i/>
          <w:lang w:val="es-ES"/>
        </w:rPr>
        <w:t xml:space="preserve">y </w:t>
      </w:r>
      <w:r w:rsidRPr="006609B4">
        <w:rPr>
          <w:b/>
          <w:i/>
          <w:lang w:val="es-ES"/>
        </w:rPr>
        <w:t>sacar</w:t>
      </w:r>
      <w:r w:rsidRPr="006609B4">
        <w:rPr>
          <w:i/>
          <w:lang w:val="es-ES"/>
        </w:rPr>
        <w:t xml:space="preserve"> a</w:t>
      </w:r>
      <w:r w:rsidR="000B7B49">
        <w:rPr>
          <w:i/>
          <w:lang w:val="es-ES"/>
        </w:rPr>
        <w:t xml:space="preserve"> la luz cuál es la dispensación</w:t>
      </w:r>
      <w:r w:rsidRPr="006609B4">
        <w:rPr>
          <w:i/>
          <w:lang w:val="es-ES"/>
        </w:rPr>
        <w:t xml:space="preserve"> del misterio</w:t>
      </w:r>
      <w:r w:rsidR="0016164B">
        <w:rPr>
          <w:i/>
          <w:lang w:val="es-ES"/>
        </w:rPr>
        <w:t>”</w:t>
      </w:r>
      <w:r>
        <w:rPr>
          <w:i/>
          <w:lang w:val="es-ES"/>
        </w:rPr>
        <w:t xml:space="preserve"> …</w:t>
      </w:r>
      <w:r>
        <w:rPr>
          <w:lang w:val="es-ES"/>
        </w:rPr>
        <w:t xml:space="preserve">  sacar a la luz </w:t>
      </w:r>
      <w:r w:rsidR="0016164B">
        <w:rPr>
          <w:lang w:val="es-ES"/>
        </w:rPr>
        <w:t xml:space="preserve">para los gentiles, </w:t>
      </w:r>
      <w:r>
        <w:rPr>
          <w:lang w:val="es-ES"/>
        </w:rPr>
        <w:t>cuál es la dispensación del misterio.</w:t>
      </w:r>
    </w:p>
    <w:p w14:paraId="1C6938AA" w14:textId="6B3931CD" w:rsidR="00F6301E" w:rsidRDefault="0003025A" w:rsidP="004D47CE">
      <w:pPr>
        <w:pStyle w:val="Ttulo6"/>
      </w:pPr>
      <w:r>
        <w:t xml:space="preserve">El verbo </w:t>
      </w:r>
      <w:r w:rsidR="004D47CE">
        <w:t>PHOTISAI, es traducido sacar a la luz, aclarar, iluminar, alumbrar. Esto es hacer conocer o sacar a la luz</w:t>
      </w:r>
      <w:r w:rsidR="00F11E16">
        <w:t>,</w:t>
      </w:r>
      <w:r w:rsidR="004D47CE">
        <w:t xml:space="preserve"> así puede ser claro para todos cuál es la dispensación del misterio.</w:t>
      </w:r>
    </w:p>
    <w:p w14:paraId="42FFC0D1" w14:textId="36EDB71D" w:rsidR="000B7B49" w:rsidRDefault="000B7B49" w:rsidP="004D47CE">
      <w:pPr>
        <w:pStyle w:val="Ttulo6"/>
      </w:pPr>
      <w:r>
        <w:t>La palabra</w:t>
      </w:r>
      <w:r>
        <w:rPr>
          <w:i/>
        </w:rPr>
        <w:t xml:space="preserve"> dispensación </w:t>
      </w:r>
      <w:r>
        <w:t xml:space="preserve">es </w:t>
      </w:r>
      <w:r w:rsidR="002D59D2">
        <w:t>OIKOINOM</w:t>
      </w:r>
      <w:r>
        <w:t xml:space="preserve">IA, </w:t>
      </w:r>
      <w:r w:rsidR="002D59D2">
        <w:t xml:space="preserve">se puede traducir como administración </w:t>
      </w:r>
      <w:r w:rsidR="00F87257">
        <w:t>o mayordomía. Pablo quiere aclarar a los gentiles cuál es esta administración del misterio de Cristo.</w:t>
      </w:r>
    </w:p>
    <w:p w14:paraId="5896AF19" w14:textId="1809D54A" w:rsidR="00C21B8F" w:rsidRDefault="00C21B8F" w:rsidP="00C21B8F">
      <w:pPr>
        <w:pStyle w:val="Ttulo5"/>
        <w:rPr>
          <w:lang w:val="es-ES"/>
        </w:rPr>
      </w:pPr>
      <w:r w:rsidRPr="006609B4">
        <w:rPr>
          <w:lang w:val="es-ES"/>
        </w:rPr>
        <w:t>Efesios 3:9</w:t>
      </w:r>
      <w:r>
        <w:rPr>
          <w:lang w:val="es-ES"/>
        </w:rPr>
        <w:t>b</w:t>
      </w:r>
      <w:r w:rsidRPr="006609B4">
        <w:rPr>
          <w:lang w:val="es-ES"/>
        </w:rPr>
        <w:t xml:space="preserve"> –</w:t>
      </w:r>
      <w:r>
        <w:rPr>
          <w:b/>
          <w:lang w:val="es-ES"/>
        </w:rPr>
        <w:t xml:space="preserve"> … </w:t>
      </w:r>
      <w:r w:rsidR="00F11E16">
        <w:rPr>
          <w:b/>
          <w:lang w:val="es-ES"/>
        </w:rPr>
        <w:t>“</w:t>
      </w:r>
      <w:r>
        <w:rPr>
          <w:i/>
          <w:lang w:val="es-ES"/>
        </w:rPr>
        <w:t>cuál es la dispensación</w:t>
      </w:r>
      <w:r w:rsidRPr="006609B4">
        <w:rPr>
          <w:i/>
          <w:lang w:val="es-ES"/>
        </w:rPr>
        <w:t xml:space="preserve"> del misterio que por siglos ha estado oculto en Dios</w:t>
      </w:r>
      <w:r w:rsidR="00F11E16">
        <w:rPr>
          <w:i/>
          <w:lang w:val="es-ES"/>
        </w:rPr>
        <w:t>”</w:t>
      </w:r>
      <w:r>
        <w:rPr>
          <w:i/>
          <w:lang w:val="es-ES"/>
        </w:rPr>
        <w:t>, …</w:t>
      </w:r>
      <w:r>
        <w:rPr>
          <w:lang w:val="es-ES"/>
        </w:rPr>
        <w:t xml:space="preserve"> </w:t>
      </w:r>
      <w:r w:rsidR="00CD29E6">
        <w:rPr>
          <w:lang w:val="es-ES"/>
        </w:rPr>
        <w:t>La dispensación del misterio siempre ha estado en la mente de Dios, solo que no ha sido revelad</w:t>
      </w:r>
      <w:r w:rsidR="00F11E16">
        <w:rPr>
          <w:lang w:val="es-ES"/>
        </w:rPr>
        <w:t>a</w:t>
      </w:r>
      <w:r w:rsidR="00CD29E6">
        <w:rPr>
          <w:lang w:val="es-ES"/>
        </w:rPr>
        <w:t xml:space="preserve"> por generaciones o por siglos.</w:t>
      </w:r>
    </w:p>
    <w:p w14:paraId="58437861" w14:textId="5AB77F68" w:rsidR="00C21B8F" w:rsidRDefault="00CD29E6" w:rsidP="00C21B8F">
      <w:pPr>
        <w:pStyle w:val="Ttulo6"/>
        <w:rPr>
          <w:lang w:val="es-ES"/>
        </w:rPr>
      </w:pPr>
      <w:r>
        <w:rPr>
          <w:lang w:val="es-ES"/>
        </w:rPr>
        <w:t>La dispensación del misterio es de Dios, qui</w:t>
      </w:r>
      <w:r w:rsidR="00F11E16">
        <w:rPr>
          <w:lang w:val="es-ES"/>
        </w:rPr>
        <w:t>en</w:t>
      </w:r>
      <w:r>
        <w:rPr>
          <w:lang w:val="es-ES"/>
        </w:rPr>
        <w:t xml:space="preserve"> tenía en Su mente este plan de manera continua y llegado el tiempo ha sido sacado a la luz para todos.</w:t>
      </w:r>
    </w:p>
    <w:p w14:paraId="0C9177D2" w14:textId="3DA6230F" w:rsidR="0083641B" w:rsidRDefault="0083641B" w:rsidP="00C21B8F">
      <w:pPr>
        <w:pStyle w:val="Ttulo6"/>
        <w:rPr>
          <w:lang w:val="es-ES"/>
        </w:rPr>
      </w:pPr>
      <w:r>
        <w:rPr>
          <w:lang w:val="es-ES"/>
        </w:rPr>
        <w:t xml:space="preserve">El misterio no es algo nuevo para Dios, tal vez para la humanidad </w:t>
      </w:r>
      <w:r w:rsidR="00F11E16">
        <w:rPr>
          <w:lang w:val="es-ES"/>
        </w:rPr>
        <w:t xml:space="preserve">sí, </w:t>
      </w:r>
      <w:r>
        <w:rPr>
          <w:lang w:val="es-ES"/>
        </w:rPr>
        <w:t>porque no ha</w:t>
      </w:r>
      <w:r w:rsidR="00F11E16">
        <w:rPr>
          <w:lang w:val="es-ES"/>
        </w:rPr>
        <w:t>bía</w:t>
      </w:r>
      <w:r>
        <w:rPr>
          <w:lang w:val="es-ES"/>
        </w:rPr>
        <w:t xml:space="preserve"> sido revelado</w:t>
      </w:r>
      <w:r w:rsidR="00F11E16">
        <w:rPr>
          <w:lang w:val="es-ES"/>
        </w:rPr>
        <w:t>.</w:t>
      </w:r>
      <w:r>
        <w:rPr>
          <w:lang w:val="es-ES"/>
        </w:rPr>
        <w:t xml:space="preserve"> </w:t>
      </w:r>
      <w:r w:rsidR="00F11E16">
        <w:rPr>
          <w:lang w:val="es-ES"/>
        </w:rPr>
        <w:t>E</w:t>
      </w:r>
      <w:r>
        <w:rPr>
          <w:lang w:val="es-ES"/>
        </w:rPr>
        <w:t xml:space="preserve">n Dios estaba el misterio desde los siglos. </w:t>
      </w:r>
    </w:p>
    <w:p w14:paraId="1FD6B76C" w14:textId="78CE3451" w:rsidR="0083641B" w:rsidRDefault="0083641B" w:rsidP="00C21B8F">
      <w:pPr>
        <w:pStyle w:val="Ttulo6"/>
        <w:rPr>
          <w:lang w:val="es-ES"/>
        </w:rPr>
      </w:pPr>
      <w:r>
        <w:rPr>
          <w:lang w:val="es-ES"/>
        </w:rPr>
        <w:t xml:space="preserve">Este es el misterio de Cristo que ha estado oculto en Dios. Dios </w:t>
      </w:r>
      <w:r w:rsidR="00F11E16">
        <w:rPr>
          <w:lang w:val="es-ES"/>
        </w:rPr>
        <w:t xml:space="preserve">lo </w:t>
      </w:r>
      <w:r>
        <w:rPr>
          <w:lang w:val="es-ES"/>
        </w:rPr>
        <w:t>llevaría adelante en Cristo.</w:t>
      </w:r>
    </w:p>
    <w:p w14:paraId="34641F68" w14:textId="468D9A75" w:rsidR="00C21B8F" w:rsidRPr="00C21B8F" w:rsidRDefault="00C21B8F" w:rsidP="00C21B8F">
      <w:pPr>
        <w:pStyle w:val="Ttulo5"/>
        <w:rPr>
          <w:lang w:val="es-ES"/>
        </w:rPr>
      </w:pPr>
      <w:r w:rsidRPr="006609B4">
        <w:rPr>
          <w:lang w:val="es-ES"/>
        </w:rPr>
        <w:t>Efesios 3:9</w:t>
      </w:r>
      <w:r>
        <w:rPr>
          <w:lang w:val="es-ES"/>
        </w:rPr>
        <w:t>c</w:t>
      </w:r>
      <w:r w:rsidRPr="006609B4">
        <w:rPr>
          <w:lang w:val="es-ES"/>
        </w:rPr>
        <w:t xml:space="preserve"> –</w:t>
      </w:r>
      <w:r>
        <w:rPr>
          <w:b/>
          <w:lang w:val="es-ES"/>
        </w:rPr>
        <w:t xml:space="preserve"> …</w:t>
      </w:r>
      <w:r w:rsidR="00F11E16">
        <w:rPr>
          <w:b/>
          <w:lang w:val="es-ES"/>
        </w:rPr>
        <w:t>”</w:t>
      </w:r>
      <w:r>
        <w:rPr>
          <w:b/>
          <w:lang w:val="es-ES"/>
        </w:rPr>
        <w:t xml:space="preserve"> </w:t>
      </w:r>
      <w:r w:rsidRPr="006609B4">
        <w:rPr>
          <w:i/>
          <w:lang w:val="es-ES"/>
        </w:rPr>
        <w:t>en Dios, creador de todas las cosas</w:t>
      </w:r>
      <w:r w:rsidR="00F11E16">
        <w:rPr>
          <w:i/>
          <w:lang w:val="es-ES"/>
        </w:rPr>
        <w:t>”</w:t>
      </w:r>
      <w:r w:rsidR="00CD29E6">
        <w:rPr>
          <w:i/>
          <w:lang w:val="es-ES"/>
        </w:rPr>
        <w:t>.</w:t>
      </w:r>
      <w:r w:rsidR="00CD29E6">
        <w:rPr>
          <w:lang w:val="es-ES"/>
        </w:rPr>
        <w:t xml:space="preserve"> </w:t>
      </w:r>
      <w:r w:rsidR="00662C2F">
        <w:rPr>
          <w:lang w:val="es-ES"/>
        </w:rPr>
        <w:t>Dios Todopoderoso que cre</w:t>
      </w:r>
      <w:r w:rsidR="00F11E16">
        <w:rPr>
          <w:lang w:val="es-ES"/>
        </w:rPr>
        <w:t xml:space="preserve">ó </w:t>
      </w:r>
      <w:r w:rsidR="00662C2F">
        <w:rPr>
          <w:lang w:val="es-ES"/>
        </w:rPr>
        <w:t>todas las cosas en seis días, en Él mismo estaba oculto por siglos la dispensación del misterio. Génesis 1-2</w:t>
      </w:r>
    </w:p>
    <w:p w14:paraId="2C9993A7" w14:textId="4F9D8DF9" w:rsidR="00F6301E" w:rsidRPr="00830F82" w:rsidRDefault="00662C2F" w:rsidP="00F6301E">
      <w:pPr>
        <w:pStyle w:val="Ttulo6"/>
      </w:pPr>
      <w:r>
        <w:t>El Dios que cre</w:t>
      </w:r>
      <w:r w:rsidR="00F11E16">
        <w:t>ó</w:t>
      </w:r>
      <w:r>
        <w:t xml:space="preserve"> el mundo y todo lo que existe para el hombre, siendo proactivo tenía en mente la dispensación del misterio.</w:t>
      </w:r>
    </w:p>
    <w:p w14:paraId="0978F87F" w14:textId="1DEFBAE5" w:rsidR="00DB2B4C" w:rsidRPr="00830F82" w:rsidRDefault="00DB2B4C" w:rsidP="00DB2B4C">
      <w:pPr>
        <w:pStyle w:val="Ttulo2"/>
      </w:pPr>
      <w:r w:rsidRPr="00830F82">
        <w:lastRenderedPageBreak/>
        <w:t>Efesios 3:10-1</w:t>
      </w:r>
      <w:r w:rsidR="00B333A1" w:rsidRPr="00830F82">
        <w:t>3 – La administración del misterio es según los propósitos eternos de Dios en Cristo.</w:t>
      </w:r>
    </w:p>
    <w:p w14:paraId="6178ABA7" w14:textId="6B00E0C2" w:rsidR="0098285D" w:rsidRPr="00830F82" w:rsidRDefault="0098285D" w:rsidP="0098285D">
      <w:pPr>
        <w:pStyle w:val="Ttulo3"/>
      </w:pPr>
      <w:r w:rsidRPr="00830F82">
        <w:t>Efesios 3:10-12 – Por medio de la iglesia se hace conocer la infinita sabiduría de Dios (la dispensación del misterio) a seres espirituales, todo esto conforme a los propósitos de Dios en Cristo. Colosenses 1:25-27</w:t>
      </w:r>
    </w:p>
    <w:p w14:paraId="4957EBCF" w14:textId="3841FE1E" w:rsidR="00B333A1" w:rsidRPr="00830F82" w:rsidRDefault="00F6301E" w:rsidP="00752105">
      <w:pPr>
        <w:pStyle w:val="Ttulo3"/>
      </w:pPr>
      <w:r w:rsidRPr="00830F82">
        <w:t xml:space="preserve">Efesios 3:10 – </w:t>
      </w:r>
      <w:r w:rsidRPr="00830F82">
        <w:rPr>
          <w:i/>
          <w:iCs/>
        </w:rPr>
        <w:t>De este modo, la infinita sabiduría de Dios pueda ser dada a conocer ahora por medio de la iglesia a los principados y potestades en los lugares celestiales</w:t>
      </w:r>
      <w:r w:rsidR="0098285D" w:rsidRPr="00830F82">
        <w:t>,</w:t>
      </w:r>
    </w:p>
    <w:p w14:paraId="4CFE3E90" w14:textId="4D190D27" w:rsidR="00B333A1" w:rsidRDefault="00996D1D" w:rsidP="00B333A1">
      <w:pPr>
        <w:pStyle w:val="Ttulo4"/>
        <w:rPr>
          <w:iCs/>
          <w:lang w:val="es-ES"/>
        </w:rPr>
      </w:pPr>
      <w:r w:rsidRPr="00996D1D">
        <w:rPr>
          <w:lang w:val="es-ES"/>
        </w:rPr>
        <w:t xml:space="preserve">Efesios </w:t>
      </w:r>
      <w:r w:rsidR="00B94AE2" w:rsidRPr="00996D1D">
        <w:rPr>
          <w:lang w:val="es-ES"/>
        </w:rPr>
        <w:t>3: 10a</w:t>
      </w:r>
      <w:r w:rsidRPr="00996D1D">
        <w:rPr>
          <w:lang w:val="es-ES"/>
        </w:rPr>
        <w:t xml:space="preserve"> – </w:t>
      </w:r>
      <w:r w:rsidRPr="00996D1D">
        <w:rPr>
          <w:i/>
          <w:iCs/>
          <w:lang w:val="es-ES"/>
        </w:rPr>
        <w:t>De este modo, …</w:t>
      </w:r>
      <w:r w:rsidRPr="00996D1D">
        <w:rPr>
          <w:iCs/>
          <w:lang w:val="es-ES"/>
        </w:rPr>
        <w:t xml:space="preserve"> Al anunciar las riquezas de </w:t>
      </w:r>
      <w:r>
        <w:rPr>
          <w:iCs/>
          <w:lang w:val="es-ES"/>
        </w:rPr>
        <w:t xml:space="preserve">Cristo y sacar a luz la dispensación del misterio de esta manera o para </w:t>
      </w:r>
      <w:r w:rsidR="00E75C03">
        <w:rPr>
          <w:iCs/>
          <w:lang w:val="es-ES"/>
        </w:rPr>
        <w:t>qué</w:t>
      </w:r>
      <w:r>
        <w:rPr>
          <w:iCs/>
          <w:lang w:val="es-ES"/>
        </w:rPr>
        <w:t>. Continua el argumento.</w:t>
      </w:r>
    </w:p>
    <w:p w14:paraId="091CA4E0" w14:textId="546028AF" w:rsidR="00996D1D" w:rsidRDefault="00996D1D" w:rsidP="00996D1D">
      <w:pPr>
        <w:pStyle w:val="Ttulo4"/>
        <w:rPr>
          <w:iCs/>
          <w:lang w:val="es-ES"/>
        </w:rPr>
      </w:pPr>
      <w:r w:rsidRPr="00996D1D">
        <w:rPr>
          <w:lang w:val="es-ES"/>
        </w:rPr>
        <w:t>Efesios 3:10</w:t>
      </w:r>
      <w:r w:rsidR="008274AB">
        <w:rPr>
          <w:lang w:val="es-ES"/>
        </w:rPr>
        <w:t>b</w:t>
      </w:r>
      <w:r w:rsidRPr="00996D1D">
        <w:rPr>
          <w:lang w:val="es-ES"/>
        </w:rPr>
        <w:t xml:space="preserve"> – </w:t>
      </w:r>
      <w:r w:rsidR="00B94AE2">
        <w:rPr>
          <w:lang w:val="es-ES"/>
        </w:rPr>
        <w:t>“</w:t>
      </w:r>
      <w:r w:rsidRPr="00996D1D">
        <w:rPr>
          <w:i/>
          <w:iCs/>
          <w:lang w:val="es-ES"/>
        </w:rPr>
        <w:t xml:space="preserve">De este modo, </w:t>
      </w:r>
      <w:r w:rsidRPr="00996D1D">
        <w:rPr>
          <w:b/>
          <w:i/>
          <w:iCs/>
          <w:lang w:val="es-ES"/>
        </w:rPr>
        <w:t>la infinita sabiduría de Dios</w:t>
      </w:r>
      <w:r w:rsidR="00B94AE2">
        <w:rPr>
          <w:b/>
          <w:i/>
          <w:iCs/>
          <w:lang w:val="es-ES"/>
        </w:rPr>
        <w:t>”</w:t>
      </w:r>
      <w:r>
        <w:rPr>
          <w:i/>
          <w:iCs/>
          <w:lang w:val="es-ES"/>
        </w:rPr>
        <w:t xml:space="preserve"> …</w:t>
      </w:r>
      <w:r>
        <w:rPr>
          <w:iCs/>
          <w:lang w:val="es-ES"/>
        </w:rPr>
        <w:t xml:space="preserve"> </w:t>
      </w:r>
      <w:r w:rsidR="00AF5F08">
        <w:rPr>
          <w:iCs/>
          <w:lang w:val="es-ES"/>
        </w:rPr>
        <w:t xml:space="preserve">la palabra POLYPOÍKILOS, la infinita viene de dos palabras (POLÝS – mucho, numeroso, y POIKÍLOS – variado, diverso, bordado) La misma palabra usada en la Septuaginta </w:t>
      </w:r>
      <w:r w:rsidR="008274AB">
        <w:rPr>
          <w:iCs/>
          <w:lang w:val="es-ES"/>
        </w:rPr>
        <w:t>para la túnica de diversos o muchos colores. Génesis 37:3, 23</w:t>
      </w:r>
    </w:p>
    <w:p w14:paraId="38349341" w14:textId="361DE233" w:rsidR="008274AB" w:rsidRDefault="008274AB" w:rsidP="008274AB">
      <w:pPr>
        <w:pStyle w:val="Ttulo5"/>
        <w:rPr>
          <w:lang w:val="es-ES"/>
        </w:rPr>
      </w:pPr>
      <w:r>
        <w:rPr>
          <w:lang w:val="es-ES"/>
        </w:rPr>
        <w:t>Los muchos colores transmiten belleza enorme, la sabiduría de Dios no es monótona o plana sino como un bordado de muchos colores que transmiten</w:t>
      </w:r>
      <w:r w:rsidR="00B94AE2">
        <w:rPr>
          <w:lang w:val="es-ES"/>
        </w:rPr>
        <w:t xml:space="preserve"> mucha</w:t>
      </w:r>
      <w:r>
        <w:rPr>
          <w:lang w:val="es-ES"/>
        </w:rPr>
        <w:t xml:space="preserve"> belleza.</w:t>
      </w:r>
    </w:p>
    <w:p w14:paraId="67EC4CE1" w14:textId="73407589" w:rsidR="008274AB" w:rsidRDefault="008274AB" w:rsidP="008274AB">
      <w:pPr>
        <w:pStyle w:val="Ttulo5"/>
        <w:rPr>
          <w:lang w:val="es-ES"/>
        </w:rPr>
      </w:pPr>
      <w:r>
        <w:rPr>
          <w:lang w:val="es-ES"/>
        </w:rPr>
        <w:t xml:space="preserve">Al anunciar las inescrutables riquezas de Cristo y al sacar a la luz la dispensación del misterio, </w:t>
      </w:r>
      <w:r w:rsidR="000D5A5A">
        <w:rPr>
          <w:lang w:val="es-ES"/>
        </w:rPr>
        <w:t>podemos contemplar la belleza de la sabiduría de Dios</w:t>
      </w:r>
      <w:r w:rsidR="00B94AE2">
        <w:rPr>
          <w:lang w:val="es-ES"/>
        </w:rPr>
        <w:t>,</w:t>
      </w:r>
      <w:r w:rsidR="000D5A5A">
        <w:rPr>
          <w:lang w:val="es-ES"/>
        </w:rPr>
        <w:t xml:space="preserve"> expresad</w:t>
      </w:r>
      <w:r w:rsidR="00B94AE2">
        <w:rPr>
          <w:lang w:val="es-ES"/>
        </w:rPr>
        <w:t>a</w:t>
      </w:r>
      <w:r w:rsidR="000D5A5A">
        <w:rPr>
          <w:lang w:val="es-ES"/>
        </w:rPr>
        <w:t xml:space="preserve"> en diversidad de colores de</w:t>
      </w:r>
      <w:r w:rsidR="00B94AE2">
        <w:rPr>
          <w:lang w:val="es-ES"/>
        </w:rPr>
        <w:t xml:space="preserve"> la</w:t>
      </w:r>
      <w:r w:rsidR="000D5A5A">
        <w:rPr>
          <w:lang w:val="es-ES"/>
        </w:rPr>
        <w:t xml:space="preserve"> pura gracia en Cristo Jesús.</w:t>
      </w:r>
    </w:p>
    <w:p w14:paraId="3C42062C" w14:textId="2EBD70FA" w:rsidR="000D5A5A" w:rsidRPr="000D5A5A" w:rsidRDefault="000D5A5A" w:rsidP="000D5A5A">
      <w:pPr>
        <w:pStyle w:val="Ttulo6"/>
        <w:rPr>
          <w:lang w:val="es-ES"/>
        </w:rPr>
      </w:pPr>
      <w:r>
        <w:rPr>
          <w:lang w:val="es-ES"/>
        </w:rPr>
        <w:t>¿Cuál es el propósito de la infinita sabiduría de Dios en este contexto?</w:t>
      </w:r>
    </w:p>
    <w:p w14:paraId="71A9387A" w14:textId="23E64890" w:rsidR="000D5A5A" w:rsidRPr="000D5A5A" w:rsidRDefault="000D5A5A" w:rsidP="000D5A5A">
      <w:pPr>
        <w:pStyle w:val="Ttulo4"/>
        <w:rPr>
          <w:lang w:val="es-ES"/>
        </w:rPr>
      </w:pPr>
      <w:r w:rsidRPr="000D5A5A">
        <w:rPr>
          <w:lang w:val="es-ES"/>
        </w:rPr>
        <w:t>Efesios 3:10</w:t>
      </w:r>
      <w:r w:rsidR="00A04775">
        <w:rPr>
          <w:lang w:val="es-ES"/>
        </w:rPr>
        <w:t>c</w:t>
      </w:r>
      <w:r w:rsidRPr="000D5A5A">
        <w:rPr>
          <w:lang w:val="es-ES"/>
        </w:rPr>
        <w:t xml:space="preserve"> – </w:t>
      </w:r>
      <w:r w:rsidR="00B94AE2">
        <w:rPr>
          <w:lang w:val="es-ES"/>
        </w:rPr>
        <w:t>“</w:t>
      </w:r>
      <w:r w:rsidRPr="000D5A5A">
        <w:rPr>
          <w:i/>
          <w:iCs/>
          <w:lang w:val="es-ES"/>
        </w:rPr>
        <w:t xml:space="preserve">De este modo, la infinita sabiduría de Dios </w:t>
      </w:r>
      <w:r w:rsidRPr="000D5A5A">
        <w:rPr>
          <w:b/>
          <w:i/>
          <w:iCs/>
          <w:lang w:val="es-ES"/>
        </w:rPr>
        <w:t>pueda ser dada a conocer ahora por medio de la iglesia</w:t>
      </w:r>
      <w:r w:rsidR="00B94AE2">
        <w:rPr>
          <w:b/>
          <w:i/>
          <w:iCs/>
          <w:lang w:val="es-ES"/>
        </w:rPr>
        <w:t>”</w:t>
      </w:r>
      <w:r>
        <w:rPr>
          <w:i/>
          <w:iCs/>
          <w:lang w:val="es-ES"/>
        </w:rPr>
        <w:t xml:space="preserve"> …</w:t>
      </w:r>
      <w:r>
        <w:rPr>
          <w:iCs/>
          <w:lang w:val="es-ES"/>
        </w:rPr>
        <w:t xml:space="preserve"> </w:t>
      </w:r>
      <w:r w:rsidR="00864DDB">
        <w:rPr>
          <w:iCs/>
          <w:lang w:val="es-ES"/>
        </w:rPr>
        <w:t>El ve</w:t>
      </w:r>
      <w:r w:rsidR="00A04775">
        <w:rPr>
          <w:iCs/>
          <w:lang w:val="es-ES"/>
        </w:rPr>
        <w:t>rbo</w:t>
      </w:r>
      <w:r w:rsidR="00864DDB">
        <w:rPr>
          <w:iCs/>
          <w:lang w:val="es-ES"/>
        </w:rPr>
        <w:t xml:space="preserve"> </w:t>
      </w:r>
      <w:r w:rsidR="00A04775">
        <w:rPr>
          <w:iCs/>
          <w:lang w:val="es-ES"/>
        </w:rPr>
        <w:t>“</w:t>
      </w:r>
      <w:r w:rsidR="00864DDB">
        <w:rPr>
          <w:iCs/>
          <w:lang w:val="es-ES"/>
        </w:rPr>
        <w:t>dada a conocer</w:t>
      </w:r>
      <w:r w:rsidR="00A04775">
        <w:rPr>
          <w:iCs/>
          <w:lang w:val="es-ES"/>
        </w:rPr>
        <w:t>”</w:t>
      </w:r>
      <w:r w:rsidR="00864DDB">
        <w:rPr>
          <w:iCs/>
          <w:lang w:val="es-ES"/>
        </w:rPr>
        <w:t>, es aoristo, pasivo, subjuntivo</w:t>
      </w:r>
      <w:r w:rsidR="00A04775">
        <w:rPr>
          <w:iCs/>
          <w:lang w:val="es-ES"/>
        </w:rPr>
        <w:t>, tercera persona, singular</w:t>
      </w:r>
      <w:r w:rsidR="00864DDB">
        <w:rPr>
          <w:iCs/>
          <w:lang w:val="es-ES"/>
        </w:rPr>
        <w:t xml:space="preserve">, </w:t>
      </w:r>
      <w:r w:rsidR="00A04775">
        <w:rPr>
          <w:iCs/>
          <w:lang w:val="es-ES"/>
        </w:rPr>
        <w:t>transmite posibilidad deseada.</w:t>
      </w:r>
    </w:p>
    <w:p w14:paraId="50B2F666" w14:textId="1DA4E419" w:rsidR="00B333A1" w:rsidRDefault="00A04775" w:rsidP="00B333A1">
      <w:pPr>
        <w:pStyle w:val="Ttulo5"/>
      </w:pPr>
      <w:r>
        <w:t>D</w:t>
      </w:r>
      <w:r w:rsidR="00801BB9">
        <w:t>ios mismo puede</w:t>
      </w:r>
      <w:r>
        <w:t xml:space="preserve"> dar a conocer Su infinita sabiduría ahora por medio de la iglesia</w:t>
      </w:r>
      <w:r w:rsidR="00801BB9">
        <w:t>, el cuerpo de Cristo, sin un tiempo determinado.</w:t>
      </w:r>
    </w:p>
    <w:p w14:paraId="61F9E24A" w14:textId="6CBAB47E" w:rsidR="00801BB9" w:rsidRDefault="00801BB9" w:rsidP="00801BB9">
      <w:pPr>
        <w:pStyle w:val="Ttulo5"/>
      </w:pPr>
      <w:r>
        <w:t>En la iglesia está la expresión de la multiforme sabiduría de Dios de toda la gracia en las riquezas de Cristo y la dispensación del misterio.</w:t>
      </w:r>
      <w:r w:rsidR="0022542A">
        <w:t xml:space="preserve"> Efesios 1:22-23</w:t>
      </w:r>
    </w:p>
    <w:p w14:paraId="16029A36" w14:textId="36E1E591" w:rsidR="00801BB9" w:rsidRDefault="00801BB9" w:rsidP="00801BB9">
      <w:pPr>
        <w:pStyle w:val="Ttulo6"/>
      </w:pPr>
      <w:r>
        <w:t>¿A quiénes puede ser dada a conocer la infinita sabiduría de Dios por medio de la iglesia?</w:t>
      </w:r>
    </w:p>
    <w:p w14:paraId="1330C4C5" w14:textId="75F7C66F" w:rsidR="00801BB9" w:rsidRDefault="00801BB9" w:rsidP="00801BB9">
      <w:pPr>
        <w:pStyle w:val="Ttulo4"/>
        <w:rPr>
          <w:iCs/>
          <w:lang w:val="es-ES"/>
        </w:rPr>
      </w:pPr>
      <w:r w:rsidRPr="00801BB9">
        <w:rPr>
          <w:lang w:val="es-ES"/>
        </w:rPr>
        <w:t>Efesios 3:10</w:t>
      </w:r>
      <w:r>
        <w:rPr>
          <w:lang w:val="es-ES"/>
        </w:rPr>
        <w:t>d</w:t>
      </w:r>
      <w:r w:rsidRPr="00801BB9">
        <w:rPr>
          <w:lang w:val="es-ES"/>
        </w:rPr>
        <w:t xml:space="preserve"> –</w:t>
      </w:r>
      <w:r>
        <w:rPr>
          <w:i/>
          <w:iCs/>
          <w:lang w:val="es-ES"/>
        </w:rPr>
        <w:t xml:space="preserve"> </w:t>
      </w:r>
      <w:r w:rsidR="003F661E">
        <w:rPr>
          <w:i/>
          <w:iCs/>
          <w:lang w:val="es-ES"/>
        </w:rPr>
        <w:t>“a</w:t>
      </w:r>
      <w:r w:rsidRPr="00801BB9">
        <w:rPr>
          <w:i/>
          <w:iCs/>
          <w:lang w:val="es-ES"/>
        </w:rPr>
        <w:t xml:space="preserve"> los principados y potestades en los lugares celestiales</w:t>
      </w:r>
      <w:r w:rsidR="00B94AE2">
        <w:rPr>
          <w:i/>
          <w:iCs/>
          <w:lang w:val="es-ES"/>
        </w:rPr>
        <w:t>”</w:t>
      </w:r>
      <w:r w:rsidR="0022542A">
        <w:rPr>
          <w:i/>
          <w:iCs/>
          <w:lang w:val="es-ES"/>
        </w:rPr>
        <w:t>.</w:t>
      </w:r>
      <w:r w:rsidR="0022542A">
        <w:rPr>
          <w:iCs/>
          <w:lang w:val="es-ES"/>
        </w:rPr>
        <w:t xml:space="preserve"> </w:t>
      </w:r>
      <w:r w:rsidR="009C3197">
        <w:rPr>
          <w:iCs/>
          <w:lang w:val="es-ES"/>
        </w:rPr>
        <w:t xml:space="preserve">Principados (primer jefe) y potestades (fuerza espiritual con libertad) hace referencia a seres espirituales como los demonios de </w:t>
      </w:r>
      <w:r w:rsidR="00B94AE2">
        <w:rPr>
          <w:iCs/>
          <w:lang w:val="es-ES"/>
        </w:rPr>
        <w:t>S</w:t>
      </w:r>
      <w:r w:rsidR="009C3197">
        <w:rPr>
          <w:iCs/>
          <w:lang w:val="es-ES"/>
        </w:rPr>
        <w:t>atanás o ángeles de Dios los cuales están en los lugares celestiales.</w:t>
      </w:r>
    </w:p>
    <w:p w14:paraId="6759AE41" w14:textId="6C4BA82A" w:rsidR="009C3197" w:rsidRDefault="009C3197" w:rsidP="009C3197">
      <w:pPr>
        <w:pStyle w:val="Ttulo5"/>
        <w:rPr>
          <w:lang w:val="es-ES"/>
        </w:rPr>
      </w:pPr>
      <w:r>
        <w:rPr>
          <w:lang w:val="es-ES"/>
        </w:rPr>
        <w:t>Ya sean demonios o ángeles de Dios, ellos mismo encuentran información del misterio de Dios en la infinita sabiduría de Dios. 1 Pedro 5:12b</w:t>
      </w:r>
    </w:p>
    <w:p w14:paraId="2D7F49CC" w14:textId="56249FBC" w:rsidR="002E4DC6" w:rsidRDefault="002E4DC6" w:rsidP="002E4DC6">
      <w:pPr>
        <w:pStyle w:val="Ttulo5"/>
        <w:rPr>
          <w:lang w:val="es-ES"/>
        </w:rPr>
      </w:pPr>
      <w:r>
        <w:rPr>
          <w:lang w:val="es-ES"/>
        </w:rPr>
        <w:t>Recordando la historia</w:t>
      </w:r>
      <w:r w:rsidR="00B94AE2">
        <w:rPr>
          <w:lang w:val="es-ES"/>
        </w:rPr>
        <w:t>,</w:t>
      </w:r>
      <w:r>
        <w:rPr>
          <w:lang w:val="es-ES"/>
        </w:rPr>
        <w:t xml:space="preserve"> en muchas ocasiones</w:t>
      </w:r>
      <w:r w:rsidR="00B94AE2">
        <w:rPr>
          <w:lang w:val="es-ES"/>
        </w:rPr>
        <w:t>,</w:t>
      </w:r>
      <w:r>
        <w:rPr>
          <w:lang w:val="es-ES"/>
        </w:rPr>
        <w:t xml:space="preserve"> </w:t>
      </w:r>
      <w:r w:rsidR="00B94AE2">
        <w:rPr>
          <w:lang w:val="es-ES"/>
        </w:rPr>
        <w:t>S</w:t>
      </w:r>
      <w:r>
        <w:rPr>
          <w:lang w:val="es-ES"/>
        </w:rPr>
        <w:t xml:space="preserve">atanás quiso hacer ver a Dios como el villano del mundo, </w:t>
      </w:r>
      <w:r w:rsidR="003F661E">
        <w:rPr>
          <w:lang w:val="es-ES"/>
        </w:rPr>
        <w:t>vemos eso</w:t>
      </w:r>
      <w:r w:rsidR="00B94AE2">
        <w:rPr>
          <w:lang w:val="es-ES"/>
        </w:rPr>
        <w:t xml:space="preserve"> </w:t>
      </w:r>
      <w:r>
        <w:rPr>
          <w:lang w:val="es-ES"/>
        </w:rPr>
        <w:t>claramente en huerto de Edén.</w:t>
      </w:r>
    </w:p>
    <w:p w14:paraId="75707C71" w14:textId="781EAE3B" w:rsidR="002E4DC6" w:rsidRPr="002E4DC6" w:rsidRDefault="002E4DC6" w:rsidP="002E4DC6">
      <w:pPr>
        <w:pStyle w:val="Ttulo6"/>
        <w:rPr>
          <w:lang w:val="es-ES"/>
        </w:rPr>
      </w:pPr>
      <w:r>
        <w:rPr>
          <w:lang w:val="es-ES"/>
        </w:rPr>
        <w:lastRenderedPageBreak/>
        <w:t>Génesis 3:1 –</w:t>
      </w:r>
      <w:r>
        <w:rPr>
          <w:i/>
          <w:lang w:val="es-ES"/>
        </w:rPr>
        <w:t xml:space="preserve"> </w:t>
      </w:r>
      <w:r w:rsidR="000E5A7F">
        <w:rPr>
          <w:i/>
          <w:lang w:val="es-ES"/>
        </w:rPr>
        <w:t>“</w:t>
      </w:r>
      <w:r>
        <w:rPr>
          <w:i/>
          <w:lang w:val="es-ES"/>
        </w:rPr>
        <w:t xml:space="preserve">La serpiente … Y dijo a la mujer: ¿Conque Dios les ha dicho: </w:t>
      </w:r>
      <w:proofErr w:type="gramStart"/>
      <w:r>
        <w:rPr>
          <w:i/>
          <w:lang w:val="es-ES"/>
        </w:rPr>
        <w:t>No comerán de ningún árbol del huerto?</w:t>
      </w:r>
      <w:proofErr w:type="gramEnd"/>
      <w:r w:rsidR="000E5A7F">
        <w:rPr>
          <w:i/>
          <w:lang w:val="es-ES"/>
        </w:rPr>
        <w:t>”</w:t>
      </w:r>
    </w:p>
    <w:p w14:paraId="05737FC3" w14:textId="5A1A3CF3" w:rsidR="002E4DC6" w:rsidRPr="002E4DC6" w:rsidRDefault="002E4DC6" w:rsidP="002E4DC6">
      <w:pPr>
        <w:pStyle w:val="Ttulo6"/>
        <w:rPr>
          <w:lang w:val="es-ES"/>
        </w:rPr>
      </w:pPr>
      <w:r>
        <w:rPr>
          <w:lang w:val="es-ES"/>
        </w:rPr>
        <w:t>Génesis 3:4-5 –</w:t>
      </w:r>
      <w:r>
        <w:rPr>
          <w:i/>
          <w:lang w:val="es-ES"/>
        </w:rPr>
        <w:t xml:space="preserve"> </w:t>
      </w:r>
      <w:r w:rsidR="000E5A7F">
        <w:rPr>
          <w:i/>
          <w:lang w:val="es-ES"/>
        </w:rPr>
        <w:t>“</w:t>
      </w:r>
      <w:r>
        <w:rPr>
          <w:i/>
          <w:lang w:val="es-ES"/>
        </w:rPr>
        <w:t xml:space="preserve">Y la serpiente dijo a la mujer: Ciertamente no morirán. 5 </w:t>
      </w:r>
      <w:proofErr w:type="gramStart"/>
      <w:r>
        <w:rPr>
          <w:b/>
          <w:i/>
          <w:lang w:val="es-ES"/>
        </w:rPr>
        <w:t>Pues</w:t>
      </w:r>
      <w:proofErr w:type="gramEnd"/>
      <w:r>
        <w:rPr>
          <w:b/>
          <w:i/>
          <w:lang w:val="es-ES"/>
        </w:rPr>
        <w:t xml:space="preserve"> sabe Dios que el día que de él coman, </w:t>
      </w:r>
      <w:r>
        <w:rPr>
          <w:i/>
          <w:lang w:val="es-ES"/>
        </w:rPr>
        <w:t>se les abrirán los ojos y ustedes serán como Dios, conociendo el bien y el mal.</w:t>
      </w:r>
      <w:r w:rsidR="000E5A7F">
        <w:rPr>
          <w:i/>
          <w:lang w:val="es-ES"/>
        </w:rPr>
        <w:t>”</w:t>
      </w:r>
      <w:r>
        <w:rPr>
          <w:lang w:val="es-ES"/>
        </w:rPr>
        <w:t xml:space="preserve"> </w:t>
      </w:r>
    </w:p>
    <w:p w14:paraId="7CA389F5" w14:textId="2A6FE384" w:rsidR="00B333A1" w:rsidRPr="00830F82" w:rsidRDefault="004C0033" w:rsidP="00B333A1">
      <w:pPr>
        <w:pStyle w:val="Ttulo6"/>
      </w:pPr>
      <w:r>
        <w:t>Ahora Dios por me</w:t>
      </w:r>
      <w:r w:rsidR="00EC7443">
        <w:t>dio de la iglesia</w:t>
      </w:r>
      <w:r w:rsidR="000E5A7F">
        <w:t>,</w:t>
      </w:r>
      <w:r w:rsidR="00EC7443">
        <w:t xml:space="preserve"> l</w:t>
      </w:r>
      <w:r w:rsidR="000E5A7F">
        <w:t>e</w:t>
      </w:r>
      <w:r w:rsidR="00EC7443">
        <w:t>s enseña a los principados y potestades</w:t>
      </w:r>
      <w:r w:rsidR="000E5A7F">
        <w:t>,</w:t>
      </w:r>
      <w:r w:rsidR="00EC7443">
        <w:t xml:space="preserve"> qui</w:t>
      </w:r>
      <w:r w:rsidR="000E5A7F">
        <w:t>é</w:t>
      </w:r>
      <w:r w:rsidR="00EC7443">
        <w:t>n es Él, de Su gracia por medio del misterio de Cristo en la iglesia. Y todo esto conforme al propósito eterno.</w:t>
      </w:r>
    </w:p>
    <w:p w14:paraId="3E5476A2" w14:textId="442B22F8" w:rsidR="00B333A1" w:rsidRPr="00830F82" w:rsidRDefault="0098285D" w:rsidP="00752105">
      <w:pPr>
        <w:pStyle w:val="Ttulo3"/>
      </w:pPr>
      <w:r w:rsidRPr="00830F82">
        <w:t xml:space="preserve">Efesios 3:11 – </w:t>
      </w:r>
      <w:r w:rsidR="000E5A7F">
        <w:t>“</w:t>
      </w:r>
      <w:r w:rsidRPr="00830F82">
        <w:rPr>
          <w:i/>
          <w:iCs/>
        </w:rPr>
        <w:t>conforme al pr</w:t>
      </w:r>
      <w:r w:rsidR="00134DD6">
        <w:rPr>
          <w:i/>
          <w:iCs/>
        </w:rPr>
        <w:t>opósito eterno que llevó a cabo</w:t>
      </w:r>
      <w:r w:rsidRPr="00830F82">
        <w:rPr>
          <w:i/>
          <w:iCs/>
        </w:rPr>
        <w:t xml:space="preserve"> en Cristo Jesús nuestro Señor</w:t>
      </w:r>
      <w:r w:rsidRPr="00830F82">
        <w:t>,</w:t>
      </w:r>
      <w:r w:rsidR="000E5A7F">
        <w:t>”</w:t>
      </w:r>
      <w:r w:rsidRPr="00830F82">
        <w:t xml:space="preserve"> </w:t>
      </w:r>
    </w:p>
    <w:p w14:paraId="05B5B1A9" w14:textId="309F4C2B" w:rsidR="0098285D" w:rsidRDefault="00134DD6" w:rsidP="0098285D">
      <w:pPr>
        <w:pStyle w:val="Ttulo4"/>
        <w:rPr>
          <w:iCs/>
          <w:lang w:val="es-ES"/>
        </w:rPr>
      </w:pPr>
      <w:r w:rsidRPr="00134DD6">
        <w:rPr>
          <w:lang w:val="es-ES"/>
        </w:rPr>
        <w:t xml:space="preserve">Efesios 3:11 – </w:t>
      </w:r>
      <w:r w:rsidR="000E5A7F">
        <w:rPr>
          <w:lang w:val="es-ES"/>
        </w:rPr>
        <w:t>“</w:t>
      </w:r>
      <w:r w:rsidRPr="00134DD6">
        <w:rPr>
          <w:i/>
          <w:iCs/>
          <w:lang w:val="es-ES"/>
        </w:rPr>
        <w:t>conforme al propósito eterno</w:t>
      </w:r>
      <w:r w:rsidR="000E5A7F">
        <w:rPr>
          <w:i/>
          <w:iCs/>
          <w:lang w:val="es-ES"/>
        </w:rPr>
        <w:t>”</w:t>
      </w:r>
      <w:r w:rsidRPr="00134DD6">
        <w:rPr>
          <w:i/>
          <w:iCs/>
          <w:lang w:val="es-ES"/>
        </w:rPr>
        <w:t xml:space="preserve"> …</w:t>
      </w:r>
      <w:r>
        <w:rPr>
          <w:iCs/>
          <w:lang w:val="es-ES"/>
        </w:rPr>
        <w:t xml:space="preserve"> Las inescrutables riquezas de Cristo y la dispensación del misterio son conforme al propósito eterno de Dios. </w:t>
      </w:r>
      <w:r w:rsidR="00E3502D">
        <w:rPr>
          <w:iCs/>
          <w:lang w:val="es-ES"/>
        </w:rPr>
        <w:t>Eterno puede ser también por siglos. Algunos pasajes que mencionan el propósito de Dios</w:t>
      </w:r>
      <w:r w:rsidR="000E5A7F">
        <w:rPr>
          <w:iCs/>
          <w:lang w:val="es-ES"/>
        </w:rPr>
        <w:t xml:space="preserve">, dicen que </w:t>
      </w:r>
      <w:r w:rsidR="003F661E">
        <w:rPr>
          <w:iCs/>
          <w:lang w:val="es-ES"/>
        </w:rPr>
        <w:t>es</w:t>
      </w:r>
      <w:r w:rsidR="00E3502D">
        <w:rPr>
          <w:iCs/>
          <w:lang w:val="es-ES"/>
        </w:rPr>
        <w:t xml:space="preserve"> uno. Efesios 1:11</w:t>
      </w:r>
    </w:p>
    <w:p w14:paraId="679629E1" w14:textId="4B5C0491" w:rsidR="00E3502D" w:rsidRDefault="00E3502D" w:rsidP="00E3502D">
      <w:pPr>
        <w:pStyle w:val="Ttulo5"/>
        <w:rPr>
          <w:b/>
          <w:lang w:val="es-ES"/>
        </w:rPr>
      </w:pPr>
      <w:r>
        <w:rPr>
          <w:lang w:val="es-ES"/>
        </w:rPr>
        <w:t xml:space="preserve">Romanos 8:28 </w:t>
      </w:r>
      <w:r w:rsidR="003F661E">
        <w:rPr>
          <w:lang w:val="es-ES"/>
        </w:rPr>
        <w:t>–“</w:t>
      </w:r>
      <w:r w:rsidR="003F661E">
        <w:rPr>
          <w:i/>
          <w:lang w:val="es-ES"/>
        </w:rPr>
        <w:t>Y</w:t>
      </w:r>
      <w:r>
        <w:rPr>
          <w:i/>
          <w:lang w:val="es-ES"/>
        </w:rPr>
        <w:t xml:space="preserve"> sabemos que para los que aman a Dios, todas las cosas cooperan para bien, esto es, para los que son llamados</w:t>
      </w:r>
      <w:r>
        <w:rPr>
          <w:b/>
          <w:i/>
          <w:lang w:val="es-ES"/>
        </w:rPr>
        <w:t xml:space="preserve"> conforme a Su propósito</w:t>
      </w:r>
      <w:r w:rsidR="000E5A7F">
        <w:rPr>
          <w:b/>
          <w:i/>
          <w:lang w:val="es-ES"/>
        </w:rPr>
        <w:t>”</w:t>
      </w:r>
      <w:r>
        <w:rPr>
          <w:b/>
          <w:i/>
          <w:lang w:val="es-ES"/>
        </w:rPr>
        <w:t>.</w:t>
      </w:r>
    </w:p>
    <w:p w14:paraId="0F452B37" w14:textId="41360B1C" w:rsidR="00E3502D" w:rsidRDefault="00E3502D" w:rsidP="00E3502D">
      <w:pPr>
        <w:pStyle w:val="Ttulo5"/>
        <w:rPr>
          <w:lang w:val="es-ES"/>
        </w:rPr>
      </w:pPr>
      <w:r>
        <w:rPr>
          <w:lang w:val="es-ES"/>
        </w:rPr>
        <w:t>Romanos 9:11 –</w:t>
      </w:r>
      <w:r>
        <w:rPr>
          <w:i/>
          <w:lang w:val="es-ES"/>
        </w:rPr>
        <w:t xml:space="preserve"> </w:t>
      </w:r>
      <w:r w:rsidR="000E5A7F">
        <w:rPr>
          <w:i/>
          <w:lang w:val="es-ES"/>
        </w:rPr>
        <w:t>“</w:t>
      </w:r>
      <w:r>
        <w:rPr>
          <w:i/>
          <w:lang w:val="es-ES"/>
        </w:rPr>
        <w:t>Porque cuando aún los mellizos no habían nacido, y no habían hecho nada, ni bueno ni malo,</w:t>
      </w:r>
      <w:r>
        <w:rPr>
          <w:b/>
          <w:i/>
          <w:lang w:val="es-ES"/>
        </w:rPr>
        <w:t xml:space="preserve"> para que el propósito de Dios conforme</w:t>
      </w:r>
      <w:r>
        <w:rPr>
          <w:i/>
          <w:lang w:val="es-ES"/>
        </w:rPr>
        <w:t xml:space="preserve"> a Su elección permaneciera, no por las obras, sino por Aquel que llama</w:t>
      </w:r>
      <w:r w:rsidR="000E5A7F">
        <w:rPr>
          <w:i/>
          <w:lang w:val="es-ES"/>
        </w:rPr>
        <w:t>”</w:t>
      </w:r>
      <w:r>
        <w:rPr>
          <w:i/>
          <w:lang w:val="es-ES"/>
        </w:rPr>
        <w:t>.</w:t>
      </w:r>
    </w:p>
    <w:p w14:paraId="62C73216" w14:textId="1C98EB40" w:rsidR="00E3502D" w:rsidRDefault="00E3502D" w:rsidP="00E3502D">
      <w:pPr>
        <w:pStyle w:val="Ttulo5"/>
        <w:rPr>
          <w:lang w:val="es-ES"/>
        </w:rPr>
      </w:pPr>
      <w:r>
        <w:rPr>
          <w:lang w:val="es-ES"/>
        </w:rPr>
        <w:t xml:space="preserve">2 Timoteo 1:9 </w:t>
      </w:r>
      <w:r w:rsidR="003F661E">
        <w:rPr>
          <w:lang w:val="es-ES"/>
        </w:rPr>
        <w:t>–“</w:t>
      </w:r>
      <w:r w:rsidR="003F661E">
        <w:rPr>
          <w:i/>
          <w:lang w:val="es-ES"/>
        </w:rPr>
        <w:t>Él</w:t>
      </w:r>
      <w:r>
        <w:rPr>
          <w:i/>
          <w:lang w:val="es-ES"/>
        </w:rPr>
        <w:t xml:space="preserve"> nos ha salvado y nos ha llamado con un llamamiento santo, no según nuestras obras, sino</w:t>
      </w:r>
      <w:r>
        <w:rPr>
          <w:b/>
          <w:i/>
          <w:lang w:val="es-ES"/>
        </w:rPr>
        <w:t xml:space="preserve"> </w:t>
      </w:r>
      <w:r w:rsidR="00635965">
        <w:rPr>
          <w:b/>
          <w:i/>
          <w:lang w:val="es-ES"/>
        </w:rPr>
        <w:t xml:space="preserve">según Su propósito </w:t>
      </w:r>
      <w:r w:rsidR="00635965">
        <w:rPr>
          <w:i/>
          <w:lang w:val="es-ES"/>
        </w:rPr>
        <w:t xml:space="preserve">y según la gracia que nos fue </w:t>
      </w:r>
      <w:r w:rsidR="00635965">
        <w:rPr>
          <w:b/>
          <w:i/>
          <w:lang w:val="es-ES"/>
        </w:rPr>
        <w:t>dada en Cristo Jesús desde la eternidad</w:t>
      </w:r>
      <w:r w:rsidR="000E5A7F">
        <w:rPr>
          <w:lang w:val="es-ES"/>
        </w:rPr>
        <w:t xml:space="preserve">” </w:t>
      </w:r>
      <w:r w:rsidR="00635965">
        <w:rPr>
          <w:lang w:val="es-ES"/>
        </w:rPr>
        <w:t>[o de los siglos]. El propósito de Dios no está separado de la gracia en Cristo Jesús.</w:t>
      </w:r>
    </w:p>
    <w:p w14:paraId="4ECFB8D8" w14:textId="0F0F7FD2" w:rsidR="00635965" w:rsidRPr="00635965" w:rsidRDefault="00635965" w:rsidP="00635965">
      <w:pPr>
        <w:pStyle w:val="Ttulo4"/>
        <w:rPr>
          <w:lang w:val="es-ES"/>
        </w:rPr>
      </w:pPr>
      <w:r w:rsidRPr="00635965">
        <w:rPr>
          <w:lang w:val="es-ES"/>
        </w:rPr>
        <w:t xml:space="preserve">Efesios 3:11 – </w:t>
      </w:r>
      <w:r w:rsidR="000E5A7F">
        <w:rPr>
          <w:lang w:val="es-ES"/>
        </w:rPr>
        <w:t>“</w:t>
      </w:r>
      <w:r w:rsidRPr="00635965">
        <w:rPr>
          <w:i/>
          <w:iCs/>
          <w:lang w:val="es-ES"/>
        </w:rPr>
        <w:t xml:space="preserve">conforme al propósito eterno </w:t>
      </w:r>
      <w:r w:rsidRPr="00635965">
        <w:rPr>
          <w:b/>
          <w:i/>
          <w:iCs/>
          <w:lang w:val="es-ES"/>
        </w:rPr>
        <w:t>que llevó a cabo en Cristo Jesús</w:t>
      </w:r>
      <w:r w:rsidRPr="00635965">
        <w:rPr>
          <w:i/>
          <w:iCs/>
          <w:lang w:val="es-ES"/>
        </w:rPr>
        <w:t xml:space="preserve"> nuestro Señor</w:t>
      </w:r>
      <w:r w:rsidR="000E5A7F">
        <w:rPr>
          <w:i/>
          <w:iCs/>
          <w:lang w:val="es-ES"/>
        </w:rPr>
        <w:t>”</w:t>
      </w:r>
      <w:r w:rsidR="000E5A7F">
        <w:rPr>
          <w:lang w:val="es-ES"/>
        </w:rPr>
        <w:t>.</w:t>
      </w:r>
      <w:r>
        <w:rPr>
          <w:lang w:val="es-ES"/>
        </w:rPr>
        <w:t xml:space="preserve"> El propósito de Dios se llevó </w:t>
      </w:r>
      <w:r w:rsidR="000E5A7F">
        <w:rPr>
          <w:lang w:val="es-ES"/>
        </w:rPr>
        <w:t>a cabo</w:t>
      </w:r>
      <w:r>
        <w:rPr>
          <w:lang w:val="es-ES"/>
        </w:rPr>
        <w:t xml:space="preserve"> en Cristo Jesús. Esto es conform</w:t>
      </w:r>
      <w:r w:rsidR="000E5A7F">
        <w:rPr>
          <w:lang w:val="es-ES"/>
        </w:rPr>
        <w:t>e</w:t>
      </w:r>
      <w:r>
        <w:rPr>
          <w:lang w:val="es-ES"/>
        </w:rPr>
        <w:t xml:space="preserve"> a la voluntad de Dios desde la eternidad.</w:t>
      </w:r>
    </w:p>
    <w:p w14:paraId="54455423" w14:textId="3AE98D8D" w:rsidR="0098285D" w:rsidRDefault="00635965" w:rsidP="0098285D">
      <w:pPr>
        <w:pStyle w:val="Ttulo5"/>
      </w:pPr>
      <w:r>
        <w:t xml:space="preserve">El verbo EPOIÉSEN, llevó está en tiempo aoristo, voz activa, modo indicativo. Dios quien llevó </w:t>
      </w:r>
      <w:r w:rsidR="000E5A7F">
        <w:t>a cabo</w:t>
      </w:r>
      <w:r>
        <w:t xml:space="preserve"> en Cristo y no hay duda sino</w:t>
      </w:r>
      <w:r w:rsidR="000E5A7F">
        <w:t xml:space="preserve"> es</w:t>
      </w:r>
      <w:r>
        <w:t xml:space="preserve"> un hecho descri</w:t>
      </w:r>
      <w:r w:rsidR="0018160F">
        <w:t>ptivo.</w:t>
      </w:r>
    </w:p>
    <w:p w14:paraId="5AC63372" w14:textId="71A9EBCA" w:rsidR="0018160F" w:rsidRDefault="0018160F" w:rsidP="0018160F">
      <w:pPr>
        <w:pStyle w:val="Ttulo5"/>
      </w:pPr>
      <w:r>
        <w:t>Este propósito de Dios era</w:t>
      </w:r>
      <w:r w:rsidR="000E5A7F">
        <w:t xml:space="preserve"> el </w:t>
      </w:r>
      <w:r>
        <w:t>de llevar</w:t>
      </w:r>
      <w:r w:rsidR="000E5A7F">
        <w:t xml:space="preserve"> a cabo su plan,</w:t>
      </w:r>
      <w:r>
        <w:t xml:space="preserve"> en Cristo y no fuera de Él</w:t>
      </w:r>
      <w:r w:rsidR="000E5A7F">
        <w:t xml:space="preserve">. </w:t>
      </w:r>
      <w:r>
        <w:t>Su gracia mostrad</w:t>
      </w:r>
      <w:r w:rsidR="000E5A7F">
        <w:t xml:space="preserve">a </w:t>
      </w:r>
      <w:r>
        <w:t xml:space="preserve">en Cristo, en el evangelio. </w:t>
      </w:r>
    </w:p>
    <w:p w14:paraId="249C6030" w14:textId="0D2BB14E" w:rsidR="0018160F" w:rsidRPr="0018160F" w:rsidRDefault="0018160F" w:rsidP="0018160F">
      <w:pPr>
        <w:pStyle w:val="Ttulo6"/>
      </w:pPr>
      <w:r>
        <w:t xml:space="preserve">Dios siempre hizo todas las cosas por medio o en Cristo. </w:t>
      </w:r>
      <w:r w:rsidR="00F71EE0">
        <w:t>Efesios 1:9-11</w:t>
      </w:r>
    </w:p>
    <w:p w14:paraId="54C0225E" w14:textId="39180D7B" w:rsidR="0098285D" w:rsidRPr="00830F82" w:rsidRDefault="00F71EE0" w:rsidP="0098285D">
      <w:pPr>
        <w:pStyle w:val="Ttulo6"/>
      </w:pPr>
      <w:r>
        <w:t>Cristo Jesús, quien es nuestro Señor</w:t>
      </w:r>
    </w:p>
    <w:p w14:paraId="27AF303C" w14:textId="19933F44" w:rsidR="0098285D" w:rsidRDefault="0098285D" w:rsidP="0098285D">
      <w:pPr>
        <w:pStyle w:val="Ttulo3"/>
      </w:pPr>
      <w:r w:rsidRPr="00830F82">
        <w:t xml:space="preserve">Efesios 3:12 </w:t>
      </w:r>
      <w:r w:rsidR="00752105" w:rsidRPr="00830F82">
        <w:t>–</w:t>
      </w:r>
      <w:r w:rsidRPr="00830F82">
        <w:t xml:space="preserve"> </w:t>
      </w:r>
      <w:r w:rsidR="000E5A7F">
        <w:t>“</w:t>
      </w:r>
      <w:r w:rsidR="00752105" w:rsidRPr="00441FFF">
        <w:rPr>
          <w:b/>
          <w:i/>
          <w:iCs/>
        </w:rPr>
        <w:t xml:space="preserve">en </w:t>
      </w:r>
      <w:r w:rsidR="00752105" w:rsidRPr="00E92FF6">
        <w:rPr>
          <w:b/>
          <w:i/>
          <w:iCs/>
        </w:rPr>
        <w:t>quien tenemos</w:t>
      </w:r>
      <w:r w:rsidR="00752105" w:rsidRPr="00830F82">
        <w:rPr>
          <w:i/>
          <w:iCs/>
        </w:rPr>
        <w:t xml:space="preserve"> libertad y acceso a Dios con confianza por medio de la fe en </w:t>
      </w:r>
      <w:r w:rsidR="000E5A7F" w:rsidRPr="00830F82">
        <w:rPr>
          <w:i/>
          <w:iCs/>
        </w:rPr>
        <w:t>É</w:t>
      </w:r>
      <w:r w:rsidR="000E5A7F">
        <w:rPr>
          <w:i/>
          <w:iCs/>
        </w:rPr>
        <w:t>l”</w:t>
      </w:r>
      <w:r w:rsidR="00752105" w:rsidRPr="00830F82">
        <w:rPr>
          <w:i/>
          <w:iCs/>
        </w:rPr>
        <w:t>.</w:t>
      </w:r>
      <w:r w:rsidR="00F71EE0">
        <w:t xml:space="preserve"> </w:t>
      </w:r>
      <w:r w:rsidR="00441FFF">
        <w:t>En Cristo Jesús y no en lo que hacemos nosotros. Esto muestra una persona</w:t>
      </w:r>
      <w:r w:rsidR="000E5A7F">
        <w:t>,</w:t>
      </w:r>
      <w:r w:rsidR="00441FFF">
        <w:t xml:space="preserve"> </w:t>
      </w:r>
      <w:r w:rsidR="000E5A7F">
        <w:t>“</w:t>
      </w:r>
      <w:r w:rsidR="00441FFF">
        <w:t>en quien tenemos,</w:t>
      </w:r>
      <w:r w:rsidR="000E5A7F">
        <w:t>”</w:t>
      </w:r>
      <w:r w:rsidR="00441FFF">
        <w:t xml:space="preserve"> y no en que tenemos</w:t>
      </w:r>
      <w:r w:rsidR="000E5A7F">
        <w:t>, como refiriéndose a</w:t>
      </w:r>
      <w:r w:rsidR="00441FFF">
        <w:t xml:space="preserve"> alg</w:t>
      </w:r>
      <w:r w:rsidR="000E5A7F">
        <w:t xml:space="preserve">una </w:t>
      </w:r>
      <w:r w:rsidR="00441FFF">
        <w:t>cosa</w:t>
      </w:r>
      <w:r w:rsidR="000E5A7F">
        <w:t>.</w:t>
      </w:r>
      <w:r w:rsidR="00441FFF">
        <w:t xml:space="preserve"> </w:t>
      </w:r>
      <w:r w:rsidR="000E5A7F">
        <w:t>E</w:t>
      </w:r>
      <w:r w:rsidR="00441FFF">
        <w:t>n Cristo tenemos lo siguiente.</w:t>
      </w:r>
    </w:p>
    <w:p w14:paraId="7446DA51" w14:textId="60097191" w:rsidR="00E92FF6" w:rsidRPr="00E92FF6" w:rsidRDefault="00E92FF6" w:rsidP="00E92FF6">
      <w:pPr>
        <w:pStyle w:val="Ttulo4"/>
        <w:rPr>
          <w:lang w:val="es-BO"/>
        </w:rPr>
      </w:pPr>
      <w:r>
        <w:rPr>
          <w:lang w:val="es-BO"/>
        </w:rPr>
        <w:lastRenderedPageBreak/>
        <w:t>El verbo ECHOMEN, tenemos está en primera persona se incluye a Pablo y todos los creyentes en Cristo, El verbo es presente, activo, indicativo; significa que esta es una descripción de lo que tenemos en Cristo</w:t>
      </w:r>
      <w:r w:rsidR="008B4CE7">
        <w:rPr>
          <w:lang w:val="es-BO"/>
        </w:rPr>
        <w:t xml:space="preserve"> ahora mismo, no transmite duda sino un hecho presente.</w:t>
      </w:r>
    </w:p>
    <w:p w14:paraId="6D6E040E" w14:textId="408EEF77" w:rsidR="00752105" w:rsidRDefault="00441FFF" w:rsidP="00441FFF">
      <w:pPr>
        <w:pStyle w:val="Ttulo4"/>
        <w:rPr>
          <w:iCs/>
          <w:lang w:val="es-ES"/>
        </w:rPr>
      </w:pPr>
      <w:r w:rsidRPr="00441FFF">
        <w:rPr>
          <w:lang w:val="es-ES"/>
        </w:rPr>
        <w:t xml:space="preserve">Efesios </w:t>
      </w:r>
      <w:proofErr w:type="gramStart"/>
      <w:r w:rsidRPr="00441FFF">
        <w:rPr>
          <w:lang w:val="es-ES"/>
        </w:rPr>
        <w:t>3:12</w:t>
      </w:r>
      <w:r>
        <w:rPr>
          <w:lang w:val="es-ES"/>
        </w:rPr>
        <w:t>a</w:t>
      </w:r>
      <w:proofErr w:type="gramEnd"/>
      <w:r w:rsidRPr="00441FFF">
        <w:rPr>
          <w:lang w:val="es-ES"/>
        </w:rPr>
        <w:t xml:space="preserve"> – </w:t>
      </w:r>
      <w:r w:rsidR="00095D7B">
        <w:rPr>
          <w:lang w:val="es-ES"/>
        </w:rPr>
        <w:t>“</w:t>
      </w:r>
      <w:r w:rsidRPr="00441FFF">
        <w:rPr>
          <w:i/>
          <w:iCs/>
          <w:lang w:val="es-ES"/>
        </w:rPr>
        <w:t xml:space="preserve">en quien tenemos </w:t>
      </w:r>
      <w:r w:rsidRPr="00441FFF">
        <w:rPr>
          <w:b/>
          <w:i/>
          <w:iCs/>
          <w:lang w:val="es-ES"/>
        </w:rPr>
        <w:t>libertad</w:t>
      </w:r>
      <w:r w:rsidR="00095D7B">
        <w:rPr>
          <w:iCs/>
          <w:lang w:val="es-ES"/>
        </w:rPr>
        <w:t xml:space="preserve">” </w:t>
      </w:r>
      <w:r w:rsidR="008B4CE7">
        <w:rPr>
          <w:iCs/>
          <w:lang w:val="es-ES"/>
        </w:rPr>
        <w:t>[o seguridad]</w:t>
      </w:r>
      <w:r w:rsidRPr="00441FFF">
        <w:rPr>
          <w:i/>
          <w:iCs/>
          <w:lang w:val="es-ES"/>
        </w:rPr>
        <w:t xml:space="preserve"> …</w:t>
      </w:r>
      <w:r>
        <w:rPr>
          <w:iCs/>
          <w:lang w:val="es-ES"/>
        </w:rPr>
        <w:t xml:space="preserve"> </w:t>
      </w:r>
      <w:r w:rsidR="008B4CE7">
        <w:rPr>
          <w:iCs/>
          <w:lang w:val="es-ES"/>
        </w:rPr>
        <w:t>La palabra para libertad en el griego lleva un artículo TEN PARRESIAN y viene de dos palabras (PAS – todo, y RESIS – habla) denota libertad de expresión, las traducciones no transmiten relación con el hablar por eso se traduce “seguridad” o “libertad”.</w:t>
      </w:r>
    </w:p>
    <w:p w14:paraId="7AE9EE08" w14:textId="40773F11" w:rsidR="00D47264" w:rsidRDefault="00D47264" w:rsidP="00D47264">
      <w:pPr>
        <w:pStyle w:val="Ttulo5"/>
        <w:rPr>
          <w:lang w:val="es-ES"/>
        </w:rPr>
      </w:pPr>
      <w:r>
        <w:rPr>
          <w:lang w:val="es-ES"/>
        </w:rPr>
        <w:t xml:space="preserve">El articulo TEN, </w:t>
      </w:r>
      <w:r>
        <w:rPr>
          <w:b/>
          <w:lang w:val="es-ES"/>
        </w:rPr>
        <w:t xml:space="preserve">la </w:t>
      </w:r>
      <w:r>
        <w:rPr>
          <w:lang w:val="es-ES"/>
        </w:rPr>
        <w:t>libertad es única, el artículo no da lugar que en otra cosa existe la libertad</w:t>
      </w:r>
      <w:r w:rsidR="00BB1562">
        <w:rPr>
          <w:lang w:val="es-ES"/>
        </w:rPr>
        <w:t>, el verbo indicativo muestra que no hay condiciones para esta libertad o seguridad que tenemos sino es una realidad continua.</w:t>
      </w:r>
    </w:p>
    <w:p w14:paraId="280F1910" w14:textId="11305130" w:rsidR="008B4CE7" w:rsidRDefault="00D47264" w:rsidP="008B4CE7">
      <w:pPr>
        <w:pStyle w:val="Ttulo5"/>
        <w:rPr>
          <w:lang w:val="es-ES"/>
        </w:rPr>
      </w:pPr>
      <w:r>
        <w:rPr>
          <w:lang w:val="es-ES"/>
        </w:rPr>
        <w:t xml:space="preserve">La libertad que todo creyente tiene es </w:t>
      </w:r>
      <w:r>
        <w:rPr>
          <w:i/>
          <w:lang w:val="es-ES"/>
        </w:rPr>
        <w:t xml:space="preserve">en quien, </w:t>
      </w:r>
      <w:r>
        <w:rPr>
          <w:lang w:val="es-ES"/>
        </w:rPr>
        <w:t>esto es Cristo y no separado de Él.</w:t>
      </w:r>
    </w:p>
    <w:p w14:paraId="05A76267" w14:textId="0C9C2A0A" w:rsidR="00D47264" w:rsidRDefault="00D47264" w:rsidP="00D47264">
      <w:pPr>
        <w:pStyle w:val="Ttulo6"/>
        <w:rPr>
          <w:lang w:val="es-ES"/>
        </w:rPr>
      </w:pPr>
      <w:r>
        <w:rPr>
          <w:lang w:val="es-ES"/>
        </w:rPr>
        <w:t xml:space="preserve">Muchos creyentes piensan que la libertad </w:t>
      </w:r>
      <w:r w:rsidR="00095D7B">
        <w:rPr>
          <w:lang w:val="es-ES"/>
        </w:rPr>
        <w:t>está</w:t>
      </w:r>
      <w:r>
        <w:rPr>
          <w:lang w:val="es-ES"/>
        </w:rPr>
        <w:t xml:space="preserve"> en hacer todo lo que ellos quieren, este verso no dice que la libertad está </w:t>
      </w:r>
      <w:r>
        <w:rPr>
          <w:i/>
          <w:lang w:val="es-ES"/>
        </w:rPr>
        <w:t xml:space="preserve">en que, </w:t>
      </w:r>
      <w:r>
        <w:rPr>
          <w:lang w:val="es-ES"/>
        </w:rPr>
        <w:t>como cosas q</w:t>
      </w:r>
      <w:r w:rsidR="00BB1562">
        <w:rPr>
          <w:lang w:val="es-ES"/>
        </w:rPr>
        <w:t>ue uno hace para sentirse libre.</w:t>
      </w:r>
    </w:p>
    <w:p w14:paraId="5C90893B" w14:textId="4E95AAD5" w:rsidR="00BB1562" w:rsidRDefault="00BB1562" w:rsidP="00D47264">
      <w:pPr>
        <w:pStyle w:val="Ttulo6"/>
        <w:rPr>
          <w:lang w:val="es-ES"/>
        </w:rPr>
      </w:pPr>
      <w:r>
        <w:rPr>
          <w:lang w:val="es-ES"/>
        </w:rPr>
        <w:t>Este verso tampoco pone condiciones para que sigas teniendo la libertad en Cristo, solo</w:t>
      </w:r>
      <w:r w:rsidR="00095D7B">
        <w:rPr>
          <w:lang w:val="es-ES"/>
        </w:rPr>
        <w:t xml:space="preserve"> lo</w:t>
      </w:r>
      <w:r>
        <w:rPr>
          <w:lang w:val="es-ES"/>
        </w:rPr>
        <w:t xml:space="preserve"> presenta como un hecho</w:t>
      </w:r>
      <w:r w:rsidR="00095D7B">
        <w:rPr>
          <w:lang w:val="es-ES"/>
        </w:rPr>
        <w:t xml:space="preserve">, una </w:t>
      </w:r>
      <w:r>
        <w:rPr>
          <w:lang w:val="es-ES"/>
        </w:rPr>
        <w:t>realidad y conti</w:t>
      </w:r>
      <w:r w:rsidR="00095D7B">
        <w:rPr>
          <w:lang w:val="es-ES"/>
        </w:rPr>
        <w:t>núa</w:t>
      </w:r>
      <w:r>
        <w:rPr>
          <w:lang w:val="es-ES"/>
        </w:rPr>
        <w:t>.</w:t>
      </w:r>
    </w:p>
    <w:p w14:paraId="2508661F" w14:textId="739E598B" w:rsidR="00BB1562" w:rsidRDefault="00BB1562" w:rsidP="00BB1562">
      <w:pPr>
        <w:pStyle w:val="Ttulo5"/>
        <w:rPr>
          <w:lang w:val="es-ES"/>
        </w:rPr>
      </w:pPr>
      <w:r>
        <w:rPr>
          <w:lang w:val="es-ES"/>
        </w:rPr>
        <w:t xml:space="preserve">Muchos versículos en las </w:t>
      </w:r>
      <w:r w:rsidR="00095D7B">
        <w:rPr>
          <w:lang w:val="es-ES"/>
        </w:rPr>
        <w:t>E</w:t>
      </w:r>
      <w:r>
        <w:rPr>
          <w:lang w:val="es-ES"/>
        </w:rPr>
        <w:t>scrituras muestr</w:t>
      </w:r>
      <w:r w:rsidR="00095D7B">
        <w:rPr>
          <w:lang w:val="es-ES"/>
        </w:rPr>
        <w:t>an</w:t>
      </w:r>
      <w:r>
        <w:rPr>
          <w:lang w:val="es-ES"/>
        </w:rPr>
        <w:t xml:space="preserve"> que nuestra libertad o seguridad siempre es</w:t>
      </w:r>
      <w:r w:rsidR="00095D7B">
        <w:rPr>
          <w:lang w:val="es-ES"/>
        </w:rPr>
        <w:t>tá</w:t>
      </w:r>
      <w:r>
        <w:rPr>
          <w:lang w:val="es-ES"/>
        </w:rPr>
        <w:t xml:space="preserve"> en la persona de Cristo.</w:t>
      </w:r>
    </w:p>
    <w:p w14:paraId="079CFBFB" w14:textId="38F31AA3" w:rsidR="00BB1562" w:rsidRPr="00D47264" w:rsidRDefault="00BB1562" w:rsidP="00BB1562">
      <w:pPr>
        <w:pStyle w:val="Ttulo6"/>
        <w:rPr>
          <w:lang w:val="es-ES"/>
        </w:rPr>
      </w:pPr>
      <w:r>
        <w:rPr>
          <w:lang w:val="es-ES"/>
        </w:rPr>
        <w:t xml:space="preserve">Juan 8:32 </w:t>
      </w:r>
      <w:r w:rsidR="00095D7B">
        <w:rPr>
          <w:lang w:val="es-ES"/>
        </w:rPr>
        <w:t>–“</w:t>
      </w:r>
      <w:r w:rsidR="00095D7B">
        <w:rPr>
          <w:i/>
          <w:lang w:val="es-ES"/>
        </w:rPr>
        <w:t>y</w:t>
      </w:r>
      <w:r>
        <w:rPr>
          <w:i/>
          <w:lang w:val="es-ES"/>
        </w:rPr>
        <w:t xml:space="preserve"> conocerán la verdad, y la verdad los hará libres</w:t>
      </w:r>
      <w:r w:rsidR="00095D7B">
        <w:rPr>
          <w:i/>
          <w:lang w:val="es-ES"/>
        </w:rPr>
        <w:t>”</w:t>
      </w:r>
      <w:r>
        <w:rPr>
          <w:lang w:val="es-ES"/>
        </w:rPr>
        <w:t>.</w:t>
      </w:r>
    </w:p>
    <w:p w14:paraId="4F961D57" w14:textId="0CE013C4" w:rsidR="00383B8A" w:rsidRDefault="00383B8A" w:rsidP="00383B8A">
      <w:pPr>
        <w:pStyle w:val="Ttulo6"/>
        <w:rPr>
          <w:lang w:val="es-ES"/>
        </w:rPr>
      </w:pPr>
      <w:r>
        <w:rPr>
          <w:lang w:val="es-ES"/>
        </w:rPr>
        <w:t>Gálatas 5:1 –</w:t>
      </w:r>
      <w:r>
        <w:rPr>
          <w:i/>
          <w:lang w:val="es-ES"/>
        </w:rPr>
        <w:t xml:space="preserve"> </w:t>
      </w:r>
      <w:r w:rsidR="00095D7B">
        <w:rPr>
          <w:i/>
          <w:lang w:val="es-ES"/>
        </w:rPr>
        <w:t>“</w:t>
      </w:r>
      <w:r>
        <w:rPr>
          <w:i/>
          <w:lang w:val="es-ES"/>
        </w:rPr>
        <w:t>Para libertad fue que Cristo nos hizo libres, Por tanto, permanezcan firmes, y no se sometan otra vez al yugo de esclavitud</w:t>
      </w:r>
      <w:r w:rsidR="00095D7B">
        <w:rPr>
          <w:i/>
          <w:lang w:val="es-ES"/>
        </w:rPr>
        <w:t>”</w:t>
      </w:r>
      <w:r>
        <w:rPr>
          <w:i/>
          <w:lang w:val="es-ES"/>
        </w:rPr>
        <w:t>.</w:t>
      </w:r>
      <w:r>
        <w:rPr>
          <w:lang w:val="es-ES"/>
        </w:rPr>
        <w:t xml:space="preserve"> Gálatas 5:13.</w:t>
      </w:r>
    </w:p>
    <w:p w14:paraId="641A397A" w14:textId="6DAFB502" w:rsidR="00383B8A" w:rsidRDefault="00383B8A" w:rsidP="00383B8A">
      <w:pPr>
        <w:pStyle w:val="Ttulo6"/>
        <w:rPr>
          <w:lang w:val="es-ES"/>
        </w:rPr>
      </w:pPr>
      <w:r>
        <w:rPr>
          <w:lang w:val="es-ES"/>
        </w:rPr>
        <w:t>Cristo nos ha libra</w:t>
      </w:r>
      <w:r w:rsidR="00095D7B">
        <w:rPr>
          <w:lang w:val="es-ES"/>
        </w:rPr>
        <w:t>do</w:t>
      </w:r>
      <w:r>
        <w:rPr>
          <w:lang w:val="es-ES"/>
        </w:rPr>
        <w:t xml:space="preserve"> del pecado</w:t>
      </w:r>
      <w:r w:rsidR="009676DB">
        <w:rPr>
          <w:lang w:val="es-ES"/>
        </w:rPr>
        <w:t xml:space="preserve"> por medio del evangelio</w:t>
      </w:r>
      <w:r>
        <w:rPr>
          <w:lang w:val="es-ES"/>
        </w:rPr>
        <w:t>. Romanos 6:22 –</w:t>
      </w:r>
      <w:r>
        <w:rPr>
          <w:i/>
          <w:lang w:val="es-ES"/>
        </w:rPr>
        <w:t xml:space="preserve"> </w:t>
      </w:r>
      <w:r w:rsidR="00095D7B">
        <w:rPr>
          <w:i/>
          <w:lang w:val="es-ES"/>
        </w:rPr>
        <w:t>“</w:t>
      </w:r>
      <w:r>
        <w:rPr>
          <w:i/>
          <w:lang w:val="es-ES"/>
        </w:rPr>
        <w:t>Pero ahora, habiendo sido libertados del pecado</w:t>
      </w:r>
      <w:r w:rsidR="00095D7B">
        <w:rPr>
          <w:i/>
          <w:lang w:val="es-ES"/>
        </w:rPr>
        <w:t>”</w:t>
      </w:r>
      <w:r>
        <w:rPr>
          <w:i/>
          <w:lang w:val="es-ES"/>
        </w:rPr>
        <w:t>,</w:t>
      </w:r>
      <w:r>
        <w:rPr>
          <w:lang w:val="es-ES"/>
        </w:rPr>
        <w:t xml:space="preserve"> Romanos 8:2</w:t>
      </w:r>
    </w:p>
    <w:p w14:paraId="7B826630" w14:textId="4FAF2BB3" w:rsidR="00383B8A" w:rsidRPr="00383B8A" w:rsidRDefault="00383B8A" w:rsidP="00383B8A">
      <w:pPr>
        <w:pStyle w:val="Ttulo6"/>
        <w:rPr>
          <w:lang w:val="es-ES"/>
        </w:rPr>
      </w:pPr>
      <w:r>
        <w:rPr>
          <w:lang w:val="es-ES"/>
        </w:rPr>
        <w:t xml:space="preserve">2 </w:t>
      </w:r>
      <w:proofErr w:type="gramStart"/>
      <w:r>
        <w:rPr>
          <w:lang w:val="es-ES"/>
        </w:rPr>
        <w:t>Corintios</w:t>
      </w:r>
      <w:proofErr w:type="gramEnd"/>
      <w:r>
        <w:rPr>
          <w:lang w:val="es-ES"/>
        </w:rPr>
        <w:t xml:space="preserve"> 3:17 </w:t>
      </w:r>
      <w:r w:rsidR="009676DB">
        <w:rPr>
          <w:lang w:val="es-ES"/>
        </w:rPr>
        <w:t>–</w:t>
      </w:r>
      <w:r>
        <w:rPr>
          <w:i/>
          <w:lang w:val="es-ES"/>
        </w:rPr>
        <w:t xml:space="preserve"> </w:t>
      </w:r>
      <w:r w:rsidR="00095D7B">
        <w:rPr>
          <w:i/>
          <w:lang w:val="es-ES"/>
        </w:rPr>
        <w:t>“</w:t>
      </w:r>
      <w:r w:rsidR="009676DB">
        <w:rPr>
          <w:i/>
          <w:lang w:val="es-ES"/>
        </w:rPr>
        <w:t>Ahora bien, el Señor es el Espíritu; y donde está el Espíritu del Señor, hay libertad</w:t>
      </w:r>
      <w:r w:rsidR="00095D7B">
        <w:rPr>
          <w:i/>
          <w:lang w:val="es-ES"/>
        </w:rPr>
        <w:t>”</w:t>
      </w:r>
      <w:r w:rsidR="009676DB">
        <w:rPr>
          <w:i/>
          <w:lang w:val="es-ES"/>
        </w:rPr>
        <w:t>.</w:t>
      </w:r>
    </w:p>
    <w:p w14:paraId="70C8C13E" w14:textId="1F168CD3" w:rsidR="00752105" w:rsidRDefault="009676DB" w:rsidP="00752105">
      <w:pPr>
        <w:pStyle w:val="Ttulo5"/>
      </w:pPr>
      <w:r>
        <w:t>La esclavit</w:t>
      </w:r>
      <w:r w:rsidR="00095D7B">
        <w:t>ud</w:t>
      </w:r>
      <w:r>
        <w:t xml:space="preserve"> y la inseguridad para el creyente está</w:t>
      </w:r>
      <w:r w:rsidR="00095D7B">
        <w:t>n</w:t>
      </w:r>
      <w:r>
        <w:t xml:space="preserve"> en dar lugar a la carne. Romanos 6:16 – </w:t>
      </w:r>
      <w:r w:rsidR="00095D7B">
        <w:t>“</w:t>
      </w:r>
      <w:r>
        <w:rPr>
          <w:i/>
        </w:rPr>
        <w:t>¿No saben ustedes que cuando se presentan como esclavos a aquel a quien obedecen, ya sea del pecado para muerte, o de la obediencia para justicia</w:t>
      </w:r>
      <w:r w:rsidR="00095D7B">
        <w:rPr>
          <w:i/>
        </w:rPr>
        <w:t>”</w:t>
      </w:r>
      <w:r>
        <w:rPr>
          <w:i/>
        </w:rPr>
        <w:t>?</w:t>
      </w:r>
      <w:r>
        <w:t xml:space="preserve"> Gálatas 5:13b; 1 Pedro 2:16</w:t>
      </w:r>
    </w:p>
    <w:p w14:paraId="47ED007F" w14:textId="6E992682" w:rsidR="009676DB" w:rsidRPr="009676DB" w:rsidRDefault="009676DB" w:rsidP="009676DB">
      <w:pPr>
        <w:pStyle w:val="Ttulo6"/>
      </w:pPr>
      <w:r>
        <w:t>Tenemos libertad en Cristo</w:t>
      </w:r>
      <w:r w:rsidR="00095D7B">
        <w:t xml:space="preserve">, </w:t>
      </w:r>
      <w:r>
        <w:t>es una realidad</w:t>
      </w:r>
      <w:r w:rsidR="00095D7B">
        <w:t xml:space="preserve">, </w:t>
      </w:r>
      <w:r>
        <w:t>un hecho continuo. ¿Qué más tenemos?</w:t>
      </w:r>
    </w:p>
    <w:p w14:paraId="2C341D75" w14:textId="6F881958" w:rsidR="00441FFF" w:rsidRDefault="00441FFF" w:rsidP="00441FFF">
      <w:pPr>
        <w:pStyle w:val="Ttulo4"/>
        <w:rPr>
          <w:iCs/>
          <w:lang w:val="es-ES"/>
        </w:rPr>
      </w:pPr>
      <w:r w:rsidRPr="00441FFF">
        <w:rPr>
          <w:lang w:val="es-ES"/>
        </w:rPr>
        <w:t>Efesios 3:12</w:t>
      </w:r>
      <w:r>
        <w:rPr>
          <w:lang w:val="es-ES"/>
        </w:rPr>
        <w:t>b</w:t>
      </w:r>
      <w:r w:rsidRPr="00441FFF">
        <w:rPr>
          <w:lang w:val="es-ES"/>
        </w:rPr>
        <w:t xml:space="preserve"> – </w:t>
      </w:r>
      <w:r w:rsidR="00095D7B">
        <w:rPr>
          <w:lang w:val="es-ES"/>
        </w:rPr>
        <w:t>“</w:t>
      </w:r>
      <w:r w:rsidRPr="00441FFF">
        <w:rPr>
          <w:i/>
          <w:iCs/>
          <w:lang w:val="es-ES"/>
        </w:rPr>
        <w:t xml:space="preserve">en quien tenemos libertad </w:t>
      </w:r>
      <w:r w:rsidRPr="00441FFF">
        <w:rPr>
          <w:b/>
          <w:i/>
          <w:iCs/>
          <w:lang w:val="es-ES"/>
        </w:rPr>
        <w:t>y acceso a Dios</w:t>
      </w:r>
      <w:r w:rsidR="00FA12AD">
        <w:rPr>
          <w:b/>
          <w:i/>
          <w:iCs/>
          <w:lang w:val="es-ES"/>
        </w:rPr>
        <w:t xml:space="preserve"> con confianza</w:t>
      </w:r>
      <w:r w:rsidR="00095D7B">
        <w:rPr>
          <w:b/>
          <w:i/>
          <w:iCs/>
          <w:lang w:val="es-ES"/>
        </w:rPr>
        <w:t>”</w:t>
      </w:r>
      <w:r>
        <w:rPr>
          <w:i/>
          <w:iCs/>
          <w:lang w:val="es-ES"/>
        </w:rPr>
        <w:t xml:space="preserve"> …</w:t>
      </w:r>
      <w:r>
        <w:rPr>
          <w:iCs/>
          <w:lang w:val="es-ES"/>
        </w:rPr>
        <w:t xml:space="preserve"> </w:t>
      </w:r>
      <w:r w:rsidR="009676DB">
        <w:rPr>
          <w:iCs/>
          <w:lang w:val="es-ES"/>
        </w:rPr>
        <w:t xml:space="preserve">Tenemos acceso a </w:t>
      </w:r>
      <w:r w:rsidR="003F661E">
        <w:rPr>
          <w:iCs/>
          <w:lang w:val="es-ES"/>
        </w:rPr>
        <w:t>Dios,</w:t>
      </w:r>
      <w:r w:rsidR="00095D7B">
        <w:rPr>
          <w:iCs/>
          <w:lang w:val="es-ES"/>
        </w:rPr>
        <w:t xml:space="preserve"> esto </w:t>
      </w:r>
      <w:r w:rsidR="009676DB">
        <w:rPr>
          <w:iCs/>
          <w:lang w:val="es-ES"/>
        </w:rPr>
        <w:t>también es un hecho. Pablo está indicando de la manera descriptiva</w:t>
      </w:r>
      <w:r w:rsidR="00095D7B">
        <w:rPr>
          <w:iCs/>
          <w:lang w:val="es-ES"/>
        </w:rPr>
        <w:t xml:space="preserve">, </w:t>
      </w:r>
      <w:r w:rsidR="009676DB">
        <w:rPr>
          <w:iCs/>
          <w:lang w:val="es-ES"/>
        </w:rPr>
        <w:t>sin ninguna duda.</w:t>
      </w:r>
    </w:p>
    <w:p w14:paraId="64E44391" w14:textId="032B21CA" w:rsidR="00441FFF" w:rsidRDefault="00390187" w:rsidP="00441FFF">
      <w:pPr>
        <w:pStyle w:val="Ttulo5"/>
        <w:rPr>
          <w:lang w:val="es-ES"/>
        </w:rPr>
      </w:pPr>
      <w:r>
        <w:rPr>
          <w:lang w:val="es-ES"/>
        </w:rPr>
        <w:t>Este versículo no dice que el creyente debe hacer</w:t>
      </w:r>
      <w:r w:rsidR="00095D7B">
        <w:rPr>
          <w:lang w:val="es-ES"/>
        </w:rPr>
        <w:t xml:space="preserve"> algún </w:t>
      </w:r>
      <w:r>
        <w:rPr>
          <w:lang w:val="es-ES"/>
        </w:rPr>
        <w:t xml:space="preserve">mérito para tener acceso a Dios, sino que en Cristo tenemos la libertad y ahora también tenemos acceso libre a Dios el Padre. </w:t>
      </w:r>
    </w:p>
    <w:p w14:paraId="26D450D7" w14:textId="0DEEF25A" w:rsidR="00390187" w:rsidRDefault="00390187" w:rsidP="00390187">
      <w:pPr>
        <w:pStyle w:val="Ttulo5"/>
        <w:rPr>
          <w:lang w:val="es-ES"/>
        </w:rPr>
      </w:pPr>
      <w:r>
        <w:rPr>
          <w:lang w:val="es-ES"/>
        </w:rPr>
        <w:lastRenderedPageBreak/>
        <w:t xml:space="preserve">En Cristo lo tenemos y no hay duda de esto, el verbo </w:t>
      </w:r>
      <w:r>
        <w:rPr>
          <w:i/>
          <w:lang w:val="es-ES"/>
        </w:rPr>
        <w:t>tenemos</w:t>
      </w:r>
      <w:r>
        <w:rPr>
          <w:lang w:val="es-ES"/>
        </w:rPr>
        <w:t xml:space="preserve"> es presente, indicativo, quiere decir de manera continua y siempre tenemos acceso a Dios todos los creyentes</w:t>
      </w:r>
      <w:r w:rsidR="00164DA2">
        <w:rPr>
          <w:lang w:val="es-ES"/>
        </w:rPr>
        <w:t>,</w:t>
      </w:r>
      <w:r>
        <w:rPr>
          <w:lang w:val="es-ES"/>
        </w:rPr>
        <w:t xml:space="preserve"> porque Pablo se incluyó con el pronombre implícito nosotros.</w:t>
      </w:r>
    </w:p>
    <w:p w14:paraId="16C08C6E" w14:textId="3C1151C6" w:rsidR="00390187" w:rsidRDefault="00390187" w:rsidP="00390187">
      <w:pPr>
        <w:pStyle w:val="Ttulo5"/>
        <w:rPr>
          <w:lang w:val="es-ES"/>
        </w:rPr>
      </w:pPr>
      <w:r>
        <w:rPr>
          <w:lang w:val="es-ES"/>
        </w:rPr>
        <w:t>Tenemos versículos que nos muestran que Cristo es la garantía de que tenemos acceso a D</w:t>
      </w:r>
      <w:r w:rsidR="00FA12AD">
        <w:rPr>
          <w:lang w:val="es-ES"/>
        </w:rPr>
        <w:t>ios con confianza</w:t>
      </w:r>
      <w:r w:rsidR="00760543">
        <w:rPr>
          <w:lang w:val="es-ES"/>
        </w:rPr>
        <w:t>, la razón de la confianza es que Dios es el Padre</w:t>
      </w:r>
      <w:r w:rsidR="00164DA2">
        <w:rPr>
          <w:lang w:val="es-ES"/>
        </w:rPr>
        <w:t xml:space="preserve"> y</w:t>
      </w:r>
      <w:r w:rsidR="00760543">
        <w:rPr>
          <w:lang w:val="es-ES"/>
        </w:rPr>
        <w:t xml:space="preserve"> nosotros sus hijos. Efesios 2:18</w:t>
      </w:r>
    </w:p>
    <w:p w14:paraId="23B958F8" w14:textId="47AE6744" w:rsidR="00431A2D" w:rsidRPr="00431A2D" w:rsidRDefault="00431A2D" w:rsidP="00431A2D">
      <w:pPr>
        <w:pStyle w:val="Ttulo6"/>
        <w:rPr>
          <w:lang w:val="es-ES"/>
        </w:rPr>
      </w:pPr>
      <w:r>
        <w:rPr>
          <w:lang w:val="es-ES"/>
        </w:rPr>
        <w:t xml:space="preserve">Romanos </w:t>
      </w:r>
      <w:r w:rsidR="00164DA2">
        <w:rPr>
          <w:lang w:val="es-ES"/>
        </w:rPr>
        <w:t>5: 2a</w:t>
      </w:r>
      <w:r>
        <w:rPr>
          <w:lang w:val="es-ES"/>
        </w:rPr>
        <w:t xml:space="preserve"> –</w:t>
      </w:r>
      <w:r w:rsidR="00164DA2">
        <w:rPr>
          <w:lang w:val="es-ES"/>
        </w:rPr>
        <w:t>“</w:t>
      </w:r>
      <w:r>
        <w:rPr>
          <w:i/>
          <w:lang w:val="es-ES"/>
        </w:rPr>
        <w:t>por medio de quien también</w:t>
      </w:r>
      <w:r>
        <w:rPr>
          <w:b/>
          <w:i/>
          <w:lang w:val="es-ES"/>
        </w:rPr>
        <w:t xml:space="preserve"> hemos obtenido entrada</w:t>
      </w:r>
      <w:r>
        <w:rPr>
          <w:i/>
          <w:lang w:val="es-ES"/>
        </w:rPr>
        <w:t xml:space="preserve"> por la fe a esta gracia en la cual estamos firmes</w:t>
      </w:r>
      <w:r w:rsidR="00164DA2">
        <w:rPr>
          <w:i/>
          <w:lang w:val="es-ES"/>
        </w:rPr>
        <w:t>”</w:t>
      </w:r>
      <w:r>
        <w:rPr>
          <w:i/>
          <w:lang w:val="es-ES"/>
        </w:rPr>
        <w:t>.</w:t>
      </w:r>
    </w:p>
    <w:p w14:paraId="2A7AFDFA" w14:textId="0446DC87" w:rsidR="00390187" w:rsidRDefault="00431A2D" w:rsidP="00390187">
      <w:pPr>
        <w:pStyle w:val="Ttulo6"/>
        <w:rPr>
          <w:lang w:val="es-ES"/>
        </w:rPr>
      </w:pPr>
      <w:r>
        <w:rPr>
          <w:lang w:val="es-ES"/>
        </w:rPr>
        <w:t>Hebreos 4:16</w:t>
      </w:r>
      <w:r w:rsidR="00FA12AD">
        <w:rPr>
          <w:lang w:val="es-ES"/>
        </w:rPr>
        <w:t xml:space="preserve"> –</w:t>
      </w:r>
      <w:r w:rsidR="00164DA2">
        <w:rPr>
          <w:lang w:val="es-ES"/>
        </w:rPr>
        <w:t>“</w:t>
      </w:r>
      <w:r w:rsidR="00FA12AD">
        <w:rPr>
          <w:i/>
          <w:lang w:val="es-ES"/>
        </w:rPr>
        <w:t>Por tanto, acerquémonos con confianza al trono de la gracia para que recibamos misericordia, y hallemos gracia para ayuda oportuna</w:t>
      </w:r>
      <w:r w:rsidR="00164DA2">
        <w:rPr>
          <w:i/>
          <w:lang w:val="es-ES"/>
        </w:rPr>
        <w:t>”</w:t>
      </w:r>
      <w:r w:rsidR="00FA12AD">
        <w:rPr>
          <w:i/>
          <w:lang w:val="es-ES"/>
        </w:rPr>
        <w:t>.</w:t>
      </w:r>
      <w:r w:rsidR="00FA12AD">
        <w:rPr>
          <w:lang w:val="es-ES"/>
        </w:rPr>
        <w:t xml:space="preserve"> Hebreos 7:25</w:t>
      </w:r>
    </w:p>
    <w:p w14:paraId="08011367" w14:textId="442F24F3" w:rsidR="00FA12AD" w:rsidRDefault="00FA12AD" w:rsidP="00390187">
      <w:pPr>
        <w:pStyle w:val="Ttulo6"/>
        <w:rPr>
          <w:lang w:val="es-ES"/>
        </w:rPr>
      </w:pPr>
      <w:r>
        <w:rPr>
          <w:lang w:val="es-ES"/>
        </w:rPr>
        <w:t>Hebreos 10:19-22 –</w:t>
      </w:r>
      <w:r>
        <w:rPr>
          <w:i/>
          <w:lang w:val="es-ES"/>
        </w:rPr>
        <w:t xml:space="preserve"> </w:t>
      </w:r>
      <w:r w:rsidR="00164DA2">
        <w:rPr>
          <w:i/>
          <w:lang w:val="es-ES"/>
        </w:rPr>
        <w:t>“</w:t>
      </w:r>
      <w:r>
        <w:rPr>
          <w:i/>
          <w:lang w:val="es-ES"/>
        </w:rPr>
        <w:t xml:space="preserve">Entonces, hermanos, puesto que tenemos confianza </w:t>
      </w:r>
      <w:r>
        <w:rPr>
          <w:lang w:val="es-ES"/>
        </w:rPr>
        <w:t>[libertad]</w:t>
      </w:r>
      <w:r>
        <w:rPr>
          <w:i/>
          <w:lang w:val="es-ES"/>
        </w:rPr>
        <w:t xml:space="preserve"> para entrar al Lugar Santísimo por la sangre de Jesús, … acerquémonos con corazón sincero, en plena certidumbre de fe</w:t>
      </w:r>
      <w:r w:rsidR="00164DA2">
        <w:rPr>
          <w:i/>
          <w:lang w:val="es-ES"/>
        </w:rPr>
        <w:t>”</w:t>
      </w:r>
      <w:r>
        <w:rPr>
          <w:i/>
          <w:lang w:val="es-ES"/>
        </w:rPr>
        <w:t>, …</w:t>
      </w:r>
      <w:r>
        <w:rPr>
          <w:lang w:val="es-ES"/>
        </w:rPr>
        <w:t xml:space="preserve"> </w:t>
      </w:r>
    </w:p>
    <w:p w14:paraId="5411E179" w14:textId="6856C6B3" w:rsidR="00FA12AD" w:rsidRPr="00390187" w:rsidRDefault="00FA12AD" w:rsidP="00390187">
      <w:pPr>
        <w:pStyle w:val="Ttulo6"/>
        <w:rPr>
          <w:lang w:val="es-ES"/>
        </w:rPr>
      </w:pPr>
      <w:r>
        <w:rPr>
          <w:lang w:val="es-ES"/>
        </w:rPr>
        <w:t>En Cristo tenemos estas dos grandes bendiciones de libertad o seguridad o confianza y acceso a Dios con confianza</w:t>
      </w:r>
    </w:p>
    <w:p w14:paraId="48E571A7" w14:textId="02A05845" w:rsidR="00441FFF" w:rsidRDefault="00441FFF" w:rsidP="00441FFF">
      <w:pPr>
        <w:pStyle w:val="Ttulo4"/>
        <w:rPr>
          <w:iCs/>
          <w:lang w:val="es-ES"/>
        </w:rPr>
      </w:pPr>
      <w:r w:rsidRPr="00441FFF">
        <w:rPr>
          <w:lang w:val="es-ES"/>
        </w:rPr>
        <w:t>Efesios 3:12</w:t>
      </w:r>
      <w:r>
        <w:rPr>
          <w:lang w:val="es-ES"/>
        </w:rPr>
        <w:t>c</w:t>
      </w:r>
      <w:r w:rsidRPr="00441FFF">
        <w:rPr>
          <w:lang w:val="es-ES"/>
        </w:rPr>
        <w:t xml:space="preserve"> –</w:t>
      </w:r>
      <w:r>
        <w:rPr>
          <w:i/>
          <w:iCs/>
          <w:lang w:val="es-ES"/>
        </w:rPr>
        <w:t xml:space="preserve"> …</w:t>
      </w:r>
      <w:r w:rsidR="00164DA2">
        <w:rPr>
          <w:i/>
          <w:iCs/>
          <w:lang w:val="es-ES"/>
        </w:rPr>
        <w:t>”</w:t>
      </w:r>
      <w:r w:rsidR="00390187">
        <w:rPr>
          <w:i/>
          <w:iCs/>
          <w:lang w:val="es-ES"/>
        </w:rPr>
        <w:t xml:space="preserve"> </w:t>
      </w:r>
      <w:r w:rsidR="00390187" w:rsidRPr="00390187">
        <w:rPr>
          <w:i/>
          <w:iCs/>
          <w:lang w:val="es-ES"/>
        </w:rPr>
        <w:t>y acceso a Dios</w:t>
      </w:r>
      <w:r>
        <w:rPr>
          <w:i/>
          <w:iCs/>
          <w:lang w:val="es-ES"/>
        </w:rPr>
        <w:t xml:space="preserve"> </w:t>
      </w:r>
      <w:r w:rsidRPr="00FA12AD">
        <w:rPr>
          <w:i/>
          <w:iCs/>
          <w:lang w:val="es-ES"/>
        </w:rPr>
        <w:t>con confianza</w:t>
      </w:r>
      <w:r w:rsidRPr="00390187">
        <w:rPr>
          <w:b/>
          <w:i/>
          <w:iCs/>
          <w:lang w:val="es-ES"/>
        </w:rPr>
        <w:t xml:space="preserve"> por medio de la fe en Él</w:t>
      </w:r>
      <w:r w:rsidR="00164DA2">
        <w:rPr>
          <w:b/>
          <w:i/>
          <w:iCs/>
          <w:lang w:val="es-ES"/>
        </w:rPr>
        <w:t>”</w:t>
      </w:r>
      <w:r>
        <w:rPr>
          <w:i/>
          <w:iCs/>
          <w:lang w:val="es-ES"/>
        </w:rPr>
        <w:t>.</w:t>
      </w:r>
      <w:r>
        <w:rPr>
          <w:iCs/>
          <w:lang w:val="es-ES"/>
        </w:rPr>
        <w:t xml:space="preserve"> </w:t>
      </w:r>
      <w:r w:rsidR="00760543">
        <w:rPr>
          <w:iCs/>
          <w:lang w:val="es-ES"/>
        </w:rPr>
        <w:t xml:space="preserve">Por medio de la fe no es una condición sino una provisión, </w:t>
      </w:r>
      <w:r w:rsidR="00164DA2">
        <w:rPr>
          <w:iCs/>
          <w:lang w:val="es-ES"/>
        </w:rPr>
        <w:t>la</w:t>
      </w:r>
      <w:r w:rsidR="00760543">
        <w:rPr>
          <w:iCs/>
          <w:lang w:val="es-ES"/>
        </w:rPr>
        <w:t xml:space="preserve"> provisión de un medio</w:t>
      </w:r>
      <w:r w:rsidR="00E65FAE">
        <w:rPr>
          <w:iCs/>
          <w:lang w:val="es-ES"/>
        </w:rPr>
        <w:t xml:space="preserve"> que no tiene que ver con hacer méritos</w:t>
      </w:r>
      <w:r w:rsidR="00164DA2">
        <w:rPr>
          <w:iCs/>
          <w:lang w:val="es-ES"/>
        </w:rPr>
        <w:t>,</w:t>
      </w:r>
      <w:r w:rsidR="00E65FAE">
        <w:rPr>
          <w:iCs/>
          <w:lang w:val="es-ES"/>
        </w:rPr>
        <w:t xml:space="preserve"> sino</w:t>
      </w:r>
      <w:r w:rsidR="00164DA2">
        <w:rPr>
          <w:iCs/>
          <w:lang w:val="es-ES"/>
        </w:rPr>
        <w:t xml:space="preserve"> con</w:t>
      </w:r>
      <w:r w:rsidR="00E65FAE">
        <w:rPr>
          <w:iCs/>
          <w:lang w:val="es-ES"/>
        </w:rPr>
        <w:t xml:space="preserve"> tener fe</w:t>
      </w:r>
      <w:r w:rsidR="00164DA2">
        <w:rPr>
          <w:iCs/>
          <w:lang w:val="es-ES"/>
        </w:rPr>
        <w:t>,</w:t>
      </w:r>
      <w:r w:rsidR="00760543">
        <w:rPr>
          <w:iCs/>
          <w:lang w:val="es-ES"/>
        </w:rPr>
        <w:t xml:space="preserve"> </w:t>
      </w:r>
      <w:r w:rsidR="00E65FAE">
        <w:rPr>
          <w:iCs/>
          <w:lang w:val="es-ES"/>
        </w:rPr>
        <w:t>porque la fe no es una obra</w:t>
      </w:r>
      <w:r w:rsidR="00164DA2">
        <w:rPr>
          <w:iCs/>
          <w:lang w:val="es-ES"/>
        </w:rPr>
        <w:t>. D</w:t>
      </w:r>
      <w:r w:rsidR="00E65FAE">
        <w:rPr>
          <w:iCs/>
          <w:lang w:val="es-ES"/>
        </w:rPr>
        <w:t>escansa en un objeto, Dios mismo</w:t>
      </w:r>
      <w:r w:rsidR="00760543">
        <w:rPr>
          <w:iCs/>
          <w:lang w:val="es-ES"/>
        </w:rPr>
        <w:t xml:space="preserve">. </w:t>
      </w:r>
    </w:p>
    <w:p w14:paraId="37137CCB" w14:textId="3AEC6491" w:rsidR="00760543" w:rsidRPr="00760543" w:rsidRDefault="00760543" w:rsidP="00760543">
      <w:pPr>
        <w:pStyle w:val="Ttulo5"/>
        <w:rPr>
          <w:lang w:val="es-ES"/>
        </w:rPr>
      </w:pPr>
      <w:r>
        <w:rPr>
          <w:lang w:val="es-ES"/>
        </w:rPr>
        <w:t xml:space="preserve">A Dios le agrada que nos acerquemos con confianza por medio de la </w:t>
      </w:r>
      <w:r w:rsidR="003F661E">
        <w:rPr>
          <w:lang w:val="es-ES"/>
        </w:rPr>
        <w:t>fe, o</w:t>
      </w:r>
      <w:r w:rsidR="00164DA2">
        <w:rPr>
          <w:lang w:val="es-ES"/>
        </w:rPr>
        <w:t xml:space="preserve"> sea</w:t>
      </w:r>
      <w:r>
        <w:rPr>
          <w:lang w:val="es-ES"/>
        </w:rPr>
        <w:t xml:space="preserve"> creyendo, porque Él es confiable, ya que nuestro mediador es Cristo. 1 Timoteo 2:5; 1 Juan 2:1-2</w:t>
      </w:r>
    </w:p>
    <w:p w14:paraId="6588E087" w14:textId="61AA2A3C" w:rsidR="00752105" w:rsidRPr="00830F82" w:rsidRDefault="00760543" w:rsidP="00752105">
      <w:pPr>
        <w:pStyle w:val="Ttulo6"/>
      </w:pPr>
      <w:r>
        <w:t xml:space="preserve">Hebreos 11:6 </w:t>
      </w:r>
      <w:r w:rsidR="003F661E">
        <w:t>–“</w:t>
      </w:r>
      <w:r w:rsidR="003F661E">
        <w:rPr>
          <w:i/>
        </w:rPr>
        <w:t>Y</w:t>
      </w:r>
      <w:r w:rsidR="00E65FAE">
        <w:rPr>
          <w:i/>
        </w:rPr>
        <w:t xml:space="preserve"> sin</w:t>
      </w:r>
      <w:r w:rsidR="00E65FAE">
        <w:rPr>
          <w:b/>
          <w:i/>
        </w:rPr>
        <w:t xml:space="preserve"> fe es imposible </w:t>
      </w:r>
      <w:r w:rsidR="00E65FAE">
        <w:rPr>
          <w:i/>
        </w:rPr>
        <w:t xml:space="preserve">agradar a Dios. Porque es </w:t>
      </w:r>
      <w:r w:rsidR="00E65FAE">
        <w:rPr>
          <w:b/>
          <w:i/>
        </w:rPr>
        <w:t>necesario que el que se acerca a Dios crea</w:t>
      </w:r>
      <w:r w:rsidR="00E65FAE">
        <w:rPr>
          <w:i/>
        </w:rPr>
        <w:t xml:space="preserve"> que Él existe, y que recompensa a los que lo buscan</w:t>
      </w:r>
      <w:r w:rsidR="00164DA2">
        <w:rPr>
          <w:i/>
        </w:rPr>
        <w:t>”</w:t>
      </w:r>
      <w:r w:rsidR="00E65FAE">
        <w:rPr>
          <w:i/>
        </w:rPr>
        <w:t>.</w:t>
      </w:r>
      <w:r w:rsidR="00E65FAE">
        <w:t xml:space="preserve"> Mediante la fe.</w:t>
      </w:r>
    </w:p>
    <w:p w14:paraId="726137C8" w14:textId="461C4705" w:rsidR="00752105" w:rsidRPr="00830F82" w:rsidRDefault="00752105" w:rsidP="00752105">
      <w:pPr>
        <w:pStyle w:val="Ttulo3"/>
      </w:pPr>
      <w:r w:rsidRPr="00830F82">
        <w:t xml:space="preserve">Efesios 3:13 – </w:t>
      </w:r>
      <w:r w:rsidR="00164DA2">
        <w:t>“</w:t>
      </w:r>
      <w:r w:rsidRPr="00830F82">
        <w:rPr>
          <w:i/>
          <w:iCs/>
        </w:rPr>
        <w:t>Ruego, por tanto, que no desmayen a causa de mis tribulaciones por ustedes, porque son su gloria</w:t>
      </w:r>
      <w:r w:rsidR="00164DA2">
        <w:rPr>
          <w:i/>
          <w:iCs/>
        </w:rPr>
        <w:t>”</w:t>
      </w:r>
      <w:r w:rsidR="00E93EA3" w:rsidRPr="00830F82">
        <w:rPr>
          <w:i/>
          <w:iCs/>
        </w:rPr>
        <w:t>.</w:t>
      </w:r>
      <w:r w:rsidR="00986D8A">
        <w:t xml:space="preserve"> </w:t>
      </w:r>
      <w:r w:rsidR="00D54CDC">
        <w:t>El ruego que quiere hacer Pablo a los Efesios es</w:t>
      </w:r>
      <w:r w:rsidR="00164DA2">
        <w:t xml:space="preserve"> que </w:t>
      </w:r>
      <w:r w:rsidR="00D54CDC">
        <w:t>no desmay</w:t>
      </w:r>
      <w:r w:rsidR="00164DA2">
        <w:t>en</w:t>
      </w:r>
      <w:r w:rsidR="00D54CDC">
        <w:t xml:space="preserve"> a causa de las tribulaciones que está</w:t>
      </w:r>
      <w:r w:rsidR="00164DA2">
        <w:t>n</w:t>
      </w:r>
      <w:r w:rsidR="00D54CDC">
        <w:t xml:space="preserve"> pasando.</w:t>
      </w:r>
    </w:p>
    <w:p w14:paraId="2435A1CF" w14:textId="2376E8AE" w:rsidR="00E93EA3" w:rsidRDefault="00D54CDC" w:rsidP="00E93EA3">
      <w:pPr>
        <w:pStyle w:val="Ttulo4"/>
        <w:rPr>
          <w:lang w:val="es-BO"/>
        </w:rPr>
      </w:pPr>
      <w:r w:rsidRPr="00D54CDC">
        <w:rPr>
          <w:lang w:val="es-BO"/>
        </w:rPr>
        <w:t xml:space="preserve">Efesios </w:t>
      </w:r>
      <w:r w:rsidR="00164DA2" w:rsidRPr="00D54CDC">
        <w:rPr>
          <w:lang w:val="es-BO"/>
        </w:rPr>
        <w:t>3: 13a</w:t>
      </w:r>
      <w:r w:rsidRPr="00D54CDC">
        <w:rPr>
          <w:lang w:val="es-BO"/>
        </w:rPr>
        <w:t xml:space="preserve"> – </w:t>
      </w:r>
      <w:r w:rsidR="00164DA2">
        <w:rPr>
          <w:lang w:val="es-BO"/>
        </w:rPr>
        <w:t>“</w:t>
      </w:r>
      <w:r w:rsidRPr="00D54CDC">
        <w:rPr>
          <w:i/>
          <w:iCs/>
          <w:lang w:val="es-BO"/>
        </w:rPr>
        <w:t>Ruego, por tanto</w:t>
      </w:r>
      <w:r w:rsidR="00164DA2">
        <w:rPr>
          <w:i/>
          <w:iCs/>
          <w:lang w:val="es-BO"/>
        </w:rPr>
        <w:t>”</w:t>
      </w:r>
      <w:r w:rsidRPr="00D54CDC">
        <w:rPr>
          <w:i/>
          <w:iCs/>
          <w:lang w:val="es-BO"/>
        </w:rPr>
        <w:t>, …</w:t>
      </w:r>
      <w:r w:rsidRPr="00D54CDC">
        <w:rPr>
          <w:lang w:val="es-BO"/>
        </w:rPr>
        <w:t xml:space="preserve"> S</w:t>
      </w:r>
      <w:r>
        <w:rPr>
          <w:lang w:val="es-BO"/>
        </w:rPr>
        <w:t>iguiendo al argumento</w:t>
      </w:r>
      <w:r w:rsidR="00164DA2">
        <w:rPr>
          <w:lang w:val="es-BO"/>
        </w:rPr>
        <w:t xml:space="preserve"> mediante el cual </w:t>
      </w:r>
      <w:r>
        <w:rPr>
          <w:lang w:val="es-BO"/>
        </w:rPr>
        <w:t>explic</w:t>
      </w:r>
      <w:r w:rsidR="00164DA2">
        <w:rPr>
          <w:lang w:val="es-BO"/>
        </w:rPr>
        <w:t xml:space="preserve">ó </w:t>
      </w:r>
      <w:r>
        <w:rPr>
          <w:lang w:val="es-BO"/>
        </w:rPr>
        <w:t>en cuanto a su ministerio</w:t>
      </w:r>
      <w:r w:rsidR="00164DA2">
        <w:rPr>
          <w:lang w:val="es-BO"/>
        </w:rPr>
        <w:t xml:space="preserve"> a</w:t>
      </w:r>
      <w:r>
        <w:rPr>
          <w:lang w:val="es-BO"/>
        </w:rPr>
        <w:t xml:space="preserve"> los gentiles, y</w:t>
      </w:r>
      <w:r w:rsidR="00164DA2">
        <w:rPr>
          <w:lang w:val="es-BO"/>
        </w:rPr>
        <w:t xml:space="preserve"> que era</w:t>
      </w:r>
      <w:r>
        <w:rPr>
          <w:lang w:val="es-BO"/>
        </w:rPr>
        <w:t xml:space="preserve"> prisionero del Señor en Roma por causa de los gentiles</w:t>
      </w:r>
      <w:r w:rsidR="00164DA2">
        <w:rPr>
          <w:lang w:val="es-BO"/>
        </w:rPr>
        <w:t xml:space="preserve">, </w:t>
      </w:r>
      <w:r>
        <w:rPr>
          <w:lang w:val="es-BO"/>
        </w:rPr>
        <w:t>para que ellos conozcan el misterio de Cristo. Efesios 3:1-3</w:t>
      </w:r>
    </w:p>
    <w:p w14:paraId="58EC5A33" w14:textId="2829D152" w:rsidR="00D54CDC" w:rsidRDefault="00D54CDC" w:rsidP="00D54CDC">
      <w:pPr>
        <w:pStyle w:val="Ttulo5"/>
      </w:pPr>
      <w:r>
        <w:t>Pablo les rueg</w:t>
      </w:r>
      <w:r w:rsidR="00164DA2">
        <w:t>a</w:t>
      </w:r>
      <w:r>
        <w:t xml:space="preserve"> a los hermanos</w:t>
      </w:r>
      <w:r w:rsidR="00164DA2">
        <w:t>, que</w:t>
      </w:r>
      <w:r>
        <w:t xml:space="preserve"> no desmay</w:t>
      </w:r>
      <w:r w:rsidR="00164DA2">
        <w:t>en</w:t>
      </w:r>
      <w:r>
        <w:t>, la razón es la siguiente.</w:t>
      </w:r>
    </w:p>
    <w:p w14:paraId="3ACEF838" w14:textId="10045F65" w:rsidR="00D54CDC" w:rsidRDefault="00D54CDC" w:rsidP="00D54CDC">
      <w:pPr>
        <w:pStyle w:val="Ttulo4"/>
        <w:rPr>
          <w:lang w:val="es-BO"/>
        </w:rPr>
      </w:pPr>
      <w:r w:rsidRPr="00D54CDC">
        <w:rPr>
          <w:lang w:val="es-BO"/>
        </w:rPr>
        <w:t>Efesios 3:13</w:t>
      </w:r>
      <w:r>
        <w:rPr>
          <w:lang w:val="es-BO"/>
        </w:rPr>
        <w:t>b</w:t>
      </w:r>
      <w:r w:rsidRPr="00D54CDC">
        <w:rPr>
          <w:lang w:val="es-BO"/>
        </w:rPr>
        <w:t xml:space="preserve"> – </w:t>
      </w:r>
      <w:r>
        <w:rPr>
          <w:i/>
          <w:iCs/>
          <w:lang w:val="es-BO"/>
        </w:rPr>
        <w:t>…</w:t>
      </w:r>
      <w:r w:rsidRPr="00D54CDC">
        <w:rPr>
          <w:i/>
          <w:iCs/>
          <w:lang w:val="es-BO"/>
        </w:rPr>
        <w:t xml:space="preserve"> </w:t>
      </w:r>
      <w:r w:rsidR="00164DA2">
        <w:rPr>
          <w:i/>
          <w:iCs/>
          <w:lang w:val="es-BO"/>
        </w:rPr>
        <w:t>“</w:t>
      </w:r>
      <w:r w:rsidRPr="00D54CDC">
        <w:rPr>
          <w:i/>
          <w:iCs/>
          <w:lang w:val="es-BO"/>
        </w:rPr>
        <w:t>que no desmayen a causa de mis tribulaciones por ustedes</w:t>
      </w:r>
      <w:r w:rsidR="00164DA2">
        <w:rPr>
          <w:i/>
          <w:iCs/>
          <w:lang w:val="es-BO"/>
        </w:rPr>
        <w:t>”</w:t>
      </w:r>
      <w:r>
        <w:rPr>
          <w:i/>
          <w:iCs/>
          <w:lang w:val="es-BO"/>
        </w:rPr>
        <w:t xml:space="preserve">, … </w:t>
      </w:r>
      <w:r w:rsidRPr="0063771A">
        <w:rPr>
          <w:lang w:val="es-BO"/>
        </w:rPr>
        <w:t>a causa de las tribulaciones, sufrimientos o pruebas por las cuales Pablo</w:t>
      </w:r>
      <w:r w:rsidR="0063771A" w:rsidRPr="0063771A">
        <w:rPr>
          <w:lang w:val="es-BO"/>
        </w:rPr>
        <w:t xml:space="preserve"> estaba pasando por los gentiles</w:t>
      </w:r>
      <w:r w:rsidR="0063771A">
        <w:rPr>
          <w:i/>
          <w:iCs/>
          <w:lang w:val="es-BO"/>
        </w:rPr>
        <w:t>.</w:t>
      </w:r>
      <w:r w:rsidR="0063771A">
        <w:rPr>
          <w:lang w:val="es-BO"/>
        </w:rPr>
        <w:t xml:space="preserve"> Efesios 6:19-20; 2 Timoteo 2:7-9</w:t>
      </w:r>
    </w:p>
    <w:p w14:paraId="5686689F" w14:textId="2A8A8E83" w:rsidR="0063771A" w:rsidRPr="0063771A" w:rsidRDefault="0063771A" w:rsidP="0063771A">
      <w:pPr>
        <w:pStyle w:val="Ttulo5"/>
      </w:pPr>
      <w:r>
        <w:t xml:space="preserve">Es muy fácil desmayar </w:t>
      </w:r>
      <w:r w:rsidR="00652B40">
        <w:t xml:space="preserve">o desanimarse </w:t>
      </w:r>
      <w:r>
        <w:t>viendo a creyentes</w:t>
      </w:r>
      <w:r w:rsidR="00164DA2">
        <w:t xml:space="preserve"> dedicados a servir a Dios, </w:t>
      </w:r>
      <w:r>
        <w:t>que est</w:t>
      </w:r>
      <w:r w:rsidR="00164DA2">
        <w:t>é</w:t>
      </w:r>
      <w:r>
        <w:t>n pasando por diferentes tribulaciones</w:t>
      </w:r>
      <w:r w:rsidR="00164DA2">
        <w:t>.</w:t>
      </w:r>
    </w:p>
    <w:p w14:paraId="6A0C231D" w14:textId="134E8FCB" w:rsidR="00E93EA3" w:rsidRDefault="00652B40" w:rsidP="00E93EA3">
      <w:pPr>
        <w:pStyle w:val="Ttulo5"/>
      </w:pPr>
      <w:r>
        <w:lastRenderedPageBreak/>
        <w:t xml:space="preserve">Es muy fácil estar animados cuando la palabra de Dios crece sin obstáculos, ni tribulaciones, pero cuando la oposición se levanta viene el </w:t>
      </w:r>
      <w:r w:rsidR="009510BB">
        <w:t>desánimo</w:t>
      </w:r>
      <w:r>
        <w:t xml:space="preserve"> y muchos empiezan a desmayar.</w:t>
      </w:r>
    </w:p>
    <w:p w14:paraId="4508061C" w14:textId="644A7286" w:rsidR="00652B40" w:rsidRPr="00652B40" w:rsidRDefault="00652B40" w:rsidP="00652B40">
      <w:pPr>
        <w:pStyle w:val="Ttulo5"/>
      </w:pPr>
      <w:r>
        <w:t xml:space="preserve">Pablo </w:t>
      </w:r>
      <w:r w:rsidR="009510BB">
        <w:t>tenía</w:t>
      </w:r>
      <w:r>
        <w:t xml:space="preserve"> en claro que por causa de ellos pasaba estos sufrimientos. </w:t>
      </w:r>
    </w:p>
    <w:p w14:paraId="3A9157CB" w14:textId="093B669D" w:rsidR="00E93EA3" w:rsidRPr="00652B40" w:rsidRDefault="00652B40" w:rsidP="00652B40">
      <w:pPr>
        <w:pStyle w:val="Ttulo4"/>
        <w:rPr>
          <w:lang w:val="es-BO"/>
        </w:rPr>
      </w:pPr>
      <w:r w:rsidRPr="00652B40">
        <w:rPr>
          <w:lang w:val="es-BO"/>
        </w:rPr>
        <w:t>Efesios 3:13 –</w:t>
      </w:r>
      <w:r>
        <w:rPr>
          <w:lang w:val="es-BO"/>
        </w:rPr>
        <w:t xml:space="preserve"> </w:t>
      </w:r>
      <w:r w:rsidR="009510BB">
        <w:rPr>
          <w:lang w:val="es-BO"/>
        </w:rPr>
        <w:t>…”</w:t>
      </w:r>
      <w:r w:rsidRPr="00652B40">
        <w:rPr>
          <w:i/>
          <w:iCs/>
          <w:lang w:val="es-BO"/>
        </w:rPr>
        <w:t xml:space="preserve"> por ustedes, porque son su gloria</w:t>
      </w:r>
      <w:r w:rsidR="009510BB">
        <w:rPr>
          <w:i/>
          <w:iCs/>
          <w:lang w:val="es-BO"/>
        </w:rPr>
        <w:t>”</w:t>
      </w:r>
      <w:r w:rsidRPr="00652B40">
        <w:rPr>
          <w:i/>
          <w:iCs/>
          <w:lang w:val="es-BO"/>
        </w:rPr>
        <w:t>.</w:t>
      </w:r>
      <w:r>
        <w:rPr>
          <w:lang w:val="es-BO"/>
        </w:rPr>
        <w:t xml:space="preserve"> Las tribulaciones por las cuales Pablo estaba atravesando</w:t>
      </w:r>
      <w:r w:rsidR="009510BB">
        <w:rPr>
          <w:lang w:val="es-BO"/>
        </w:rPr>
        <w:t xml:space="preserve">, </w:t>
      </w:r>
      <w:r w:rsidR="00886997">
        <w:rPr>
          <w:lang w:val="es-BO"/>
        </w:rPr>
        <w:t>resultaría</w:t>
      </w:r>
      <w:r>
        <w:rPr>
          <w:lang w:val="es-BO"/>
        </w:rPr>
        <w:t xml:space="preserve"> </w:t>
      </w:r>
      <w:r w:rsidR="00886997">
        <w:rPr>
          <w:lang w:val="es-BO"/>
        </w:rPr>
        <w:t xml:space="preserve">para los gentiles en gloria para ellos. 2 </w:t>
      </w:r>
      <w:proofErr w:type="gramStart"/>
      <w:r w:rsidR="00886997">
        <w:rPr>
          <w:lang w:val="es-BO"/>
        </w:rPr>
        <w:t>Corintios</w:t>
      </w:r>
      <w:proofErr w:type="gramEnd"/>
      <w:r w:rsidR="00886997">
        <w:rPr>
          <w:lang w:val="es-BO"/>
        </w:rPr>
        <w:t xml:space="preserve"> 4:7</w:t>
      </w:r>
      <w:r w:rsidR="00E03804">
        <w:rPr>
          <w:lang w:val="es-BO"/>
        </w:rPr>
        <w:t>-9</w:t>
      </w:r>
    </w:p>
    <w:p w14:paraId="6AC7CD7B" w14:textId="7F46C6D9" w:rsidR="00E93EA3" w:rsidRPr="00830F82" w:rsidRDefault="00886997" w:rsidP="00E93EA3">
      <w:pPr>
        <w:pStyle w:val="Ttulo6"/>
      </w:pPr>
      <w:r>
        <w:t xml:space="preserve">2 </w:t>
      </w:r>
      <w:proofErr w:type="gramStart"/>
      <w:r>
        <w:t>Corintios</w:t>
      </w:r>
      <w:proofErr w:type="gramEnd"/>
      <w:r>
        <w:t xml:space="preserve"> 4:10-12 –</w:t>
      </w:r>
      <w:r>
        <w:rPr>
          <w:i/>
          <w:iCs/>
        </w:rPr>
        <w:t xml:space="preserve"> </w:t>
      </w:r>
      <w:r w:rsidR="009510BB">
        <w:rPr>
          <w:i/>
          <w:iCs/>
        </w:rPr>
        <w:t>“</w:t>
      </w:r>
      <w:r>
        <w:rPr>
          <w:i/>
          <w:iCs/>
        </w:rPr>
        <w:t>Llevamos siempre en el cuerpo por todas partes la muerte de Jesús,</w:t>
      </w:r>
      <w:r>
        <w:rPr>
          <w:b/>
          <w:bCs/>
          <w:i/>
          <w:iCs/>
        </w:rPr>
        <w:t xml:space="preserve"> </w:t>
      </w:r>
      <w:r w:rsidRPr="00886997">
        <w:rPr>
          <w:i/>
          <w:iCs/>
        </w:rPr>
        <w:t>para que también la vida de Jesús se manifieste en nuestro cuerpo</w:t>
      </w:r>
      <w:r>
        <w:rPr>
          <w:i/>
          <w:iCs/>
        </w:rPr>
        <w:t>. … Así que en nosotros obra la muerte,</w:t>
      </w:r>
      <w:r>
        <w:rPr>
          <w:b/>
          <w:bCs/>
          <w:i/>
          <w:iCs/>
        </w:rPr>
        <w:t xml:space="preserve"> pero en ustedes</w:t>
      </w:r>
      <w:r w:rsidR="00E03804">
        <w:rPr>
          <w:b/>
          <w:bCs/>
          <w:i/>
          <w:iCs/>
        </w:rPr>
        <w:t>, la vida</w:t>
      </w:r>
      <w:r w:rsidR="009510BB">
        <w:rPr>
          <w:b/>
          <w:bCs/>
          <w:i/>
          <w:iCs/>
        </w:rPr>
        <w:t>”</w:t>
      </w:r>
      <w:r w:rsidR="00E03804">
        <w:rPr>
          <w:b/>
          <w:bCs/>
          <w:i/>
          <w:iCs/>
        </w:rPr>
        <w:t>.</w:t>
      </w:r>
      <w:r w:rsidR="00E03804">
        <w:t xml:space="preserve"> </w:t>
      </w:r>
    </w:p>
    <w:p w14:paraId="4D8D1C58" w14:textId="3F9D6C2C" w:rsidR="00924F7A" w:rsidRPr="00830F82" w:rsidRDefault="00924F7A" w:rsidP="00924F7A">
      <w:pPr>
        <w:pStyle w:val="Ttulo1"/>
      </w:pPr>
      <w:bookmarkStart w:id="3" w:name="_Hlk218875273"/>
      <w:r w:rsidRPr="00830F82">
        <w:t xml:space="preserve">Efesios 3:14-21 – </w:t>
      </w:r>
      <w:r w:rsidR="00CB51C6" w:rsidRPr="00830F82">
        <w:t>Segun</w:t>
      </w:r>
      <w:r w:rsidRPr="00830F82">
        <w:t xml:space="preserve">da </w:t>
      </w:r>
      <w:r w:rsidR="00A74FBD" w:rsidRPr="00830F82">
        <w:t>Oración</w:t>
      </w:r>
      <w:r w:rsidRPr="00830F82">
        <w:t xml:space="preserve"> de Pablo para que sean fortalecidos.</w:t>
      </w:r>
    </w:p>
    <w:bookmarkEnd w:id="3"/>
    <w:p w14:paraId="0A479A24" w14:textId="5262FF16" w:rsidR="00924F7A" w:rsidRPr="00830F82" w:rsidRDefault="00B333A1" w:rsidP="00924F7A">
      <w:pPr>
        <w:pStyle w:val="Ttulo2"/>
      </w:pPr>
      <w:r w:rsidRPr="00830F82">
        <w:t xml:space="preserve">Efesios 3:14-17a </w:t>
      </w:r>
      <w:r w:rsidR="00CB51C6" w:rsidRPr="00830F82">
        <w:t>–</w:t>
      </w:r>
      <w:r w:rsidRPr="00830F82">
        <w:t xml:space="preserve"> </w:t>
      </w:r>
      <w:r w:rsidR="00CB51C6" w:rsidRPr="00830F82">
        <w:t>Oración para que sean fortalecidos en el hombre interior.</w:t>
      </w:r>
    </w:p>
    <w:p w14:paraId="77F1120B" w14:textId="746AD718" w:rsidR="00924F7A" w:rsidRPr="00830F82" w:rsidRDefault="00845D17" w:rsidP="00924F7A">
      <w:pPr>
        <w:pStyle w:val="Ttulo3"/>
      </w:pPr>
      <w:r w:rsidRPr="00830F82">
        <w:t xml:space="preserve">Efesios 3:14 – </w:t>
      </w:r>
      <w:r w:rsidRPr="00830F82">
        <w:rPr>
          <w:i/>
          <w:iCs/>
        </w:rPr>
        <w:t>Por esta causa</w:t>
      </w:r>
      <w:r w:rsidRPr="00830F82">
        <w:t>. La causa de Efesios 3:1-13 Pablo mencionó que era prisionero por causa de los gentiles, sus tribulaciones eran para la gloria de la audiencia, esto puede traer desanimo a los creyentes, Pablo ora</w:t>
      </w:r>
      <w:r w:rsidR="009510BB">
        <w:t xml:space="preserve"> para </w:t>
      </w:r>
      <w:r w:rsidRPr="00830F82">
        <w:t xml:space="preserve">que sean fortalecidos. </w:t>
      </w:r>
    </w:p>
    <w:p w14:paraId="764E2E52" w14:textId="474216F5" w:rsidR="00924F7A" w:rsidRPr="00830F82" w:rsidRDefault="00B94149" w:rsidP="00B94149">
      <w:pPr>
        <w:pStyle w:val="Ttulo3"/>
      </w:pPr>
      <w:r w:rsidRPr="00830F82">
        <w:t xml:space="preserve">Efesios 3:14-15 – </w:t>
      </w:r>
      <w:r w:rsidR="009510BB">
        <w:t>“</w:t>
      </w:r>
      <w:r w:rsidRPr="00830F82">
        <w:rPr>
          <w:i/>
          <w:iCs/>
        </w:rPr>
        <w:t>Por esta causa, pues, doblo mis rodillas ante el Padre de nuestro Señor Jesucristo, 15 de quien recibe nombre toda familia en el cielo o en la tierra</w:t>
      </w:r>
      <w:r w:rsidR="009510BB">
        <w:rPr>
          <w:i/>
          <w:iCs/>
        </w:rPr>
        <w:t>”</w:t>
      </w:r>
      <w:r w:rsidRPr="00830F82">
        <w:rPr>
          <w:i/>
          <w:iCs/>
        </w:rPr>
        <w:t>.</w:t>
      </w:r>
      <w:r w:rsidR="00085E1A">
        <w:t xml:space="preserve"> Esta es la segunda oración a Dios el Padre de nuestro Señor Jesucristo, registrada de Pablo en Efesios</w:t>
      </w:r>
    </w:p>
    <w:p w14:paraId="4BD9E986" w14:textId="75A5A6A0" w:rsidR="00B94149" w:rsidRPr="00830F82" w:rsidRDefault="00085E1A" w:rsidP="00B94149">
      <w:pPr>
        <w:pStyle w:val="Ttulo4"/>
        <w:rPr>
          <w:lang w:val="es-BO"/>
        </w:rPr>
      </w:pPr>
      <w:r w:rsidRPr="00085E1A">
        <w:rPr>
          <w:lang w:val="es-BO"/>
        </w:rPr>
        <w:t xml:space="preserve">Efesios 3:14 – </w:t>
      </w:r>
      <w:r w:rsidR="009510BB">
        <w:rPr>
          <w:lang w:val="es-BO"/>
        </w:rPr>
        <w:t>“</w:t>
      </w:r>
      <w:r w:rsidRPr="00085E1A">
        <w:rPr>
          <w:i/>
          <w:iCs/>
          <w:lang w:val="es-BO"/>
        </w:rPr>
        <w:t>Por esta causa, pues, doblo mis rodillas ante el Padre de nuestro Señor Jesucristo</w:t>
      </w:r>
      <w:r>
        <w:rPr>
          <w:i/>
          <w:iCs/>
          <w:lang w:val="es-BO"/>
        </w:rPr>
        <w:t>.</w:t>
      </w:r>
      <w:r w:rsidR="009510BB">
        <w:rPr>
          <w:i/>
          <w:iCs/>
          <w:lang w:val="es-BO"/>
        </w:rPr>
        <w:t>”</w:t>
      </w:r>
      <w:r>
        <w:rPr>
          <w:lang w:val="es-BO"/>
        </w:rPr>
        <w:t xml:space="preserve"> Pablo </w:t>
      </w:r>
      <w:r w:rsidR="009510BB">
        <w:rPr>
          <w:lang w:val="es-BO"/>
        </w:rPr>
        <w:t>se puso</w:t>
      </w:r>
      <w:r>
        <w:rPr>
          <w:lang w:val="es-BO"/>
        </w:rPr>
        <w:t xml:space="preserve"> de rodillas para suplicar a Dios el Padre por los creyentes. </w:t>
      </w:r>
    </w:p>
    <w:p w14:paraId="30540995" w14:textId="45C1D436" w:rsidR="00924F7A" w:rsidRDefault="00085E1A" w:rsidP="00924F7A">
      <w:pPr>
        <w:pStyle w:val="Ttulo5"/>
      </w:pPr>
      <w:r>
        <w:t>Pablo</w:t>
      </w:r>
      <w:r w:rsidR="009510BB">
        <w:t xml:space="preserve"> suplicó en</w:t>
      </w:r>
      <w:r>
        <w:t xml:space="preserve"> oración a Dios, </w:t>
      </w:r>
      <w:r w:rsidR="009510BB">
        <w:t xml:space="preserve">que los creyentes sean </w:t>
      </w:r>
      <w:r>
        <w:t>fortalecido</w:t>
      </w:r>
      <w:r w:rsidR="009510BB">
        <w:t>s</w:t>
      </w:r>
      <w:r>
        <w:t xml:space="preserve"> y </w:t>
      </w:r>
      <w:r w:rsidR="009510BB">
        <w:t xml:space="preserve">que comprendieran el </w:t>
      </w:r>
      <w:r>
        <w:t>amor de Cristo.</w:t>
      </w:r>
    </w:p>
    <w:p w14:paraId="1E7FABBD" w14:textId="7CAD11A8" w:rsidR="00085E1A" w:rsidRDefault="00085E1A" w:rsidP="00085E1A">
      <w:pPr>
        <w:pStyle w:val="Ttulo5"/>
      </w:pPr>
      <w:r w:rsidRPr="00085E1A">
        <w:t>Efesios 3:14</w:t>
      </w:r>
      <w:r>
        <w:t>b</w:t>
      </w:r>
      <w:r w:rsidRPr="00085E1A">
        <w:t xml:space="preserve"> –</w:t>
      </w:r>
      <w:r>
        <w:rPr>
          <w:i/>
          <w:iCs/>
        </w:rPr>
        <w:t xml:space="preserve"> … </w:t>
      </w:r>
      <w:r w:rsidR="009510BB">
        <w:rPr>
          <w:i/>
          <w:iCs/>
        </w:rPr>
        <w:t>“</w:t>
      </w:r>
      <w:r w:rsidRPr="00085E1A">
        <w:rPr>
          <w:i/>
          <w:iCs/>
        </w:rPr>
        <w:t>ante el Padre de nuestro Señor Jesucristo</w:t>
      </w:r>
      <w:r w:rsidR="009510BB">
        <w:rPr>
          <w:i/>
          <w:iCs/>
        </w:rPr>
        <w:t>”</w:t>
      </w:r>
      <w:r>
        <w:rPr>
          <w:i/>
          <w:iCs/>
        </w:rPr>
        <w:t>.</w:t>
      </w:r>
      <w:r>
        <w:t xml:space="preserve"> La oración de Pablo e</w:t>
      </w:r>
      <w:r w:rsidR="009510BB">
        <w:t>staba</w:t>
      </w:r>
      <w:r>
        <w:t xml:space="preserve"> dirigida a Dios el Padre y no a Jesucristo.</w:t>
      </w:r>
    </w:p>
    <w:p w14:paraId="2F414832" w14:textId="3B4AA350" w:rsidR="00085E1A" w:rsidRDefault="00085E1A" w:rsidP="00085E1A">
      <w:pPr>
        <w:pStyle w:val="Ttulo6"/>
      </w:pPr>
      <w:r>
        <w:t xml:space="preserve">Muchos creyentes oran y hacen suplicas al Señor Jesús. En las </w:t>
      </w:r>
      <w:r w:rsidR="009510BB">
        <w:t>E</w:t>
      </w:r>
      <w:r>
        <w:t>scrituras Jesús enseñ</w:t>
      </w:r>
      <w:r w:rsidR="009510BB">
        <w:t>ó</w:t>
      </w:r>
      <w:r>
        <w:t xml:space="preserve"> orar al Padre en Su nombre.</w:t>
      </w:r>
    </w:p>
    <w:p w14:paraId="325E761B" w14:textId="69C7B54D" w:rsidR="00085E1A" w:rsidRPr="001422FA" w:rsidRDefault="001422FA" w:rsidP="00085E1A">
      <w:pPr>
        <w:pStyle w:val="Ttulo6"/>
      </w:pPr>
      <w:r>
        <w:t>Juan 14:13-14 –</w:t>
      </w:r>
      <w:r>
        <w:rPr>
          <w:i/>
          <w:iCs/>
        </w:rPr>
        <w:t xml:space="preserve"> </w:t>
      </w:r>
      <w:r w:rsidR="009510BB">
        <w:rPr>
          <w:i/>
          <w:iCs/>
        </w:rPr>
        <w:t>“</w:t>
      </w:r>
      <w:r>
        <w:rPr>
          <w:i/>
          <w:iCs/>
        </w:rPr>
        <w:t xml:space="preserve">Y todo lo que pidan en Mi nombre, lo haré, para que el Padre sea glorificado en el Hijo. 14 </w:t>
      </w:r>
      <w:proofErr w:type="gramStart"/>
      <w:r>
        <w:rPr>
          <w:i/>
          <w:iCs/>
        </w:rPr>
        <w:t>Si</w:t>
      </w:r>
      <w:proofErr w:type="gramEnd"/>
      <w:r>
        <w:rPr>
          <w:i/>
          <w:iCs/>
        </w:rPr>
        <w:t xml:space="preserve"> me piden algo en Mi nombre, Yo lo haré</w:t>
      </w:r>
      <w:r w:rsidR="009510BB">
        <w:rPr>
          <w:i/>
          <w:iCs/>
        </w:rPr>
        <w:t>”</w:t>
      </w:r>
      <w:r>
        <w:rPr>
          <w:i/>
          <w:iCs/>
        </w:rPr>
        <w:t>.</w:t>
      </w:r>
    </w:p>
    <w:p w14:paraId="234566D7" w14:textId="4A6166AB" w:rsidR="001422FA" w:rsidRPr="00085E1A" w:rsidRDefault="001422FA" w:rsidP="00085E1A">
      <w:pPr>
        <w:pStyle w:val="Ttulo6"/>
      </w:pPr>
      <w:r>
        <w:t xml:space="preserve">Juan 15:16 </w:t>
      </w:r>
      <w:r w:rsidR="009510BB">
        <w:t>–“</w:t>
      </w:r>
      <w:r w:rsidR="009510BB">
        <w:rPr>
          <w:i/>
          <w:iCs/>
        </w:rPr>
        <w:t>Ustedes</w:t>
      </w:r>
      <w:r>
        <w:rPr>
          <w:i/>
          <w:iCs/>
        </w:rPr>
        <w:t xml:space="preserve"> no me escogieron a Mí, sino que Yo los escogí a ustedes, y los designé…</w:t>
      </w:r>
      <w:r>
        <w:rPr>
          <w:b/>
          <w:bCs/>
          <w:i/>
          <w:iCs/>
        </w:rPr>
        <w:t xml:space="preserve"> para que todo lo que pidan al Padre en Mi nombre se lo conceda</w:t>
      </w:r>
      <w:r w:rsidR="009510BB">
        <w:rPr>
          <w:b/>
          <w:bCs/>
          <w:i/>
          <w:iCs/>
        </w:rPr>
        <w:t>”</w:t>
      </w:r>
      <w:r>
        <w:rPr>
          <w:b/>
          <w:bCs/>
          <w:i/>
          <w:iCs/>
        </w:rPr>
        <w:t>.</w:t>
      </w:r>
      <w:r>
        <w:t xml:space="preserve"> </w:t>
      </w:r>
    </w:p>
    <w:p w14:paraId="23007478" w14:textId="758E3FFE" w:rsidR="00924F7A" w:rsidRPr="00993FC5" w:rsidRDefault="001422FA" w:rsidP="00924F7A">
      <w:pPr>
        <w:pStyle w:val="Ttulo6"/>
      </w:pPr>
      <w:r>
        <w:t xml:space="preserve">Juan 16:23-24 </w:t>
      </w:r>
      <w:r w:rsidR="009510BB">
        <w:t>–“</w:t>
      </w:r>
      <w:r w:rsidR="009510BB">
        <w:rPr>
          <w:i/>
          <w:iCs/>
        </w:rPr>
        <w:t>En</w:t>
      </w:r>
      <w:r>
        <w:rPr>
          <w:i/>
          <w:iCs/>
        </w:rPr>
        <w:t xml:space="preserve"> aquel día </w:t>
      </w:r>
      <w:r w:rsidR="00993FC5">
        <w:rPr>
          <w:i/>
          <w:iCs/>
        </w:rPr>
        <w:t xml:space="preserve">no me preguntarán nada. </w:t>
      </w:r>
      <w:r w:rsidR="00993FC5">
        <w:rPr>
          <w:b/>
          <w:bCs/>
          <w:i/>
          <w:iCs/>
        </w:rPr>
        <w:t>En verdad les digo,</w:t>
      </w:r>
      <w:r w:rsidR="00993FC5">
        <w:rPr>
          <w:i/>
          <w:iCs/>
        </w:rPr>
        <w:t xml:space="preserve"> </w:t>
      </w:r>
      <w:proofErr w:type="gramStart"/>
      <w:r w:rsidR="00993FC5">
        <w:rPr>
          <w:i/>
          <w:iCs/>
        </w:rPr>
        <w:t>que</w:t>
      </w:r>
      <w:proofErr w:type="gramEnd"/>
      <w:r w:rsidR="00993FC5">
        <w:rPr>
          <w:i/>
          <w:iCs/>
        </w:rPr>
        <w:t xml:space="preserve"> si piden algo al Padre en Mi nombre, Él se lo dará. 24 </w:t>
      </w:r>
      <w:proofErr w:type="gramStart"/>
      <w:r w:rsidR="00993FC5">
        <w:rPr>
          <w:i/>
          <w:iCs/>
        </w:rPr>
        <w:t>Hasta</w:t>
      </w:r>
      <w:proofErr w:type="gramEnd"/>
      <w:r w:rsidR="00993FC5">
        <w:rPr>
          <w:i/>
          <w:iCs/>
        </w:rPr>
        <w:t xml:space="preserve"> ahora nada han pedido en Mi nombre; pidan y recibirán, para que su gozo sea completo</w:t>
      </w:r>
      <w:r w:rsidR="009510BB">
        <w:rPr>
          <w:i/>
          <w:iCs/>
        </w:rPr>
        <w:t>”</w:t>
      </w:r>
      <w:r w:rsidR="00993FC5">
        <w:rPr>
          <w:i/>
          <w:iCs/>
        </w:rPr>
        <w:t>.</w:t>
      </w:r>
    </w:p>
    <w:p w14:paraId="32F83B47" w14:textId="1EB60A48" w:rsidR="00993FC5" w:rsidRDefault="00993FC5" w:rsidP="00924F7A">
      <w:pPr>
        <w:pStyle w:val="Ttulo6"/>
      </w:pPr>
      <w:r>
        <w:t xml:space="preserve">Esta es la razón por la cual Pablo </w:t>
      </w:r>
      <w:r w:rsidR="009510BB">
        <w:t>está</w:t>
      </w:r>
      <w:r>
        <w:t xml:space="preserve"> dirigiendo sus suplicas de rodillas al Padre de nuestro Señor Jesucristo.</w:t>
      </w:r>
    </w:p>
    <w:p w14:paraId="149A4188" w14:textId="41FA937E" w:rsidR="001F4AD8" w:rsidRDefault="00993FC5" w:rsidP="00993FC5">
      <w:pPr>
        <w:pStyle w:val="Ttulo4"/>
        <w:rPr>
          <w:lang w:val="es-BO"/>
        </w:rPr>
      </w:pPr>
      <w:r w:rsidRPr="00993FC5">
        <w:rPr>
          <w:lang w:val="es-BO"/>
        </w:rPr>
        <w:lastRenderedPageBreak/>
        <w:t>Efesios 3:15 –</w:t>
      </w:r>
      <w:r>
        <w:rPr>
          <w:i/>
          <w:iCs/>
          <w:lang w:val="es-BO"/>
        </w:rPr>
        <w:t xml:space="preserve"> </w:t>
      </w:r>
      <w:r w:rsidR="000B710F">
        <w:rPr>
          <w:i/>
          <w:iCs/>
          <w:lang w:val="es-BO"/>
        </w:rPr>
        <w:t>“</w:t>
      </w:r>
      <w:r w:rsidRPr="00993FC5">
        <w:rPr>
          <w:i/>
          <w:iCs/>
          <w:lang w:val="es-BO"/>
        </w:rPr>
        <w:t xml:space="preserve">de quien recibe nombre toda familia </w:t>
      </w:r>
      <w:r w:rsidRPr="00993FC5">
        <w:rPr>
          <w:lang w:val="es-BO"/>
        </w:rPr>
        <w:t>[o la familia entera]</w:t>
      </w:r>
      <w:r w:rsidRPr="00993FC5">
        <w:rPr>
          <w:i/>
          <w:iCs/>
          <w:lang w:val="es-BO"/>
        </w:rPr>
        <w:t xml:space="preserve"> en el cielo o en la tierra</w:t>
      </w:r>
      <w:r w:rsidR="000B710F">
        <w:rPr>
          <w:i/>
          <w:iCs/>
          <w:lang w:val="es-BO"/>
        </w:rPr>
        <w:t>”</w:t>
      </w:r>
      <w:r>
        <w:rPr>
          <w:i/>
          <w:iCs/>
          <w:lang w:val="es-BO"/>
        </w:rPr>
        <w:t>.</w:t>
      </w:r>
      <w:r>
        <w:rPr>
          <w:lang w:val="es-BO"/>
        </w:rPr>
        <w:t xml:space="preserve"> </w:t>
      </w:r>
    </w:p>
    <w:p w14:paraId="10E63C72" w14:textId="36FCA031" w:rsidR="00993FC5" w:rsidRDefault="00EF4100" w:rsidP="001F4AD8">
      <w:pPr>
        <w:pStyle w:val="Ttulo5"/>
      </w:pPr>
      <w:r>
        <w:t xml:space="preserve">Aquí hay un verbo </w:t>
      </w:r>
      <w:r w:rsidR="001F4AD8">
        <w:t>ONOMAZETAI, traducido nombre, está en tiempo presente, voz pasiva, modo indicativo; puede ser traducido como; nombrar, llamar, dar un nombre. Lit. está siendo nombrado o es nombrada, esto es recibir nombre.</w:t>
      </w:r>
    </w:p>
    <w:p w14:paraId="666FAAC5" w14:textId="2244CEA5" w:rsidR="00373BE8" w:rsidRDefault="00373BE8" w:rsidP="00373BE8">
      <w:pPr>
        <w:pStyle w:val="Ttulo5"/>
      </w:pPr>
      <w:r>
        <w:t xml:space="preserve">Esto es </w:t>
      </w:r>
      <w:r>
        <w:rPr>
          <w:i/>
          <w:iCs/>
        </w:rPr>
        <w:t>de quien,</w:t>
      </w:r>
      <w:r>
        <w:t xml:space="preserve"> (el Padre de nuestro Señor Jesucristo) recibe nombre es una declaración. La palabra PATRIA, familia </w:t>
      </w:r>
      <w:r w:rsidR="000B710F">
        <w:t>está</w:t>
      </w:r>
      <w:r>
        <w:t xml:space="preserve"> relacionada con PATER, es Padre.</w:t>
      </w:r>
    </w:p>
    <w:p w14:paraId="35ACA6EE" w14:textId="0258ED5C" w:rsidR="00373BE8" w:rsidRDefault="00D635FD" w:rsidP="00D635FD">
      <w:pPr>
        <w:pStyle w:val="Ttulo5"/>
      </w:pPr>
      <w:r>
        <w:t>Efesios 3:15b</w:t>
      </w:r>
      <w:r w:rsidRPr="00830F82">
        <w:rPr>
          <w:i/>
          <w:iCs/>
        </w:rPr>
        <w:t xml:space="preserve"> </w:t>
      </w:r>
      <w:r w:rsidR="000B710F">
        <w:rPr>
          <w:i/>
          <w:iCs/>
        </w:rPr>
        <w:t>“</w:t>
      </w:r>
      <w:r w:rsidRPr="00830F82">
        <w:rPr>
          <w:i/>
          <w:iCs/>
        </w:rPr>
        <w:t xml:space="preserve">de quien recibe nombre </w:t>
      </w:r>
      <w:r w:rsidRPr="00D635FD">
        <w:rPr>
          <w:b/>
          <w:bCs/>
          <w:i/>
          <w:iCs/>
        </w:rPr>
        <w:t>toda familia en el cielo o en la tierra</w:t>
      </w:r>
      <w:r w:rsidR="000B710F">
        <w:rPr>
          <w:b/>
          <w:bCs/>
          <w:i/>
          <w:iCs/>
        </w:rPr>
        <w:t>”</w:t>
      </w:r>
      <w:r>
        <w:rPr>
          <w:b/>
          <w:bCs/>
          <w:i/>
          <w:iCs/>
        </w:rPr>
        <w:t xml:space="preserve">. </w:t>
      </w:r>
      <w:r>
        <w:t xml:space="preserve">Se refiere a todos los creyentes o santos que están relacionados espiritualmente con Dios, siendo Él quien tiene relación con </w:t>
      </w:r>
      <w:r w:rsidR="000B710F">
        <w:t xml:space="preserve">sus </w:t>
      </w:r>
      <w:r>
        <w:t>hijos, una comunión</w:t>
      </w:r>
      <w:r w:rsidR="000B710F">
        <w:t>, una</w:t>
      </w:r>
      <w:r>
        <w:t xml:space="preserve"> relación familiar. Juan 1:12-13 </w:t>
      </w:r>
    </w:p>
    <w:p w14:paraId="2E6F2567" w14:textId="43F66D2E" w:rsidR="00D635FD" w:rsidRDefault="00D635FD" w:rsidP="00D635FD">
      <w:pPr>
        <w:pStyle w:val="Ttulo6"/>
      </w:pPr>
      <w:r>
        <w:t>La relación de Dios con sus hijos sigue siendo real con los que están en el cielo y en la tierra, de quien</w:t>
      </w:r>
      <w:r w:rsidR="000B710F">
        <w:t>es</w:t>
      </w:r>
      <w:r>
        <w:t xml:space="preserve"> reciben </w:t>
      </w:r>
      <w:r w:rsidR="000B710F">
        <w:t xml:space="preserve">el </w:t>
      </w:r>
      <w:r>
        <w:t>nombre de hijo</w:t>
      </w:r>
      <w:r w:rsidR="000B710F">
        <w:t xml:space="preserve">s </w:t>
      </w:r>
      <w:r>
        <w:t>de Dios.</w:t>
      </w:r>
    </w:p>
    <w:p w14:paraId="3C818C0A" w14:textId="7E7E26D9" w:rsidR="0015585E" w:rsidRPr="0015585E" w:rsidRDefault="0015585E" w:rsidP="0015585E">
      <w:pPr>
        <w:pStyle w:val="Ttulo4"/>
        <w:rPr>
          <w:lang w:val="es-BO"/>
        </w:rPr>
      </w:pPr>
      <w:r w:rsidRPr="0015585E">
        <w:rPr>
          <w:lang w:val="es-BO"/>
        </w:rPr>
        <w:t>Pablo dobla rodillas</w:t>
      </w:r>
      <w:r w:rsidR="002345EB">
        <w:rPr>
          <w:lang w:val="es-BO"/>
        </w:rPr>
        <w:t>, suplicando</w:t>
      </w:r>
      <w:r w:rsidRPr="0015585E">
        <w:rPr>
          <w:lang w:val="es-BO"/>
        </w:rPr>
        <w:t xml:space="preserve"> ante el Padre</w:t>
      </w:r>
      <w:r w:rsidR="002345EB">
        <w:rPr>
          <w:lang w:val="es-BO"/>
        </w:rPr>
        <w:t>, que les conceda a sus hijos las peticiones hechas.</w:t>
      </w:r>
      <w:r w:rsidRPr="0015585E">
        <w:rPr>
          <w:lang w:val="es-BO"/>
        </w:rPr>
        <w:t xml:space="preserve"> </w:t>
      </w:r>
    </w:p>
    <w:p w14:paraId="43C655E1" w14:textId="0FBA6B9B" w:rsidR="00B94149" w:rsidRPr="00830F82" w:rsidRDefault="00B94149" w:rsidP="00B94149">
      <w:pPr>
        <w:pStyle w:val="Ttulo3"/>
      </w:pPr>
      <w:r w:rsidRPr="00830F82">
        <w:t xml:space="preserve">Efesios 3:16 – </w:t>
      </w:r>
      <w:r w:rsidRPr="00830F82">
        <w:rPr>
          <w:i/>
          <w:iCs/>
        </w:rPr>
        <w:t xml:space="preserve">Le ruego que Él les conceda a ustedes, conforme a las riquezas de Su gloria, el </w:t>
      </w:r>
      <w:proofErr w:type="gramStart"/>
      <w:r w:rsidRPr="00830F82">
        <w:rPr>
          <w:i/>
          <w:iCs/>
        </w:rPr>
        <w:t>ser fortalecidos</w:t>
      </w:r>
      <w:proofErr w:type="gramEnd"/>
      <w:r w:rsidRPr="00830F82">
        <w:rPr>
          <w:i/>
          <w:iCs/>
        </w:rPr>
        <w:t xml:space="preserve"> con poder por Su Espíritu en el hombre interior;</w:t>
      </w:r>
      <w:r w:rsidRPr="00830F82">
        <w:t xml:space="preserve"> </w:t>
      </w:r>
      <w:r w:rsidR="0015585E">
        <w:t xml:space="preserve">La petición </w:t>
      </w:r>
      <w:r w:rsidR="00CD5E65">
        <w:t>de s</w:t>
      </w:r>
      <w:r w:rsidR="000B710F">
        <w:t>ú</w:t>
      </w:r>
      <w:r w:rsidR="00CD5E65">
        <w:t xml:space="preserve">plicas </w:t>
      </w:r>
      <w:r w:rsidR="0015585E">
        <w:t>de Pablo en ruego es que sean fortalecidos</w:t>
      </w:r>
      <w:r w:rsidR="00CD5E65">
        <w:t>.</w:t>
      </w:r>
    </w:p>
    <w:p w14:paraId="230449E6" w14:textId="2C7A3E24" w:rsidR="00B94149" w:rsidRPr="00387BB1" w:rsidRDefault="00CD5E65" w:rsidP="00B94149">
      <w:pPr>
        <w:pStyle w:val="Ttulo4"/>
        <w:rPr>
          <w:lang w:val="es-BO"/>
        </w:rPr>
      </w:pPr>
      <w:r w:rsidRPr="00CD5E65">
        <w:rPr>
          <w:lang w:val="es-BO"/>
        </w:rPr>
        <w:t xml:space="preserve">Efesios </w:t>
      </w:r>
      <w:r w:rsidR="000B710F" w:rsidRPr="00CD5E65">
        <w:rPr>
          <w:lang w:val="es-BO"/>
        </w:rPr>
        <w:t>3: 16a</w:t>
      </w:r>
      <w:r w:rsidRPr="00CD5E65">
        <w:rPr>
          <w:lang w:val="es-BO"/>
        </w:rPr>
        <w:t xml:space="preserve"> – </w:t>
      </w:r>
      <w:r w:rsidR="000B710F">
        <w:rPr>
          <w:lang w:val="es-BO"/>
        </w:rPr>
        <w:t>“</w:t>
      </w:r>
      <w:r w:rsidRPr="00CD5E65">
        <w:rPr>
          <w:i/>
          <w:iCs/>
          <w:lang w:val="es-BO"/>
        </w:rPr>
        <w:t>Le ruego que Él les conceda a ustedes</w:t>
      </w:r>
      <w:r>
        <w:rPr>
          <w:i/>
          <w:iCs/>
          <w:lang w:val="es-BO"/>
        </w:rPr>
        <w:t>, …</w:t>
      </w:r>
      <w:r w:rsidR="00F9050C" w:rsidRPr="00F9050C">
        <w:rPr>
          <w:i/>
          <w:iCs/>
          <w:lang w:val="es-BO"/>
        </w:rPr>
        <w:t xml:space="preserve"> </w:t>
      </w:r>
      <w:r w:rsidR="00F9050C" w:rsidRPr="00CD5E65">
        <w:rPr>
          <w:i/>
          <w:iCs/>
          <w:lang w:val="es-BO"/>
        </w:rPr>
        <w:t xml:space="preserve">el </w:t>
      </w:r>
      <w:proofErr w:type="gramStart"/>
      <w:r w:rsidR="00F9050C" w:rsidRPr="00CD5E65">
        <w:rPr>
          <w:i/>
          <w:iCs/>
          <w:lang w:val="es-BO"/>
        </w:rPr>
        <w:t>ser fortalecidos</w:t>
      </w:r>
      <w:proofErr w:type="gramEnd"/>
      <w:r w:rsidR="000B710F">
        <w:rPr>
          <w:i/>
          <w:iCs/>
          <w:lang w:val="es-BO"/>
        </w:rPr>
        <w:t>”</w:t>
      </w:r>
      <w:r w:rsidR="00F9050C">
        <w:rPr>
          <w:i/>
          <w:iCs/>
          <w:lang w:val="es-BO"/>
        </w:rPr>
        <w:t xml:space="preserve"> …</w:t>
      </w:r>
      <w:r w:rsidR="00387BB1">
        <w:rPr>
          <w:lang w:val="es-BO"/>
        </w:rPr>
        <w:t xml:space="preserve"> </w:t>
      </w:r>
      <w:r w:rsidR="00F14251">
        <w:rPr>
          <w:lang w:val="es-BO"/>
        </w:rPr>
        <w:t>Les conceda</w:t>
      </w:r>
      <w:r w:rsidR="000B710F">
        <w:rPr>
          <w:lang w:val="es-BO"/>
        </w:rPr>
        <w:t>,</w:t>
      </w:r>
      <w:r w:rsidR="00F14251">
        <w:rPr>
          <w:lang w:val="es-BO"/>
        </w:rPr>
        <w:t xml:space="preserve"> transmite un deseo que Pablo tiene para</w:t>
      </w:r>
      <w:r w:rsidR="000B710F">
        <w:rPr>
          <w:lang w:val="es-BO"/>
        </w:rPr>
        <w:t xml:space="preserve"> con</w:t>
      </w:r>
      <w:r w:rsidR="00F14251">
        <w:rPr>
          <w:lang w:val="es-BO"/>
        </w:rPr>
        <w:t xml:space="preserve"> los Efesios</w:t>
      </w:r>
      <w:r w:rsidR="00F9050C">
        <w:rPr>
          <w:lang w:val="es-BO"/>
        </w:rPr>
        <w:t>.</w:t>
      </w:r>
    </w:p>
    <w:p w14:paraId="253995F6" w14:textId="27494771" w:rsidR="00CD5E65" w:rsidRPr="00F9050C" w:rsidRDefault="00F9050C" w:rsidP="00F9050C">
      <w:pPr>
        <w:pStyle w:val="Ttulo5"/>
      </w:pPr>
      <w:r w:rsidRPr="00F9050C">
        <w:t xml:space="preserve">El pronombre Él se </w:t>
      </w:r>
      <w:r>
        <w:t xml:space="preserve">refiere a Dios como el sujeto que responde a la petición de Pablo de conceder a los creyentes Efesios el </w:t>
      </w:r>
      <w:proofErr w:type="gramStart"/>
      <w:r>
        <w:t>ser fortalecidos</w:t>
      </w:r>
      <w:proofErr w:type="gramEnd"/>
      <w:r>
        <w:t>.</w:t>
      </w:r>
    </w:p>
    <w:p w14:paraId="218FE62C" w14:textId="53C6EE30" w:rsidR="00CD5E65" w:rsidRPr="00CD5E65" w:rsidRDefault="00CD5E65" w:rsidP="00CD5E65">
      <w:pPr>
        <w:pStyle w:val="Ttulo4"/>
        <w:rPr>
          <w:lang w:val="es-BO"/>
        </w:rPr>
      </w:pPr>
      <w:r w:rsidRPr="00CD5E65">
        <w:rPr>
          <w:lang w:val="es-BO"/>
        </w:rPr>
        <w:t>Efesios 3:16</w:t>
      </w:r>
      <w:r>
        <w:rPr>
          <w:lang w:val="es-BO"/>
        </w:rPr>
        <w:t>b</w:t>
      </w:r>
      <w:r w:rsidRPr="00CD5E65">
        <w:rPr>
          <w:lang w:val="es-BO"/>
        </w:rPr>
        <w:t xml:space="preserve"> </w:t>
      </w:r>
      <w:r w:rsidR="003F661E" w:rsidRPr="00CD5E65">
        <w:rPr>
          <w:lang w:val="es-BO"/>
        </w:rPr>
        <w:t>–</w:t>
      </w:r>
      <w:r w:rsidR="003F661E">
        <w:rPr>
          <w:lang w:val="es-BO"/>
        </w:rPr>
        <w:t>“</w:t>
      </w:r>
      <w:r w:rsidR="003F661E" w:rsidRPr="00CD5E65">
        <w:rPr>
          <w:lang w:val="es-BO"/>
        </w:rPr>
        <w:t>Le</w:t>
      </w:r>
      <w:r w:rsidRPr="00CD5E65">
        <w:rPr>
          <w:i/>
          <w:iCs/>
          <w:lang w:val="es-BO"/>
        </w:rPr>
        <w:t xml:space="preserve"> ruego que Él les conceda a ustedes, </w:t>
      </w:r>
      <w:r w:rsidRPr="00CD5E65">
        <w:rPr>
          <w:b/>
          <w:bCs/>
          <w:i/>
          <w:iCs/>
          <w:lang w:val="es-BO"/>
        </w:rPr>
        <w:t>conforme a las riquezas de Su gloria</w:t>
      </w:r>
      <w:r w:rsidRPr="00CD5E65">
        <w:rPr>
          <w:i/>
          <w:iCs/>
          <w:lang w:val="es-BO"/>
        </w:rPr>
        <w:t>,</w:t>
      </w:r>
      <w:r w:rsidR="00C972A7" w:rsidRPr="00C972A7">
        <w:rPr>
          <w:i/>
          <w:iCs/>
          <w:lang w:val="es-BO"/>
        </w:rPr>
        <w:t xml:space="preserve"> </w:t>
      </w:r>
      <w:r w:rsidR="00C972A7" w:rsidRPr="00CD5E65">
        <w:rPr>
          <w:i/>
          <w:iCs/>
          <w:lang w:val="es-BO"/>
        </w:rPr>
        <w:t xml:space="preserve">el </w:t>
      </w:r>
      <w:proofErr w:type="gramStart"/>
      <w:r w:rsidR="00C972A7" w:rsidRPr="00CD5E65">
        <w:rPr>
          <w:i/>
          <w:iCs/>
          <w:lang w:val="es-BO"/>
        </w:rPr>
        <w:t>ser fortalecidos</w:t>
      </w:r>
      <w:proofErr w:type="gramEnd"/>
      <w:r w:rsidR="000B710F">
        <w:rPr>
          <w:i/>
          <w:iCs/>
          <w:lang w:val="es-BO"/>
        </w:rPr>
        <w:t>”</w:t>
      </w:r>
      <w:r>
        <w:rPr>
          <w:lang w:val="es-BO"/>
        </w:rPr>
        <w:t xml:space="preserve"> … </w:t>
      </w:r>
      <w:r w:rsidR="00F9050C">
        <w:rPr>
          <w:lang w:val="es-BO"/>
        </w:rPr>
        <w:t>Esto es conceder en abundancia</w:t>
      </w:r>
      <w:r w:rsidR="00C972A7">
        <w:rPr>
          <w:lang w:val="es-BO"/>
        </w:rPr>
        <w:t>.</w:t>
      </w:r>
    </w:p>
    <w:p w14:paraId="6CA887E6" w14:textId="2DB99536" w:rsidR="00B94149" w:rsidRDefault="00C972A7" w:rsidP="00B94149">
      <w:pPr>
        <w:pStyle w:val="Ttulo5"/>
      </w:pPr>
      <w:r>
        <w:t xml:space="preserve">Que Dios conceda el </w:t>
      </w:r>
      <w:proofErr w:type="gramStart"/>
      <w:r>
        <w:t>ser fortalecidos</w:t>
      </w:r>
      <w:proofErr w:type="gramEnd"/>
      <w:r>
        <w:t xml:space="preserve"> conforme a las riquezas de Su gloria, esta es la petición que Pablo hace a Dios, que conceda de manera plena y en abundan</w:t>
      </w:r>
      <w:r w:rsidR="000B710F">
        <w:t>cia</w:t>
      </w:r>
      <w:r>
        <w:t>.</w:t>
      </w:r>
    </w:p>
    <w:p w14:paraId="7729CF92" w14:textId="170A1FCF" w:rsidR="00C972A7" w:rsidRDefault="00C972A7" w:rsidP="00C972A7">
      <w:pPr>
        <w:pStyle w:val="Ttulo5"/>
      </w:pPr>
      <w:r>
        <w:t>Dios da en abundancia, todos necesitamos que Dios nos conceda en abundancia porque somos tan débiles que no podemos hacer nada en nuestras capacidades.</w:t>
      </w:r>
      <w:r w:rsidR="00637690">
        <w:t xml:space="preserve"> Santiago 1:5</w:t>
      </w:r>
    </w:p>
    <w:p w14:paraId="603DA226" w14:textId="0E11E7C6" w:rsidR="00C972A7" w:rsidRPr="00C972A7" w:rsidRDefault="00C972A7" w:rsidP="00C972A7">
      <w:pPr>
        <w:pStyle w:val="Ttulo5"/>
      </w:pPr>
      <w:r>
        <w:t xml:space="preserve">Pablo dijo en Filipenses 4:13 </w:t>
      </w:r>
      <w:r w:rsidR="00637690">
        <w:t>–</w:t>
      </w:r>
      <w:r>
        <w:rPr>
          <w:i/>
          <w:iCs/>
        </w:rPr>
        <w:t xml:space="preserve"> </w:t>
      </w:r>
      <w:r w:rsidR="000B710F">
        <w:rPr>
          <w:i/>
          <w:iCs/>
        </w:rPr>
        <w:t>“</w:t>
      </w:r>
      <w:r w:rsidR="00637690">
        <w:rPr>
          <w:i/>
          <w:iCs/>
        </w:rPr>
        <w:t>Todo lo puedo en Cristo que me fortalece</w:t>
      </w:r>
      <w:r w:rsidR="000B710F">
        <w:rPr>
          <w:i/>
          <w:iCs/>
        </w:rPr>
        <w:t>”</w:t>
      </w:r>
      <w:r w:rsidR="00637690">
        <w:rPr>
          <w:i/>
          <w:iCs/>
        </w:rPr>
        <w:t>.</w:t>
      </w:r>
      <w:r w:rsidR="00637690">
        <w:t xml:space="preserve"> En este versículo el agente que fortalece a Pablo es Cristo, no se fortalece así mismo para poder</w:t>
      </w:r>
      <w:r w:rsidR="000B710F">
        <w:t xml:space="preserve"> hacer </w:t>
      </w:r>
      <w:r w:rsidR="00637690">
        <w:t>todo.</w:t>
      </w:r>
    </w:p>
    <w:p w14:paraId="4D3E9969" w14:textId="05089A76" w:rsidR="00B94149" w:rsidRDefault="00637690" w:rsidP="00B94149">
      <w:pPr>
        <w:pStyle w:val="Ttulo6"/>
      </w:pPr>
      <w:r>
        <w:t>Conforme a las riquezas de Su gracia, es la razón de la alabanza de Pablo en esta oración. Efesios 3:20-21</w:t>
      </w:r>
    </w:p>
    <w:p w14:paraId="2D4A6CD0" w14:textId="70C659AC" w:rsidR="00637690" w:rsidRDefault="00637690" w:rsidP="00B94149">
      <w:pPr>
        <w:pStyle w:val="Ttulo6"/>
      </w:pPr>
      <w:r>
        <w:t xml:space="preserve">El </w:t>
      </w:r>
      <w:proofErr w:type="gramStart"/>
      <w:r>
        <w:t>ser fortalecidos</w:t>
      </w:r>
      <w:proofErr w:type="gramEnd"/>
      <w:r>
        <w:t xml:space="preserve"> nos concede Dios, ¿Con que Dios nos fortalece? </w:t>
      </w:r>
    </w:p>
    <w:p w14:paraId="2FBB6805" w14:textId="72A7053B" w:rsidR="00CD5E65" w:rsidRDefault="00CD5E65" w:rsidP="00CD5E65">
      <w:pPr>
        <w:pStyle w:val="Ttulo4"/>
        <w:rPr>
          <w:lang w:val="es-BO"/>
        </w:rPr>
      </w:pPr>
      <w:r w:rsidRPr="00CD5E65">
        <w:rPr>
          <w:lang w:val="es-BO"/>
        </w:rPr>
        <w:t>Efesios 3:16</w:t>
      </w:r>
      <w:r>
        <w:rPr>
          <w:lang w:val="es-BO"/>
        </w:rPr>
        <w:t>c</w:t>
      </w:r>
      <w:r w:rsidRPr="00CD5E65">
        <w:rPr>
          <w:lang w:val="es-BO"/>
        </w:rPr>
        <w:t xml:space="preserve"> –</w:t>
      </w:r>
      <w:r>
        <w:rPr>
          <w:i/>
          <w:iCs/>
          <w:lang w:val="es-BO"/>
        </w:rPr>
        <w:t xml:space="preserve"> …</w:t>
      </w:r>
      <w:r w:rsidR="000B710F">
        <w:rPr>
          <w:i/>
          <w:iCs/>
          <w:lang w:val="es-BO"/>
        </w:rPr>
        <w:t>”</w:t>
      </w:r>
      <w:r w:rsidRPr="00CD5E65">
        <w:rPr>
          <w:i/>
          <w:iCs/>
          <w:lang w:val="es-BO"/>
        </w:rPr>
        <w:t xml:space="preserve"> el </w:t>
      </w:r>
      <w:proofErr w:type="gramStart"/>
      <w:r w:rsidRPr="00CD5E65">
        <w:rPr>
          <w:i/>
          <w:iCs/>
          <w:lang w:val="es-BO"/>
        </w:rPr>
        <w:t>ser fortalecidos</w:t>
      </w:r>
      <w:proofErr w:type="gramEnd"/>
      <w:r w:rsidRPr="00CD5E65">
        <w:rPr>
          <w:i/>
          <w:iCs/>
          <w:lang w:val="es-BO"/>
        </w:rPr>
        <w:t xml:space="preserve"> </w:t>
      </w:r>
      <w:r w:rsidRPr="00637690">
        <w:rPr>
          <w:b/>
          <w:bCs/>
          <w:i/>
          <w:iCs/>
          <w:lang w:val="es-BO"/>
        </w:rPr>
        <w:t>con poder por Su Espíritu</w:t>
      </w:r>
      <w:r w:rsidRPr="00CD5E65">
        <w:rPr>
          <w:i/>
          <w:iCs/>
          <w:lang w:val="es-BO"/>
        </w:rPr>
        <w:t xml:space="preserve"> en el hombre interior</w:t>
      </w:r>
      <w:r w:rsidR="000B710F">
        <w:rPr>
          <w:i/>
          <w:iCs/>
          <w:lang w:val="es-BO"/>
        </w:rPr>
        <w:t>”</w:t>
      </w:r>
      <w:r w:rsidRPr="00CD5E65">
        <w:rPr>
          <w:i/>
          <w:iCs/>
          <w:lang w:val="es-BO"/>
        </w:rPr>
        <w:t>;</w:t>
      </w:r>
      <w:r w:rsidRPr="00CD5E65">
        <w:rPr>
          <w:lang w:val="es-BO"/>
        </w:rPr>
        <w:t xml:space="preserve"> </w:t>
      </w:r>
      <w:r w:rsidR="000C48E5">
        <w:rPr>
          <w:lang w:val="es-BO"/>
        </w:rPr>
        <w:t>Somos fortalecidos con el poder por Su Espíritu que habita en nosotros. Efesios 1:19; Lucas 22:42</w:t>
      </w:r>
    </w:p>
    <w:p w14:paraId="674EDDF3" w14:textId="0CF818E9" w:rsidR="000C48E5" w:rsidRPr="000C48E5" w:rsidRDefault="000C48E5" w:rsidP="000C48E5">
      <w:pPr>
        <w:pStyle w:val="Ttulo5"/>
      </w:pPr>
      <w:r>
        <w:lastRenderedPageBreak/>
        <w:t>Este mismo poder del Espíritu de Dios obró en Cristo cuando le resucitó de entre los muertos. Efesios 1:20-21</w:t>
      </w:r>
    </w:p>
    <w:p w14:paraId="42FAD867" w14:textId="3FF1136D" w:rsidR="00CD5E65" w:rsidRDefault="009E7DF3" w:rsidP="00CD5E65">
      <w:pPr>
        <w:pStyle w:val="Ttulo5"/>
      </w:pPr>
      <w:r>
        <w:t>El Espíritu Santo vino a vivir en nosotros</w:t>
      </w:r>
      <w:r w:rsidR="00F512B9">
        <w:t>,</w:t>
      </w:r>
      <w:r>
        <w:t xml:space="preserve"> los creyentes desde el momento que creímos, por lo tanto, est</w:t>
      </w:r>
      <w:r w:rsidR="00F512B9">
        <w:t>á</w:t>
      </w:r>
      <w:r>
        <w:t xml:space="preserve"> para fortalecernos en nuestro andar diario. Efesios 1:13-14; Gálatas 5:16</w:t>
      </w:r>
    </w:p>
    <w:p w14:paraId="0D62DEB4" w14:textId="7024E47A" w:rsidR="009E7DF3" w:rsidRDefault="009E7DF3" w:rsidP="009E7DF3">
      <w:pPr>
        <w:pStyle w:val="Ttulo5"/>
      </w:pPr>
      <w:r>
        <w:t xml:space="preserve">Cristo dijo que el </w:t>
      </w:r>
      <w:r w:rsidR="00E9496E">
        <w:t>Espíritu</w:t>
      </w:r>
      <w:r>
        <w:t xml:space="preserve"> Santo estaría con nosotros y en nosotros. </w:t>
      </w:r>
      <w:r w:rsidR="00E9496E">
        <w:t>Juan 14:16-17, 26; 16:13; Hechos 1:8.</w:t>
      </w:r>
    </w:p>
    <w:p w14:paraId="7FC6AF02" w14:textId="52DFEED5" w:rsidR="00E9496E" w:rsidRPr="00E9496E" w:rsidRDefault="00E9496E" w:rsidP="00E9496E">
      <w:pPr>
        <w:pStyle w:val="Ttulo5"/>
      </w:pPr>
      <w:r>
        <w:t>Pablo dijo que el Espíritu nos ayuda en nuestras debilidades. Romanos 8:26 –</w:t>
      </w:r>
      <w:r>
        <w:rPr>
          <w:i/>
          <w:iCs/>
        </w:rPr>
        <w:t xml:space="preserve"> </w:t>
      </w:r>
      <w:r w:rsidR="00F512B9">
        <w:rPr>
          <w:i/>
          <w:iCs/>
        </w:rPr>
        <w:t>“</w:t>
      </w:r>
      <w:r>
        <w:rPr>
          <w:i/>
          <w:iCs/>
        </w:rPr>
        <w:t xml:space="preserve">De la misma manera, también el Espíritu nos ayuda en nuestras debilidades. No sabemos </w:t>
      </w:r>
      <w:proofErr w:type="spellStart"/>
      <w:r>
        <w:rPr>
          <w:i/>
          <w:iCs/>
        </w:rPr>
        <w:t>como</w:t>
      </w:r>
      <w:proofErr w:type="spellEnd"/>
      <w:r>
        <w:rPr>
          <w:i/>
          <w:iCs/>
        </w:rPr>
        <w:t xml:space="preserve"> deberíamos, </w:t>
      </w:r>
      <w:r>
        <w:rPr>
          <w:b/>
          <w:bCs/>
          <w:i/>
          <w:iCs/>
        </w:rPr>
        <w:t>pero el Espíritu</w:t>
      </w:r>
      <w:r>
        <w:rPr>
          <w:i/>
          <w:iCs/>
        </w:rPr>
        <w:t xml:space="preserve"> mismo intercede por nosotros con gemidos indecibles</w:t>
      </w:r>
      <w:r w:rsidR="00F512B9">
        <w:rPr>
          <w:i/>
          <w:iCs/>
        </w:rPr>
        <w:t>”</w:t>
      </w:r>
      <w:r>
        <w:rPr>
          <w:i/>
          <w:iCs/>
        </w:rPr>
        <w:t>.</w:t>
      </w:r>
      <w:r>
        <w:t xml:space="preserve"> 2 Timoteo 1:7</w:t>
      </w:r>
    </w:p>
    <w:p w14:paraId="134B8AAA" w14:textId="77E78380" w:rsidR="00CD5E65" w:rsidRDefault="00D6066C" w:rsidP="00CD5E65">
      <w:pPr>
        <w:pStyle w:val="Ttulo6"/>
      </w:pPr>
      <w:r>
        <w:t xml:space="preserve">¿Dónde Dios nos fortalece con poder por Su Espíritu? </w:t>
      </w:r>
    </w:p>
    <w:p w14:paraId="065DC7DA" w14:textId="1D74403E" w:rsidR="00D6066C" w:rsidRDefault="00451E0D" w:rsidP="00D6066C">
      <w:pPr>
        <w:pStyle w:val="Ttulo4"/>
        <w:rPr>
          <w:lang w:val="es-BO"/>
        </w:rPr>
      </w:pPr>
      <w:r w:rsidRPr="00CD5E65">
        <w:rPr>
          <w:lang w:val="es-BO"/>
        </w:rPr>
        <w:t>Efesios 3:16</w:t>
      </w:r>
      <w:r>
        <w:rPr>
          <w:lang w:val="es-BO"/>
        </w:rPr>
        <w:t>c</w:t>
      </w:r>
      <w:r w:rsidRPr="00CD5E65">
        <w:rPr>
          <w:lang w:val="es-BO"/>
        </w:rPr>
        <w:t xml:space="preserve"> –</w:t>
      </w:r>
      <w:r>
        <w:rPr>
          <w:i/>
          <w:iCs/>
          <w:lang w:val="es-BO"/>
        </w:rPr>
        <w:t xml:space="preserve"> …</w:t>
      </w:r>
      <w:r w:rsidRPr="00CD5E65">
        <w:rPr>
          <w:i/>
          <w:iCs/>
          <w:lang w:val="es-BO"/>
        </w:rPr>
        <w:t xml:space="preserve"> el </w:t>
      </w:r>
      <w:proofErr w:type="gramStart"/>
      <w:r w:rsidRPr="00CD5E65">
        <w:rPr>
          <w:i/>
          <w:iCs/>
          <w:lang w:val="es-BO"/>
        </w:rPr>
        <w:t>ser fortalecidos</w:t>
      </w:r>
      <w:proofErr w:type="gramEnd"/>
      <w:r w:rsidRPr="00CD5E65">
        <w:rPr>
          <w:i/>
          <w:iCs/>
          <w:lang w:val="es-BO"/>
        </w:rPr>
        <w:t xml:space="preserve"> </w:t>
      </w:r>
      <w:r w:rsidRPr="00451E0D">
        <w:rPr>
          <w:i/>
          <w:iCs/>
          <w:lang w:val="es-BO"/>
        </w:rPr>
        <w:t>con poder por Su Espíritu</w:t>
      </w:r>
      <w:r w:rsidRPr="00CD5E65">
        <w:rPr>
          <w:i/>
          <w:iCs/>
          <w:lang w:val="es-BO"/>
        </w:rPr>
        <w:t xml:space="preserve"> </w:t>
      </w:r>
      <w:r w:rsidRPr="00451E0D">
        <w:rPr>
          <w:b/>
          <w:bCs/>
          <w:i/>
          <w:iCs/>
          <w:lang w:val="es-BO"/>
        </w:rPr>
        <w:t>en el hombre interior</w:t>
      </w:r>
      <w:r w:rsidRPr="00CD5E65">
        <w:rPr>
          <w:i/>
          <w:iCs/>
          <w:lang w:val="es-BO"/>
        </w:rPr>
        <w:t>;</w:t>
      </w:r>
      <w:r>
        <w:rPr>
          <w:lang w:val="es-BO"/>
        </w:rPr>
        <w:t xml:space="preserve"> Ser fortalecidos en el hombre interior, esto es la simiente de Dios que ha nacido cuando creímos en el evangelio. </w:t>
      </w:r>
    </w:p>
    <w:p w14:paraId="4AC3A36B" w14:textId="3093CC52" w:rsidR="00451E0D" w:rsidRDefault="00451E0D" w:rsidP="00451E0D">
      <w:pPr>
        <w:pStyle w:val="Ttulo5"/>
      </w:pPr>
      <w:r>
        <w:t>El hombre interior no debe ser confundido con el nuevo hombre que hablaremos en Efesios 4:23</w:t>
      </w:r>
    </w:p>
    <w:p w14:paraId="1FCA4715" w14:textId="6BE88BE3" w:rsidR="00451E0D" w:rsidRDefault="00451E0D" w:rsidP="00451E0D">
      <w:pPr>
        <w:pStyle w:val="Ttulo6"/>
      </w:pPr>
      <w:r>
        <w:t>El hombre interior es nacido de Dios, es la simiente de Dios.</w:t>
      </w:r>
    </w:p>
    <w:p w14:paraId="0E9A7BD3" w14:textId="123BB67B" w:rsidR="00451E0D" w:rsidRPr="00451E0D" w:rsidRDefault="00451E0D" w:rsidP="00451E0D">
      <w:pPr>
        <w:pStyle w:val="Ttulo6"/>
      </w:pPr>
      <w:r>
        <w:t>El nuevo hombre es la identidad que tenemos en Cristo.</w:t>
      </w:r>
    </w:p>
    <w:p w14:paraId="369AD18F" w14:textId="2C29BC9D" w:rsidR="00451E0D" w:rsidRDefault="00451E0D" w:rsidP="00451E0D">
      <w:pPr>
        <w:pStyle w:val="Ttulo5"/>
      </w:pPr>
      <w:r>
        <w:t xml:space="preserve">Según 1 Juan 3:9 este nacido de Dios, el hombre interior no puede pecar. </w:t>
      </w:r>
      <w:r w:rsidR="00F512B9">
        <w:t>–“</w:t>
      </w:r>
      <w:r w:rsidR="00F512B9">
        <w:rPr>
          <w:i/>
          <w:iCs/>
        </w:rPr>
        <w:t>Ninguno</w:t>
      </w:r>
      <w:r>
        <w:rPr>
          <w:i/>
          <w:iCs/>
        </w:rPr>
        <w:t xml:space="preserve"> que es nacido de Dios practica el pecado, porque la simiente de Dios permanece en él. No puede pecar, porque es nacido de Dios</w:t>
      </w:r>
      <w:r w:rsidR="00F512B9">
        <w:rPr>
          <w:i/>
          <w:iCs/>
        </w:rPr>
        <w:t>”</w:t>
      </w:r>
      <w:r>
        <w:rPr>
          <w:i/>
          <w:iCs/>
        </w:rPr>
        <w:t>.</w:t>
      </w:r>
      <w:r>
        <w:t xml:space="preserve"> </w:t>
      </w:r>
    </w:p>
    <w:p w14:paraId="6D354A47" w14:textId="5D8B594F" w:rsidR="00451E0D" w:rsidRDefault="00451E0D" w:rsidP="00451E0D">
      <w:pPr>
        <w:pStyle w:val="Ttulo5"/>
      </w:pPr>
      <w:r>
        <w:t>Según Romanos 7:22 dice del hombre interior. –</w:t>
      </w:r>
      <w:r>
        <w:rPr>
          <w:i/>
          <w:iCs/>
        </w:rPr>
        <w:t xml:space="preserve"> </w:t>
      </w:r>
      <w:r w:rsidR="00F512B9">
        <w:rPr>
          <w:i/>
          <w:iCs/>
        </w:rPr>
        <w:t>“</w:t>
      </w:r>
      <w:r>
        <w:rPr>
          <w:i/>
          <w:iCs/>
        </w:rPr>
        <w:t>Porque según el hombre interior, me deleito en la ley de Dios</w:t>
      </w:r>
      <w:r w:rsidR="00F512B9">
        <w:rPr>
          <w:i/>
          <w:iCs/>
        </w:rPr>
        <w:t>”</w:t>
      </w:r>
      <w:r>
        <w:rPr>
          <w:i/>
          <w:iCs/>
        </w:rPr>
        <w:t>.</w:t>
      </w:r>
      <w:r>
        <w:t xml:space="preserve"> El hombre interior quiere agradar a </w:t>
      </w:r>
      <w:r w:rsidR="000C2D97">
        <w:t>Dios,</w:t>
      </w:r>
      <w:r>
        <w:t xml:space="preserve"> pero no puede, necesita ser fortalecido por el Espíritu Santo</w:t>
      </w:r>
      <w:r w:rsidR="000C2D97">
        <w:t>. Romanos 7:23-25</w:t>
      </w:r>
      <w:r>
        <w:t xml:space="preserve"> </w:t>
      </w:r>
    </w:p>
    <w:p w14:paraId="47D4F636" w14:textId="47F80670" w:rsidR="00E17CED" w:rsidRPr="00E17CED" w:rsidRDefault="00E17CED" w:rsidP="00E17CED">
      <w:pPr>
        <w:pStyle w:val="Ttulo5"/>
      </w:pPr>
      <w:r>
        <w:t xml:space="preserve">El hombre interior puede ser nuestro espíritu, porque las </w:t>
      </w:r>
      <w:r w:rsidR="00F512B9">
        <w:t>E</w:t>
      </w:r>
      <w:r>
        <w:t>scrituras muestran que están en constante relación. Romanos 8:16 –</w:t>
      </w:r>
      <w:r>
        <w:rPr>
          <w:i/>
          <w:iCs/>
        </w:rPr>
        <w:t xml:space="preserve"> </w:t>
      </w:r>
      <w:r w:rsidR="00F512B9">
        <w:rPr>
          <w:i/>
          <w:iCs/>
        </w:rPr>
        <w:t>“</w:t>
      </w:r>
      <w:r>
        <w:rPr>
          <w:i/>
          <w:iCs/>
        </w:rPr>
        <w:t xml:space="preserve">El Espíritu mismo da testimonio </w:t>
      </w:r>
      <w:r>
        <w:rPr>
          <w:b/>
          <w:bCs/>
          <w:i/>
          <w:iCs/>
        </w:rPr>
        <w:t>a nuestro espíritu,</w:t>
      </w:r>
      <w:r>
        <w:rPr>
          <w:i/>
          <w:iCs/>
        </w:rPr>
        <w:t xml:space="preserve"> de que somos hijos de Dios</w:t>
      </w:r>
      <w:r w:rsidR="00F512B9">
        <w:rPr>
          <w:i/>
          <w:iCs/>
        </w:rPr>
        <w:t>”</w:t>
      </w:r>
      <w:r>
        <w:rPr>
          <w:i/>
          <w:iCs/>
        </w:rPr>
        <w:t>.</w:t>
      </w:r>
      <w:r>
        <w:t xml:space="preserve"> Aquí en Efesios 3:16 El Espíritu fortalece el hombre interior.</w:t>
      </w:r>
    </w:p>
    <w:p w14:paraId="2283A5CB" w14:textId="75E02359" w:rsidR="00B94149" w:rsidRPr="003F661E" w:rsidRDefault="00B94149" w:rsidP="00B94149">
      <w:pPr>
        <w:pStyle w:val="Ttulo3"/>
      </w:pPr>
      <w:r w:rsidRPr="003F661E">
        <w:t xml:space="preserve">Efesios </w:t>
      </w:r>
      <w:r w:rsidR="00F512B9" w:rsidRPr="003F661E">
        <w:t>3: 17a</w:t>
      </w:r>
      <w:r w:rsidRPr="003F661E">
        <w:t xml:space="preserve"> </w:t>
      </w:r>
      <w:r w:rsidR="003F661E" w:rsidRPr="003F661E">
        <w:t>–“</w:t>
      </w:r>
      <w:r w:rsidR="003F661E" w:rsidRPr="003F661E">
        <w:rPr>
          <w:i/>
          <w:iCs/>
        </w:rPr>
        <w:t>de</w:t>
      </w:r>
      <w:r w:rsidRPr="003F661E">
        <w:rPr>
          <w:i/>
          <w:iCs/>
        </w:rPr>
        <w:t xml:space="preserve"> manera que Cristo habite por la fe en sus corazones</w:t>
      </w:r>
      <w:r w:rsidR="00F512B9" w:rsidRPr="003F661E">
        <w:rPr>
          <w:i/>
          <w:iCs/>
        </w:rPr>
        <w:t>”</w:t>
      </w:r>
      <w:r w:rsidRPr="003F661E">
        <w:rPr>
          <w:i/>
          <w:iCs/>
        </w:rPr>
        <w:t>. …</w:t>
      </w:r>
      <w:r w:rsidRPr="003F661E">
        <w:t xml:space="preserve"> </w:t>
      </w:r>
      <w:r w:rsidR="00E17CED" w:rsidRPr="003F661E">
        <w:t>El propósito ser fortalecidos con poder por Su Espíritu es para que Cristo habite</w:t>
      </w:r>
      <w:r w:rsidR="00E72021" w:rsidRPr="003F661E">
        <w:t xml:space="preserve"> por la fe</w:t>
      </w:r>
      <w:r w:rsidR="00E17CED" w:rsidRPr="003F661E">
        <w:t xml:space="preserve"> en sus corazones.</w:t>
      </w:r>
    </w:p>
    <w:p w14:paraId="15AD6304" w14:textId="173810BF" w:rsidR="00B94149" w:rsidRDefault="00E72021" w:rsidP="00B94149">
      <w:pPr>
        <w:pStyle w:val="Ttulo4"/>
        <w:rPr>
          <w:lang w:val="es-BO"/>
        </w:rPr>
      </w:pPr>
      <w:r>
        <w:rPr>
          <w:lang w:val="es-BO"/>
        </w:rPr>
        <w:t>En Juan 14:23 –</w:t>
      </w:r>
      <w:r w:rsidRPr="00E72021">
        <w:rPr>
          <w:i/>
          <w:iCs/>
          <w:lang w:val="es-BO"/>
        </w:rPr>
        <w:t xml:space="preserve"> </w:t>
      </w:r>
      <w:r w:rsidR="00F512B9">
        <w:rPr>
          <w:i/>
          <w:iCs/>
          <w:lang w:val="es-BO"/>
        </w:rPr>
        <w:t>“</w:t>
      </w:r>
      <w:r w:rsidR="00052D56">
        <w:rPr>
          <w:i/>
          <w:iCs/>
          <w:lang w:val="es-BO"/>
        </w:rPr>
        <w:t>Jesús le respondió: Si alguien me ama, guardará Mi palabra; y Mi Padre lo amará,</w:t>
      </w:r>
      <w:r w:rsidR="00052D56">
        <w:rPr>
          <w:b/>
          <w:bCs/>
          <w:i/>
          <w:iCs/>
          <w:lang w:val="es-BO"/>
        </w:rPr>
        <w:t xml:space="preserve"> y vendremos a él, y haremos con él morada</w:t>
      </w:r>
      <w:r w:rsidR="00F512B9">
        <w:rPr>
          <w:b/>
          <w:bCs/>
          <w:i/>
          <w:iCs/>
          <w:lang w:val="es-BO"/>
        </w:rPr>
        <w:t>”</w:t>
      </w:r>
      <w:r w:rsidR="00052D56">
        <w:rPr>
          <w:b/>
          <w:bCs/>
          <w:i/>
          <w:iCs/>
          <w:lang w:val="es-BO"/>
        </w:rPr>
        <w:t>.</w:t>
      </w:r>
      <w:r w:rsidR="00052D56">
        <w:rPr>
          <w:lang w:val="es-BO"/>
        </w:rPr>
        <w:t xml:space="preserve"> En este pasaje hay una promesa, l</w:t>
      </w:r>
      <w:r w:rsidR="00F512B9">
        <w:rPr>
          <w:lang w:val="es-BO"/>
        </w:rPr>
        <w:t>a</w:t>
      </w:r>
      <w:r w:rsidR="00052D56">
        <w:rPr>
          <w:lang w:val="es-BO"/>
        </w:rPr>
        <w:t xml:space="preserve"> cual se cumple con la venida del Espíritu Santo en nuestras vidas.</w:t>
      </w:r>
      <w:r w:rsidR="00980018">
        <w:rPr>
          <w:lang w:val="es-BO"/>
        </w:rPr>
        <w:t xml:space="preserve"> 1 Juan 4:12-13</w:t>
      </w:r>
    </w:p>
    <w:p w14:paraId="3A1F8730" w14:textId="4A3FE795" w:rsidR="00052D56" w:rsidRDefault="00052D56" w:rsidP="00052D56">
      <w:pPr>
        <w:pStyle w:val="Ttulo4"/>
        <w:rPr>
          <w:lang w:val="es-BO"/>
        </w:rPr>
      </w:pPr>
      <w:r w:rsidRPr="00052D56">
        <w:rPr>
          <w:lang w:val="es-BO"/>
        </w:rPr>
        <w:lastRenderedPageBreak/>
        <w:t xml:space="preserve">En Juan 16:13-14 </w:t>
      </w:r>
      <w:r w:rsidR="003F661E" w:rsidRPr="00052D56">
        <w:rPr>
          <w:lang w:val="es-BO"/>
        </w:rPr>
        <w:t>–</w:t>
      </w:r>
      <w:r w:rsidR="003F661E">
        <w:rPr>
          <w:lang w:val="es-BO"/>
        </w:rPr>
        <w:t>“</w:t>
      </w:r>
      <w:r w:rsidR="003F661E" w:rsidRPr="00052D56">
        <w:rPr>
          <w:i/>
          <w:iCs/>
          <w:lang w:val="es-BO"/>
        </w:rPr>
        <w:t>Pero</w:t>
      </w:r>
      <w:r w:rsidRPr="00052D56">
        <w:rPr>
          <w:i/>
          <w:iCs/>
          <w:lang w:val="es-BO"/>
        </w:rPr>
        <w:t xml:space="preserve"> cuando Él</w:t>
      </w:r>
      <w:r>
        <w:rPr>
          <w:i/>
          <w:iCs/>
          <w:lang w:val="es-BO"/>
        </w:rPr>
        <w:t xml:space="preserve">, el Espíritu de verdad venga, los guiara a toda verdad, porque </w:t>
      </w:r>
      <w:r>
        <w:rPr>
          <w:b/>
          <w:bCs/>
          <w:i/>
          <w:iCs/>
          <w:lang w:val="es-BO"/>
        </w:rPr>
        <w:t>no hablará por Su propia cuenta,</w:t>
      </w:r>
      <w:r>
        <w:rPr>
          <w:i/>
          <w:iCs/>
          <w:lang w:val="es-BO"/>
        </w:rPr>
        <w:t xml:space="preserve"> sino que hablará todo lo que oiga, y les hará saber lo que habrá de venir. 14</w:t>
      </w:r>
      <w:r>
        <w:rPr>
          <w:b/>
          <w:bCs/>
          <w:i/>
          <w:iCs/>
          <w:lang w:val="es-BO"/>
        </w:rPr>
        <w:t xml:space="preserve"> </w:t>
      </w:r>
      <w:proofErr w:type="gramStart"/>
      <w:r>
        <w:rPr>
          <w:b/>
          <w:bCs/>
          <w:i/>
          <w:iCs/>
          <w:lang w:val="es-BO"/>
        </w:rPr>
        <w:t>Él</w:t>
      </w:r>
      <w:proofErr w:type="gramEnd"/>
      <w:r>
        <w:rPr>
          <w:b/>
          <w:bCs/>
          <w:i/>
          <w:iCs/>
          <w:lang w:val="es-BO"/>
        </w:rPr>
        <w:t xml:space="preserve"> me glorificará,</w:t>
      </w:r>
      <w:r>
        <w:rPr>
          <w:i/>
          <w:iCs/>
          <w:lang w:val="es-BO"/>
        </w:rPr>
        <w:t xml:space="preserve"> porque tomará de lo Mío y se lo hará sabes a ustedes</w:t>
      </w:r>
      <w:r w:rsidR="00814CAE">
        <w:rPr>
          <w:i/>
          <w:iCs/>
          <w:lang w:val="es-BO"/>
        </w:rPr>
        <w:t>”</w:t>
      </w:r>
      <w:r>
        <w:rPr>
          <w:i/>
          <w:iCs/>
          <w:lang w:val="es-BO"/>
        </w:rPr>
        <w:t>.</w:t>
      </w:r>
      <w:r>
        <w:rPr>
          <w:lang w:val="es-BO"/>
        </w:rPr>
        <w:t xml:space="preserve"> El Espíritu Santo vino a nuestras vidas a glorificar a Cristo, significa que </w:t>
      </w:r>
      <w:r w:rsidR="00814CAE">
        <w:rPr>
          <w:lang w:val="es-BO"/>
        </w:rPr>
        <w:t>está</w:t>
      </w:r>
      <w:r>
        <w:rPr>
          <w:lang w:val="es-BO"/>
        </w:rPr>
        <w:t xml:space="preserve"> viviendo la vida de Cristo en nosotros. Filipenses 1:21</w:t>
      </w:r>
    </w:p>
    <w:p w14:paraId="33B7F509" w14:textId="3419527C" w:rsidR="00052D56" w:rsidRDefault="00980018" w:rsidP="00980018">
      <w:pPr>
        <w:pStyle w:val="Ttulo4"/>
        <w:rPr>
          <w:lang w:val="es-BO"/>
        </w:rPr>
      </w:pPr>
      <w:r w:rsidRPr="00980018">
        <w:rPr>
          <w:lang w:val="es-BO"/>
        </w:rPr>
        <w:t xml:space="preserve">Pablo dice que él ya </w:t>
      </w:r>
      <w:r>
        <w:rPr>
          <w:lang w:val="es-BO"/>
        </w:rPr>
        <w:t>no vive, sino que Cristo vive en él, pero ¿cómo es posible esto? Gálatas 2:20 –</w:t>
      </w:r>
      <w:r>
        <w:rPr>
          <w:i/>
          <w:iCs/>
          <w:lang w:val="es-BO"/>
        </w:rPr>
        <w:t xml:space="preserve"> </w:t>
      </w:r>
      <w:r w:rsidR="00814CAE">
        <w:rPr>
          <w:i/>
          <w:iCs/>
          <w:lang w:val="es-BO"/>
        </w:rPr>
        <w:t>“</w:t>
      </w:r>
      <w:r>
        <w:rPr>
          <w:i/>
          <w:iCs/>
          <w:lang w:val="es-BO"/>
        </w:rPr>
        <w:t>Con Cristo he sido crucificado, y ya no soy yo el que vive, sino que Cristo vive en mí;</w:t>
      </w:r>
      <w:r>
        <w:rPr>
          <w:b/>
          <w:bCs/>
          <w:i/>
          <w:iCs/>
          <w:lang w:val="es-BO"/>
        </w:rPr>
        <w:t xml:space="preserve"> </w:t>
      </w:r>
      <w:r w:rsidRPr="00980018">
        <w:rPr>
          <w:i/>
          <w:iCs/>
          <w:lang w:val="es-BO"/>
        </w:rPr>
        <w:t>y la vida que ahora vivo en la carne</w:t>
      </w:r>
      <w:r>
        <w:rPr>
          <w:b/>
          <w:bCs/>
          <w:i/>
          <w:iCs/>
          <w:lang w:val="es-BO"/>
        </w:rPr>
        <w:t xml:space="preserve">, la vivo por la fe en el Hijo de Dios, </w:t>
      </w:r>
      <w:r w:rsidRPr="00980018">
        <w:rPr>
          <w:i/>
          <w:iCs/>
          <w:lang w:val="es-BO"/>
        </w:rPr>
        <w:t>el cual me amó y se entregó a sí mismo por mí</w:t>
      </w:r>
      <w:r w:rsidR="00814CAE">
        <w:rPr>
          <w:i/>
          <w:iCs/>
          <w:lang w:val="es-BO"/>
        </w:rPr>
        <w:t>”</w:t>
      </w:r>
      <w:r>
        <w:rPr>
          <w:b/>
          <w:bCs/>
          <w:i/>
          <w:iCs/>
          <w:lang w:val="es-BO"/>
        </w:rPr>
        <w:t>.</w:t>
      </w:r>
      <w:r>
        <w:rPr>
          <w:lang w:val="es-BO"/>
        </w:rPr>
        <w:t xml:space="preserve"> De la misma manera Efesios 3:17 Cristo habita por la fe en sus corazones.</w:t>
      </w:r>
    </w:p>
    <w:p w14:paraId="61EA234E" w14:textId="5487D2AB" w:rsidR="00B94149" w:rsidRPr="00830F82" w:rsidRDefault="00980018" w:rsidP="00A13912">
      <w:pPr>
        <w:pStyle w:val="Ttulo5"/>
      </w:pPr>
      <w:r>
        <w:t xml:space="preserve">El verbo </w:t>
      </w:r>
      <w:r>
        <w:rPr>
          <w:i/>
          <w:iCs/>
        </w:rPr>
        <w:t>habite</w:t>
      </w:r>
      <w:r w:rsidR="00A13912">
        <w:t>, es aoristo, activo, infinitivo;</w:t>
      </w:r>
      <w:r>
        <w:t xml:space="preserve"> muestra la idea de que se hace la acción completa.</w:t>
      </w:r>
      <w:r w:rsidR="00A13912">
        <w:t xml:space="preserve"> Por la fe Cristo habite en sus corazones.</w:t>
      </w:r>
    </w:p>
    <w:p w14:paraId="60C4FF3C" w14:textId="66453A8D" w:rsidR="00B94149" w:rsidRPr="00830F82" w:rsidRDefault="00A13912" w:rsidP="00B94149">
      <w:pPr>
        <w:pStyle w:val="Ttulo6"/>
      </w:pPr>
      <w:r>
        <w:t xml:space="preserve"> La oración de Pablo continua con la segunda petición de </w:t>
      </w:r>
      <w:r w:rsidR="00814CAE">
        <w:t>súplica</w:t>
      </w:r>
      <w:r>
        <w:t xml:space="preserve"> a Dios.</w:t>
      </w:r>
    </w:p>
    <w:p w14:paraId="542B5004" w14:textId="6C2B09F5" w:rsidR="00CB51C6" w:rsidRPr="00830F82" w:rsidRDefault="00CB51C6" w:rsidP="00CB51C6">
      <w:pPr>
        <w:pStyle w:val="Ttulo2"/>
      </w:pPr>
      <w:r w:rsidRPr="00830F82">
        <w:t>Efesios 3:17b-19 – Oración para que puedan comprender el amor de Cristo.</w:t>
      </w:r>
    </w:p>
    <w:p w14:paraId="606FF57C" w14:textId="6E2888A7" w:rsidR="00CB51C6" w:rsidRDefault="008645A7" w:rsidP="00CB51C6">
      <w:pPr>
        <w:pStyle w:val="Ttulo3"/>
      </w:pPr>
      <w:r w:rsidRPr="00830F82">
        <w:t xml:space="preserve">Efesios 17b-19 – </w:t>
      </w:r>
      <w:r w:rsidR="00814CAE">
        <w:t>“</w:t>
      </w:r>
      <w:r w:rsidRPr="00830F82">
        <w:rPr>
          <w:i/>
          <w:iCs/>
        </w:rPr>
        <w:t>También ruego</w:t>
      </w:r>
      <w:r w:rsidR="00814CAE">
        <w:rPr>
          <w:i/>
          <w:iCs/>
        </w:rPr>
        <w:t>”</w:t>
      </w:r>
      <w:r w:rsidRPr="00830F82">
        <w:rPr>
          <w:i/>
          <w:iCs/>
        </w:rPr>
        <w:t>.</w:t>
      </w:r>
      <w:r w:rsidRPr="00830F82">
        <w:t xml:space="preserve"> Pablo contin</w:t>
      </w:r>
      <w:r w:rsidR="00814CAE">
        <w:t>ú</w:t>
      </w:r>
      <w:r w:rsidRPr="00830F82">
        <w:t>a con su petición a Dios para una comprensión profunda del amor de Dios que se halla en Cristo.</w:t>
      </w:r>
    </w:p>
    <w:p w14:paraId="55924C29" w14:textId="6A2C8685" w:rsidR="00E478BF" w:rsidRPr="00E478BF" w:rsidRDefault="00E478BF" w:rsidP="00E478BF">
      <w:pPr>
        <w:pStyle w:val="Ttulo4"/>
        <w:rPr>
          <w:lang w:val="es-BO"/>
        </w:rPr>
      </w:pPr>
      <w:r>
        <w:rPr>
          <w:lang w:val="es-BO"/>
        </w:rPr>
        <w:t xml:space="preserve">Normalmente he escuchado a creyentes expresar que es difícil comprender el amor de Dios en Cristo, creo que comprender el amor de Dios según el razonamiento humano es difícil, Aquí Pablo hizo un motivo de Oración para que los Efesios o todos </w:t>
      </w:r>
      <w:r w:rsidR="003F661E">
        <w:rPr>
          <w:lang w:val="es-BO"/>
        </w:rPr>
        <w:t>los</w:t>
      </w:r>
      <w:r>
        <w:rPr>
          <w:lang w:val="es-BO"/>
        </w:rPr>
        <w:t xml:space="preserve"> creyentes en Cristo puedan comprender el amor de Dios en Cristo Jesús.</w:t>
      </w:r>
    </w:p>
    <w:p w14:paraId="42297D4C" w14:textId="47015199" w:rsidR="00CB51C6" w:rsidRPr="00830F82" w:rsidRDefault="008645A7" w:rsidP="008645A7">
      <w:pPr>
        <w:pStyle w:val="Ttulo3"/>
      </w:pPr>
      <w:r w:rsidRPr="00830F82">
        <w:t xml:space="preserve">Efesios 3:17b – … </w:t>
      </w:r>
      <w:r w:rsidR="00814CAE">
        <w:t>“</w:t>
      </w:r>
      <w:r w:rsidRPr="00830F82">
        <w:rPr>
          <w:i/>
          <w:iCs/>
        </w:rPr>
        <w:t>También ruego que arraigados y cimentados en amor</w:t>
      </w:r>
      <w:r w:rsidR="00814CAE">
        <w:rPr>
          <w:i/>
          <w:iCs/>
        </w:rPr>
        <w:t>”</w:t>
      </w:r>
      <w:r w:rsidRPr="00830F82">
        <w:rPr>
          <w:i/>
          <w:iCs/>
        </w:rPr>
        <w:t>,</w:t>
      </w:r>
      <w:r w:rsidRPr="00830F82">
        <w:t xml:space="preserve"> </w:t>
      </w:r>
      <w:r w:rsidR="00E478BF">
        <w:t>Estos no son mandamientos, no dice sean, estos verbos son perfectos. Además, Pablo está rogando a Dios, así como lo hizo para que sean fortalecidos con poder de Su Espíritu.</w:t>
      </w:r>
    </w:p>
    <w:p w14:paraId="1B5D0467" w14:textId="6B5102F9" w:rsidR="008645A7" w:rsidRDefault="00E478BF" w:rsidP="008645A7">
      <w:pPr>
        <w:pStyle w:val="Ttulo4"/>
        <w:rPr>
          <w:lang w:val="es-BO"/>
        </w:rPr>
      </w:pPr>
      <w:r>
        <w:rPr>
          <w:lang w:val="es-BO"/>
        </w:rPr>
        <w:t xml:space="preserve">El verbo </w:t>
      </w:r>
      <w:r w:rsidR="00225F3A">
        <w:rPr>
          <w:lang w:val="es-BO"/>
        </w:rPr>
        <w:t xml:space="preserve">ERRHIZOMENOI, </w:t>
      </w:r>
      <w:r w:rsidR="00225F3A" w:rsidRPr="009B0A35">
        <w:rPr>
          <w:b/>
          <w:bCs/>
          <w:lang w:val="es-BO"/>
        </w:rPr>
        <w:t>arraigados</w:t>
      </w:r>
      <w:r w:rsidR="00225F3A">
        <w:rPr>
          <w:lang w:val="es-BO"/>
        </w:rPr>
        <w:t xml:space="preserve"> est</w:t>
      </w:r>
      <w:r w:rsidR="001816AD">
        <w:rPr>
          <w:lang w:val="es-BO"/>
        </w:rPr>
        <w:t>á</w:t>
      </w:r>
      <w:r w:rsidR="00225F3A">
        <w:rPr>
          <w:lang w:val="es-BO"/>
        </w:rPr>
        <w:t xml:space="preserve"> en ti</w:t>
      </w:r>
      <w:r w:rsidR="00DF549A">
        <w:rPr>
          <w:lang w:val="es-BO"/>
        </w:rPr>
        <w:t xml:space="preserve">empo perfecto, voz pasiva, modo participio y es nominativo. </w:t>
      </w:r>
      <w:r w:rsidR="009B65C4">
        <w:rPr>
          <w:lang w:val="es-BO"/>
        </w:rPr>
        <w:t>Las traducciones serias, enraizados, arraigados, habiendo echado raíces firmes.</w:t>
      </w:r>
    </w:p>
    <w:p w14:paraId="0EF66E68" w14:textId="64CB2126" w:rsidR="00DF549A" w:rsidRDefault="00DF549A" w:rsidP="00DF549A">
      <w:pPr>
        <w:pStyle w:val="Ttulo4"/>
        <w:rPr>
          <w:lang w:val="es-BO"/>
        </w:rPr>
      </w:pPr>
      <w:r w:rsidRPr="00DF549A">
        <w:rPr>
          <w:lang w:val="es-BO"/>
        </w:rPr>
        <w:t xml:space="preserve">El tiempo perfecto muestra </w:t>
      </w:r>
      <w:r>
        <w:rPr>
          <w:lang w:val="es-BO"/>
        </w:rPr>
        <w:t>que no está empezando la acción, sino que ya sucedió en el pasado</w:t>
      </w:r>
      <w:r w:rsidR="009B65C4">
        <w:rPr>
          <w:lang w:val="es-BO"/>
        </w:rPr>
        <w:t xml:space="preserve"> de manera completa, perfecta y</w:t>
      </w:r>
      <w:r>
        <w:rPr>
          <w:lang w:val="es-BO"/>
        </w:rPr>
        <w:t xml:space="preserve"> continúa siendo una realidad, voz pasiva la acción recibe por el sujeto no la realiza, estos son (</w:t>
      </w:r>
      <w:r>
        <w:rPr>
          <w:i/>
          <w:iCs/>
          <w:lang w:val="es-BO"/>
        </w:rPr>
        <w:t>ustedes</w:t>
      </w:r>
      <w:r>
        <w:rPr>
          <w:lang w:val="es-BO"/>
        </w:rPr>
        <w:t>) los creyentes en Cristo quienes reciben la acción</w:t>
      </w:r>
      <w:r w:rsidR="009B65C4">
        <w:rPr>
          <w:lang w:val="es-BO"/>
        </w:rPr>
        <w:t>.</w:t>
      </w:r>
    </w:p>
    <w:p w14:paraId="79E9A668" w14:textId="4BD0B2FB" w:rsidR="00D4008D" w:rsidRPr="00D4008D" w:rsidRDefault="00D4008D" w:rsidP="00D4008D">
      <w:pPr>
        <w:pStyle w:val="Ttulo5"/>
      </w:pPr>
      <w:r>
        <w:t>Así como una planta echa sus raíces bien firmes en una tierra firme, una vez realizado continua en esa realidad, ni las tempestades o tormentas pueden derribar.</w:t>
      </w:r>
    </w:p>
    <w:p w14:paraId="048C5E2C" w14:textId="72C2292B" w:rsidR="00D4008D" w:rsidRPr="00D4008D" w:rsidRDefault="00D4008D" w:rsidP="00D4008D">
      <w:pPr>
        <w:pStyle w:val="Ttulo5"/>
      </w:pPr>
      <w:r>
        <w:t>Dios el Padre nos enraizó en amor y continuamos enraizados</w:t>
      </w:r>
      <w:r w:rsidR="00814CAE">
        <w:t>,</w:t>
      </w:r>
      <w:r>
        <w:t xml:space="preserve"> est</w:t>
      </w:r>
      <w:r w:rsidR="00814CAE">
        <w:t>a</w:t>
      </w:r>
      <w:r>
        <w:t xml:space="preserve"> es la realidad de todos los creyentes en Cristo.</w:t>
      </w:r>
    </w:p>
    <w:p w14:paraId="4CB8B1FD" w14:textId="507B9723" w:rsidR="00CB51C6" w:rsidRDefault="00D4008D" w:rsidP="00CB51C6">
      <w:pPr>
        <w:pStyle w:val="Ttulo5"/>
      </w:pPr>
      <w:r>
        <w:t xml:space="preserve">Esta es la razón por el cual dice Pablo en Romanos 8:35 </w:t>
      </w:r>
      <w:r w:rsidR="001816AD">
        <w:t>–</w:t>
      </w:r>
      <w:r w:rsidR="001816AD">
        <w:rPr>
          <w:i/>
          <w:iCs/>
        </w:rPr>
        <w:t xml:space="preserve"> </w:t>
      </w:r>
      <w:r w:rsidR="00814CAE">
        <w:rPr>
          <w:i/>
          <w:iCs/>
        </w:rPr>
        <w:t>“</w:t>
      </w:r>
      <w:r w:rsidR="001816AD">
        <w:rPr>
          <w:i/>
          <w:iCs/>
        </w:rPr>
        <w:t>¿Quién nos separará del amor de Cristo? ¿Tribulación, o angustia, o persecución, o hambre, o desnudez, o peligro, o espada?</w:t>
      </w:r>
      <w:r w:rsidR="00814CAE">
        <w:rPr>
          <w:i/>
          <w:iCs/>
        </w:rPr>
        <w:t>”</w:t>
      </w:r>
    </w:p>
    <w:p w14:paraId="6401E6D0" w14:textId="20760DEF" w:rsidR="00184D64" w:rsidRDefault="00184D64" w:rsidP="00184D64">
      <w:pPr>
        <w:pStyle w:val="Ttulo6"/>
      </w:pPr>
      <w:r>
        <w:lastRenderedPageBreak/>
        <w:t xml:space="preserve">En Colosenses 2:7 </w:t>
      </w:r>
      <w:r w:rsidR="00A6271F">
        <w:t>–“</w:t>
      </w:r>
      <w:r w:rsidR="00A6271F">
        <w:rPr>
          <w:i/>
          <w:iCs/>
        </w:rPr>
        <w:t>firmemente</w:t>
      </w:r>
      <w:r>
        <w:rPr>
          <w:i/>
          <w:iCs/>
        </w:rPr>
        <w:t xml:space="preserve"> arraigados y edificados en Él</w:t>
      </w:r>
      <w:r w:rsidR="00A6271F">
        <w:rPr>
          <w:i/>
          <w:iCs/>
        </w:rPr>
        <w:t>”</w:t>
      </w:r>
      <w:r>
        <w:rPr>
          <w:i/>
          <w:iCs/>
        </w:rPr>
        <w:t>.</w:t>
      </w:r>
      <w:r>
        <w:t xml:space="preserve"> Pablo menciona que estamos arraigados en Cristo, aquí en Efesios 3:17 arraigados en amor. Cristo es la expresión del amor de Dios en </w:t>
      </w:r>
      <w:r w:rsidR="00A6271F">
        <w:t xml:space="preserve">el </w:t>
      </w:r>
      <w:r>
        <w:t>cual estamos arraigados.</w:t>
      </w:r>
    </w:p>
    <w:p w14:paraId="2F951E2E" w14:textId="264646E1" w:rsidR="00BE25F2" w:rsidRPr="00184D64" w:rsidRDefault="00BE25F2" w:rsidP="00184D64">
      <w:pPr>
        <w:pStyle w:val="Ttulo6"/>
      </w:pPr>
      <w:r>
        <w:t xml:space="preserve">Esto </w:t>
      </w:r>
      <w:r w:rsidR="00A6271F">
        <w:t>tiene un</w:t>
      </w:r>
      <w:r>
        <w:t xml:space="preserve"> sentido de estar firmemente plantados y establecidos. En la Septuaginta </w:t>
      </w:r>
      <w:r w:rsidR="00A6271F">
        <w:t>Isaías</w:t>
      </w:r>
      <w:r>
        <w:t xml:space="preserve"> 40:24; </w:t>
      </w:r>
      <w:r w:rsidR="00A6271F">
        <w:t>Jeremías</w:t>
      </w:r>
      <w:r>
        <w:t xml:space="preserve"> 12:2 </w:t>
      </w:r>
    </w:p>
    <w:p w14:paraId="64910788" w14:textId="281BE660" w:rsidR="00CB51C6" w:rsidRDefault="001816AD" w:rsidP="00CB51C6">
      <w:pPr>
        <w:pStyle w:val="Ttulo6"/>
      </w:pPr>
      <w:r>
        <w:t>Pablo no solo hace mención de que estamos arraigados en amor, sino.</w:t>
      </w:r>
    </w:p>
    <w:p w14:paraId="2D323C9B" w14:textId="7EC45C37" w:rsidR="001816AD" w:rsidRDefault="001816AD" w:rsidP="001816AD">
      <w:pPr>
        <w:pStyle w:val="Ttulo4"/>
        <w:rPr>
          <w:lang w:val="es-BO"/>
        </w:rPr>
      </w:pPr>
      <w:r w:rsidRPr="001816AD">
        <w:rPr>
          <w:lang w:val="es-BO"/>
        </w:rPr>
        <w:t>Hay otro verbo TETHEMELIOMENOI, c</w:t>
      </w:r>
      <w:r>
        <w:rPr>
          <w:lang w:val="es-BO"/>
        </w:rPr>
        <w:t>imentados</w:t>
      </w:r>
      <w:r w:rsidRPr="001816AD">
        <w:rPr>
          <w:lang w:val="es-BO"/>
        </w:rPr>
        <w:t xml:space="preserve"> </w:t>
      </w:r>
      <w:r>
        <w:rPr>
          <w:lang w:val="es-BO"/>
        </w:rPr>
        <w:t xml:space="preserve">está en tiempo perfecto, voz pasiva, modo participio y es nominativo. </w:t>
      </w:r>
    </w:p>
    <w:p w14:paraId="3052D4DA" w14:textId="1AE12D7E" w:rsidR="00A10D43" w:rsidRDefault="00A10D43" w:rsidP="00A10D43">
      <w:pPr>
        <w:pStyle w:val="Ttulo4"/>
        <w:rPr>
          <w:lang w:val="es-BO"/>
        </w:rPr>
      </w:pPr>
      <w:r>
        <w:rPr>
          <w:lang w:val="es-BO"/>
        </w:rPr>
        <w:t xml:space="preserve"> De la misma manera e</w:t>
      </w:r>
      <w:r w:rsidRPr="00DF549A">
        <w:rPr>
          <w:lang w:val="es-BO"/>
        </w:rPr>
        <w:t xml:space="preserve">l tiempo perfecto muestra </w:t>
      </w:r>
      <w:r>
        <w:rPr>
          <w:lang w:val="es-BO"/>
        </w:rPr>
        <w:t>que no está empezando la acción, sino que ya sucedió en el pasado de manera completa, perfecta y continúa siendo una realidad, voz pasiva la acción recibe por el sujeto no la realiza, estos son (</w:t>
      </w:r>
      <w:r>
        <w:rPr>
          <w:i/>
          <w:iCs/>
          <w:lang w:val="es-BO"/>
        </w:rPr>
        <w:t>ustedes</w:t>
      </w:r>
      <w:r>
        <w:rPr>
          <w:lang w:val="es-BO"/>
        </w:rPr>
        <w:t>) los creyentes en Cristo quienes reciben la acción.</w:t>
      </w:r>
    </w:p>
    <w:p w14:paraId="57BFBB1F" w14:textId="4817601A" w:rsidR="0011167A" w:rsidRDefault="0011167A" w:rsidP="0011167A">
      <w:pPr>
        <w:pStyle w:val="Ttulo4"/>
        <w:rPr>
          <w:lang w:val="es-BO"/>
        </w:rPr>
      </w:pPr>
      <w:r w:rsidRPr="0011167A">
        <w:rPr>
          <w:lang w:val="es-BO"/>
        </w:rPr>
        <w:t>Nominativo tanto para arraigados y</w:t>
      </w:r>
      <w:r>
        <w:rPr>
          <w:lang w:val="es-BO"/>
        </w:rPr>
        <w:t xml:space="preserve"> cimentados, nombra o describe al sujeto en la acción realizada, en este caso los creyentes efesios son y están arraigados y cimentados en amor.</w:t>
      </w:r>
    </w:p>
    <w:p w14:paraId="669C7DE4" w14:textId="0A4F8665" w:rsidR="0011167A" w:rsidRDefault="0011167A" w:rsidP="0011167A">
      <w:pPr>
        <w:pStyle w:val="Ttulo5"/>
      </w:pPr>
      <w:r>
        <w:t xml:space="preserve">El verbo tiene como raíz, echar los cimientos de, </w:t>
      </w:r>
      <w:r w:rsidR="00184D64">
        <w:t>o po</w:t>
      </w:r>
      <w:r w:rsidR="00A6271F">
        <w:t>n</w:t>
      </w:r>
      <w:r w:rsidR="00184D64">
        <w:t>er el fundamento de una casa.</w:t>
      </w:r>
      <w:r w:rsidR="00BE25F2">
        <w:t xml:space="preserve"> Efesios 2:20</w:t>
      </w:r>
    </w:p>
    <w:p w14:paraId="5F5BA5E8" w14:textId="5D77C11F" w:rsidR="00184D64" w:rsidRDefault="00184D64" w:rsidP="00184D64">
      <w:pPr>
        <w:pStyle w:val="Ttulo5"/>
      </w:pPr>
      <w:r>
        <w:t>Dios el Padre nos ha cimentado en amor y continuamos cimentados, est</w:t>
      </w:r>
      <w:r w:rsidR="00A6271F">
        <w:t>a</w:t>
      </w:r>
      <w:r>
        <w:t xml:space="preserve"> es la realidad de todos los creyentes en Cristo.</w:t>
      </w:r>
    </w:p>
    <w:p w14:paraId="23C195BD" w14:textId="2B15590E" w:rsidR="00BE25F2" w:rsidRPr="00BE25F2" w:rsidRDefault="00BE25F2" w:rsidP="00BE25F2">
      <w:pPr>
        <w:pStyle w:val="Ttulo6"/>
      </w:pPr>
      <w:r>
        <w:t xml:space="preserve">Este verbo es usado en Colosenses 1:23 de su continuación en la fe </w:t>
      </w:r>
      <w:r w:rsidR="003F661E">
        <w:t>–“</w:t>
      </w:r>
      <w:r w:rsidR="003F661E">
        <w:rPr>
          <w:i/>
          <w:iCs/>
        </w:rPr>
        <w:t>Esto</w:t>
      </w:r>
      <w:r>
        <w:rPr>
          <w:i/>
          <w:iCs/>
        </w:rPr>
        <w:t xml:space="preserve"> Él hará si en verdad permanecen en la fe</w:t>
      </w:r>
      <w:r>
        <w:rPr>
          <w:b/>
          <w:bCs/>
          <w:i/>
          <w:iCs/>
        </w:rPr>
        <w:t xml:space="preserve"> bien cimentados</w:t>
      </w:r>
      <w:r>
        <w:rPr>
          <w:i/>
          <w:iCs/>
        </w:rPr>
        <w:t xml:space="preserve"> y contantes</w:t>
      </w:r>
      <w:r w:rsidR="00A6271F">
        <w:rPr>
          <w:i/>
          <w:iCs/>
        </w:rPr>
        <w:t>”</w:t>
      </w:r>
      <w:r>
        <w:rPr>
          <w:i/>
          <w:iCs/>
        </w:rPr>
        <w:t>.</w:t>
      </w:r>
      <w:r>
        <w:t xml:space="preserve"> Aquí en Efesios 3:17 habla de su condición </w:t>
      </w:r>
      <w:r w:rsidR="009C1E48">
        <w:t>de los creyentes en referencia al amor de Cristo.</w:t>
      </w:r>
    </w:p>
    <w:p w14:paraId="7124BECC" w14:textId="4D2D5A1A" w:rsidR="00184D64" w:rsidRDefault="00184D64" w:rsidP="008B5566">
      <w:pPr>
        <w:pStyle w:val="Ttulo4"/>
        <w:rPr>
          <w:lang w:val="es-BO"/>
        </w:rPr>
      </w:pPr>
      <w:r w:rsidRPr="00184D64">
        <w:rPr>
          <w:lang w:val="es-BO"/>
        </w:rPr>
        <w:t>Esto de arraigados y c</w:t>
      </w:r>
      <w:r>
        <w:rPr>
          <w:lang w:val="es-BO"/>
        </w:rPr>
        <w:t xml:space="preserve">imentados en amor, es doble seguridad de </w:t>
      </w:r>
      <w:r w:rsidR="008B5566">
        <w:rPr>
          <w:lang w:val="es-BO"/>
        </w:rPr>
        <w:t>estar</w:t>
      </w:r>
      <w:r>
        <w:rPr>
          <w:lang w:val="es-BO"/>
        </w:rPr>
        <w:t xml:space="preserve"> en el amor de Cristo.</w:t>
      </w:r>
    </w:p>
    <w:p w14:paraId="1FA61981" w14:textId="5E3D0C97" w:rsidR="000C567A" w:rsidRDefault="000C567A" w:rsidP="000C567A">
      <w:pPr>
        <w:pStyle w:val="Ttulo5"/>
      </w:pPr>
      <w:r>
        <w:t xml:space="preserve">Cristo dijo en Juan 15:9 </w:t>
      </w:r>
      <w:r w:rsidR="003F661E">
        <w:t>–“</w:t>
      </w:r>
      <w:r w:rsidR="003F661E">
        <w:rPr>
          <w:i/>
          <w:iCs/>
        </w:rPr>
        <w:t>Como</w:t>
      </w:r>
      <w:r>
        <w:rPr>
          <w:i/>
          <w:iCs/>
        </w:rPr>
        <w:t xml:space="preserve"> el Padre me ha </w:t>
      </w:r>
      <w:r w:rsidRPr="000C567A">
        <w:rPr>
          <w:b/>
          <w:bCs/>
          <w:i/>
          <w:iCs/>
        </w:rPr>
        <w:t>amado</w:t>
      </w:r>
      <w:r>
        <w:rPr>
          <w:i/>
          <w:iCs/>
        </w:rPr>
        <w:t xml:space="preserve">, así también Yo los </w:t>
      </w:r>
      <w:r>
        <w:rPr>
          <w:b/>
          <w:bCs/>
          <w:i/>
          <w:iCs/>
        </w:rPr>
        <w:t>he amado</w:t>
      </w:r>
      <w:r w:rsidR="00A6271F">
        <w:rPr>
          <w:b/>
          <w:bCs/>
          <w:i/>
          <w:iCs/>
        </w:rPr>
        <w:t>”</w:t>
      </w:r>
      <w:r>
        <w:rPr>
          <w:b/>
          <w:bCs/>
          <w:i/>
          <w:iCs/>
        </w:rPr>
        <w:t>;</w:t>
      </w:r>
      <w:r>
        <w:t xml:space="preserve"> estos verbos son indicativos, Cristo nos ama sin ninguna condición, por eso estamos arraigados y cimentados en el amor de Cristo.</w:t>
      </w:r>
    </w:p>
    <w:p w14:paraId="091E34D7" w14:textId="1E9066BF" w:rsidR="000C567A" w:rsidRPr="000C567A" w:rsidRDefault="000C567A" w:rsidP="000C567A">
      <w:pPr>
        <w:pStyle w:val="Ttulo6"/>
      </w:pPr>
      <w:r>
        <w:t>A razón de esto Cristo manda a sus discípulos a permanecer en Su amor. Juan 15:9b-17</w:t>
      </w:r>
      <w:r w:rsidR="00740B16">
        <w:t>; 1 Juan 3:1</w:t>
      </w:r>
    </w:p>
    <w:p w14:paraId="292CD152" w14:textId="66AFE8EF" w:rsidR="008B5566" w:rsidRPr="008B5566" w:rsidRDefault="008B5566" w:rsidP="008B5566">
      <w:pPr>
        <w:pStyle w:val="Ttulo5"/>
      </w:pPr>
      <w:r>
        <w:t>La petición de Pablo son dos cosas en cuanto al amor, ya que tenemos la garantía y la seguridad de estar siempre en el amor de Cristo, Pablo ruega a Dios de que todos los creyentes podamos comprender y conocer el amor de Cristo</w:t>
      </w:r>
    </w:p>
    <w:p w14:paraId="2B238AB9" w14:textId="71361F67" w:rsidR="008645A7" w:rsidRPr="00830F82" w:rsidRDefault="008645A7" w:rsidP="008645A7">
      <w:pPr>
        <w:pStyle w:val="Ttulo3"/>
        <w:rPr>
          <w:i/>
          <w:iCs/>
        </w:rPr>
      </w:pPr>
      <w:r w:rsidRPr="00830F82">
        <w:t xml:space="preserve">Efesios 3:18 – </w:t>
      </w:r>
      <w:r w:rsidR="00A6271F">
        <w:t>“</w:t>
      </w:r>
      <w:r w:rsidRPr="00830F82">
        <w:rPr>
          <w:i/>
          <w:iCs/>
        </w:rPr>
        <w:t>ustedes sean capaces de comprender con todos los santos cuál es la anchura, la longitud, la altura y la profundidad</w:t>
      </w:r>
      <w:r w:rsidR="00A6271F">
        <w:rPr>
          <w:i/>
          <w:iCs/>
        </w:rPr>
        <w:t>.”</w:t>
      </w:r>
      <w:r w:rsidRPr="00830F82">
        <w:t xml:space="preserve"> </w:t>
      </w:r>
      <w:r w:rsidR="00DE3904">
        <w:t xml:space="preserve">Aquí los verbos </w:t>
      </w:r>
      <w:r w:rsidR="00DE3904">
        <w:rPr>
          <w:i/>
          <w:iCs/>
        </w:rPr>
        <w:t>sean capaces y</w:t>
      </w:r>
      <w:r w:rsidR="00DE3904">
        <w:t xml:space="preserve"> </w:t>
      </w:r>
      <w:r w:rsidR="00DE3904">
        <w:rPr>
          <w:i/>
          <w:iCs/>
        </w:rPr>
        <w:t xml:space="preserve">comprender </w:t>
      </w:r>
      <w:r w:rsidR="00DE3904">
        <w:t xml:space="preserve">no son </w:t>
      </w:r>
      <w:r w:rsidR="00DE3904" w:rsidRPr="00DE3904">
        <w:t>imperativo</w:t>
      </w:r>
      <w:r w:rsidR="00DE3904">
        <w:t xml:space="preserve">s. Pablo </w:t>
      </w:r>
      <w:r w:rsidR="00A6271F">
        <w:t>está</w:t>
      </w:r>
      <w:r w:rsidR="00DE3904">
        <w:t xml:space="preserve"> haciendo un ruego</w:t>
      </w:r>
      <w:r w:rsidR="00A6271F">
        <w:t xml:space="preserve">, </w:t>
      </w:r>
      <w:r w:rsidR="00DE3904">
        <w:t>en Efesios 3:16, desde ahí contin</w:t>
      </w:r>
      <w:r w:rsidR="00A6271F">
        <w:t>ú</w:t>
      </w:r>
      <w:r w:rsidR="00DE3904">
        <w:t>a la oración.</w:t>
      </w:r>
      <w:r w:rsidR="00DE3904" w:rsidRPr="00DE3904">
        <w:t xml:space="preserve"> </w:t>
      </w:r>
    </w:p>
    <w:p w14:paraId="4928179E" w14:textId="2C6790CA" w:rsidR="008645A7" w:rsidRDefault="008F3755" w:rsidP="008645A7">
      <w:pPr>
        <w:pStyle w:val="Ttulo4"/>
        <w:rPr>
          <w:lang w:val="es-BO"/>
        </w:rPr>
      </w:pPr>
      <w:r w:rsidRPr="008F3755">
        <w:rPr>
          <w:lang w:val="es-BO"/>
        </w:rPr>
        <w:t xml:space="preserve">Efesios </w:t>
      </w:r>
      <w:r w:rsidR="00A6271F" w:rsidRPr="008F3755">
        <w:rPr>
          <w:lang w:val="es-BO"/>
        </w:rPr>
        <w:t>3: 18a</w:t>
      </w:r>
      <w:r w:rsidRPr="008F3755">
        <w:rPr>
          <w:lang w:val="es-BO"/>
        </w:rPr>
        <w:t xml:space="preserve"> – </w:t>
      </w:r>
      <w:r w:rsidR="00A6271F">
        <w:rPr>
          <w:lang w:val="es-BO"/>
        </w:rPr>
        <w:t>“</w:t>
      </w:r>
      <w:r w:rsidRPr="008F3755">
        <w:rPr>
          <w:i/>
          <w:iCs/>
          <w:lang w:val="es-BO"/>
        </w:rPr>
        <w:t xml:space="preserve">ustedes </w:t>
      </w:r>
      <w:r w:rsidRPr="0055051C">
        <w:rPr>
          <w:b/>
          <w:bCs/>
          <w:i/>
          <w:iCs/>
          <w:lang w:val="es-BO"/>
        </w:rPr>
        <w:t>sean capaces</w:t>
      </w:r>
      <w:r w:rsidRPr="008F3755">
        <w:rPr>
          <w:i/>
          <w:iCs/>
          <w:lang w:val="es-BO"/>
        </w:rPr>
        <w:t xml:space="preserve"> de comprender </w:t>
      </w:r>
      <w:r w:rsidR="00A6271F">
        <w:rPr>
          <w:i/>
          <w:iCs/>
          <w:lang w:val="es-BO"/>
        </w:rPr>
        <w:t>“</w:t>
      </w:r>
      <w:r w:rsidRPr="008F3755">
        <w:rPr>
          <w:i/>
          <w:iCs/>
          <w:lang w:val="es-BO"/>
        </w:rPr>
        <w:t>…</w:t>
      </w:r>
      <w:r w:rsidRPr="008F3755">
        <w:rPr>
          <w:lang w:val="es-BO"/>
        </w:rPr>
        <w:t xml:space="preserve"> </w:t>
      </w:r>
      <w:r>
        <w:rPr>
          <w:lang w:val="es-BO"/>
        </w:rPr>
        <w:t>Los Efesios en Cristo sean capaces. El verbo es subjuntivo, podría decirse que ellos puedan a llegar ser capaces con la respuesta de Dios de comprender el amor de Cristo.</w:t>
      </w:r>
    </w:p>
    <w:p w14:paraId="17075152" w14:textId="375CABA1" w:rsidR="00DA1FBD" w:rsidRDefault="008F3755" w:rsidP="008F3755">
      <w:pPr>
        <w:pStyle w:val="Ttulo4"/>
        <w:rPr>
          <w:lang w:val="es-BO"/>
        </w:rPr>
      </w:pPr>
      <w:r w:rsidRPr="008F3755">
        <w:rPr>
          <w:lang w:val="es-BO"/>
        </w:rPr>
        <w:lastRenderedPageBreak/>
        <w:t>Efesios 3:18</w:t>
      </w:r>
      <w:r w:rsidR="0055051C">
        <w:rPr>
          <w:lang w:val="es-BO"/>
        </w:rPr>
        <w:t>b</w:t>
      </w:r>
      <w:r w:rsidRPr="008F3755">
        <w:rPr>
          <w:lang w:val="es-BO"/>
        </w:rPr>
        <w:t xml:space="preserve"> – </w:t>
      </w:r>
      <w:r w:rsidR="00F57405">
        <w:rPr>
          <w:lang w:val="es-BO"/>
        </w:rPr>
        <w:t>“</w:t>
      </w:r>
      <w:r w:rsidRPr="008F3755">
        <w:rPr>
          <w:i/>
          <w:iCs/>
          <w:lang w:val="es-BO"/>
        </w:rPr>
        <w:t xml:space="preserve">ustedes sean capaces de comprender </w:t>
      </w:r>
      <w:r w:rsidRPr="008F3755">
        <w:rPr>
          <w:b/>
          <w:bCs/>
          <w:i/>
          <w:iCs/>
          <w:lang w:val="es-BO"/>
        </w:rPr>
        <w:t>con todos los santos</w:t>
      </w:r>
      <w:r w:rsidR="00F57405">
        <w:rPr>
          <w:b/>
          <w:bCs/>
          <w:i/>
          <w:iCs/>
          <w:lang w:val="es-BO"/>
        </w:rPr>
        <w:t>”</w:t>
      </w:r>
      <w:r>
        <w:rPr>
          <w:i/>
          <w:iCs/>
          <w:lang w:val="es-BO"/>
        </w:rPr>
        <w:t xml:space="preserve"> …</w:t>
      </w:r>
      <w:r>
        <w:rPr>
          <w:lang w:val="es-BO"/>
        </w:rPr>
        <w:t xml:space="preserve"> El deseo de Pablo es que todos los creyentes lleguen a ser capaces de comprender el amor de Cristo, no hace distinción.</w:t>
      </w:r>
    </w:p>
    <w:p w14:paraId="173110FC" w14:textId="61C1F2F9" w:rsidR="0055051C" w:rsidRDefault="0055051C" w:rsidP="00E016A0">
      <w:pPr>
        <w:pStyle w:val="Ttulo5"/>
      </w:pPr>
      <w:r>
        <w:t xml:space="preserve">El verbo </w:t>
      </w:r>
      <w:r w:rsidR="00E016A0">
        <w:t>KATALABESTHAI,</w:t>
      </w:r>
      <w:r>
        <w:t xml:space="preserve"> comprender viene de </w:t>
      </w:r>
      <w:r w:rsidR="00E016A0">
        <w:t>dos palabras</w:t>
      </w:r>
      <w:r>
        <w:t xml:space="preserve"> (</w:t>
      </w:r>
      <w:r w:rsidR="00E016A0">
        <w:t>KATA – intensa o anhelantemente, y LAMBONO – tomar o recibir</w:t>
      </w:r>
      <w:r>
        <w:t>)</w:t>
      </w:r>
      <w:r w:rsidR="00E016A0">
        <w:t xml:space="preserve"> significa apoderarse o poseer.</w:t>
      </w:r>
    </w:p>
    <w:p w14:paraId="79C8A70E" w14:textId="16050EAC" w:rsidR="00E016A0" w:rsidRPr="00E016A0" w:rsidRDefault="00E016A0" w:rsidP="00E016A0">
      <w:pPr>
        <w:pStyle w:val="Ttulo6"/>
      </w:pPr>
      <w:r>
        <w:t>Para todos los creyentes</w:t>
      </w:r>
      <w:r w:rsidR="00F57405">
        <w:t>,</w:t>
      </w:r>
      <w:r>
        <w:t xml:space="preserve"> esto</w:t>
      </w:r>
      <w:r w:rsidR="00F57405">
        <w:t xml:space="preserve"> puede ser</w:t>
      </w:r>
      <w:r>
        <w:t xml:space="preserve"> una realidad en sus vidas.</w:t>
      </w:r>
    </w:p>
    <w:p w14:paraId="54CDBE8A" w14:textId="26FEAC0D" w:rsidR="008F3755" w:rsidRDefault="008F3755" w:rsidP="00DA1FBD">
      <w:pPr>
        <w:pStyle w:val="Ttulo5"/>
      </w:pPr>
      <w:r>
        <w:t xml:space="preserve">Llegar a ser capaces de comprender </w:t>
      </w:r>
      <w:r w:rsidR="0055051C">
        <w:t>el</w:t>
      </w:r>
      <w:r>
        <w:t xml:space="preserve"> amor de Cristo no es solo para </w:t>
      </w:r>
      <w:r w:rsidR="00DA1FBD">
        <w:t>algunos.</w:t>
      </w:r>
    </w:p>
    <w:p w14:paraId="50C9D780" w14:textId="7B95B875" w:rsidR="00DA1FBD" w:rsidRPr="00DA1FBD" w:rsidRDefault="00DA1FBD" w:rsidP="00DA1FBD">
      <w:pPr>
        <w:pStyle w:val="Ttulo5"/>
      </w:pPr>
      <w:r>
        <w:t xml:space="preserve"> Pablo no solo hablaba </w:t>
      </w:r>
      <w:r w:rsidR="00F57405">
        <w:t>a</w:t>
      </w:r>
      <w:r>
        <w:t xml:space="preserve"> los creyentes de Éfeso sino también</w:t>
      </w:r>
      <w:r w:rsidR="00F57405">
        <w:t xml:space="preserve"> a</w:t>
      </w:r>
      <w:r>
        <w:t xml:space="preserve"> nosotros</w:t>
      </w:r>
    </w:p>
    <w:p w14:paraId="33033CBF" w14:textId="643570D3" w:rsidR="0055051C" w:rsidRPr="0055051C" w:rsidRDefault="00F57405" w:rsidP="0055051C">
      <w:pPr>
        <w:pStyle w:val="Ttulo5"/>
      </w:pPr>
      <w:r>
        <w:t>Q</w:t>
      </w:r>
      <w:r w:rsidR="008F3755">
        <w:t>ue Dios les conceda la capacidad de comprender</w:t>
      </w:r>
      <w:r w:rsidR="00DA1FBD">
        <w:t xml:space="preserve"> a todos los santos</w:t>
      </w:r>
      <w:r w:rsidR="008F3755">
        <w:t>. ¿Cómo sería esto posible?</w:t>
      </w:r>
      <w:r w:rsidR="00DA1FBD">
        <w:t xml:space="preserve"> El tamaño del amor de Cristo es interrogado en cuatro dimensiones.</w:t>
      </w:r>
    </w:p>
    <w:p w14:paraId="2C3895C1" w14:textId="2AADA4C1" w:rsidR="008F3755" w:rsidRDefault="00DA1FBD" w:rsidP="00DA1FBD">
      <w:pPr>
        <w:pStyle w:val="Ttulo4"/>
        <w:rPr>
          <w:lang w:val="es-BO"/>
        </w:rPr>
      </w:pPr>
      <w:r w:rsidRPr="00DA1FBD">
        <w:rPr>
          <w:lang w:val="es-BO"/>
        </w:rPr>
        <w:t>Efesios 3:18</w:t>
      </w:r>
      <w:r w:rsidR="0055051C">
        <w:rPr>
          <w:lang w:val="es-BO"/>
        </w:rPr>
        <w:t>c</w:t>
      </w:r>
      <w:r w:rsidRPr="00DA1FBD">
        <w:rPr>
          <w:lang w:val="es-BO"/>
        </w:rPr>
        <w:t xml:space="preserve"> –</w:t>
      </w:r>
      <w:r w:rsidR="005B36C5">
        <w:rPr>
          <w:i/>
          <w:iCs/>
          <w:lang w:val="es-BO"/>
        </w:rPr>
        <w:t xml:space="preserve"> … </w:t>
      </w:r>
      <w:r w:rsidR="00F57405">
        <w:rPr>
          <w:i/>
          <w:iCs/>
          <w:lang w:val="es-BO"/>
        </w:rPr>
        <w:t>“</w:t>
      </w:r>
      <w:r w:rsidRPr="00DA1FBD">
        <w:rPr>
          <w:i/>
          <w:iCs/>
          <w:lang w:val="es-BO"/>
        </w:rPr>
        <w:t xml:space="preserve">con todos los santos </w:t>
      </w:r>
      <w:r w:rsidRPr="00DA1FBD">
        <w:rPr>
          <w:b/>
          <w:bCs/>
          <w:i/>
          <w:iCs/>
          <w:lang w:val="es-BO"/>
        </w:rPr>
        <w:t>cuál es la anchura</w:t>
      </w:r>
      <w:r w:rsidR="00F57405">
        <w:rPr>
          <w:b/>
          <w:bCs/>
          <w:i/>
          <w:iCs/>
          <w:lang w:val="es-BO"/>
        </w:rPr>
        <w:t>”</w:t>
      </w:r>
      <w:r>
        <w:rPr>
          <w:b/>
          <w:bCs/>
          <w:i/>
          <w:iCs/>
          <w:lang w:val="es-BO"/>
        </w:rPr>
        <w:t>,</w:t>
      </w:r>
      <w:r>
        <w:rPr>
          <w:lang w:val="es-BO"/>
        </w:rPr>
        <w:t xml:space="preserve"> </w:t>
      </w:r>
      <w:r w:rsidR="005B36C5">
        <w:rPr>
          <w:lang w:val="es-BO"/>
        </w:rPr>
        <w:t>… [del amor de Cristo]</w:t>
      </w:r>
      <w:r w:rsidR="00722BDE">
        <w:rPr>
          <w:lang w:val="es-BO"/>
        </w:rPr>
        <w:t xml:space="preserve"> La primera interrogación es cuál es la anchura del amor de Cristo.</w:t>
      </w:r>
    </w:p>
    <w:p w14:paraId="66D9895B" w14:textId="4AA14983" w:rsidR="008645A7" w:rsidRDefault="00722BDE" w:rsidP="00722BDE">
      <w:pPr>
        <w:pStyle w:val="Ttulo5"/>
      </w:pPr>
      <w:r>
        <w:t>Los Efesios sean capaces de comprender el amor de Cristo</w:t>
      </w:r>
      <w:r w:rsidR="00F57405">
        <w:t xml:space="preserve">, </w:t>
      </w:r>
      <w:r>
        <w:t xml:space="preserve">que no </w:t>
      </w:r>
      <w:r w:rsidR="00F57405">
        <w:t>está</w:t>
      </w:r>
      <w:r>
        <w:t xml:space="preserve"> lejos de ellos, este amor de Cristo</w:t>
      </w:r>
      <w:r w:rsidR="00F57405">
        <w:t>,</w:t>
      </w:r>
      <w:r>
        <w:t xml:space="preserve"> de</w:t>
      </w:r>
      <w:r w:rsidR="00F57405">
        <w:t xml:space="preserve"> </w:t>
      </w:r>
      <w:r>
        <w:t xml:space="preserve">interés por </w:t>
      </w:r>
      <w:r w:rsidR="00F57405">
        <w:t>ellos, no</w:t>
      </w:r>
      <w:r w:rsidR="009E2220">
        <w:t xml:space="preserve"> es mera información sino relacional</w:t>
      </w:r>
      <w:r w:rsidR="00F57405">
        <w:t>,</w:t>
      </w:r>
      <w:r w:rsidR="009E2220">
        <w:t xml:space="preserve"> está muy cerca de nosotros y en abundancia.</w:t>
      </w:r>
    </w:p>
    <w:p w14:paraId="1D627E98" w14:textId="3FCEE350" w:rsidR="00FE6071" w:rsidRPr="00FE6071" w:rsidRDefault="00FE6071" w:rsidP="00FE6071">
      <w:pPr>
        <w:pStyle w:val="Ttulo6"/>
      </w:pPr>
      <w:r>
        <w:t>Los extremos de la tierra no pueden medir el amor de Cristo mostrado a la iglesia.</w:t>
      </w:r>
    </w:p>
    <w:p w14:paraId="265FEAEA" w14:textId="655FE468" w:rsidR="005B36C5" w:rsidRDefault="005B36C5" w:rsidP="005B36C5">
      <w:pPr>
        <w:pStyle w:val="Ttulo4"/>
        <w:rPr>
          <w:lang w:val="es-BO"/>
        </w:rPr>
      </w:pPr>
      <w:r w:rsidRPr="005B36C5">
        <w:rPr>
          <w:lang w:val="es-BO"/>
        </w:rPr>
        <w:t>Efesios 3:18</w:t>
      </w:r>
      <w:r w:rsidR="0055051C">
        <w:rPr>
          <w:lang w:val="es-BO"/>
        </w:rPr>
        <w:t>d</w:t>
      </w:r>
      <w:r w:rsidRPr="005B36C5">
        <w:rPr>
          <w:lang w:val="es-BO"/>
        </w:rPr>
        <w:t xml:space="preserve"> –</w:t>
      </w:r>
      <w:r w:rsidR="0055051C">
        <w:rPr>
          <w:i/>
          <w:iCs/>
          <w:lang w:val="es-BO"/>
        </w:rPr>
        <w:t xml:space="preserve"> … </w:t>
      </w:r>
      <w:r w:rsidR="00A36509">
        <w:rPr>
          <w:i/>
          <w:iCs/>
          <w:lang w:val="es-BO"/>
        </w:rPr>
        <w:t>“</w:t>
      </w:r>
      <w:r w:rsidRPr="005B36C5">
        <w:rPr>
          <w:i/>
          <w:iCs/>
          <w:lang w:val="es-BO"/>
        </w:rPr>
        <w:t xml:space="preserve">con todos los santos cuál </w:t>
      </w:r>
      <w:r w:rsidRPr="00E016A0">
        <w:rPr>
          <w:b/>
          <w:bCs/>
          <w:i/>
          <w:iCs/>
          <w:lang w:val="es-BO"/>
        </w:rPr>
        <w:t>es … la longitud</w:t>
      </w:r>
      <w:r w:rsidR="00A36509">
        <w:rPr>
          <w:b/>
          <w:bCs/>
          <w:i/>
          <w:iCs/>
          <w:lang w:val="es-BO"/>
        </w:rPr>
        <w:t>”</w:t>
      </w:r>
      <w:r>
        <w:rPr>
          <w:i/>
          <w:iCs/>
          <w:lang w:val="es-BO"/>
        </w:rPr>
        <w:t>,</w:t>
      </w:r>
      <w:r>
        <w:rPr>
          <w:lang w:val="es-BO"/>
        </w:rPr>
        <w:t xml:space="preserve"> … [del amor de Cristo]</w:t>
      </w:r>
      <w:r w:rsidR="00722BDE">
        <w:rPr>
          <w:lang w:val="es-BO"/>
        </w:rPr>
        <w:t xml:space="preserve"> La segunda interrogación del amor de Cristo es, cuál es la longitud.</w:t>
      </w:r>
    </w:p>
    <w:p w14:paraId="5C8EA43C" w14:textId="0E83CC74" w:rsidR="005B36C5" w:rsidRDefault="005E35BA" w:rsidP="005B36C5">
      <w:pPr>
        <w:pStyle w:val="Ttulo5"/>
      </w:pPr>
      <w:r>
        <w:t>El ruego de Pablo, es que los</w:t>
      </w:r>
      <w:r w:rsidR="00722BDE">
        <w:t xml:space="preserve"> creyentes efesios sean capaces de</w:t>
      </w:r>
      <w:r>
        <w:t xml:space="preserve"> experimentar el amor de Cristo, apropiarse de él, teniendo en cuenta que ese amor, no tiene límites, ni a lo largo, ni a lo ancho, ni en profundidad.</w:t>
      </w:r>
    </w:p>
    <w:p w14:paraId="066B6A89" w14:textId="324B5B71" w:rsidR="005B36C5" w:rsidRDefault="00FE6071" w:rsidP="005B36C5">
      <w:pPr>
        <w:pStyle w:val="Ttulo6"/>
      </w:pPr>
      <w:r>
        <w:t xml:space="preserve">La trayectoria de la vida que vivimos no puede medir el amor de Cristo, </w:t>
      </w:r>
      <w:r w:rsidR="00A36509">
        <w:t xml:space="preserve">o </w:t>
      </w:r>
      <w:r>
        <w:t>sea nunca se acaba.</w:t>
      </w:r>
    </w:p>
    <w:p w14:paraId="33B9BFA0" w14:textId="0278BCDE" w:rsidR="005B36C5" w:rsidRDefault="005B36C5" w:rsidP="005B36C5">
      <w:pPr>
        <w:pStyle w:val="Ttulo4"/>
        <w:rPr>
          <w:lang w:val="es-BO"/>
        </w:rPr>
      </w:pPr>
      <w:r w:rsidRPr="005B36C5">
        <w:rPr>
          <w:lang w:val="es-BO"/>
        </w:rPr>
        <w:t>Efesios 3:18</w:t>
      </w:r>
      <w:r w:rsidR="0055051C">
        <w:rPr>
          <w:lang w:val="es-BO"/>
        </w:rPr>
        <w:t>e</w:t>
      </w:r>
      <w:r w:rsidRPr="005B36C5">
        <w:rPr>
          <w:lang w:val="es-BO"/>
        </w:rPr>
        <w:t xml:space="preserve"> –</w:t>
      </w:r>
      <w:r w:rsidR="0055051C">
        <w:rPr>
          <w:i/>
          <w:iCs/>
          <w:lang w:val="es-BO"/>
        </w:rPr>
        <w:t xml:space="preserve"> …</w:t>
      </w:r>
      <w:r w:rsidR="0079133D">
        <w:rPr>
          <w:i/>
          <w:iCs/>
          <w:lang w:val="es-BO"/>
        </w:rPr>
        <w:t>”</w:t>
      </w:r>
      <w:r w:rsidR="0055051C">
        <w:rPr>
          <w:i/>
          <w:iCs/>
          <w:lang w:val="es-BO"/>
        </w:rPr>
        <w:t xml:space="preserve"> </w:t>
      </w:r>
      <w:r w:rsidRPr="005B36C5">
        <w:rPr>
          <w:i/>
          <w:iCs/>
          <w:lang w:val="es-BO"/>
        </w:rPr>
        <w:t xml:space="preserve">con todos los santos cuál </w:t>
      </w:r>
      <w:r w:rsidRPr="00E016A0">
        <w:rPr>
          <w:b/>
          <w:bCs/>
          <w:i/>
          <w:iCs/>
          <w:lang w:val="es-BO"/>
        </w:rPr>
        <w:t>es … la altura</w:t>
      </w:r>
      <w:r>
        <w:rPr>
          <w:lang w:val="es-BO"/>
        </w:rPr>
        <w:t xml:space="preserve"> </w:t>
      </w:r>
      <w:r w:rsidR="0079133D">
        <w:rPr>
          <w:lang w:val="es-BO"/>
        </w:rPr>
        <w:t>“</w:t>
      </w:r>
      <w:r>
        <w:rPr>
          <w:lang w:val="es-BO"/>
        </w:rPr>
        <w:t>… [del amor de Cristo]</w:t>
      </w:r>
      <w:r w:rsidR="009E2220">
        <w:rPr>
          <w:lang w:val="es-BO"/>
        </w:rPr>
        <w:t xml:space="preserve"> La tercera interrogación del amor de Cristo es, cuán alto es.</w:t>
      </w:r>
    </w:p>
    <w:p w14:paraId="00AE09D3" w14:textId="0F95D49E" w:rsidR="005B36C5" w:rsidRDefault="009E2220" w:rsidP="005B36C5">
      <w:pPr>
        <w:pStyle w:val="Ttulo5"/>
      </w:pPr>
      <w:r>
        <w:t>La petición de Pablo no solo es la comprensión de cuán ancho y largo es el amor de Cristo, también la dimensión de cuán alto es</w:t>
      </w:r>
      <w:r w:rsidR="0079133D">
        <w:t>.</w:t>
      </w:r>
    </w:p>
    <w:p w14:paraId="69097855" w14:textId="2A3449A5" w:rsidR="007D6754" w:rsidRDefault="007D6754" w:rsidP="007D6754">
      <w:pPr>
        <w:pStyle w:val="Ttulo6"/>
      </w:pPr>
      <w:r>
        <w:t>Los cielos en las alturas no pueden medir el amor de Dios por los creyentes.</w:t>
      </w:r>
    </w:p>
    <w:p w14:paraId="6AA482D8" w14:textId="5D21B79A" w:rsidR="007D6754" w:rsidRDefault="007D6754" w:rsidP="007D6754">
      <w:pPr>
        <w:pStyle w:val="Ttulo6"/>
      </w:pPr>
      <w:r>
        <w:t>El amor de Dios fue expresado desde los cielos en Cristo Jesús, el amor de Dios sigue desbordando por medio de Su Espíritu. Romanos 5:5b</w:t>
      </w:r>
    </w:p>
    <w:p w14:paraId="5D1B09CC" w14:textId="2F5413B6" w:rsidR="005B36C5" w:rsidRDefault="005B36C5" w:rsidP="005B36C5">
      <w:pPr>
        <w:pStyle w:val="Ttulo4"/>
        <w:rPr>
          <w:lang w:val="es-BO"/>
        </w:rPr>
      </w:pPr>
      <w:r w:rsidRPr="005B36C5">
        <w:rPr>
          <w:lang w:val="es-BO"/>
        </w:rPr>
        <w:t>Efesios 3:18</w:t>
      </w:r>
      <w:r w:rsidR="0055051C">
        <w:rPr>
          <w:lang w:val="es-BO"/>
        </w:rPr>
        <w:t>f</w:t>
      </w:r>
      <w:r w:rsidRPr="005B36C5">
        <w:rPr>
          <w:lang w:val="es-BO"/>
        </w:rPr>
        <w:t xml:space="preserve"> –</w:t>
      </w:r>
      <w:r w:rsidR="0055051C">
        <w:rPr>
          <w:i/>
          <w:iCs/>
          <w:lang w:val="es-BO"/>
        </w:rPr>
        <w:t xml:space="preserve"> …</w:t>
      </w:r>
      <w:r w:rsidR="0079133D">
        <w:rPr>
          <w:i/>
          <w:iCs/>
          <w:lang w:val="es-BO"/>
        </w:rPr>
        <w:t>”</w:t>
      </w:r>
      <w:r w:rsidR="0055051C">
        <w:rPr>
          <w:i/>
          <w:iCs/>
          <w:lang w:val="es-BO"/>
        </w:rPr>
        <w:t xml:space="preserve"> </w:t>
      </w:r>
      <w:r w:rsidRPr="005B36C5">
        <w:rPr>
          <w:i/>
          <w:iCs/>
          <w:lang w:val="es-BO"/>
        </w:rPr>
        <w:t xml:space="preserve">con todos los santos cuál </w:t>
      </w:r>
      <w:r w:rsidRPr="00E016A0">
        <w:rPr>
          <w:b/>
          <w:bCs/>
          <w:i/>
          <w:iCs/>
          <w:lang w:val="es-BO"/>
        </w:rPr>
        <w:t>es … y la profundidad</w:t>
      </w:r>
      <w:r w:rsidRPr="005B36C5">
        <w:rPr>
          <w:lang w:val="es-BO"/>
        </w:rPr>
        <w:t xml:space="preserve"> </w:t>
      </w:r>
      <w:r w:rsidR="0079133D">
        <w:rPr>
          <w:lang w:val="es-BO"/>
        </w:rPr>
        <w:t>“</w:t>
      </w:r>
      <w:r>
        <w:rPr>
          <w:lang w:val="es-BO"/>
        </w:rPr>
        <w:t xml:space="preserve">[del amor de Cristo] </w:t>
      </w:r>
      <w:r w:rsidR="007D6754">
        <w:rPr>
          <w:lang w:val="es-BO"/>
        </w:rPr>
        <w:t>la cuarta interrogación es, cuán profundo es el amor de Cristo.</w:t>
      </w:r>
    </w:p>
    <w:p w14:paraId="2A224DBD" w14:textId="7C0B9EA4" w:rsidR="005B36C5" w:rsidRDefault="007D6754" w:rsidP="005B36C5">
      <w:pPr>
        <w:pStyle w:val="Ttulo5"/>
      </w:pPr>
      <w:r>
        <w:t>Las profundidades del abismo no pueden medir el amor de Cristo hacia los creyentes. En las profundidades</w:t>
      </w:r>
      <w:r w:rsidR="00B47BFE">
        <w:t>,</w:t>
      </w:r>
      <w:r>
        <w:t xml:space="preserve"> </w:t>
      </w:r>
      <w:r w:rsidR="00BA0B80">
        <w:t xml:space="preserve">allí también </w:t>
      </w:r>
      <w:r w:rsidR="00B47BFE">
        <w:t>está</w:t>
      </w:r>
      <w:r w:rsidR="00BA0B80">
        <w:t xml:space="preserve"> el amor de Cristo.</w:t>
      </w:r>
    </w:p>
    <w:p w14:paraId="34F380C6" w14:textId="37A12B5B" w:rsidR="00BA0B80" w:rsidRDefault="00BA0B80" w:rsidP="003F661E">
      <w:pPr>
        <w:pStyle w:val="Ttulo5"/>
      </w:pPr>
      <w:r w:rsidRPr="00BA0B80">
        <w:t>Romanos 8:35, 38-39 podemos comparar el a</w:t>
      </w:r>
      <w:r>
        <w:t xml:space="preserve">mor de Dios en Cristo con Efesios 3:18. </w:t>
      </w:r>
    </w:p>
    <w:p w14:paraId="2C75EEB2" w14:textId="5229AD95" w:rsidR="00BA0B80" w:rsidRPr="00BA0B80" w:rsidRDefault="00BA0B80" w:rsidP="00BA0B80">
      <w:pPr>
        <w:pStyle w:val="Ttulo5"/>
      </w:pPr>
      <w:r>
        <w:lastRenderedPageBreak/>
        <w:t xml:space="preserve">Romanos 8:38-39 – absolutamente nada ni nadie nos podrá separar del amor de Dios en Cristo Jesús ya </w:t>
      </w:r>
      <w:r w:rsidR="00B47BFE">
        <w:t>que e</w:t>
      </w:r>
      <w:r>
        <w:t>s tan ancho, tan largo, tan alto y profundo.</w:t>
      </w:r>
    </w:p>
    <w:p w14:paraId="045880C6" w14:textId="384AEE18" w:rsidR="005B36C5" w:rsidRDefault="00B47BFE" w:rsidP="00BA0B80">
      <w:pPr>
        <w:pStyle w:val="Ttulo5"/>
      </w:pPr>
      <w:r>
        <w:t xml:space="preserve">Podemos apreciar </w:t>
      </w:r>
      <w:r w:rsidR="00BA0B80">
        <w:t>el amor de Dios en Cristo</w:t>
      </w:r>
      <w:r>
        <w:t>,</w:t>
      </w:r>
      <w:r w:rsidR="00BA0B80">
        <w:t xml:space="preserve"> al comprender los atributos de Dios. </w:t>
      </w:r>
      <w:r w:rsidR="00FE6071">
        <w:t>1 Juan 4:8, 16.</w:t>
      </w:r>
    </w:p>
    <w:p w14:paraId="27F2AB9D" w14:textId="77F72317" w:rsidR="00FE6071" w:rsidRDefault="00FE6071" w:rsidP="00FE6071">
      <w:pPr>
        <w:pStyle w:val="Ttulo6"/>
      </w:pPr>
      <w:r>
        <w:t xml:space="preserve">Dios es eterno, Su amor es eterno, es para siempre. </w:t>
      </w:r>
      <w:r w:rsidR="00B47BFE">
        <w:t>Jeremías</w:t>
      </w:r>
      <w:r>
        <w:t xml:space="preserve"> 31:3</w:t>
      </w:r>
    </w:p>
    <w:p w14:paraId="074A2D4D" w14:textId="2761C403" w:rsidR="00FE6071" w:rsidRDefault="00FE6071" w:rsidP="00FE6071">
      <w:pPr>
        <w:pStyle w:val="Ttulo6"/>
      </w:pPr>
      <w:r>
        <w:t xml:space="preserve">Dios es omnipresente, Su amor es tan grande que no se puede medir, donde vayamos ahí </w:t>
      </w:r>
      <w:r w:rsidR="00B47BFE">
        <w:t>está</w:t>
      </w:r>
      <w:r>
        <w:t>. Efesios 3:18</w:t>
      </w:r>
    </w:p>
    <w:p w14:paraId="5DBA9790" w14:textId="3AB65194" w:rsidR="00FE6071" w:rsidRDefault="00FE6071" w:rsidP="00FE6071">
      <w:pPr>
        <w:pStyle w:val="Ttulo6"/>
      </w:pPr>
      <w:r>
        <w:t xml:space="preserve">Dios es amor, las </w:t>
      </w:r>
      <w:r w:rsidR="00B47BFE">
        <w:t>E</w:t>
      </w:r>
      <w:r>
        <w:t>scrituras no dice</w:t>
      </w:r>
      <w:r w:rsidR="00B47BFE">
        <w:t>n</w:t>
      </w:r>
      <w:r>
        <w:t xml:space="preserve"> que tiene amor. </w:t>
      </w:r>
    </w:p>
    <w:p w14:paraId="225C6F13" w14:textId="22479EFD" w:rsidR="00FE6071" w:rsidRPr="00FE6071" w:rsidRDefault="00FE6071" w:rsidP="00FE6071">
      <w:pPr>
        <w:pStyle w:val="Ttulo4"/>
        <w:rPr>
          <w:lang w:val="es-BO"/>
        </w:rPr>
      </w:pPr>
      <w:r w:rsidRPr="00FE6071">
        <w:rPr>
          <w:lang w:val="es-BO"/>
        </w:rPr>
        <w:t>Pablo no solo or</w:t>
      </w:r>
      <w:r w:rsidR="00B47BFE">
        <w:rPr>
          <w:lang w:val="es-BO"/>
        </w:rPr>
        <w:t>ó</w:t>
      </w:r>
      <w:r w:rsidRPr="00FE6071">
        <w:rPr>
          <w:lang w:val="es-BO"/>
        </w:rPr>
        <w:t xml:space="preserve"> p</w:t>
      </w:r>
      <w:r>
        <w:rPr>
          <w:lang w:val="es-BO"/>
        </w:rPr>
        <w:t xml:space="preserve">ara que </w:t>
      </w:r>
      <w:r w:rsidR="00B47BFE">
        <w:rPr>
          <w:lang w:val="es-BO"/>
        </w:rPr>
        <w:t>l</w:t>
      </w:r>
      <w:r>
        <w:rPr>
          <w:lang w:val="es-BO"/>
        </w:rPr>
        <w:t xml:space="preserve">os creyentes de Éfeso puedan a llegar a ser capaces de comprender el amor de Cristo, es bueno apropiarse de este amor basto e infinito por la fe, Pablo desea que los creyentes </w:t>
      </w:r>
      <w:r w:rsidR="00164344">
        <w:rPr>
          <w:lang w:val="es-BO"/>
        </w:rPr>
        <w:t>Efesios</w:t>
      </w:r>
      <w:r>
        <w:rPr>
          <w:lang w:val="es-BO"/>
        </w:rPr>
        <w:t xml:space="preserve"> lleguen a</w:t>
      </w:r>
      <w:r w:rsidR="00164344">
        <w:rPr>
          <w:lang w:val="es-BO"/>
        </w:rPr>
        <w:t xml:space="preserve"> ser capaces también de CONOCER el amor de Cristo.</w:t>
      </w:r>
    </w:p>
    <w:p w14:paraId="0506086C" w14:textId="1070240C" w:rsidR="008645A7" w:rsidRPr="00830F82" w:rsidRDefault="008645A7" w:rsidP="008645A7">
      <w:pPr>
        <w:pStyle w:val="Ttulo3"/>
      </w:pPr>
      <w:r w:rsidRPr="00830F82">
        <w:t>Efesios 3:19</w:t>
      </w:r>
      <w:r w:rsidR="00A0231C">
        <w:t xml:space="preserve"> [</w:t>
      </w:r>
      <w:r w:rsidR="00A0231C" w:rsidRPr="00A0231C">
        <w:t>ustedes sean capaces</w:t>
      </w:r>
      <w:r w:rsidR="00A0231C">
        <w:t>]</w:t>
      </w:r>
      <w:r w:rsidRPr="00830F82">
        <w:t xml:space="preserve"> </w:t>
      </w:r>
      <w:r w:rsidR="003F661E" w:rsidRPr="00830F82">
        <w:t>–</w:t>
      </w:r>
      <w:r w:rsidR="003F661E">
        <w:t>“</w:t>
      </w:r>
      <w:r w:rsidR="003F661E" w:rsidRPr="00830F82">
        <w:t>y</w:t>
      </w:r>
      <w:r w:rsidRPr="00830F82">
        <w:rPr>
          <w:i/>
          <w:iCs/>
        </w:rPr>
        <w:t xml:space="preserve"> de conocer el amor de Cristo que sobrepasa el conocimiento, para que sean llenos hasta la medida de toda la plenitud de Dios</w:t>
      </w:r>
      <w:r w:rsidR="00B47BFE">
        <w:rPr>
          <w:i/>
          <w:iCs/>
        </w:rPr>
        <w:t>”</w:t>
      </w:r>
      <w:r w:rsidRPr="00830F82">
        <w:rPr>
          <w:i/>
          <w:iCs/>
        </w:rPr>
        <w:t>.</w:t>
      </w:r>
      <w:r w:rsidRPr="00830F82">
        <w:t xml:space="preserve"> </w:t>
      </w:r>
      <w:r w:rsidR="00A0231C">
        <w:t>Hay un propósito de</w:t>
      </w:r>
      <w:r w:rsidR="00B47BFE">
        <w:t xml:space="preserve"> </w:t>
      </w:r>
      <w:r w:rsidR="00A0231C">
        <w:t>conocer el amor de Cristo</w:t>
      </w:r>
    </w:p>
    <w:p w14:paraId="79A7CAEF" w14:textId="68F32B01" w:rsidR="008645A7" w:rsidRPr="00830F82" w:rsidRDefault="00A0231C" w:rsidP="008645A7">
      <w:pPr>
        <w:pStyle w:val="Ttulo4"/>
        <w:rPr>
          <w:lang w:val="es-BO"/>
        </w:rPr>
      </w:pPr>
      <w:r w:rsidRPr="00A0231C">
        <w:rPr>
          <w:lang w:val="es-BO"/>
        </w:rPr>
        <w:t xml:space="preserve">Efesios </w:t>
      </w:r>
      <w:r w:rsidR="00B47BFE" w:rsidRPr="00A0231C">
        <w:rPr>
          <w:lang w:val="es-BO"/>
        </w:rPr>
        <w:t>3: 19a</w:t>
      </w:r>
      <w:r w:rsidRPr="00A0231C">
        <w:rPr>
          <w:lang w:val="es-BO"/>
        </w:rPr>
        <w:t xml:space="preserve"> – </w:t>
      </w:r>
      <w:r w:rsidR="00B47BFE">
        <w:rPr>
          <w:lang w:val="es-BO"/>
        </w:rPr>
        <w:t>“</w:t>
      </w:r>
      <w:r w:rsidRPr="00A0231C">
        <w:rPr>
          <w:i/>
          <w:iCs/>
          <w:lang w:val="es-BO"/>
        </w:rPr>
        <w:t xml:space="preserve">y de </w:t>
      </w:r>
      <w:r w:rsidRPr="00A0231C">
        <w:rPr>
          <w:b/>
          <w:bCs/>
          <w:i/>
          <w:iCs/>
          <w:lang w:val="es-BO"/>
        </w:rPr>
        <w:t>conocer</w:t>
      </w:r>
      <w:r w:rsidRPr="00A0231C">
        <w:rPr>
          <w:i/>
          <w:iCs/>
          <w:lang w:val="es-BO"/>
        </w:rPr>
        <w:t xml:space="preserve"> el amor de Cristo</w:t>
      </w:r>
      <w:r w:rsidR="00B47BFE">
        <w:rPr>
          <w:i/>
          <w:iCs/>
          <w:lang w:val="es-BO"/>
        </w:rPr>
        <w:t>”</w:t>
      </w:r>
      <w:r>
        <w:rPr>
          <w:i/>
          <w:iCs/>
          <w:lang w:val="es-BO"/>
        </w:rPr>
        <w:t xml:space="preserve"> …</w:t>
      </w:r>
      <w:r>
        <w:rPr>
          <w:lang w:val="es-BO"/>
        </w:rPr>
        <w:t xml:space="preserve"> El verbo GINOSKO, conocer está tiempo aoristo, voz activa, modo infinitivo. Puede ser traducido conocer, saber, entender, experimentar, tener relación.</w:t>
      </w:r>
    </w:p>
    <w:p w14:paraId="1F6D875B" w14:textId="3CB8E363" w:rsidR="008645A7" w:rsidRDefault="00A0231C" w:rsidP="008645A7">
      <w:pPr>
        <w:pStyle w:val="Ttulo5"/>
      </w:pPr>
      <w:r>
        <w:t>La petición de Pablo no es por conocer intelectualmente sino</w:t>
      </w:r>
      <w:r w:rsidR="00190C39">
        <w:t xml:space="preserve"> es llegar a conocer o conocer por experiencia, voz activa.</w:t>
      </w:r>
    </w:p>
    <w:p w14:paraId="199F4264" w14:textId="5117F6AA" w:rsidR="00190C39" w:rsidRDefault="00190C39" w:rsidP="00190C39">
      <w:pPr>
        <w:pStyle w:val="Ttulo5"/>
      </w:pPr>
      <w:r>
        <w:t xml:space="preserve">La palabra para amor es AGAPE, este amor viene de Dios. Pablo quiere que conozcamos de manera experiencial este amor AGAPE de Cristo. </w:t>
      </w:r>
    </w:p>
    <w:p w14:paraId="0E741065" w14:textId="390A133D" w:rsidR="00190C39" w:rsidRDefault="00190C39" w:rsidP="00190C39">
      <w:pPr>
        <w:pStyle w:val="Ttulo6"/>
      </w:pPr>
      <w:r>
        <w:t xml:space="preserve">Pablo dirige su oración a Dios, para que </w:t>
      </w:r>
      <w:r w:rsidR="00B47BFE">
        <w:t xml:space="preserve">les </w:t>
      </w:r>
      <w:r>
        <w:t xml:space="preserve">conceda la capacidad de experimentar el amor de Cristo. Según Efesios 3:16 el Espíritu </w:t>
      </w:r>
      <w:r w:rsidR="00B47BFE">
        <w:t>está</w:t>
      </w:r>
      <w:r>
        <w:t xml:space="preserve"> suministrando toda la bendición de Dios en nuestras vidas. Romanos 5:5b; Gálatas 5:22</w:t>
      </w:r>
    </w:p>
    <w:p w14:paraId="3BD6EEBF" w14:textId="41A71BBB" w:rsidR="00190C39" w:rsidRDefault="00190C39" w:rsidP="00190C39">
      <w:pPr>
        <w:pStyle w:val="Ttulo4"/>
        <w:rPr>
          <w:lang w:val="es-BO"/>
        </w:rPr>
      </w:pPr>
      <w:r w:rsidRPr="00190C39">
        <w:rPr>
          <w:lang w:val="es-BO"/>
        </w:rPr>
        <w:t>Efesios 3:19</w:t>
      </w:r>
      <w:r w:rsidR="006870B8">
        <w:rPr>
          <w:lang w:val="es-BO"/>
        </w:rPr>
        <w:t>b</w:t>
      </w:r>
      <w:r w:rsidRPr="00190C39">
        <w:rPr>
          <w:lang w:val="es-BO"/>
        </w:rPr>
        <w:t xml:space="preserve"> – </w:t>
      </w:r>
      <w:r w:rsidR="00B47BFE">
        <w:rPr>
          <w:lang w:val="es-BO"/>
        </w:rPr>
        <w:t>“</w:t>
      </w:r>
      <w:r w:rsidRPr="00190C39">
        <w:rPr>
          <w:i/>
          <w:iCs/>
          <w:lang w:val="es-BO"/>
        </w:rPr>
        <w:t xml:space="preserve">y de conocer el amor de Cristo </w:t>
      </w:r>
      <w:r w:rsidRPr="00190C39">
        <w:rPr>
          <w:b/>
          <w:bCs/>
          <w:i/>
          <w:iCs/>
          <w:lang w:val="es-BO"/>
        </w:rPr>
        <w:t>que sobrepasa el conocimiento</w:t>
      </w:r>
      <w:r>
        <w:rPr>
          <w:lang w:val="es-BO"/>
        </w:rPr>
        <w:t>,</w:t>
      </w:r>
      <w:r w:rsidR="00B47BFE">
        <w:rPr>
          <w:lang w:val="es-BO"/>
        </w:rPr>
        <w:t>”</w:t>
      </w:r>
      <w:r>
        <w:rPr>
          <w:lang w:val="es-BO"/>
        </w:rPr>
        <w:t xml:space="preserve"> …</w:t>
      </w:r>
      <w:r w:rsidRPr="00190C39">
        <w:rPr>
          <w:lang w:val="es-BO"/>
        </w:rPr>
        <w:t xml:space="preserve"> </w:t>
      </w:r>
      <w:r w:rsidR="00DD1792">
        <w:rPr>
          <w:lang w:val="es-BO"/>
        </w:rPr>
        <w:t>Este amor de Cristo que va más allá del conocimiento, el tiempo presente, activo y participio del verbo es que esta sobrepasando o</w:t>
      </w:r>
      <w:r w:rsidR="006870B8">
        <w:rPr>
          <w:lang w:val="es-BO"/>
        </w:rPr>
        <w:t xml:space="preserve"> que continuamente excede el [de] conocimiento.</w:t>
      </w:r>
    </w:p>
    <w:p w14:paraId="3FECA139" w14:textId="390F6011" w:rsidR="006870B8" w:rsidRDefault="006870B8" w:rsidP="006870B8">
      <w:pPr>
        <w:pStyle w:val="Ttulo4"/>
        <w:rPr>
          <w:lang w:val="es-BO"/>
        </w:rPr>
      </w:pPr>
      <w:r w:rsidRPr="006870B8">
        <w:rPr>
          <w:lang w:val="es-BO"/>
        </w:rPr>
        <w:t>Efesios 3:19</w:t>
      </w:r>
      <w:r>
        <w:rPr>
          <w:lang w:val="es-BO"/>
        </w:rPr>
        <w:t>c …</w:t>
      </w:r>
      <w:r w:rsidR="00B47BFE">
        <w:rPr>
          <w:lang w:val="es-BO"/>
        </w:rPr>
        <w:t>”</w:t>
      </w:r>
      <w:r w:rsidRPr="006870B8">
        <w:rPr>
          <w:i/>
          <w:iCs/>
          <w:lang w:val="es-BO"/>
        </w:rPr>
        <w:t xml:space="preserve"> para que sean llenos hasta la medida de toda la plenitud de Dios</w:t>
      </w:r>
      <w:r w:rsidR="00B47BFE">
        <w:rPr>
          <w:i/>
          <w:iCs/>
          <w:lang w:val="es-BO"/>
        </w:rPr>
        <w:t>”</w:t>
      </w:r>
      <w:r>
        <w:rPr>
          <w:i/>
          <w:iCs/>
          <w:lang w:val="es-BO"/>
        </w:rPr>
        <w:t>.</w:t>
      </w:r>
      <w:r w:rsidR="00D52235">
        <w:rPr>
          <w:lang w:val="es-BO"/>
        </w:rPr>
        <w:t xml:space="preserve"> El propósito de que Dios les conceda conocer el amor de Cristo es, para que sean llenos de todo lo que es Dios.</w:t>
      </w:r>
    </w:p>
    <w:p w14:paraId="7B01CF10" w14:textId="4181EF1F" w:rsidR="00802169" w:rsidRDefault="00802169" w:rsidP="00802169">
      <w:pPr>
        <w:pStyle w:val="Ttulo5"/>
      </w:pPr>
      <w:r>
        <w:t>El verbo PLEROTHETE, sean llenos, tiempo aoristo, voz pasiva, modo subjuntivo. Es un deseo expresado de una acción completa en ellos.</w:t>
      </w:r>
    </w:p>
    <w:p w14:paraId="33B2842A" w14:textId="667EE2D9" w:rsidR="00802169" w:rsidRPr="00802169" w:rsidRDefault="00802169" w:rsidP="00802169">
      <w:pPr>
        <w:pStyle w:val="Ttulo6"/>
      </w:pPr>
      <w:r>
        <w:t>Voz pasiva transmite que ellos dejar</w:t>
      </w:r>
      <w:r w:rsidR="00B47BFE">
        <w:t>á</w:t>
      </w:r>
      <w:r>
        <w:t xml:space="preserve">n ser llenados con toda </w:t>
      </w:r>
      <w:r w:rsidR="00B47BFE">
        <w:t>la</w:t>
      </w:r>
      <w:r>
        <w:t xml:space="preserve"> totalidad de Dios, Esto es el resultado de conocer el amor de Cristo que va más allá de</w:t>
      </w:r>
      <w:r w:rsidR="00074972">
        <w:t>l conocimiento.</w:t>
      </w:r>
    </w:p>
    <w:p w14:paraId="5EF11A47" w14:textId="095A9C98" w:rsidR="008645A7" w:rsidRDefault="00802169" w:rsidP="00802169">
      <w:pPr>
        <w:pStyle w:val="Ttulo5"/>
      </w:pPr>
      <w:r>
        <w:t>El propósito es que ellos sean llenos hasta desborda</w:t>
      </w:r>
      <w:r w:rsidR="00B47BFE">
        <w:t>r</w:t>
      </w:r>
      <w:r>
        <w:t>, con</w:t>
      </w:r>
      <w:r w:rsidR="00B47BFE">
        <w:t xml:space="preserve"> la</w:t>
      </w:r>
      <w:r>
        <w:t xml:space="preserve"> totalidad de Dios</w:t>
      </w:r>
      <w:r w:rsidR="00074972">
        <w:t>.</w:t>
      </w:r>
    </w:p>
    <w:p w14:paraId="586C480E" w14:textId="4E3E3E8C" w:rsidR="00074972" w:rsidRPr="00074972" w:rsidRDefault="00074972" w:rsidP="00074972">
      <w:pPr>
        <w:pStyle w:val="Ttulo6"/>
      </w:pPr>
      <w:r>
        <w:t>Que todo lo que es Dios est</w:t>
      </w:r>
      <w:r w:rsidR="00041937">
        <w:t>é</w:t>
      </w:r>
      <w:r>
        <w:t xml:space="preserve"> en sus vidas y eso puede desbordar de sus vidas.</w:t>
      </w:r>
    </w:p>
    <w:p w14:paraId="5B29341B" w14:textId="1F789F7B" w:rsidR="00CB51C6" w:rsidRPr="00830F82" w:rsidRDefault="00CB51C6" w:rsidP="00CB51C6">
      <w:pPr>
        <w:pStyle w:val="Ttulo2"/>
      </w:pPr>
      <w:r w:rsidRPr="00830F82">
        <w:lastRenderedPageBreak/>
        <w:t>Efesios 3:20-21 – Gratitud de alabado a Dios en Cristo y en la iglesia.</w:t>
      </w:r>
    </w:p>
    <w:p w14:paraId="61A55C05" w14:textId="1D03E174" w:rsidR="00CB51C6" w:rsidRPr="00830F82" w:rsidRDefault="008645A7" w:rsidP="00CB51C6">
      <w:pPr>
        <w:pStyle w:val="Ttulo3"/>
      </w:pPr>
      <w:r w:rsidRPr="00830F82">
        <w:t>Efesios 3:20-21 – Las respuestas a las peticiones de Pablo vienen de Dios de manera abundante, entonces toda alabanza sea y es para Dios el Padre.</w:t>
      </w:r>
      <w:r w:rsidR="00074972">
        <w:t xml:space="preserve"> </w:t>
      </w:r>
    </w:p>
    <w:p w14:paraId="1FC8231B" w14:textId="61F72480" w:rsidR="00CB51C6" w:rsidRPr="00830F82" w:rsidRDefault="008645A7" w:rsidP="008645A7">
      <w:pPr>
        <w:pStyle w:val="Ttulo3"/>
      </w:pPr>
      <w:r w:rsidRPr="00830F82">
        <w:t xml:space="preserve">Efesios 3:20 – </w:t>
      </w:r>
      <w:r w:rsidR="00041937">
        <w:t>“</w:t>
      </w:r>
      <w:r w:rsidRPr="00830F82">
        <w:rPr>
          <w:i/>
          <w:iCs/>
        </w:rPr>
        <w:t>Y a Aquel que es poderoso para hacer todo mucho más abundante</w:t>
      </w:r>
      <w:r w:rsidR="007942CC" w:rsidRPr="00830F82">
        <w:rPr>
          <w:i/>
          <w:iCs/>
        </w:rPr>
        <w:t xml:space="preserve">mente de lo que pedimos o entendemos </w:t>
      </w:r>
      <w:r w:rsidR="007942CC" w:rsidRPr="00830F82">
        <w:t>[Lit. pensamos]</w:t>
      </w:r>
      <w:r w:rsidR="007942CC" w:rsidRPr="00830F82">
        <w:rPr>
          <w:i/>
          <w:iCs/>
        </w:rPr>
        <w:t>, según el poder que obra en nosotros</w:t>
      </w:r>
      <w:r w:rsidR="00041937">
        <w:rPr>
          <w:i/>
          <w:iCs/>
        </w:rPr>
        <w:t>”</w:t>
      </w:r>
      <w:r w:rsidR="007942CC" w:rsidRPr="00830F82">
        <w:rPr>
          <w:i/>
          <w:iCs/>
        </w:rPr>
        <w:t>,</w:t>
      </w:r>
      <w:r w:rsidR="007942CC" w:rsidRPr="00830F82">
        <w:t xml:space="preserve"> </w:t>
      </w:r>
    </w:p>
    <w:p w14:paraId="37994528" w14:textId="61FF1B36" w:rsidR="007942CC" w:rsidRDefault="00074972" w:rsidP="007942CC">
      <w:pPr>
        <w:pStyle w:val="Ttulo4"/>
        <w:rPr>
          <w:lang w:val="es-BO"/>
        </w:rPr>
      </w:pPr>
      <w:r w:rsidRPr="00074972">
        <w:rPr>
          <w:lang w:val="es-BO"/>
        </w:rPr>
        <w:t xml:space="preserve">Efesios </w:t>
      </w:r>
      <w:r w:rsidR="00041937" w:rsidRPr="00074972">
        <w:rPr>
          <w:lang w:val="es-BO"/>
        </w:rPr>
        <w:t>3: 20a</w:t>
      </w:r>
      <w:r w:rsidRPr="00074972">
        <w:rPr>
          <w:lang w:val="es-BO"/>
        </w:rPr>
        <w:t xml:space="preserve"> – </w:t>
      </w:r>
      <w:r w:rsidR="00041937">
        <w:rPr>
          <w:lang w:val="es-BO"/>
        </w:rPr>
        <w:t>“</w:t>
      </w:r>
      <w:r w:rsidRPr="00074972">
        <w:rPr>
          <w:i/>
          <w:iCs/>
          <w:lang w:val="es-BO"/>
        </w:rPr>
        <w:t>Y a Aquel que es poderoso</w:t>
      </w:r>
      <w:r w:rsidR="00041937">
        <w:rPr>
          <w:i/>
          <w:iCs/>
          <w:lang w:val="es-BO"/>
        </w:rPr>
        <w:t>”</w:t>
      </w:r>
      <w:r>
        <w:rPr>
          <w:i/>
          <w:iCs/>
          <w:lang w:val="es-BO"/>
        </w:rPr>
        <w:t xml:space="preserve"> …</w:t>
      </w:r>
      <w:r>
        <w:rPr>
          <w:lang w:val="es-BO"/>
        </w:rPr>
        <w:t xml:space="preserve"> Dios que es Todopoderoso</w:t>
      </w:r>
      <w:r w:rsidR="00FD166B">
        <w:rPr>
          <w:lang w:val="es-BO"/>
        </w:rPr>
        <w:t xml:space="preserve"> o está siendo poderoso</w:t>
      </w:r>
      <w:r>
        <w:rPr>
          <w:lang w:val="es-BO"/>
        </w:rPr>
        <w:t xml:space="preserve">, para Él no hay nada imposible, Él es el Creador de todas las cosas, con </w:t>
      </w:r>
      <w:r w:rsidR="00FD166B">
        <w:rPr>
          <w:lang w:val="es-BO"/>
        </w:rPr>
        <w:t>S</w:t>
      </w:r>
      <w:r>
        <w:rPr>
          <w:lang w:val="es-BO"/>
        </w:rPr>
        <w:t>u poder sostiene el universo.</w:t>
      </w:r>
    </w:p>
    <w:p w14:paraId="2171D8FB" w14:textId="2C6D9990" w:rsidR="00074972" w:rsidRPr="00074972" w:rsidRDefault="00546330" w:rsidP="00074972">
      <w:pPr>
        <w:pStyle w:val="Ttulo5"/>
      </w:pPr>
      <w:r>
        <w:t xml:space="preserve">El verbo presente participio muestra que Dios continúa siendo poderoso. </w:t>
      </w:r>
      <w:r w:rsidR="00074972">
        <w:t>Es poderoso puede hacer todo lo que se proponga. Aquí Pablo dice:</w:t>
      </w:r>
    </w:p>
    <w:p w14:paraId="4D25ACC3" w14:textId="139C28B2" w:rsidR="00074972" w:rsidRDefault="00074972" w:rsidP="00074972">
      <w:pPr>
        <w:pStyle w:val="Ttulo4"/>
        <w:rPr>
          <w:lang w:val="es-BO"/>
        </w:rPr>
      </w:pPr>
      <w:r w:rsidRPr="00074972">
        <w:rPr>
          <w:lang w:val="es-BO"/>
        </w:rPr>
        <w:t>Efesios 3:20</w:t>
      </w:r>
      <w:r>
        <w:rPr>
          <w:lang w:val="es-BO"/>
        </w:rPr>
        <w:t>b</w:t>
      </w:r>
      <w:r w:rsidRPr="00074972">
        <w:rPr>
          <w:lang w:val="es-BO"/>
        </w:rPr>
        <w:t xml:space="preserve"> – </w:t>
      </w:r>
      <w:r>
        <w:rPr>
          <w:i/>
          <w:iCs/>
          <w:lang w:val="es-BO"/>
        </w:rPr>
        <w:t>…</w:t>
      </w:r>
      <w:r w:rsidR="00041937">
        <w:rPr>
          <w:i/>
          <w:iCs/>
          <w:lang w:val="es-BO"/>
        </w:rPr>
        <w:t>”</w:t>
      </w:r>
      <w:r w:rsidRPr="00074972">
        <w:rPr>
          <w:i/>
          <w:iCs/>
          <w:lang w:val="es-BO"/>
        </w:rPr>
        <w:t xml:space="preserve"> para hacer todo mucho más abundantemente</w:t>
      </w:r>
      <w:r w:rsidR="00407BBF">
        <w:rPr>
          <w:i/>
          <w:iCs/>
          <w:lang w:val="es-BO"/>
        </w:rPr>
        <w:t xml:space="preserve"> de lo</w:t>
      </w:r>
      <w:r w:rsidR="00407BBF" w:rsidRPr="00407BBF">
        <w:rPr>
          <w:i/>
          <w:iCs/>
          <w:lang w:val="es-BO"/>
        </w:rPr>
        <w:t xml:space="preserve"> que pedimos o entendemos</w:t>
      </w:r>
      <w:r w:rsidR="00041937">
        <w:rPr>
          <w:i/>
          <w:iCs/>
          <w:lang w:val="es-BO"/>
        </w:rPr>
        <w:t>”</w:t>
      </w:r>
      <w:r>
        <w:rPr>
          <w:i/>
          <w:iCs/>
          <w:lang w:val="es-BO"/>
        </w:rPr>
        <w:t xml:space="preserve"> …</w:t>
      </w:r>
      <w:r w:rsidRPr="00074972">
        <w:rPr>
          <w:lang w:val="es-BO"/>
        </w:rPr>
        <w:t xml:space="preserve"> </w:t>
      </w:r>
      <w:r>
        <w:rPr>
          <w:lang w:val="es-BO"/>
        </w:rPr>
        <w:t xml:space="preserve">no solo hace todas las cosas, sino que hace mucho más abundantemente. Muchas veces esperamos la respuesta de nuestras oraciones pensando en lo necesario </w:t>
      </w:r>
      <w:r w:rsidR="00407BBF">
        <w:rPr>
          <w:lang w:val="es-BO"/>
        </w:rPr>
        <w:t xml:space="preserve">o lo </w:t>
      </w:r>
      <w:r w:rsidR="00041937">
        <w:rPr>
          <w:lang w:val="es-BO"/>
        </w:rPr>
        <w:t>mínimo”</w:t>
      </w:r>
      <w:r w:rsidR="00407BBF">
        <w:rPr>
          <w:lang w:val="es-BO"/>
        </w:rPr>
        <w:t>.</w:t>
      </w:r>
    </w:p>
    <w:p w14:paraId="77E37277" w14:textId="207588A2" w:rsidR="00407BBF" w:rsidRPr="00407BBF" w:rsidRDefault="00407BBF" w:rsidP="00407BBF">
      <w:pPr>
        <w:pStyle w:val="Ttulo5"/>
      </w:pPr>
      <w:r>
        <w:t xml:space="preserve">Al conocer el amor de Cristo, somos llenados de todo lo que es Dios, podemos entender que Dios responderá en abundancia. </w:t>
      </w:r>
    </w:p>
    <w:p w14:paraId="32231757" w14:textId="5C0BE06E" w:rsidR="00407BBF" w:rsidRPr="00AD3D22" w:rsidRDefault="00407BBF" w:rsidP="00407BBF">
      <w:pPr>
        <w:pStyle w:val="Ttulo4"/>
        <w:rPr>
          <w:lang w:val="es-BO"/>
        </w:rPr>
      </w:pPr>
      <w:r w:rsidRPr="00AD3D22">
        <w:rPr>
          <w:lang w:val="es-BO"/>
        </w:rPr>
        <w:t>Efesios 3:20 –</w:t>
      </w:r>
      <w:r w:rsidRPr="00AD3D22">
        <w:rPr>
          <w:i/>
          <w:iCs/>
          <w:lang w:val="es-BO"/>
        </w:rPr>
        <w:t xml:space="preserve"> … según el poder que obra en nosotros</w:t>
      </w:r>
      <w:r w:rsidR="00041937">
        <w:rPr>
          <w:i/>
          <w:iCs/>
          <w:lang w:val="es-BO"/>
        </w:rPr>
        <w:t>”</w:t>
      </w:r>
      <w:r w:rsidRPr="00AD3D22">
        <w:rPr>
          <w:i/>
          <w:iCs/>
          <w:lang w:val="es-BO"/>
        </w:rPr>
        <w:t>,</w:t>
      </w:r>
      <w:r w:rsidRPr="00AD3D22">
        <w:rPr>
          <w:lang w:val="es-BO"/>
        </w:rPr>
        <w:t xml:space="preserve"> La respuesta de Dios en abundancia no es para complacer todo lo que nosotros queremos, sino es según el poder que obra</w:t>
      </w:r>
      <w:r w:rsidR="00546330">
        <w:rPr>
          <w:lang w:val="es-BO"/>
        </w:rPr>
        <w:t xml:space="preserve"> (el verbo presente participio, </w:t>
      </w:r>
      <w:r w:rsidR="00546330">
        <w:rPr>
          <w:i/>
          <w:iCs/>
          <w:lang w:val="es-BO"/>
        </w:rPr>
        <w:t>según el poder que está obrando</w:t>
      </w:r>
      <w:r w:rsidR="00546330">
        <w:rPr>
          <w:lang w:val="es-BO"/>
        </w:rPr>
        <w:t>)</w:t>
      </w:r>
      <w:r w:rsidRPr="00AD3D22">
        <w:rPr>
          <w:lang w:val="es-BO"/>
        </w:rPr>
        <w:t xml:space="preserve"> en nosotros.</w:t>
      </w:r>
    </w:p>
    <w:p w14:paraId="5210E781" w14:textId="67F596AB" w:rsidR="00407BBF" w:rsidRPr="00407BBF" w:rsidRDefault="00407BBF" w:rsidP="00407BBF">
      <w:pPr>
        <w:pStyle w:val="Ttulo5"/>
      </w:pPr>
      <w:r>
        <w:t>Dios responde nuestras oraciones abundantemente según Él hace toda la obra para nuestro crecimiento espiritual.</w:t>
      </w:r>
    </w:p>
    <w:p w14:paraId="29EEB58D" w14:textId="1EE9DD83" w:rsidR="00407BBF" w:rsidRPr="00407BBF" w:rsidRDefault="00407BBF" w:rsidP="00407BBF">
      <w:pPr>
        <w:pStyle w:val="Ttulo5"/>
      </w:pPr>
      <w:r>
        <w:t>Las respuestas a nuestras oraciones no siempre son como pedimos o pensamos, pero Dios está pensando cosas mejores para nosotros, Él responderá según</w:t>
      </w:r>
      <w:r w:rsidR="00041937">
        <w:t xml:space="preserve"> </w:t>
      </w:r>
      <w:r>
        <w:t>su obra en nosotros hasta el día de Jesucristo. Filipenses 1:6</w:t>
      </w:r>
    </w:p>
    <w:p w14:paraId="249F8382" w14:textId="3BBEAC3A" w:rsidR="00CB51C6" w:rsidRPr="00830F82" w:rsidRDefault="007942CC" w:rsidP="00CB51C6">
      <w:pPr>
        <w:pStyle w:val="Ttulo3"/>
      </w:pPr>
      <w:r w:rsidRPr="00830F82">
        <w:t xml:space="preserve">Efesios 3:21 </w:t>
      </w:r>
      <w:r w:rsidR="00041937" w:rsidRPr="00830F82">
        <w:t>–</w:t>
      </w:r>
      <w:r w:rsidR="00041937">
        <w:t>“</w:t>
      </w:r>
      <w:r w:rsidR="00041937" w:rsidRPr="00830F82">
        <w:rPr>
          <w:i/>
          <w:iCs/>
        </w:rPr>
        <w:t>a</w:t>
      </w:r>
      <w:r w:rsidRPr="00830F82">
        <w:rPr>
          <w:i/>
          <w:iCs/>
        </w:rPr>
        <w:t xml:space="preserve"> Él sea la gloria en la iglesia y en Cristo Jesús por todas las generaciones, por los siglos de los siglos. Amén</w:t>
      </w:r>
      <w:r w:rsidR="00041937">
        <w:rPr>
          <w:i/>
          <w:iCs/>
        </w:rPr>
        <w:t>”</w:t>
      </w:r>
      <w:r w:rsidRPr="00830F82">
        <w:rPr>
          <w:i/>
          <w:iCs/>
        </w:rPr>
        <w:t>.</w:t>
      </w:r>
      <w:r w:rsidRPr="00830F82">
        <w:t xml:space="preserve"> </w:t>
      </w:r>
      <w:r w:rsidR="00407BBF">
        <w:t>Dios es glorificado en nosotros porque Él hace toda la obra.</w:t>
      </w:r>
    </w:p>
    <w:p w14:paraId="5A89F58E" w14:textId="3AC62464" w:rsidR="004C4127" w:rsidRDefault="00846AE9" w:rsidP="004C4127">
      <w:pPr>
        <w:pStyle w:val="Ttulo4"/>
        <w:rPr>
          <w:lang w:val="es-BO"/>
        </w:rPr>
      </w:pPr>
      <w:r w:rsidRPr="00846AE9">
        <w:rPr>
          <w:lang w:val="es-BO"/>
        </w:rPr>
        <w:t xml:space="preserve">Efesios </w:t>
      </w:r>
      <w:r w:rsidR="00597F9C" w:rsidRPr="00846AE9">
        <w:rPr>
          <w:lang w:val="es-BO"/>
        </w:rPr>
        <w:t>3: 21a</w:t>
      </w:r>
      <w:r w:rsidRPr="00846AE9">
        <w:rPr>
          <w:lang w:val="es-BO"/>
        </w:rPr>
        <w:t xml:space="preserve"> </w:t>
      </w:r>
      <w:r w:rsidR="00597F9C" w:rsidRPr="00846AE9">
        <w:rPr>
          <w:lang w:val="es-BO"/>
        </w:rPr>
        <w:t>–</w:t>
      </w:r>
      <w:r w:rsidR="00597F9C">
        <w:rPr>
          <w:lang w:val="es-BO"/>
        </w:rPr>
        <w:t>“</w:t>
      </w:r>
      <w:r w:rsidR="00597F9C" w:rsidRPr="00846AE9">
        <w:rPr>
          <w:i/>
          <w:iCs/>
          <w:lang w:val="es-BO"/>
        </w:rPr>
        <w:t>a</w:t>
      </w:r>
      <w:r w:rsidRPr="00846AE9">
        <w:rPr>
          <w:i/>
          <w:iCs/>
          <w:lang w:val="es-BO"/>
        </w:rPr>
        <w:t xml:space="preserve"> Él sea la gloria en la </w:t>
      </w:r>
      <w:r>
        <w:rPr>
          <w:i/>
          <w:iCs/>
          <w:lang w:val="es-BO"/>
        </w:rPr>
        <w:t>Iglesia</w:t>
      </w:r>
      <w:r w:rsidR="00041937">
        <w:rPr>
          <w:i/>
          <w:iCs/>
          <w:lang w:val="es-BO"/>
        </w:rPr>
        <w:t>”</w:t>
      </w:r>
      <w:r>
        <w:rPr>
          <w:i/>
          <w:iCs/>
          <w:lang w:val="es-BO"/>
        </w:rPr>
        <w:t xml:space="preserve"> ….</w:t>
      </w:r>
      <w:r>
        <w:rPr>
          <w:lang w:val="es-BO"/>
        </w:rPr>
        <w:t xml:space="preserve"> Dios es glorificado en la iglesia</w:t>
      </w:r>
      <w:r w:rsidR="00041937">
        <w:rPr>
          <w:lang w:val="es-BO"/>
        </w:rPr>
        <w:t>,</w:t>
      </w:r>
      <w:r>
        <w:rPr>
          <w:lang w:val="es-BO"/>
        </w:rPr>
        <w:t xml:space="preserve"> el cuerpo de Cristo, porque Él hace Su obra.</w:t>
      </w:r>
    </w:p>
    <w:p w14:paraId="568690C5" w14:textId="7A03E37F" w:rsidR="00846AE9" w:rsidRDefault="00846AE9" w:rsidP="00846AE9">
      <w:pPr>
        <w:pStyle w:val="Ttulo4"/>
        <w:rPr>
          <w:lang w:val="es-BO"/>
        </w:rPr>
      </w:pPr>
      <w:r w:rsidRPr="00846AE9">
        <w:rPr>
          <w:lang w:val="es-BO"/>
        </w:rPr>
        <w:t>Efesios 3:21</w:t>
      </w:r>
      <w:r>
        <w:rPr>
          <w:lang w:val="es-BO"/>
        </w:rPr>
        <w:t>b</w:t>
      </w:r>
      <w:r w:rsidRPr="00846AE9">
        <w:rPr>
          <w:lang w:val="es-BO"/>
        </w:rPr>
        <w:t xml:space="preserve"> </w:t>
      </w:r>
      <w:r w:rsidR="00597F9C" w:rsidRPr="00846AE9">
        <w:rPr>
          <w:lang w:val="es-BO"/>
        </w:rPr>
        <w:t>–</w:t>
      </w:r>
      <w:r w:rsidR="00597F9C">
        <w:rPr>
          <w:lang w:val="es-BO"/>
        </w:rPr>
        <w:t>“</w:t>
      </w:r>
      <w:r w:rsidR="00597F9C">
        <w:rPr>
          <w:i/>
          <w:iCs/>
          <w:lang w:val="es-BO"/>
        </w:rPr>
        <w:t>a</w:t>
      </w:r>
      <w:r w:rsidRPr="00846AE9">
        <w:rPr>
          <w:i/>
          <w:iCs/>
          <w:lang w:val="es-BO"/>
        </w:rPr>
        <w:t xml:space="preserve"> Él sea la gloria en la iglesia y </w:t>
      </w:r>
      <w:r w:rsidRPr="00846AE9">
        <w:rPr>
          <w:b/>
          <w:bCs/>
          <w:i/>
          <w:iCs/>
          <w:lang w:val="es-BO"/>
        </w:rPr>
        <w:t>en Cristo Jesús</w:t>
      </w:r>
      <w:r w:rsidR="00597F9C">
        <w:rPr>
          <w:b/>
          <w:bCs/>
          <w:i/>
          <w:iCs/>
          <w:lang w:val="es-BO"/>
        </w:rPr>
        <w:t>”</w:t>
      </w:r>
      <w:r>
        <w:rPr>
          <w:b/>
          <w:bCs/>
          <w:i/>
          <w:iCs/>
          <w:lang w:val="es-BO"/>
        </w:rPr>
        <w:t xml:space="preserve"> </w:t>
      </w:r>
      <w:r>
        <w:rPr>
          <w:i/>
          <w:iCs/>
          <w:lang w:val="es-BO"/>
        </w:rPr>
        <w:t>…</w:t>
      </w:r>
      <w:r>
        <w:rPr>
          <w:lang w:val="es-BO"/>
        </w:rPr>
        <w:t xml:space="preserve"> Dios es glorificado en Cristo Jesús, porque por medio de Él </w:t>
      </w:r>
      <w:r w:rsidR="00041937">
        <w:rPr>
          <w:lang w:val="es-BO"/>
        </w:rPr>
        <w:t>está</w:t>
      </w:r>
      <w:r>
        <w:rPr>
          <w:lang w:val="es-BO"/>
        </w:rPr>
        <w:t xml:space="preserve"> llevando a cabo Su propósito eterno.</w:t>
      </w:r>
    </w:p>
    <w:p w14:paraId="58419BA3" w14:textId="129D8DAE" w:rsidR="00846AE9" w:rsidRPr="00846AE9" w:rsidRDefault="00846AE9" w:rsidP="00846AE9">
      <w:pPr>
        <w:pStyle w:val="Ttulo4"/>
        <w:rPr>
          <w:lang w:val="es-BO"/>
        </w:rPr>
      </w:pPr>
      <w:r w:rsidRPr="00846AE9">
        <w:rPr>
          <w:lang w:val="es-BO"/>
        </w:rPr>
        <w:t>Efesios 3:21</w:t>
      </w:r>
      <w:r>
        <w:rPr>
          <w:lang w:val="es-BO"/>
        </w:rPr>
        <w:t>c</w:t>
      </w:r>
      <w:r w:rsidRPr="00846AE9">
        <w:rPr>
          <w:lang w:val="es-BO"/>
        </w:rPr>
        <w:t xml:space="preserve"> –</w:t>
      </w:r>
      <w:r w:rsidRPr="00846AE9">
        <w:rPr>
          <w:i/>
          <w:iCs/>
          <w:lang w:val="es-BO"/>
        </w:rPr>
        <w:t xml:space="preserve"> </w:t>
      </w:r>
      <w:r w:rsidR="00041937">
        <w:rPr>
          <w:i/>
          <w:iCs/>
          <w:lang w:val="es-BO"/>
        </w:rPr>
        <w:t>“</w:t>
      </w:r>
      <w:r w:rsidRPr="00846AE9">
        <w:rPr>
          <w:i/>
          <w:iCs/>
          <w:lang w:val="es-BO"/>
        </w:rPr>
        <w:t xml:space="preserve">a Él sea la gloria en la iglesia y en Cristo Jesús </w:t>
      </w:r>
      <w:r w:rsidRPr="00846AE9">
        <w:rPr>
          <w:b/>
          <w:bCs/>
          <w:i/>
          <w:iCs/>
          <w:lang w:val="es-BO"/>
        </w:rPr>
        <w:t>por todas las generaciones, por los siglos de los siglos</w:t>
      </w:r>
      <w:r w:rsidR="00041937">
        <w:rPr>
          <w:i/>
          <w:iCs/>
          <w:lang w:val="es-BO"/>
        </w:rPr>
        <w:t>”</w:t>
      </w:r>
      <w:r>
        <w:rPr>
          <w:i/>
          <w:iCs/>
          <w:lang w:val="es-BO"/>
        </w:rPr>
        <w:t xml:space="preserve"> …</w:t>
      </w:r>
      <w:r>
        <w:rPr>
          <w:lang w:val="es-BO"/>
        </w:rPr>
        <w:t xml:space="preserve"> Dios es glorificado, Su nombre es glorificado por generaciones, y seguirá </w:t>
      </w:r>
      <w:r w:rsidR="00597F9C">
        <w:rPr>
          <w:lang w:val="es-BO"/>
        </w:rPr>
        <w:t>siéndolo por</w:t>
      </w:r>
      <w:r>
        <w:rPr>
          <w:lang w:val="es-BO"/>
        </w:rPr>
        <w:t xml:space="preserve"> los siglos de los siglos.</w:t>
      </w:r>
    </w:p>
    <w:p w14:paraId="2EFA7706" w14:textId="386C1249" w:rsidR="004C4127" w:rsidRPr="00846AE9" w:rsidRDefault="00846AE9" w:rsidP="00846AE9">
      <w:pPr>
        <w:pStyle w:val="Ttulo4"/>
        <w:rPr>
          <w:lang w:val="es-BO"/>
        </w:rPr>
      </w:pPr>
      <w:r w:rsidRPr="00846AE9">
        <w:rPr>
          <w:lang w:val="es-BO"/>
        </w:rPr>
        <w:t>Efesios 3:21 …</w:t>
      </w:r>
      <w:r w:rsidR="00597F9C">
        <w:rPr>
          <w:lang w:val="es-BO"/>
        </w:rPr>
        <w:t>”</w:t>
      </w:r>
      <w:r w:rsidRPr="00846AE9">
        <w:rPr>
          <w:lang w:val="es-BO"/>
        </w:rPr>
        <w:t xml:space="preserve"> Amén</w:t>
      </w:r>
      <w:r w:rsidR="00597F9C">
        <w:rPr>
          <w:lang w:val="es-BO"/>
        </w:rPr>
        <w:t>”</w:t>
      </w:r>
      <w:r w:rsidRPr="00846AE9">
        <w:rPr>
          <w:lang w:val="es-BO"/>
        </w:rPr>
        <w:t>. Dios es y</w:t>
      </w:r>
      <w:r>
        <w:rPr>
          <w:lang w:val="es-BO"/>
        </w:rPr>
        <w:t xml:space="preserve"> será glorificado por siempre y así sea.</w:t>
      </w:r>
    </w:p>
    <w:p w14:paraId="5BFCCA62" w14:textId="07B7670A" w:rsidR="004C4127" w:rsidRPr="00830F82" w:rsidRDefault="00846AE9" w:rsidP="00846AE9">
      <w:pPr>
        <w:pStyle w:val="Ttulo5"/>
      </w:pPr>
      <w:r>
        <w:t>El hace todas las cosas conforme a Su voluntad.</w:t>
      </w:r>
    </w:p>
    <w:p w14:paraId="074557D7" w14:textId="292ACBE7" w:rsidR="00924F7A" w:rsidRDefault="00924F7A" w:rsidP="00924F7A">
      <w:pPr>
        <w:pStyle w:val="Ttulo1"/>
      </w:pPr>
      <w:r w:rsidRPr="00830F82">
        <w:lastRenderedPageBreak/>
        <w:t xml:space="preserve"> </w:t>
      </w:r>
      <w:bookmarkStart w:id="4" w:name="_Hlk218875303"/>
      <w:r w:rsidRPr="00830F82">
        <w:t>Efesios 4:1-16</w:t>
      </w:r>
      <w:r w:rsidR="008A5A27" w:rsidRPr="00830F82">
        <w:t xml:space="preserve"> – </w:t>
      </w:r>
      <w:r w:rsidR="002A1944" w:rsidRPr="00830F82">
        <w:t>Viviendo l</w:t>
      </w:r>
      <w:r w:rsidR="008A5A27" w:rsidRPr="00830F82">
        <w:t>a Vida según el Llamamiento en Cristo.</w:t>
      </w:r>
    </w:p>
    <w:p w14:paraId="1FE709A9" w14:textId="59E3EC92" w:rsidR="009B41C7" w:rsidRPr="009B41C7" w:rsidRDefault="009B41C7" w:rsidP="009B41C7">
      <w:pPr>
        <w:pStyle w:val="Ttulo3"/>
      </w:pPr>
      <w:r>
        <w:t>Nota. Efesios 4</w:t>
      </w:r>
      <w:r w:rsidR="00C01F50">
        <w:t>.</w:t>
      </w:r>
      <w:r>
        <w:t xml:space="preserve"> </w:t>
      </w:r>
      <w:r w:rsidR="00C01F50">
        <w:t>E</w:t>
      </w:r>
      <w:r>
        <w:t xml:space="preserve">n los primeros versículos desde el 1 al 24 no </w:t>
      </w:r>
      <w:r w:rsidR="00C01F50">
        <w:t xml:space="preserve">se encuentran </w:t>
      </w:r>
      <w:r>
        <w:t>verbos imperativos</w:t>
      </w:r>
      <w:r w:rsidR="00C01F50">
        <w:t xml:space="preserve">. La mayoría de los verbos están en </w:t>
      </w:r>
      <w:r w:rsidR="009E49BB">
        <w:t>infinitivo, participio,</w:t>
      </w:r>
      <w:r w:rsidR="00C01F50">
        <w:t xml:space="preserve"> e</w:t>
      </w:r>
      <w:r w:rsidR="009E49BB">
        <w:t xml:space="preserve"> indicativ</w:t>
      </w:r>
      <w:r w:rsidR="00C01F50">
        <w:t>o, solamente</w:t>
      </w:r>
      <w:r w:rsidR="009E49BB">
        <w:t xml:space="preserve"> algunos en subjuntivo.</w:t>
      </w:r>
    </w:p>
    <w:bookmarkEnd w:id="4"/>
    <w:p w14:paraId="02563812" w14:textId="3AC076E0" w:rsidR="008A5A27" w:rsidRPr="00830F82" w:rsidRDefault="00246648" w:rsidP="008A5A27">
      <w:pPr>
        <w:pStyle w:val="Ttulo2"/>
      </w:pPr>
      <w:r w:rsidRPr="00830F82">
        <w:t xml:space="preserve">Efesios 4:1-6 – </w:t>
      </w:r>
      <w:r w:rsidR="00F72B3A" w:rsidRPr="00830F82">
        <w:t>Preservando la unidad del Espíritu en el vínculo de la paz</w:t>
      </w:r>
    </w:p>
    <w:p w14:paraId="40B1C2A9" w14:textId="2B5DDE3C" w:rsidR="008A5A27" w:rsidRPr="00830F82" w:rsidRDefault="00F0766C" w:rsidP="008A5A27">
      <w:pPr>
        <w:pStyle w:val="Ttulo3"/>
      </w:pPr>
      <w:r w:rsidRPr="00830F82">
        <w:t>Efesios 4:1-3 – Llamados a vivir un estilo de vida digna del Señor según nuestro llamamiento en Cristo Jesús, preservando la unidad del Espíritu.</w:t>
      </w:r>
    </w:p>
    <w:p w14:paraId="31A3CEE5" w14:textId="7D28C7FA" w:rsidR="00F0766C" w:rsidRPr="00830F82" w:rsidRDefault="00F0766C" w:rsidP="00F0766C">
      <w:pPr>
        <w:pStyle w:val="Ttulo4"/>
        <w:rPr>
          <w:lang w:val="es-BO"/>
        </w:rPr>
      </w:pPr>
      <w:r w:rsidRPr="00830F82">
        <w:rPr>
          <w:lang w:val="es-BO"/>
        </w:rPr>
        <w:t xml:space="preserve">Efesios 4:1 – </w:t>
      </w:r>
      <w:r w:rsidR="009A764B">
        <w:rPr>
          <w:lang w:val="es-BO"/>
        </w:rPr>
        <w:t>“</w:t>
      </w:r>
      <w:r w:rsidRPr="00830F82">
        <w:rPr>
          <w:i/>
          <w:iCs/>
          <w:lang w:val="es-BO"/>
        </w:rPr>
        <w:t>Yo, pues, prisionero del Señor, les ruego que ustedes vivan de una manera digna de la vocación con que han sido llamados</w:t>
      </w:r>
      <w:r w:rsidR="009A764B">
        <w:rPr>
          <w:i/>
          <w:iCs/>
          <w:lang w:val="es-BO"/>
        </w:rPr>
        <w:t>”</w:t>
      </w:r>
      <w:r w:rsidRPr="00830F82">
        <w:rPr>
          <w:i/>
          <w:iCs/>
          <w:lang w:val="es-BO"/>
        </w:rPr>
        <w:t>.</w:t>
      </w:r>
      <w:r w:rsidRPr="00830F82">
        <w:rPr>
          <w:lang w:val="es-BO"/>
        </w:rPr>
        <w:t xml:space="preserve"> </w:t>
      </w:r>
    </w:p>
    <w:p w14:paraId="793D3C16" w14:textId="0AF7A2B7" w:rsidR="00B6205E" w:rsidRDefault="00546330" w:rsidP="00B6205E">
      <w:pPr>
        <w:pStyle w:val="Ttulo5"/>
      </w:pPr>
      <w:r w:rsidRPr="00830F82">
        <w:t xml:space="preserve">Efesios </w:t>
      </w:r>
      <w:r w:rsidR="009A764B" w:rsidRPr="00830F82">
        <w:t>4: 1a</w:t>
      </w:r>
      <w:r w:rsidRPr="00830F82">
        <w:t xml:space="preserve"> – </w:t>
      </w:r>
      <w:r w:rsidR="00BB493E">
        <w:t>“</w:t>
      </w:r>
      <w:r w:rsidRPr="00830F82">
        <w:rPr>
          <w:i/>
          <w:iCs/>
        </w:rPr>
        <w:t>Yo, pues, prisionero del Señor</w:t>
      </w:r>
      <w:r w:rsidR="00BB493E">
        <w:rPr>
          <w:i/>
          <w:iCs/>
        </w:rPr>
        <w:t>”</w:t>
      </w:r>
      <w:r>
        <w:rPr>
          <w:i/>
          <w:iCs/>
        </w:rPr>
        <w:t>, …</w:t>
      </w:r>
      <w:r>
        <w:t xml:space="preserve"> Pablo otra vez habla</w:t>
      </w:r>
      <w:r w:rsidR="00C01F50">
        <w:t xml:space="preserve"> sobre la </w:t>
      </w:r>
      <w:r>
        <w:t>situación de ser prisionero del Señor. Desde esta postura hará un ruego a su audiencia, los creyentes de Éfeso.</w:t>
      </w:r>
    </w:p>
    <w:p w14:paraId="15445EA2" w14:textId="6D6F95DC" w:rsidR="006E2D98" w:rsidRDefault="006E2D98" w:rsidP="006E2D98">
      <w:pPr>
        <w:pStyle w:val="Ttulo6"/>
      </w:pPr>
      <w:r>
        <w:t xml:space="preserve">Estando preso en Roma, su enfoque era el </w:t>
      </w:r>
      <w:r w:rsidR="00BB493E">
        <w:t xml:space="preserve">de </w:t>
      </w:r>
      <w:r>
        <w:t xml:space="preserve">ser prisionero del Señor. </w:t>
      </w:r>
    </w:p>
    <w:p w14:paraId="6AF4CB8A" w14:textId="7E2E6BE0" w:rsidR="001651C4" w:rsidRDefault="006E2D98" w:rsidP="006E2D98">
      <w:pPr>
        <w:pStyle w:val="Ttulo5"/>
      </w:pPr>
      <w:r w:rsidRPr="00830F82">
        <w:t>Efesios 4:1</w:t>
      </w:r>
      <w:r w:rsidR="001651C4">
        <w:t>b</w:t>
      </w:r>
      <w:r w:rsidRPr="00830F82">
        <w:t xml:space="preserve"> – </w:t>
      </w:r>
      <w:r w:rsidR="00BB493E">
        <w:t>“</w:t>
      </w:r>
      <w:r w:rsidRPr="00830F82">
        <w:rPr>
          <w:i/>
          <w:iCs/>
        </w:rPr>
        <w:t xml:space="preserve">Yo, pues, prisionero del Señor, </w:t>
      </w:r>
      <w:r w:rsidRPr="006E2D98">
        <w:rPr>
          <w:b/>
          <w:bCs/>
          <w:i/>
          <w:iCs/>
        </w:rPr>
        <w:t>les ruego que ustedes vivan</w:t>
      </w:r>
      <w:r>
        <w:t xml:space="preserve"> </w:t>
      </w:r>
      <w:r w:rsidR="00BB493E">
        <w:t>“</w:t>
      </w:r>
      <w:r>
        <w:t>… Este n</w:t>
      </w:r>
      <w:r w:rsidR="000929E8">
        <w:t>o es un mandamiento, el verbo</w:t>
      </w:r>
      <w:r w:rsidR="001651C4">
        <w:t xml:space="preserve"> PERIPATESAI,</w:t>
      </w:r>
      <w:r w:rsidR="000929E8">
        <w:t xml:space="preserve"> no es imperativo, es infinitivo, la traducción seria;</w:t>
      </w:r>
      <w:r w:rsidR="000929E8">
        <w:rPr>
          <w:i/>
          <w:iCs/>
        </w:rPr>
        <w:t xml:space="preserve"> les ruego a vivir</w:t>
      </w:r>
      <w:r w:rsidR="001651C4">
        <w:rPr>
          <w:i/>
          <w:iCs/>
        </w:rPr>
        <w:t xml:space="preserve">. </w:t>
      </w:r>
      <w:r w:rsidR="001651C4">
        <w:t>Este verbo tiene un adverbio.</w:t>
      </w:r>
    </w:p>
    <w:p w14:paraId="49E30173" w14:textId="3B56AA12" w:rsidR="006E2D98" w:rsidRDefault="001651C4" w:rsidP="006E2D98">
      <w:pPr>
        <w:pStyle w:val="Ttulo5"/>
      </w:pPr>
      <w:r>
        <w:t xml:space="preserve"> </w:t>
      </w:r>
      <w:r w:rsidRPr="00830F82">
        <w:t>Efesios 4:1</w:t>
      </w:r>
      <w:r>
        <w:t>c</w:t>
      </w:r>
      <w:r w:rsidRPr="00830F82">
        <w:t xml:space="preserve"> –</w:t>
      </w:r>
      <w:r>
        <w:rPr>
          <w:i/>
          <w:iCs/>
        </w:rPr>
        <w:t xml:space="preserve"> …</w:t>
      </w:r>
      <w:r w:rsidR="00BB493E">
        <w:rPr>
          <w:i/>
          <w:iCs/>
        </w:rPr>
        <w:t>”</w:t>
      </w:r>
      <w:r w:rsidRPr="00830F82">
        <w:rPr>
          <w:i/>
          <w:iCs/>
        </w:rPr>
        <w:t xml:space="preserve"> les ruego que ustedes vivan </w:t>
      </w:r>
      <w:r w:rsidRPr="001651C4">
        <w:rPr>
          <w:b/>
          <w:bCs/>
          <w:i/>
          <w:iCs/>
        </w:rPr>
        <w:t>de una manera digna</w:t>
      </w:r>
      <w:r>
        <w:t xml:space="preserve"> </w:t>
      </w:r>
      <w:r w:rsidR="00BB493E">
        <w:t>“</w:t>
      </w:r>
      <w:r>
        <w:t xml:space="preserve">… </w:t>
      </w:r>
      <w:r w:rsidR="00C2451E">
        <w:t xml:space="preserve">Pablo </w:t>
      </w:r>
      <w:r w:rsidR="00BB493E">
        <w:t>les ruega</w:t>
      </w:r>
      <w:r w:rsidR="00C2451E">
        <w:t xml:space="preserve"> a los creyentes a vivir digna o apropiadamente.</w:t>
      </w:r>
    </w:p>
    <w:p w14:paraId="7C4BBEC9" w14:textId="1D3B1FED" w:rsidR="00C2451E" w:rsidRDefault="00C2451E" w:rsidP="00C2451E">
      <w:pPr>
        <w:pStyle w:val="Ttulo6"/>
      </w:pPr>
      <w:r>
        <w:t>Esto</w:t>
      </w:r>
      <w:r w:rsidR="00BB493E">
        <w:t xml:space="preserve"> se refiere a</w:t>
      </w:r>
      <w:r>
        <w:t xml:space="preserve"> vivir de manera digna, la pregunta ¿Digno de qué?</w:t>
      </w:r>
    </w:p>
    <w:p w14:paraId="0E5873A2" w14:textId="422A3431" w:rsidR="00BB493E" w:rsidRDefault="00C2451E" w:rsidP="00BB493E">
      <w:pPr>
        <w:pStyle w:val="Ttulo5"/>
      </w:pPr>
      <w:r w:rsidRPr="00830F82">
        <w:t>Efesios 4:1 –</w:t>
      </w:r>
      <w:r>
        <w:rPr>
          <w:i/>
          <w:iCs/>
        </w:rPr>
        <w:t xml:space="preserve"> …</w:t>
      </w:r>
      <w:r w:rsidRPr="00830F82">
        <w:rPr>
          <w:i/>
          <w:iCs/>
        </w:rPr>
        <w:t xml:space="preserve"> </w:t>
      </w:r>
      <w:r w:rsidR="00BB493E">
        <w:rPr>
          <w:i/>
          <w:iCs/>
        </w:rPr>
        <w:t>“</w:t>
      </w:r>
      <w:r w:rsidRPr="00830F82">
        <w:rPr>
          <w:i/>
          <w:iCs/>
        </w:rPr>
        <w:t xml:space="preserve">les ruego que ustedes vivan de una manera digna </w:t>
      </w:r>
      <w:r w:rsidRPr="00C2451E">
        <w:rPr>
          <w:b/>
          <w:bCs/>
          <w:i/>
          <w:iCs/>
        </w:rPr>
        <w:t>de la vocación</w:t>
      </w:r>
      <w:r>
        <w:rPr>
          <w:b/>
          <w:bCs/>
        </w:rPr>
        <w:t xml:space="preserve"> [</w:t>
      </w:r>
      <w:r>
        <w:t>o llamamiento</w:t>
      </w:r>
      <w:r>
        <w:rPr>
          <w:b/>
          <w:bCs/>
        </w:rPr>
        <w:t>]</w:t>
      </w:r>
      <w:r>
        <w:t xml:space="preserve"> </w:t>
      </w:r>
      <w:r w:rsidR="00DF14BD" w:rsidRPr="00DF14BD">
        <w:rPr>
          <w:b/>
          <w:bCs/>
          <w:i/>
          <w:iCs/>
        </w:rPr>
        <w:t>con que han sido llamados</w:t>
      </w:r>
      <w:r w:rsidR="00BB493E">
        <w:rPr>
          <w:b/>
          <w:bCs/>
          <w:i/>
          <w:iCs/>
        </w:rPr>
        <w:t>”</w:t>
      </w:r>
      <w:r w:rsidR="00DF14BD">
        <w:rPr>
          <w:i/>
          <w:iCs/>
        </w:rPr>
        <w:t>.</w:t>
      </w:r>
      <w:r w:rsidR="00DF14BD">
        <w:t xml:space="preserve"> </w:t>
      </w:r>
      <w:r w:rsidR="00D12A73">
        <w:t>Vivir dign</w:t>
      </w:r>
      <w:r w:rsidR="00BB493E">
        <w:t>os</w:t>
      </w:r>
      <w:r w:rsidR="00D12A73">
        <w:t xml:space="preserve"> de </w:t>
      </w:r>
      <w:r w:rsidR="00BB493E">
        <w:t>nuestra</w:t>
      </w:r>
      <w:r w:rsidR="00D12A73">
        <w:t xml:space="preserve"> vocación </w:t>
      </w:r>
      <w:r w:rsidR="00193984">
        <w:t>o llamamiento</w:t>
      </w:r>
      <w:r w:rsidR="00BB493E">
        <w:t>.</w:t>
      </w:r>
      <w:r w:rsidR="00D12A73">
        <w:t xml:space="preserve"> ¿Cuál es este llamamiento</w:t>
      </w:r>
      <w:r w:rsidR="00BB493E">
        <w:t xml:space="preserve"> o la vocación, con la que fueron llamados?</w:t>
      </w:r>
    </w:p>
    <w:p w14:paraId="31D60830" w14:textId="2A5A926E" w:rsidR="00AB492A" w:rsidRDefault="00AB492A" w:rsidP="00D12A73">
      <w:pPr>
        <w:pStyle w:val="Ttulo6"/>
      </w:pPr>
      <w:r>
        <w:t xml:space="preserve">Las </w:t>
      </w:r>
      <w:r w:rsidR="00BB493E">
        <w:t>E</w:t>
      </w:r>
      <w:r>
        <w:t>scrituras muestran que el llamamiento de Dios es irrevocable. Romanos 11:29 –</w:t>
      </w:r>
      <w:r>
        <w:rPr>
          <w:i/>
          <w:iCs/>
        </w:rPr>
        <w:t xml:space="preserve"> </w:t>
      </w:r>
      <w:r w:rsidR="00433A16">
        <w:rPr>
          <w:i/>
          <w:iCs/>
        </w:rPr>
        <w:t>“</w:t>
      </w:r>
      <w:r>
        <w:rPr>
          <w:i/>
          <w:iCs/>
        </w:rPr>
        <w:t>Porque los dones y</w:t>
      </w:r>
      <w:r>
        <w:rPr>
          <w:b/>
          <w:bCs/>
          <w:i/>
          <w:iCs/>
        </w:rPr>
        <w:t xml:space="preserve"> el llamamiento de Dios</w:t>
      </w:r>
      <w:r>
        <w:rPr>
          <w:i/>
          <w:iCs/>
        </w:rPr>
        <w:t xml:space="preserve"> son irrevocables</w:t>
      </w:r>
      <w:r w:rsidR="00433A16">
        <w:rPr>
          <w:i/>
          <w:iCs/>
        </w:rPr>
        <w:t>”</w:t>
      </w:r>
      <w:r>
        <w:rPr>
          <w:i/>
          <w:iCs/>
        </w:rPr>
        <w:t>.</w:t>
      </w:r>
    </w:p>
    <w:p w14:paraId="0D793606" w14:textId="01063466" w:rsidR="00AB492A" w:rsidRDefault="00AB492A" w:rsidP="00D12A73">
      <w:pPr>
        <w:pStyle w:val="Ttulo6"/>
      </w:pPr>
      <w:r>
        <w:t>Fuimos llamados con un llamamiento santo. 2 Timoteo 1:9 –</w:t>
      </w:r>
      <w:r>
        <w:rPr>
          <w:i/>
          <w:iCs/>
        </w:rPr>
        <w:t xml:space="preserve"> </w:t>
      </w:r>
      <w:r w:rsidR="00433A16">
        <w:rPr>
          <w:i/>
          <w:iCs/>
        </w:rPr>
        <w:t>“</w:t>
      </w:r>
      <w:r>
        <w:rPr>
          <w:i/>
          <w:iCs/>
        </w:rPr>
        <w:t>Él nos ha salvado y nos ha llamado</w:t>
      </w:r>
      <w:r>
        <w:rPr>
          <w:b/>
          <w:bCs/>
          <w:i/>
          <w:iCs/>
        </w:rPr>
        <w:t xml:space="preserve"> con un llamamiento santo</w:t>
      </w:r>
      <w:r>
        <w:rPr>
          <w:i/>
          <w:iCs/>
        </w:rPr>
        <w:t>, no según nuestras obras, sino según Su propósito y según la gracia que nos fue dada en Cristo Jesús desde la eternidad</w:t>
      </w:r>
      <w:r w:rsidR="00433A16">
        <w:rPr>
          <w:i/>
          <w:iCs/>
        </w:rPr>
        <w:t>”</w:t>
      </w:r>
      <w:r>
        <w:rPr>
          <w:i/>
          <w:iCs/>
        </w:rPr>
        <w:t>.</w:t>
      </w:r>
      <w:r>
        <w:t xml:space="preserve"> Nuestro llamamiento es en Cristo Jesús.</w:t>
      </w:r>
    </w:p>
    <w:p w14:paraId="6415DFF5" w14:textId="1B1E2837" w:rsidR="00AB492A" w:rsidRPr="00D12A73" w:rsidRDefault="00AB492A" w:rsidP="00D12A73">
      <w:pPr>
        <w:pStyle w:val="Ttulo6"/>
      </w:pPr>
      <w:r>
        <w:t>Nuestro llamamiento es celestial. Hebreos 3:1 –</w:t>
      </w:r>
      <w:r>
        <w:rPr>
          <w:i/>
          <w:iCs/>
        </w:rPr>
        <w:t xml:space="preserve"> </w:t>
      </w:r>
      <w:r w:rsidR="00433A16">
        <w:rPr>
          <w:i/>
          <w:iCs/>
        </w:rPr>
        <w:t>“</w:t>
      </w:r>
      <w:r>
        <w:rPr>
          <w:i/>
          <w:iCs/>
        </w:rPr>
        <w:t xml:space="preserve">Por tanto, hermanos santos, participantes </w:t>
      </w:r>
      <w:r w:rsidR="00D32191">
        <w:rPr>
          <w:b/>
          <w:bCs/>
          <w:i/>
          <w:iCs/>
        </w:rPr>
        <w:t>del llamamiento celestial</w:t>
      </w:r>
      <w:r w:rsidR="00D32191">
        <w:rPr>
          <w:i/>
          <w:iCs/>
        </w:rPr>
        <w:t>, consideren a Jesús, el Apóstol y Sumo Sacerdote de nuestra fe</w:t>
      </w:r>
      <w:r w:rsidR="00433A16">
        <w:rPr>
          <w:i/>
          <w:iCs/>
        </w:rPr>
        <w:t>”</w:t>
      </w:r>
      <w:r w:rsidR="00D32191">
        <w:rPr>
          <w:i/>
          <w:iCs/>
        </w:rPr>
        <w:t>.</w:t>
      </w:r>
    </w:p>
    <w:p w14:paraId="0417E411" w14:textId="6879531A" w:rsidR="00B6205E" w:rsidRDefault="00D32191" w:rsidP="00B6205E">
      <w:pPr>
        <w:pStyle w:val="Ttulo6"/>
      </w:pPr>
      <w:r>
        <w:t>Aquí en Efesios 4:1, 4. El llamamiento con que han sido llamados es todo lo escrito en los capítulos 1 al 3, Pablo detall</w:t>
      </w:r>
      <w:r w:rsidR="00BB493E">
        <w:t>ó</w:t>
      </w:r>
      <w:r>
        <w:t xml:space="preserve"> el llamamiento santo</w:t>
      </w:r>
      <w:r w:rsidR="00433A16">
        <w:t>.</w:t>
      </w:r>
    </w:p>
    <w:p w14:paraId="1B5644FA" w14:textId="637DA458" w:rsidR="00D32191" w:rsidRDefault="00D32191" w:rsidP="00B6205E">
      <w:pPr>
        <w:pStyle w:val="Ttulo6"/>
      </w:pPr>
      <w:r>
        <w:t>El verbo EKLETERE, llamados est</w:t>
      </w:r>
      <w:r w:rsidR="00BB493E">
        <w:t>á</w:t>
      </w:r>
      <w:r>
        <w:t xml:space="preserve"> en tiempo aoristo, voz pasiva, modo indicativo. Significa que han sido llamados en un punto del tiempo</w:t>
      </w:r>
      <w:r w:rsidR="007F6A43">
        <w:t xml:space="preserve">, considerando </w:t>
      </w:r>
      <w:r w:rsidR="00060C54">
        <w:t>1 Timoteo 1:9 han sido llamados en el momento que creyeron en el evangelio, voz pasiva muestra que Dios les ha llamado por medio del evangelio, esto es una realidad.</w:t>
      </w:r>
    </w:p>
    <w:p w14:paraId="0B15352E" w14:textId="3198DACE" w:rsidR="00060C54" w:rsidRDefault="00060C54" w:rsidP="00060C54">
      <w:pPr>
        <w:pStyle w:val="Ttulo5"/>
      </w:pPr>
      <w:r>
        <w:lastRenderedPageBreak/>
        <w:t>Pablo ruega a los creyentes desde la prisión</w:t>
      </w:r>
      <w:r w:rsidR="00BB493E">
        <w:t xml:space="preserve">, que </w:t>
      </w:r>
      <w:r>
        <w:t>vi</w:t>
      </w:r>
      <w:r w:rsidR="00BB493E">
        <w:t>van</w:t>
      </w:r>
      <w:r>
        <w:t xml:space="preserve"> apropiadamente según el llamamiento del Señor con que han sido llamados.</w:t>
      </w:r>
    </w:p>
    <w:p w14:paraId="7D048C65" w14:textId="3F5EF780" w:rsidR="00060C54" w:rsidRDefault="00060C54" w:rsidP="00060C54">
      <w:pPr>
        <w:pStyle w:val="Ttulo6"/>
      </w:pPr>
      <w:r>
        <w:t>Pablo no estaba en un sofá</w:t>
      </w:r>
      <w:r w:rsidR="00BB493E">
        <w:t xml:space="preserve"> </w:t>
      </w:r>
      <w:r>
        <w:t>rog</w:t>
      </w:r>
      <w:r w:rsidR="00BB493E">
        <w:t>ándoles esto</w:t>
      </w:r>
      <w:r>
        <w:t xml:space="preserve">, estaba en la prisión, vivir dignamente </w:t>
      </w:r>
      <w:r w:rsidR="000D11DE">
        <w:t xml:space="preserve">según el llamamiento no </w:t>
      </w:r>
      <w:r w:rsidR="00BB493E">
        <w:t>se basa en</w:t>
      </w:r>
      <w:r w:rsidR="000D11DE">
        <w:t xml:space="preserve"> las circunstancias.</w:t>
      </w:r>
    </w:p>
    <w:p w14:paraId="2B10E990" w14:textId="0CC4F350" w:rsidR="000D11DE" w:rsidRDefault="000D11DE" w:rsidP="00060C54">
      <w:pPr>
        <w:pStyle w:val="Ttulo6"/>
      </w:pPr>
      <w:r>
        <w:t>Por así decir</w:t>
      </w:r>
      <w:r w:rsidR="00BB493E">
        <w:t>lo</w:t>
      </w:r>
      <w:r>
        <w:t>, Pablo estaba viviendo dignamente de la vocación con</w:t>
      </w:r>
      <w:r w:rsidR="00BB493E">
        <w:t xml:space="preserve"> la</w:t>
      </w:r>
      <w:r>
        <w:t xml:space="preserve"> que ha</w:t>
      </w:r>
      <w:r w:rsidR="00BB493E">
        <w:t>bía</w:t>
      </w:r>
      <w:r>
        <w:t xml:space="preserve"> sido llamado estando preso en Roma.</w:t>
      </w:r>
    </w:p>
    <w:p w14:paraId="26DD7546" w14:textId="5E5CAF1F" w:rsidR="00982433" w:rsidRPr="00060C54" w:rsidRDefault="000D11DE" w:rsidP="00982433">
      <w:pPr>
        <w:pStyle w:val="Ttulo6"/>
      </w:pPr>
      <w:r>
        <w:t xml:space="preserve">Tal vez la pregunta es ¿Cómo vivir dignamente según el llamamiento con que han sido llamados? </w:t>
      </w:r>
      <w:r w:rsidR="00BB493E">
        <w:t xml:space="preserve"> Pablo r</w:t>
      </w:r>
      <w:r w:rsidR="00666590">
        <w:t>esponderá en los siguientes versículos.</w:t>
      </w:r>
    </w:p>
    <w:p w14:paraId="4D27F902" w14:textId="6CD2BC34" w:rsidR="00B6205E" w:rsidRPr="00830F82" w:rsidRDefault="00B6205E" w:rsidP="00B6205E">
      <w:pPr>
        <w:pStyle w:val="Ttulo4"/>
        <w:rPr>
          <w:lang w:val="es-BO"/>
        </w:rPr>
      </w:pPr>
      <w:r w:rsidRPr="00830F82">
        <w:rPr>
          <w:lang w:val="es-BO"/>
        </w:rPr>
        <w:t xml:space="preserve">Efesios 4:2 – </w:t>
      </w:r>
      <w:r w:rsidR="00BB493E">
        <w:rPr>
          <w:lang w:val="es-BO"/>
        </w:rPr>
        <w:t>“</w:t>
      </w:r>
      <w:r w:rsidRPr="00830F82">
        <w:rPr>
          <w:i/>
          <w:iCs/>
          <w:lang w:val="es-BO"/>
        </w:rPr>
        <w:t xml:space="preserve">Que vivan con toda humildad y mansedumbre, con paciencia, soportándose unos a otros en </w:t>
      </w:r>
      <w:r w:rsidR="00193984" w:rsidRPr="00830F82">
        <w:rPr>
          <w:i/>
          <w:iCs/>
          <w:lang w:val="es-BO"/>
        </w:rPr>
        <w:t>amor</w:t>
      </w:r>
      <w:r w:rsidR="00193984">
        <w:rPr>
          <w:i/>
          <w:iCs/>
          <w:lang w:val="es-BO"/>
        </w:rPr>
        <w:t>”.</w:t>
      </w:r>
      <w:r w:rsidR="00193984">
        <w:rPr>
          <w:lang w:val="es-BO"/>
        </w:rPr>
        <w:t xml:space="preserve"> Qu</w:t>
      </w:r>
      <w:r w:rsidR="00461FAF">
        <w:rPr>
          <w:lang w:val="es-BO"/>
        </w:rPr>
        <w:t>e</w:t>
      </w:r>
      <w:r w:rsidR="00982433">
        <w:rPr>
          <w:lang w:val="es-BO"/>
        </w:rPr>
        <w:t xml:space="preserve"> vivan</w:t>
      </w:r>
      <w:r w:rsidR="00982433">
        <w:rPr>
          <w:i/>
          <w:iCs/>
          <w:lang w:val="es-BO"/>
        </w:rPr>
        <w:t xml:space="preserve"> </w:t>
      </w:r>
      <w:r w:rsidR="00982433">
        <w:rPr>
          <w:lang w:val="es-BO"/>
        </w:rPr>
        <w:t>“</w:t>
      </w:r>
      <w:r w:rsidR="00982433">
        <w:rPr>
          <w:i/>
          <w:iCs/>
          <w:lang w:val="es-BO"/>
        </w:rPr>
        <w:t>con</w:t>
      </w:r>
      <w:r w:rsidR="00982433">
        <w:rPr>
          <w:lang w:val="es-BO"/>
        </w:rPr>
        <w:t>” la preposición META, significa “en compañía de”.</w:t>
      </w:r>
    </w:p>
    <w:p w14:paraId="758888C5" w14:textId="1F658CF4" w:rsidR="00B6205E" w:rsidRPr="00830F82" w:rsidRDefault="00982433" w:rsidP="00B6205E">
      <w:pPr>
        <w:pStyle w:val="Ttulo5"/>
      </w:pPr>
      <w:r w:rsidRPr="00830F82">
        <w:t xml:space="preserve">Efesios </w:t>
      </w:r>
      <w:r w:rsidR="00BB493E" w:rsidRPr="00830F82">
        <w:t>4: 2a</w:t>
      </w:r>
      <w:r w:rsidRPr="00830F82">
        <w:t xml:space="preserve"> – </w:t>
      </w:r>
      <w:r w:rsidR="00BB493E">
        <w:t>“</w:t>
      </w:r>
      <w:r w:rsidRPr="00830F82">
        <w:rPr>
          <w:i/>
          <w:iCs/>
        </w:rPr>
        <w:t xml:space="preserve">Que vivan con </w:t>
      </w:r>
      <w:r w:rsidRPr="004C7B93">
        <w:rPr>
          <w:b/>
          <w:bCs/>
          <w:i/>
          <w:iCs/>
        </w:rPr>
        <w:t>toda humildad</w:t>
      </w:r>
      <w:r w:rsidR="00BB493E">
        <w:rPr>
          <w:b/>
          <w:bCs/>
          <w:i/>
          <w:iCs/>
        </w:rPr>
        <w:t>”</w:t>
      </w:r>
      <w:r>
        <w:rPr>
          <w:i/>
          <w:iCs/>
        </w:rPr>
        <w:t xml:space="preserve"> …</w:t>
      </w:r>
      <w:r>
        <w:t xml:space="preserve"> Vivir dignamente en compañía de humildad, el sustantivo humildad tiene un adjetivo con toda humildad.</w:t>
      </w:r>
    </w:p>
    <w:p w14:paraId="507553C0" w14:textId="105D2C96" w:rsidR="00B6205E" w:rsidRDefault="004C7B93" w:rsidP="00B6205E">
      <w:pPr>
        <w:pStyle w:val="Ttulo6"/>
      </w:pPr>
      <w:r>
        <w:t xml:space="preserve">La palabra </w:t>
      </w:r>
      <w:r w:rsidR="00EF2163">
        <w:t xml:space="preserve">TAPEINOPHROSYNES, humildad viene de dos palabras (TAPEINOS </w:t>
      </w:r>
      <w:r w:rsidR="00701A46">
        <w:t>–</w:t>
      </w:r>
      <w:r w:rsidR="00EF2163">
        <w:t xml:space="preserve"> humilde</w:t>
      </w:r>
      <w:r w:rsidR="00701A46">
        <w:t>,</w:t>
      </w:r>
      <w:r w:rsidR="00275716">
        <w:t xml:space="preserve"> bajo,</w:t>
      </w:r>
      <w:r w:rsidR="00701A46">
        <w:t xml:space="preserve"> y PHREN – mente, modo de pensar</w:t>
      </w:r>
      <w:r w:rsidR="00EF2163">
        <w:t>)</w:t>
      </w:r>
      <w:r w:rsidR="00275716">
        <w:t>.</w:t>
      </w:r>
    </w:p>
    <w:p w14:paraId="27A0F161" w14:textId="72C135AA" w:rsidR="00275716" w:rsidRDefault="00275716" w:rsidP="00B6205E">
      <w:pPr>
        <w:pStyle w:val="Ttulo6"/>
      </w:pPr>
      <w:r>
        <w:t xml:space="preserve">La humildad, no pensar demasiado </w:t>
      </w:r>
      <w:r w:rsidR="00BB493E">
        <w:t>en</w:t>
      </w:r>
      <w:r>
        <w:t xml:space="preserve"> uno mismo</w:t>
      </w:r>
      <w:r w:rsidR="00BB493E">
        <w:t>,</w:t>
      </w:r>
      <w:r w:rsidR="00C13DEC">
        <w:t xml:space="preserve"> sino considerar a otros más importantes </w:t>
      </w:r>
      <w:r w:rsidR="00BB493E">
        <w:t>que</w:t>
      </w:r>
      <w:r w:rsidR="00C13DEC">
        <w:t xml:space="preserve"> nosotros.</w:t>
      </w:r>
      <w:r>
        <w:t xml:space="preserve"> </w:t>
      </w:r>
      <w:r w:rsidR="00C13DEC">
        <w:t>V</w:t>
      </w:r>
      <w:r>
        <w:t>ivir acompañad</w:t>
      </w:r>
      <w:r w:rsidR="00BB493E">
        <w:t>o</w:t>
      </w:r>
      <w:r>
        <w:t xml:space="preserve"> de toda humildad es el sentir de </w:t>
      </w:r>
      <w:r w:rsidR="00193984">
        <w:t>Cristo.</w:t>
      </w:r>
      <w:r>
        <w:t xml:space="preserve"> Filipenses 2:3-5</w:t>
      </w:r>
    </w:p>
    <w:p w14:paraId="748F793B" w14:textId="509CB1F0" w:rsidR="00C13DEC" w:rsidRDefault="00C13DEC" w:rsidP="00C13DEC">
      <w:pPr>
        <w:pStyle w:val="Ttulo5"/>
      </w:pPr>
      <w:r w:rsidRPr="00830F82">
        <w:t>Efesios 4:2</w:t>
      </w:r>
      <w:r w:rsidR="005F7B25">
        <w:t>b</w:t>
      </w:r>
      <w:r w:rsidRPr="00830F82">
        <w:t xml:space="preserve"> – </w:t>
      </w:r>
      <w:r w:rsidR="00BB493E">
        <w:t>“</w:t>
      </w:r>
      <w:r w:rsidRPr="00830F82">
        <w:rPr>
          <w:i/>
          <w:iCs/>
        </w:rPr>
        <w:t xml:space="preserve">Que vivan con toda humildad y </w:t>
      </w:r>
      <w:r w:rsidRPr="00C13DEC">
        <w:rPr>
          <w:b/>
          <w:bCs/>
          <w:i/>
          <w:iCs/>
        </w:rPr>
        <w:t>mansedumbre</w:t>
      </w:r>
      <w:r w:rsidR="00BB493E">
        <w:rPr>
          <w:b/>
          <w:bCs/>
          <w:i/>
          <w:iCs/>
        </w:rPr>
        <w:t>”</w:t>
      </w:r>
      <w:r>
        <w:rPr>
          <w:i/>
          <w:iCs/>
        </w:rPr>
        <w:t xml:space="preserve">, </w:t>
      </w:r>
      <w:r>
        <w:t>… Vivir dignamente en compañía de mansedumbre. Habla de vivir como mansos.</w:t>
      </w:r>
    </w:p>
    <w:p w14:paraId="42078949" w14:textId="641B2934" w:rsidR="00C13DEC" w:rsidRDefault="00A34F3D" w:rsidP="00C13DEC">
      <w:pPr>
        <w:pStyle w:val="Ttulo6"/>
      </w:pPr>
      <w:r>
        <w:t xml:space="preserve">Vivir en </w:t>
      </w:r>
      <w:r w:rsidR="00193984">
        <w:t>mansedumbre, lo</w:t>
      </w:r>
      <w:r>
        <w:t xml:space="preserve"> aprendemos de Cristo. Mateo 11:29 </w:t>
      </w:r>
      <w:r w:rsidR="00B979AC">
        <w:t>–“</w:t>
      </w:r>
      <w:r w:rsidR="00B979AC">
        <w:rPr>
          <w:i/>
          <w:iCs/>
        </w:rPr>
        <w:t>Tomen</w:t>
      </w:r>
      <w:r>
        <w:rPr>
          <w:i/>
          <w:iCs/>
        </w:rPr>
        <w:t xml:space="preserve"> Mi yugo sobre ustedes y</w:t>
      </w:r>
      <w:r>
        <w:rPr>
          <w:b/>
          <w:bCs/>
          <w:i/>
          <w:iCs/>
        </w:rPr>
        <w:t xml:space="preserve"> aprendan de Mí, que Yo soy manso </w:t>
      </w:r>
      <w:r>
        <w:rPr>
          <w:i/>
          <w:iCs/>
        </w:rPr>
        <w:t>y humilde de corazón</w:t>
      </w:r>
      <w:r w:rsidR="00461FAF">
        <w:rPr>
          <w:i/>
          <w:iCs/>
        </w:rPr>
        <w:t>””””</w:t>
      </w:r>
      <w:r>
        <w:rPr>
          <w:i/>
          <w:iCs/>
        </w:rPr>
        <w:t>,</w:t>
      </w:r>
      <w:r>
        <w:t xml:space="preserve"> </w:t>
      </w:r>
    </w:p>
    <w:p w14:paraId="49528289" w14:textId="1A22D414" w:rsidR="00A34F3D" w:rsidRDefault="00A34F3D" w:rsidP="00C13DEC">
      <w:pPr>
        <w:pStyle w:val="Ttulo6"/>
      </w:pPr>
      <w:r>
        <w:t xml:space="preserve">Vivir con mansedumbre es tener el espíritu de mansedumbre. 1 </w:t>
      </w:r>
      <w:proofErr w:type="gramStart"/>
      <w:r>
        <w:t>Corintios</w:t>
      </w:r>
      <w:proofErr w:type="gramEnd"/>
      <w:r>
        <w:t xml:space="preserve"> 4:21; Gálatas 6:1.</w:t>
      </w:r>
    </w:p>
    <w:p w14:paraId="2C47E725" w14:textId="5D148D09" w:rsidR="00A34F3D" w:rsidRPr="006F356B" w:rsidRDefault="00A34F3D" w:rsidP="00C13DEC">
      <w:pPr>
        <w:pStyle w:val="Ttulo6"/>
      </w:pPr>
      <w:r>
        <w:t>La mansedumbre es el fruto del Espíritu. Gálatas 5:22-23 –</w:t>
      </w:r>
      <w:r>
        <w:rPr>
          <w:i/>
          <w:iCs/>
        </w:rPr>
        <w:t xml:space="preserve"> </w:t>
      </w:r>
      <w:r w:rsidR="00BB493E">
        <w:rPr>
          <w:i/>
          <w:iCs/>
        </w:rPr>
        <w:t>“</w:t>
      </w:r>
      <w:r>
        <w:rPr>
          <w:i/>
          <w:iCs/>
        </w:rPr>
        <w:t>Pero el fruto del Espíritu es … mansedumbre, dominio propio</w:t>
      </w:r>
      <w:r w:rsidR="00BB493E">
        <w:rPr>
          <w:i/>
          <w:iCs/>
        </w:rPr>
        <w:t>”</w:t>
      </w:r>
      <w:r>
        <w:rPr>
          <w:i/>
          <w:iCs/>
        </w:rPr>
        <w:t>.</w:t>
      </w:r>
    </w:p>
    <w:p w14:paraId="422993CE" w14:textId="4E798666" w:rsidR="006F356B" w:rsidRDefault="006F356B" w:rsidP="006F356B">
      <w:pPr>
        <w:pStyle w:val="Ttulo5"/>
      </w:pPr>
      <w:r w:rsidRPr="00830F82">
        <w:t>Efesios 4:2</w:t>
      </w:r>
      <w:r w:rsidR="005F7B25">
        <w:t>c</w:t>
      </w:r>
      <w:r w:rsidRPr="00830F82">
        <w:t xml:space="preserve"> – </w:t>
      </w:r>
      <w:r w:rsidR="00461FAF">
        <w:t>“</w:t>
      </w:r>
      <w:r w:rsidRPr="00830F82">
        <w:rPr>
          <w:i/>
          <w:iCs/>
        </w:rPr>
        <w:t>Que vivan</w:t>
      </w:r>
      <w:r>
        <w:rPr>
          <w:i/>
          <w:iCs/>
        </w:rPr>
        <w:t xml:space="preserve"> …</w:t>
      </w:r>
      <w:r w:rsidRPr="00830F82">
        <w:rPr>
          <w:i/>
          <w:iCs/>
        </w:rPr>
        <w:t xml:space="preserve"> con paciencia</w:t>
      </w:r>
      <w:r w:rsidR="00461FAF">
        <w:rPr>
          <w:i/>
          <w:iCs/>
        </w:rPr>
        <w:t>”</w:t>
      </w:r>
      <w:r>
        <w:rPr>
          <w:i/>
          <w:iCs/>
        </w:rPr>
        <w:t>, …</w:t>
      </w:r>
      <w:r>
        <w:t xml:space="preserve"> Vivir dignamente en compañía de paciencia. La palabra puede ser longanimidad. Transmite</w:t>
      </w:r>
      <w:r w:rsidR="00BB493E">
        <w:t xml:space="preserve"> la idea</w:t>
      </w:r>
      <w:r>
        <w:t xml:space="preserve"> de un soporte o aguante, tolerancia.</w:t>
      </w:r>
    </w:p>
    <w:p w14:paraId="4282875A" w14:textId="7018A95D" w:rsidR="00BA692C" w:rsidRPr="00BA692C" w:rsidRDefault="00BA692C" w:rsidP="00BA692C">
      <w:pPr>
        <w:pStyle w:val="Ttulo6"/>
      </w:pPr>
      <w:r>
        <w:t>La paciencia es el fruto de Espíritu. Gálatas 5:22 –</w:t>
      </w:r>
      <w:r>
        <w:rPr>
          <w:i/>
          <w:iCs/>
        </w:rPr>
        <w:t xml:space="preserve"> </w:t>
      </w:r>
      <w:r w:rsidR="00BB493E">
        <w:rPr>
          <w:i/>
          <w:iCs/>
        </w:rPr>
        <w:t>“</w:t>
      </w:r>
      <w:r>
        <w:rPr>
          <w:i/>
          <w:iCs/>
        </w:rPr>
        <w:t>Pero el fruto del Espíritu es amor, gozo, paz, paciencia, benignidad</w:t>
      </w:r>
      <w:r w:rsidR="00BB493E">
        <w:rPr>
          <w:i/>
          <w:iCs/>
        </w:rPr>
        <w:t>”</w:t>
      </w:r>
      <w:r>
        <w:rPr>
          <w:i/>
          <w:iCs/>
        </w:rPr>
        <w:t>.</w:t>
      </w:r>
    </w:p>
    <w:p w14:paraId="2CA6F2C7" w14:textId="72D88A19" w:rsidR="006F356B" w:rsidRDefault="005F7B25" w:rsidP="006F356B">
      <w:pPr>
        <w:pStyle w:val="Ttulo6"/>
      </w:pPr>
      <w:r>
        <w:t>La exhortación viene con paciencia. 2 Timoteo 4:2 –</w:t>
      </w:r>
      <w:r>
        <w:rPr>
          <w:i/>
          <w:iCs/>
        </w:rPr>
        <w:t xml:space="preserve"> </w:t>
      </w:r>
      <w:r w:rsidR="00B979AC">
        <w:rPr>
          <w:i/>
          <w:iCs/>
        </w:rPr>
        <w:t>“la</w:t>
      </w:r>
      <w:r>
        <w:rPr>
          <w:i/>
          <w:iCs/>
        </w:rPr>
        <w:t xml:space="preserve"> palabra. Insiste a tiempo a tiempo y fuera de tiempo, Amonesta, reprende,</w:t>
      </w:r>
      <w:r>
        <w:rPr>
          <w:b/>
          <w:bCs/>
          <w:i/>
          <w:iCs/>
        </w:rPr>
        <w:t xml:space="preserve"> exhorta con mucha paciencia</w:t>
      </w:r>
      <w:r>
        <w:rPr>
          <w:i/>
          <w:iCs/>
        </w:rPr>
        <w:t xml:space="preserve"> e instrucción</w:t>
      </w:r>
      <w:r w:rsidR="00461FAF">
        <w:rPr>
          <w:i/>
          <w:iCs/>
        </w:rPr>
        <w:t>”</w:t>
      </w:r>
      <w:r>
        <w:rPr>
          <w:i/>
          <w:iCs/>
        </w:rPr>
        <w:t>.</w:t>
      </w:r>
      <w:r>
        <w:t xml:space="preserve"> </w:t>
      </w:r>
    </w:p>
    <w:p w14:paraId="23753EF9" w14:textId="2A5A7DDE" w:rsidR="005F7B25" w:rsidRDefault="005F7B25" w:rsidP="005F7B25">
      <w:pPr>
        <w:pStyle w:val="Ttulo5"/>
      </w:pPr>
      <w:r w:rsidRPr="00830F82">
        <w:t>Efesios 4:2</w:t>
      </w:r>
      <w:r>
        <w:t>d</w:t>
      </w:r>
      <w:r w:rsidRPr="00830F82">
        <w:t xml:space="preserve"> – </w:t>
      </w:r>
      <w:r w:rsidR="00461FAF">
        <w:t>“</w:t>
      </w:r>
      <w:r w:rsidRPr="00830F82">
        <w:rPr>
          <w:i/>
          <w:iCs/>
        </w:rPr>
        <w:t>Que vivan</w:t>
      </w:r>
      <w:r>
        <w:rPr>
          <w:i/>
          <w:iCs/>
        </w:rPr>
        <w:t xml:space="preserve"> …</w:t>
      </w:r>
      <w:r w:rsidRPr="00830F82">
        <w:rPr>
          <w:i/>
          <w:iCs/>
        </w:rPr>
        <w:t xml:space="preserve"> soportándose unos a otros en amor</w:t>
      </w:r>
      <w:r w:rsidR="00461FAF">
        <w:rPr>
          <w:i/>
          <w:iCs/>
        </w:rPr>
        <w:t>”</w:t>
      </w:r>
      <w:r>
        <w:rPr>
          <w:i/>
          <w:iCs/>
        </w:rPr>
        <w:t>.</w:t>
      </w:r>
      <w:r w:rsidR="008C25A2">
        <w:t xml:space="preserve"> Soportándose es un verbo</w:t>
      </w:r>
      <w:r w:rsidR="00E709E7" w:rsidRPr="00E709E7">
        <w:t xml:space="preserve"> </w:t>
      </w:r>
      <w:r w:rsidR="00E709E7">
        <w:t>e</w:t>
      </w:r>
      <w:r w:rsidR="00461FAF">
        <w:t>n</w:t>
      </w:r>
      <w:r w:rsidR="00E709E7">
        <w:t xml:space="preserve"> presente, participio</w:t>
      </w:r>
      <w:r w:rsidR="008C25A2">
        <w:t>, transmite</w:t>
      </w:r>
      <w:r w:rsidR="00BB493E">
        <w:t xml:space="preserve"> la idea de</w:t>
      </w:r>
      <w:r w:rsidR="008C25A2">
        <w:t xml:space="preserve"> soste</w:t>
      </w:r>
      <w:r w:rsidR="00BB493E">
        <w:t>nerse</w:t>
      </w:r>
      <w:r w:rsidR="008C25A2">
        <w:t xml:space="preserve"> uno mismo.</w:t>
      </w:r>
      <w:r w:rsidR="009E0BC0">
        <w:t xml:space="preserve"> </w:t>
      </w:r>
    </w:p>
    <w:p w14:paraId="0ABBFCB4" w14:textId="3E554444" w:rsidR="00E709E7" w:rsidRDefault="00E709E7" w:rsidP="00E709E7">
      <w:pPr>
        <w:pStyle w:val="Ttulo6"/>
      </w:pPr>
      <w:r>
        <w:t>Soport</w:t>
      </w:r>
      <w:r w:rsidR="00BB493E">
        <w:t>ándose</w:t>
      </w:r>
      <w:r>
        <w:t xml:space="preserve">, </w:t>
      </w:r>
      <w:r w:rsidR="00BB493E">
        <w:t>a veces con sufrimiento,</w:t>
      </w:r>
      <w:r>
        <w:t xml:space="preserve"> </w:t>
      </w:r>
      <w:r w:rsidR="00BB493E">
        <w:t xml:space="preserve">los creyentes, </w:t>
      </w:r>
      <w:r>
        <w:t>unos a otros</w:t>
      </w:r>
      <w:r w:rsidR="00BB493E">
        <w:t>.</w:t>
      </w:r>
    </w:p>
    <w:p w14:paraId="3F3F573A" w14:textId="5446EEDC" w:rsidR="00E709E7" w:rsidRPr="00E709E7" w:rsidRDefault="007E7956" w:rsidP="00E709E7">
      <w:pPr>
        <w:pStyle w:val="Ttulo6"/>
      </w:pPr>
      <w:r>
        <w:lastRenderedPageBreak/>
        <w:t>No solo es soportar de mala gana sino en amor unos a otros. Esto es AGAPE, un amor desinteresado</w:t>
      </w:r>
    </w:p>
    <w:p w14:paraId="658F8D55" w14:textId="1AC013B6" w:rsidR="00B6205E" w:rsidRDefault="00B6205E" w:rsidP="00B6205E">
      <w:pPr>
        <w:pStyle w:val="Ttulo4"/>
        <w:rPr>
          <w:lang w:val="es-BO"/>
        </w:rPr>
      </w:pPr>
      <w:r w:rsidRPr="00830F82">
        <w:rPr>
          <w:lang w:val="es-BO"/>
        </w:rPr>
        <w:t xml:space="preserve">Efesios 4:3 – </w:t>
      </w:r>
      <w:r w:rsidR="00BB493E">
        <w:rPr>
          <w:lang w:val="es-BO"/>
        </w:rPr>
        <w:t>“</w:t>
      </w:r>
      <w:r w:rsidRPr="00830F82">
        <w:rPr>
          <w:i/>
          <w:iCs/>
          <w:lang w:val="es-BO"/>
        </w:rPr>
        <w:t xml:space="preserve">esforzándose por preservar la unidad del Espíritu en el </w:t>
      </w:r>
      <w:r w:rsidR="00FD166B" w:rsidRPr="00830F82">
        <w:rPr>
          <w:i/>
          <w:iCs/>
          <w:lang w:val="es-BO"/>
        </w:rPr>
        <w:t>vínculo</w:t>
      </w:r>
      <w:r w:rsidRPr="00830F82">
        <w:rPr>
          <w:i/>
          <w:iCs/>
          <w:lang w:val="es-BO"/>
        </w:rPr>
        <w:t xml:space="preserve"> de la paz</w:t>
      </w:r>
      <w:r w:rsidR="00BB493E">
        <w:rPr>
          <w:i/>
          <w:iCs/>
          <w:lang w:val="es-BO"/>
        </w:rPr>
        <w:t>”</w:t>
      </w:r>
      <w:r w:rsidRPr="00830F82">
        <w:rPr>
          <w:i/>
          <w:iCs/>
          <w:lang w:val="es-BO"/>
        </w:rPr>
        <w:t>.</w:t>
      </w:r>
      <w:r w:rsidRPr="00830F82">
        <w:rPr>
          <w:lang w:val="es-BO"/>
        </w:rPr>
        <w:t xml:space="preserve"> </w:t>
      </w:r>
      <w:r w:rsidR="00B168F4">
        <w:rPr>
          <w:lang w:val="es-BO"/>
        </w:rPr>
        <w:t>Aquí hay dos verbos.</w:t>
      </w:r>
    </w:p>
    <w:p w14:paraId="449E6B28" w14:textId="50C309B4" w:rsidR="00B168F4" w:rsidRDefault="00B168F4" w:rsidP="00B168F4">
      <w:pPr>
        <w:pStyle w:val="Ttulo5"/>
      </w:pPr>
      <w:r>
        <w:t xml:space="preserve">El verbo </w:t>
      </w:r>
      <w:r w:rsidRPr="00DB574B">
        <w:rPr>
          <w:b/>
          <w:bCs/>
          <w:i/>
          <w:iCs/>
        </w:rPr>
        <w:t>esforzándose</w:t>
      </w:r>
      <w:r>
        <w:rPr>
          <w:i/>
          <w:iCs/>
        </w:rPr>
        <w:t xml:space="preserve">, </w:t>
      </w:r>
      <w:r>
        <w:t>tiempo presente, voz activa, modo participio. Significa haciendo</w:t>
      </w:r>
      <w:r w:rsidR="00461FAF">
        <w:t xml:space="preserve"> un</w:t>
      </w:r>
      <w:r>
        <w:t xml:space="preserve"> esfuerzo. Tenemos el verbo vivir dignamente haciendo esfuerzo.</w:t>
      </w:r>
    </w:p>
    <w:p w14:paraId="08C947DE" w14:textId="5E425C6D" w:rsidR="00F2365D" w:rsidRDefault="00B168F4" w:rsidP="00F2365D">
      <w:pPr>
        <w:pStyle w:val="Ttulo5"/>
      </w:pPr>
      <w:r>
        <w:t>El verbo</w:t>
      </w:r>
      <w:r>
        <w:rPr>
          <w:i/>
          <w:iCs/>
        </w:rPr>
        <w:t xml:space="preserve"> </w:t>
      </w:r>
      <w:r w:rsidRPr="00DB574B">
        <w:rPr>
          <w:b/>
          <w:bCs/>
          <w:i/>
          <w:iCs/>
        </w:rPr>
        <w:t>preservar</w:t>
      </w:r>
      <w:r>
        <w:rPr>
          <w:i/>
          <w:iCs/>
        </w:rPr>
        <w:t xml:space="preserve">, </w:t>
      </w:r>
      <w:r>
        <w:t>tiempo presente, voz activa, modo infinitivo. Este verbo no es un mandamiento, tampoco es participio para decir preservand</w:t>
      </w:r>
      <w:r w:rsidR="00F2365D">
        <w:t xml:space="preserve">o. </w:t>
      </w:r>
      <w:r w:rsidR="00DB574B">
        <w:t>Las traducciones posibles son preservar, mantener, guardar. Guardar de que</w:t>
      </w:r>
      <w:r w:rsidR="00BB493E">
        <w:t xml:space="preserve"> </w:t>
      </w:r>
      <w:r w:rsidR="00DB574B">
        <w:t>no se pierda.</w:t>
      </w:r>
    </w:p>
    <w:p w14:paraId="646D08D0" w14:textId="430730E2" w:rsidR="00F2365D" w:rsidRPr="00F2365D" w:rsidRDefault="00F2365D" w:rsidP="00F2365D">
      <w:pPr>
        <w:pStyle w:val="Ttulo6"/>
      </w:pPr>
      <w:r>
        <w:t>No</w:t>
      </w:r>
      <w:r w:rsidR="00BB493E">
        <w:t xml:space="preserve"> es nuestra responsabilidad </w:t>
      </w:r>
      <w:r>
        <w:t xml:space="preserve">crear la unidad, la unidad no </w:t>
      </w:r>
      <w:r w:rsidR="00BB493E">
        <w:t>proviene del creyente,</w:t>
      </w:r>
      <w:r>
        <w:t xml:space="preserve"> sino del Espíritu</w:t>
      </w:r>
      <w:r w:rsidR="00DB574B">
        <w:t>, por eso dice mantener o guardar la unidad del Espíritu.</w:t>
      </w:r>
    </w:p>
    <w:p w14:paraId="1D7F4EDB" w14:textId="252C2E7B" w:rsidR="00F2365D" w:rsidRDefault="00F2365D" w:rsidP="00F2365D">
      <w:pPr>
        <w:pStyle w:val="Ttulo6"/>
      </w:pPr>
      <w:r>
        <w:t>El creyente tiene la responsabilidad de vivir dignamente</w:t>
      </w:r>
      <w:r w:rsidR="000C730C">
        <w:t xml:space="preserve"> según su llamamiento</w:t>
      </w:r>
      <w:r>
        <w:t xml:space="preserve"> haciendo</w:t>
      </w:r>
      <w:r w:rsidR="00BB493E">
        <w:t xml:space="preserve"> el</w:t>
      </w:r>
      <w:r>
        <w:t xml:space="preserve"> esfuerzo </w:t>
      </w:r>
      <w:r w:rsidR="000C730C">
        <w:t>por</w:t>
      </w:r>
      <w:r>
        <w:t xml:space="preserve"> preservar</w:t>
      </w:r>
      <w:r w:rsidR="00DB574B">
        <w:t xml:space="preserve"> o guardar</w:t>
      </w:r>
      <w:r>
        <w:t xml:space="preserve"> la unidad del Espíritu.</w:t>
      </w:r>
    </w:p>
    <w:p w14:paraId="5760A074" w14:textId="5825FC68" w:rsidR="003A0F03" w:rsidRPr="00F2365D" w:rsidRDefault="003A0F03" w:rsidP="00F2365D">
      <w:pPr>
        <w:pStyle w:val="Ttulo6"/>
      </w:pPr>
      <w:r>
        <w:t>La unidad del Espíritu es una forma de llamar a la iglesia de Cristo.</w:t>
      </w:r>
    </w:p>
    <w:p w14:paraId="68B56E3D" w14:textId="3B62E829" w:rsidR="008A5A27" w:rsidRPr="00830F82" w:rsidRDefault="000C730C" w:rsidP="008A5A27">
      <w:pPr>
        <w:pStyle w:val="Ttulo5"/>
      </w:pPr>
      <w:r w:rsidRPr="00830F82">
        <w:t>Efesios 4:3</w:t>
      </w:r>
      <w:r>
        <w:t>b</w:t>
      </w:r>
      <w:r w:rsidRPr="00830F82">
        <w:t xml:space="preserve"> –</w:t>
      </w:r>
      <w:r>
        <w:rPr>
          <w:i/>
          <w:iCs/>
        </w:rPr>
        <w:t xml:space="preserve"> …</w:t>
      </w:r>
      <w:r w:rsidR="00BB493E">
        <w:rPr>
          <w:i/>
          <w:iCs/>
        </w:rPr>
        <w:t>”</w:t>
      </w:r>
      <w:r>
        <w:rPr>
          <w:i/>
          <w:iCs/>
        </w:rPr>
        <w:t xml:space="preserve"> </w:t>
      </w:r>
      <w:r w:rsidRPr="00830F82">
        <w:rPr>
          <w:i/>
          <w:iCs/>
        </w:rPr>
        <w:t>en el vínculo de la paz</w:t>
      </w:r>
      <w:r w:rsidR="00BB493E">
        <w:rPr>
          <w:i/>
          <w:iCs/>
        </w:rPr>
        <w:t>”</w:t>
      </w:r>
      <w:r>
        <w:rPr>
          <w:i/>
          <w:iCs/>
        </w:rPr>
        <w:t>.</w:t>
      </w:r>
      <w:r>
        <w:t xml:space="preserve"> </w:t>
      </w:r>
      <w:r w:rsidR="009D6680">
        <w:t xml:space="preserve">La palabra SUNDESMOS, </w:t>
      </w:r>
      <w:r w:rsidR="00B979AC">
        <w:t>vínculo, viene</w:t>
      </w:r>
      <w:r w:rsidR="009D6680">
        <w:t xml:space="preserve"> de dos palabras (SUN – con, y </w:t>
      </w:r>
      <w:r w:rsidR="005E261B">
        <w:t>DESMOS – enlace o unión</w:t>
      </w:r>
      <w:r w:rsidR="009D6680">
        <w:t>)</w:t>
      </w:r>
      <w:r w:rsidR="005E261B">
        <w:t>, significa aquello que liga juntamente de manera firme. Esta es la coyuntura y ligamentos del cuerpo de Cristo, la paz.</w:t>
      </w:r>
    </w:p>
    <w:p w14:paraId="3BB480C4" w14:textId="0E4CB5A4" w:rsidR="005E261B" w:rsidRDefault="005E261B" w:rsidP="005E261B">
      <w:pPr>
        <w:pStyle w:val="Ttulo6"/>
      </w:pPr>
      <w:r>
        <w:t xml:space="preserve">Efesios 2:14-15 – </w:t>
      </w:r>
      <w:r w:rsidR="00BB493E">
        <w:t>“</w:t>
      </w:r>
      <w:r>
        <w:rPr>
          <w:i/>
          <w:iCs/>
        </w:rPr>
        <w:t>Porque Él mismo es nuestra paz</w:t>
      </w:r>
      <w:r w:rsidR="00BB493E">
        <w:rPr>
          <w:i/>
          <w:iCs/>
        </w:rPr>
        <w:t>”.</w:t>
      </w:r>
      <w:r>
        <w:t xml:space="preserve"> Cristo mismo es nuestra paz, Él</w:t>
      </w:r>
      <w:r w:rsidR="00C646D5">
        <w:t>,</w:t>
      </w:r>
      <w:r>
        <w:t xml:space="preserve"> al crear el nuevo hombre</w:t>
      </w:r>
      <w:r w:rsidR="00C646D5">
        <w:t>,</w:t>
      </w:r>
      <w:r>
        <w:t xml:space="preserve"> estableció </w:t>
      </w:r>
      <w:r w:rsidR="00670D63">
        <w:t>la paz.</w:t>
      </w:r>
    </w:p>
    <w:p w14:paraId="2473E735" w14:textId="5025F00E" w:rsidR="005E261B" w:rsidRDefault="005E261B" w:rsidP="005E261B">
      <w:pPr>
        <w:pStyle w:val="Ttulo6"/>
      </w:pPr>
      <w:r>
        <w:t>El ruego de Pablo a los creyentes es vivir dignamente según el llamamiento, esforz</w:t>
      </w:r>
      <w:r w:rsidR="00BB493E">
        <w:t>ándose</w:t>
      </w:r>
      <w:r>
        <w:t xml:space="preserve"> por guardar la unidad el Espíritu en las coyunturas de la paz, Cristo mismo.</w:t>
      </w:r>
    </w:p>
    <w:p w14:paraId="00AC9294" w14:textId="00D77526" w:rsidR="00670D63" w:rsidRDefault="00670D63" w:rsidP="005E261B">
      <w:pPr>
        <w:pStyle w:val="Ttulo6"/>
      </w:pPr>
      <w:r>
        <w:t>Tenemos los verbos participios</w:t>
      </w:r>
      <w:r w:rsidR="00BB493E">
        <w:t xml:space="preserve">: </w:t>
      </w:r>
      <w:r>
        <w:t>soportando en amor, esforz</w:t>
      </w:r>
      <w:r w:rsidR="00C646D5">
        <w:t>á</w:t>
      </w:r>
      <w:r>
        <w:t>ndo</w:t>
      </w:r>
      <w:r w:rsidR="00C646D5">
        <w:t>se</w:t>
      </w:r>
      <w:r>
        <w:t xml:space="preserve"> en el v</w:t>
      </w:r>
      <w:r w:rsidR="00BB493E">
        <w:t>í</w:t>
      </w:r>
      <w:r>
        <w:t>nculo de la paz</w:t>
      </w:r>
      <w:r w:rsidR="003A0F03">
        <w:t>; van describiendo c</w:t>
      </w:r>
      <w:r w:rsidR="00BB493E">
        <w:t>ó</w:t>
      </w:r>
      <w:r w:rsidR="003A0F03">
        <w:t>mo viv</w:t>
      </w:r>
      <w:r w:rsidR="00BB493E">
        <w:t>ir</w:t>
      </w:r>
      <w:r w:rsidR="003A0F03">
        <w:t xml:space="preserve"> dignamente.</w:t>
      </w:r>
    </w:p>
    <w:p w14:paraId="13A20452" w14:textId="382E303F" w:rsidR="005E261B" w:rsidRPr="00830F82" w:rsidRDefault="005E261B" w:rsidP="005E261B">
      <w:pPr>
        <w:pStyle w:val="Ttulo6"/>
      </w:pPr>
      <w:r>
        <w:t>Mencionamos que la unidad</w:t>
      </w:r>
      <w:r w:rsidR="00BB493E">
        <w:t xml:space="preserve"> viene</w:t>
      </w:r>
      <w:r>
        <w:t xml:space="preserve"> del Espíritu</w:t>
      </w:r>
      <w:r w:rsidR="00BB493E">
        <w:t>,</w:t>
      </w:r>
      <w:r w:rsidR="003A0F03">
        <w:t xml:space="preserve"> en el vínculo de la paz</w:t>
      </w:r>
      <w:r>
        <w:t>, surge la pregunta ¿Cuál es la unidad del Espíritu Santo?</w:t>
      </w:r>
    </w:p>
    <w:p w14:paraId="63FA360F" w14:textId="44258372" w:rsidR="00F0766C" w:rsidRPr="00830F82" w:rsidRDefault="00F0766C" w:rsidP="00F0766C">
      <w:pPr>
        <w:pStyle w:val="Ttulo3"/>
      </w:pPr>
      <w:r w:rsidRPr="00830F82">
        <w:t>Efesios 4:4-6 – La unidad de Espíritu es</w:t>
      </w:r>
      <w:r w:rsidR="00BB493E">
        <w:t>:</w:t>
      </w:r>
    </w:p>
    <w:p w14:paraId="7D5BDCEB" w14:textId="200E535F" w:rsidR="00B6205E" w:rsidRPr="00830F82" w:rsidRDefault="00B6205E" w:rsidP="00B6205E">
      <w:pPr>
        <w:pStyle w:val="Ttulo4"/>
        <w:rPr>
          <w:i/>
          <w:iCs/>
          <w:lang w:val="es-BO"/>
        </w:rPr>
      </w:pPr>
      <w:r w:rsidRPr="00830F82">
        <w:rPr>
          <w:lang w:val="es-BO"/>
        </w:rPr>
        <w:t xml:space="preserve">Efesios 4:4 </w:t>
      </w:r>
      <w:r w:rsidR="00501F74" w:rsidRPr="00830F82">
        <w:rPr>
          <w:lang w:val="es-BO"/>
        </w:rPr>
        <w:t>–</w:t>
      </w:r>
      <w:r w:rsidR="00501F74">
        <w:rPr>
          <w:lang w:val="es-BO"/>
        </w:rPr>
        <w:t>“</w:t>
      </w:r>
      <w:r w:rsidR="00501F74" w:rsidRPr="00830F82">
        <w:rPr>
          <w:lang w:val="es-BO"/>
        </w:rPr>
        <w:t>Hay</w:t>
      </w:r>
      <w:r w:rsidRPr="00830F82">
        <w:rPr>
          <w:i/>
          <w:iCs/>
          <w:lang w:val="es-BO"/>
        </w:rPr>
        <w:t xml:space="preserve"> un solo cuerpo y un solo Espíritu, así como también ustedes fueron llamados en una misma esperanza de su vocación</w:t>
      </w:r>
      <w:r w:rsidR="00BB493E">
        <w:rPr>
          <w:i/>
          <w:iCs/>
          <w:lang w:val="es-BO"/>
        </w:rPr>
        <w:t>”</w:t>
      </w:r>
      <w:r w:rsidRPr="00830F82">
        <w:rPr>
          <w:i/>
          <w:iCs/>
          <w:lang w:val="es-BO"/>
        </w:rPr>
        <w:t>.</w:t>
      </w:r>
      <w:r w:rsidR="00526DD6">
        <w:rPr>
          <w:lang w:val="es-BO"/>
        </w:rPr>
        <w:t xml:space="preserve"> La unidad del Espíritu habla de cosas espirituales y son descritas aquí. </w:t>
      </w:r>
      <w:r w:rsidR="005511C9">
        <w:rPr>
          <w:lang w:val="es-BO"/>
        </w:rPr>
        <w:t>Todo lo que describe</w:t>
      </w:r>
      <w:r w:rsidR="00BB493E">
        <w:rPr>
          <w:lang w:val="es-BO"/>
        </w:rPr>
        <w:t xml:space="preserve"> se refiere a </w:t>
      </w:r>
      <w:r w:rsidR="005511C9">
        <w:rPr>
          <w:lang w:val="es-BO"/>
        </w:rPr>
        <w:t>una sola cosa.</w:t>
      </w:r>
    </w:p>
    <w:p w14:paraId="4590E645" w14:textId="32936589" w:rsidR="00B6205E" w:rsidRDefault="003A0F03" w:rsidP="00B6205E">
      <w:pPr>
        <w:pStyle w:val="Ttulo5"/>
      </w:pPr>
      <w:r w:rsidRPr="00830F82">
        <w:t xml:space="preserve">Efesios </w:t>
      </w:r>
      <w:proofErr w:type="gramStart"/>
      <w:r w:rsidRPr="00830F82">
        <w:t>4:4</w:t>
      </w:r>
      <w:r w:rsidR="00F173F5">
        <w:t>a</w:t>
      </w:r>
      <w:proofErr w:type="gramEnd"/>
      <w:r w:rsidRPr="00830F82">
        <w:t xml:space="preserve"> – </w:t>
      </w:r>
      <w:r w:rsidR="00501F74">
        <w:t>“</w:t>
      </w:r>
      <w:r w:rsidRPr="00830F82">
        <w:rPr>
          <w:i/>
          <w:iCs/>
        </w:rPr>
        <w:t>Hay un solo cuerpo</w:t>
      </w:r>
      <w:r w:rsidR="00501F74">
        <w:rPr>
          <w:i/>
          <w:iCs/>
        </w:rPr>
        <w:t>”</w:t>
      </w:r>
      <w:r>
        <w:rPr>
          <w:i/>
          <w:iCs/>
        </w:rPr>
        <w:t xml:space="preserve"> </w:t>
      </w:r>
      <w:r>
        <w:t xml:space="preserve">… </w:t>
      </w:r>
      <w:r w:rsidR="00F608E2">
        <w:t xml:space="preserve">La unidad del Espíritu es que hay un solo cuerpo, </w:t>
      </w:r>
      <w:r>
        <w:t>habla del cuerpo de Cristo la iglesia</w:t>
      </w:r>
      <w:r w:rsidR="00526DD6">
        <w:t xml:space="preserve">, un cuerpo, un organismo vivo de personas que creyeron en el evangelio. </w:t>
      </w:r>
      <w:r w:rsidR="00C85E24">
        <w:t>Efesios 5:23</w:t>
      </w:r>
      <w:r w:rsidR="005511C9">
        <w:t>, 30; Colosense 1:18</w:t>
      </w:r>
    </w:p>
    <w:p w14:paraId="0ACD5A8B" w14:textId="0427E293" w:rsidR="00526DD6" w:rsidRDefault="00C85E24" w:rsidP="00526DD6">
      <w:pPr>
        <w:pStyle w:val="Ttulo6"/>
      </w:pPr>
      <w:r>
        <w:t xml:space="preserve">1 </w:t>
      </w:r>
      <w:proofErr w:type="gramStart"/>
      <w:r>
        <w:t>Corintios</w:t>
      </w:r>
      <w:proofErr w:type="gramEnd"/>
      <w:r>
        <w:t xml:space="preserve"> 12:12 –</w:t>
      </w:r>
      <w:r>
        <w:rPr>
          <w:i/>
          <w:iCs/>
        </w:rPr>
        <w:t xml:space="preserve"> </w:t>
      </w:r>
      <w:r w:rsidR="00501F74">
        <w:rPr>
          <w:i/>
          <w:iCs/>
        </w:rPr>
        <w:t>“</w:t>
      </w:r>
      <w:proofErr w:type="gramStart"/>
      <w:r>
        <w:rPr>
          <w:i/>
          <w:iCs/>
        </w:rPr>
        <w:t>Porque</w:t>
      </w:r>
      <w:proofErr w:type="gramEnd"/>
      <w:r>
        <w:rPr>
          <w:i/>
          <w:iCs/>
        </w:rPr>
        <w:t xml:space="preserve"> así como </w:t>
      </w:r>
      <w:r>
        <w:rPr>
          <w:b/>
          <w:bCs/>
          <w:i/>
          <w:iCs/>
        </w:rPr>
        <w:t>el cuerpo es uno</w:t>
      </w:r>
      <w:r>
        <w:rPr>
          <w:i/>
          <w:iCs/>
        </w:rPr>
        <w:t>, y tiene muchos miembros, pero, todos los miembros del cuerpo, aunque son muchos,</w:t>
      </w:r>
      <w:r>
        <w:rPr>
          <w:b/>
          <w:bCs/>
          <w:i/>
          <w:iCs/>
        </w:rPr>
        <w:t xml:space="preserve"> constituyen un solo cuerpo</w:t>
      </w:r>
      <w:r>
        <w:rPr>
          <w:b/>
          <w:bCs/>
        </w:rPr>
        <w:t>,</w:t>
      </w:r>
      <w:r>
        <w:rPr>
          <w:i/>
          <w:iCs/>
        </w:rPr>
        <w:t xml:space="preserve"> así también es Cristo</w:t>
      </w:r>
      <w:r w:rsidR="00501F74">
        <w:rPr>
          <w:i/>
          <w:iCs/>
        </w:rPr>
        <w:t>”</w:t>
      </w:r>
      <w:r>
        <w:rPr>
          <w:i/>
          <w:iCs/>
        </w:rPr>
        <w:t>.</w:t>
      </w:r>
      <w:r w:rsidR="00F173F5">
        <w:t xml:space="preserve"> 1 </w:t>
      </w:r>
      <w:proofErr w:type="gramStart"/>
      <w:r w:rsidR="00F173F5">
        <w:t>Corintios</w:t>
      </w:r>
      <w:proofErr w:type="gramEnd"/>
      <w:r w:rsidR="00F173F5">
        <w:t xml:space="preserve"> 12:13</w:t>
      </w:r>
      <w:r w:rsidR="005B22B1">
        <w:t>, 27</w:t>
      </w:r>
    </w:p>
    <w:p w14:paraId="214FB780" w14:textId="42E54C89" w:rsidR="00C85E24" w:rsidRDefault="00C85E24" w:rsidP="00526DD6">
      <w:pPr>
        <w:pStyle w:val="Ttulo6"/>
      </w:pPr>
      <w:r>
        <w:lastRenderedPageBreak/>
        <w:t>Romanos 12:4-5 –</w:t>
      </w:r>
      <w:r>
        <w:rPr>
          <w:i/>
          <w:iCs/>
        </w:rPr>
        <w:t xml:space="preserve"> </w:t>
      </w:r>
      <w:r w:rsidR="00501F74">
        <w:rPr>
          <w:i/>
          <w:iCs/>
        </w:rPr>
        <w:t>“</w:t>
      </w:r>
      <w:r w:rsidR="00B979AC">
        <w:rPr>
          <w:i/>
          <w:iCs/>
        </w:rPr>
        <w:t>Pues,</w:t>
      </w:r>
      <w:r>
        <w:rPr>
          <w:i/>
          <w:iCs/>
        </w:rPr>
        <w:t xml:space="preserve"> así como</w:t>
      </w:r>
      <w:r>
        <w:rPr>
          <w:b/>
          <w:bCs/>
          <w:i/>
          <w:iCs/>
        </w:rPr>
        <w:t xml:space="preserve"> en un cuerpo</w:t>
      </w:r>
      <w:r>
        <w:rPr>
          <w:i/>
          <w:iCs/>
        </w:rPr>
        <w:t xml:space="preserve"> tenemos muchos miembros, pero no todos los miembros tienen la misma función, 5 así nosotros</w:t>
      </w:r>
      <w:r>
        <w:rPr>
          <w:b/>
          <w:bCs/>
          <w:i/>
          <w:iCs/>
        </w:rPr>
        <w:t xml:space="preserve"> </w:t>
      </w:r>
      <w:r>
        <w:rPr>
          <w:i/>
          <w:iCs/>
        </w:rPr>
        <w:t xml:space="preserve">que somos muchos, </w:t>
      </w:r>
      <w:r>
        <w:rPr>
          <w:b/>
          <w:bCs/>
          <w:i/>
          <w:iCs/>
        </w:rPr>
        <w:t>somos un cuerpo en Cristo</w:t>
      </w:r>
      <w:r>
        <w:rPr>
          <w:i/>
          <w:iCs/>
        </w:rPr>
        <w:t xml:space="preserve"> e individualmente miembros los unos de los otros</w:t>
      </w:r>
      <w:r w:rsidR="00501F74">
        <w:rPr>
          <w:i/>
          <w:iCs/>
        </w:rPr>
        <w:t>”</w:t>
      </w:r>
      <w:r>
        <w:rPr>
          <w:i/>
          <w:iCs/>
        </w:rPr>
        <w:t>.</w:t>
      </w:r>
    </w:p>
    <w:p w14:paraId="246B4E4F" w14:textId="687351C9" w:rsidR="00F173F5" w:rsidRDefault="00F173F5" w:rsidP="00526DD6">
      <w:pPr>
        <w:pStyle w:val="Ttulo6"/>
      </w:pPr>
      <w:r>
        <w:t>Formar parte de un cuerpo nos hace uno en el Espíritu.</w:t>
      </w:r>
    </w:p>
    <w:p w14:paraId="5FB9BC35" w14:textId="0EEB3445" w:rsidR="00C85E24" w:rsidRDefault="00C85E24" w:rsidP="00C85E24">
      <w:pPr>
        <w:pStyle w:val="Ttulo5"/>
      </w:pPr>
      <w:r w:rsidRPr="00830F82">
        <w:t>Efesios 4:4</w:t>
      </w:r>
      <w:r w:rsidR="00F173F5">
        <w:t>b</w:t>
      </w:r>
      <w:r w:rsidRPr="00830F82">
        <w:t xml:space="preserve"> – </w:t>
      </w:r>
      <w:r w:rsidR="00501F74">
        <w:t>“</w:t>
      </w:r>
      <w:r w:rsidRPr="00830F82">
        <w:rPr>
          <w:i/>
          <w:iCs/>
        </w:rPr>
        <w:t xml:space="preserve">Hay </w:t>
      </w:r>
      <w:r>
        <w:rPr>
          <w:i/>
          <w:iCs/>
        </w:rPr>
        <w:t xml:space="preserve">… </w:t>
      </w:r>
      <w:r w:rsidRPr="00830F82">
        <w:rPr>
          <w:i/>
          <w:iCs/>
        </w:rPr>
        <w:t>un solo Espíritu</w:t>
      </w:r>
      <w:r w:rsidR="00501F74">
        <w:rPr>
          <w:i/>
          <w:iCs/>
        </w:rPr>
        <w:t>”</w:t>
      </w:r>
      <w:r>
        <w:rPr>
          <w:i/>
          <w:iCs/>
        </w:rPr>
        <w:t>,</w:t>
      </w:r>
      <w:r>
        <w:t xml:space="preserve"> … La unidad de Espíritu </w:t>
      </w:r>
      <w:r w:rsidR="00BB493E">
        <w:t xml:space="preserve">significa </w:t>
      </w:r>
      <w:r>
        <w:t xml:space="preserve">que hay un solo Espíritu viviendo en el cuerpo de cada creyente en el Señor. </w:t>
      </w:r>
      <w:r w:rsidR="005511C9">
        <w:t xml:space="preserve">Desde el momento </w:t>
      </w:r>
      <w:r w:rsidR="00BB493E">
        <w:t xml:space="preserve">en </w:t>
      </w:r>
      <w:r w:rsidR="005511C9">
        <w:t>que creemos</w:t>
      </w:r>
      <w:r w:rsidR="00BB493E">
        <w:t>,</w:t>
      </w:r>
      <w:r w:rsidR="005511C9">
        <w:t xml:space="preserve"> </w:t>
      </w:r>
      <w:r w:rsidR="00BB493E">
        <w:t xml:space="preserve">todos </w:t>
      </w:r>
      <w:r w:rsidR="005511C9">
        <w:t>tenemo</w:t>
      </w:r>
      <w:r w:rsidR="00BB493E">
        <w:t>s</w:t>
      </w:r>
      <w:r w:rsidR="005511C9">
        <w:t xml:space="preserve"> </w:t>
      </w:r>
      <w:r w:rsidR="00BB493E">
        <w:t>al</w:t>
      </w:r>
      <w:r w:rsidR="005511C9">
        <w:t xml:space="preserve"> Espíritu morando en nosotros. Efesios 1:13-14</w:t>
      </w:r>
    </w:p>
    <w:p w14:paraId="07C50110" w14:textId="3AD425C8" w:rsidR="005511C9" w:rsidRDefault="005511C9" w:rsidP="005511C9">
      <w:pPr>
        <w:pStyle w:val="Ttulo6"/>
      </w:pPr>
      <w:r>
        <w:t>Aunque s</w:t>
      </w:r>
      <w:r w:rsidR="00BB493E">
        <w:t>eamos</w:t>
      </w:r>
      <w:r>
        <w:t xml:space="preserve"> muchos creyentes, pero el Espíritu es uno solo. El mismo </w:t>
      </w:r>
      <w:r w:rsidR="00D43D75">
        <w:t>Espíritu que</w:t>
      </w:r>
      <w:r w:rsidR="00BB493E">
        <w:t xml:space="preserve"> </w:t>
      </w:r>
      <w:r>
        <w:t>habita</w:t>
      </w:r>
      <w:r w:rsidR="00BB493E">
        <w:t>ba</w:t>
      </w:r>
      <w:r>
        <w:t xml:space="preserve"> en los creyentes del primer siglo</w:t>
      </w:r>
      <w:r w:rsidR="00BB493E">
        <w:t>,</w:t>
      </w:r>
      <w:r>
        <w:t xml:space="preserve"> ahora vive en los creyentes en el tiempo presente.</w:t>
      </w:r>
    </w:p>
    <w:p w14:paraId="5E8B0684" w14:textId="3330343C" w:rsidR="005511C9" w:rsidRPr="005511C9" w:rsidRDefault="005511C9" w:rsidP="005511C9">
      <w:pPr>
        <w:pStyle w:val="Ttulo6"/>
      </w:pPr>
      <w:r>
        <w:t xml:space="preserve">1 </w:t>
      </w:r>
      <w:proofErr w:type="gramStart"/>
      <w:r>
        <w:t>Corintios</w:t>
      </w:r>
      <w:proofErr w:type="gramEnd"/>
      <w:r>
        <w:t xml:space="preserve"> 12:13 </w:t>
      </w:r>
      <w:r w:rsidR="00F173F5">
        <w:t>–</w:t>
      </w:r>
      <w:r>
        <w:rPr>
          <w:i/>
          <w:iCs/>
        </w:rPr>
        <w:t xml:space="preserve"> </w:t>
      </w:r>
      <w:r w:rsidR="00501F74">
        <w:rPr>
          <w:i/>
          <w:iCs/>
        </w:rPr>
        <w:t>“</w:t>
      </w:r>
      <w:r w:rsidR="00F173F5">
        <w:rPr>
          <w:i/>
          <w:iCs/>
        </w:rPr>
        <w:t xml:space="preserve">Pues por </w:t>
      </w:r>
      <w:r w:rsidR="00F173F5">
        <w:rPr>
          <w:b/>
          <w:bCs/>
          <w:i/>
          <w:iCs/>
        </w:rPr>
        <w:t>un mismo Espíritu</w:t>
      </w:r>
      <w:r w:rsidR="00F173F5">
        <w:rPr>
          <w:i/>
          <w:iCs/>
        </w:rPr>
        <w:t xml:space="preserve"> todos fuimos bautizados en uno solo cuerpo, ya sea jud</w:t>
      </w:r>
      <w:r w:rsidR="00C646D5">
        <w:rPr>
          <w:i/>
          <w:iCs/>
        </w:rPr>
        <w:t>í</w:t>
      </w:r>
      <w:r w:rsidR="00F173F5">
        <w:rPr>
          <w:i/>
          <w:iCs/>
        </w:rPr>
        <w:t xml:space="preserve">os o griegos, ya esclavos o libres. A todos </w:t>
      </w:r>
      <w:r w:rsidR="00F173F5">
        <w:rPr>
          <w:b/>
          <w:bCs/>
          <w:i/>
          <w:iCs/>
        </w:rPr>
        <w:t>se nos dio a beber del mismo Espíritu.</w:t>
      </w:r>
      <w:r w:rsidR="00F173F5">
        <w:t xml:space="preserve"> 1 </w:t>
      </w:r>
      <w:proofErr w:type="gramStart"/>
      <w:r w:rsidR="00F173F5">
        <w:t>Corintios</w:t>
      </w:r>
      <w:proofErr w:type="gramEnd"/>
      <w:r w:rsidR="00F173F5">
        <w:t xml:space="preserve"> 6:19, Gálatas 4:6</w:t>
      </w:r>
    </w:p>
    <w:p w14:paraId="2E185D1A" w14:textId="32C86F9A" w:rsidR="00B6205E" w:rsidRDefault="00F173F5" w:rsidP="00B6205E">
      <w:pPr>
        <w:pStyle w:val="Ttulo6"/>
      </w:pPr>
      <w:r>
        <w:t xml:space="preserve">El </w:t>
      </w:r>
      <w:r w:rsidR="00312C5D">
        <w:t>hecho</w:t>
      </w:r>
      <w:r>
        <w:t xml:space="preserve"> de que todos participamos del mismo Espíritu nos hace uno.</w:t>
      </w:r>
    </w:p>
    <w:p w14:paraId="194F1057" w14:textId="55660EFE" w:rsidR="00F173F5" w:rsidRDefault="00F173F5" w:rsidP="00F173F5">
      <w:pPr>
        <w:pStyle w:val="Ttulo5"/>
      </w:pPr>
      <w:r w:rsidRPr="00830F82">
        <w:t>Efesios 4:4</w:t>
      </w:r>
      <w:r>
        <w:t>c</w:t>
      </w:r>
      <w:r w:rsidRPr="00830F82">
        <w:t xml:space="preserve"> –</w:t>
      </w:r>
      <w:r>
        <w:rPr>
          <w:i/>
          <w:iCs/>
        </w:rPr>
        <w:t xml:space="preserve"> …</w:t>
      </w:r>
      <w:r w:rsidRPr="00830F82">
        <w:rPr>
          <w:i/>
          <w:iCs/>
        </w:rPr>
        <w:t xml:space="preserve"> </w:t>
      </w:r>
      <w:r w:rsidR="00D43D75">
        <w:rPr>
          <w:i/>
          <w:iCs/>
        </w:rPr>
        <w:t>“</w:t>
      </w:r>
      <w:r w:rsidRPr="00830F82">
        <w:rPr>
          <w:i/>
          <w:iCs/>
        </w:rPr>
        <w:t>así como también ustedes fueron llamados en una misma esperanza de su vocación</w:t>
      </w:r>
      <w:r w:rsidR="00D43D75">
        <w:rPr>
          <w:i/>
          <w:iCs/>
        </w:rPr>
        <w:t>”</w:t>
      </w:r>
      <w:r w:rsidRPr="00830F82">
        <w:rPr>
          <w:i/>
          <w:iCs/>
        </w:rPr>
        <w:t>.</w:t>
      </w:r>
      <w:r>
        <w:t xml:space="preserve"> Aquí hay un </w:t>
      </w:r>
      <w:r w:rsidR="0018241F">
        <w:t>verbo, llamados está en plural, es un aoristo</w:t>
      </w:r>
      <w:r w:rsidR="00C646D5">
        <w:t>, indica</w:t>
      </w:r>
      <w:r w:rsidR="0018241F">
        <w:t xml:space="preserve"> que la acción ya se llevó a cabo, voz pasiva alguien les llamó no vinieron ellos mismos, modo indicativo que esto es una realidad. Efesios 1:18</w:t>
      </w:r>
    </w:p>
    <w:p w14:paraId="6A0C8876" w14:textId="64C3FBA0" w:rsidR="0018241F" w:rsidRDefault="0018241F" w:rsidP="0018241F">
      <w:pPr>
        <w:pStyle w:val="Ttulo6"/>
      </w:pPr>
      <w:r>
        <w:t xml:space="preserve">Ustedes o todos ellos fueron llamados a una misma esperanza, la cual los hace uno. Ahora todos tiene la misma esperanza, esta es la unidad el Espíritu. </w:t>
      </w:r>
    </w:p>
    <w:p w14:paraId="5093A47E" w14:textId="6E18070E" w:rsidR="0018241F" w:rsidRDefault="0018241F" w:rsidP="009A31A5">
      <w:pPr>
        <w:pStyle w:val="Ttulo6"/>
      </w:pPr>
      <w:r>
        <w:t>En Efesios 1:18 Pablo ora para que sepan que tiene el llamamiento a una esperanza, el hecho de no saber no quiere decir que no tienen.</w:t>
      </w:r>
      <w:r w:rsidR="009A31A5">
        <w:t xml:space="preserve"> Tito 1:2; 3:7.</w:t>
      </w:r>
    </w:p>
    <w:p w14:paraId="10982792" w14:textId="29E51F39" w:rsidR="009A31A5" w:rsidRPr="0018241F" w:rsidRDefault="009A31A5" w:rsidP="009A31A5">
      <w:pPr>
        <w:pStyle w:val="Ttulo6"/>
      </w:pPr>
      <w:r>
        <w:t>Nuestra esperanza de gloria dice en Colosense 1:27 …</w:t>
      </w:r>
      <w:r>
        <w:rPr>
          <w:i/>
          <w:iCs/>
        </w:rPr>
        <w:t xml:space="preserve"> </w:t>
      </w:r>
      <w:r w:rsidR="00D43D75">
        <w:rPr>
          <w:i/>
          <w:iCs/>
        </w:rPr>
        <w:t>“</w:t>
      </w:r>
      <w:r>
        <w:rPr>
          <w:i/>
          <w:iCs/>
        </w:rPr>
        <w:t>que es Cristo en ustedes, la esperanza de la gloria</w:t>
      </w:r>
      <w:r w:rsidR="00D43D75">
        <w:rPr>
          <w:i/>
          <w:iCs/>
        </w:rPr>
        <w:t>”</w:t>
      </w:r>
      <w:r>
        <w:rPr>
          <w:i/>
          <w:iCs/>
        </w:rPr>
        <w:t>.</w:t>
      </w:r>
      <w:r>
        <w:t xml:space="preserve"> Lo que hace la unidad del Espíritu.</w:t>
      </w:r>
    </w:p>
    <w:p w14:paraId="2609BD18" w14:textId="60E116BF" w:rsidR="00B6205E" w:rsidRPr="00830F82" w:rsidRDefault="00B6205E" w:rsidP="00B6205E">
      <w:pPr>
        <w:pStyle w:val="Ttulo4"/>
        <w:rPr>
          <w:lang w:val="es-BO"/>
        </w:rPr>
      </w:pPr>
      <w:r w:rsidRPr="00830F82">
        <w:rPr>
          <w:lang w:val="es-BO"/>
        </w:rPr>
        <w:t xml:space="preserve">Efesios 4:5 – </w:t>
      </w:r>
      <w:r w:rsidR="00D43D75">
        <w:rPr>
          <w:lang w:val="es-BO"/>
        </w:rPr>
        <w:t>“</w:t>
      </w:r>
      <w:r w:rsidRPr="00830F82">
        <w:rPr>
          <w:i/>
          <w:iCs/>
          <w:lang w:val="es-BO"/>
        </w:rPr>
        <w:t>un solo Señor, una sola fe, un solo bautismo</w:t>
      </w:r>
      <w:r w:rsidR="00D43D75">
        <w:rPr>
          <w:i/>
          <w:iCs/>
          <w:lang w:val="es-BO"/>
        </w:rPr>
        <w:t>”</w:t>
      </w:r>
      <w:r w:rsidRPr="00830F82">
        <w:rPr>
          <w:i/>
          <w:iCs/>
          <w:lang w:val="es-BO"/>
        </w:rPr>
        <w:t>,</w:t>
      </w:r>
      <w:r w:rsidR="009A31A5">
        <w:rPr>
          <w:lang w:val="es-BO"/>
        </w:rPr>
        <w:t xml:space="preserve"> continúa describiendo la unidad del Espíritu.</w:t>
      </w:r>
    </w:p>
    <w:p w14:paraId="54B16024" w14:textId="474BCD8D" w:rsidR="00B6205E" w:rsidRDefault="009A31A5" w:rsidP="00B6205E">
      <w:pPr>
        <w:pStyle w:val="Ttulo5"/>
      </w:pPr>
      <w:r w:rsidRPr="00830F82">
        <w:t xml:space="preserve">Efesios </w:t>
      </w:r>
      <w:r w:rsidR="00B979AC" w:rsidRPr="00830F82">
        <w:t>4: 5a</w:t>
      </w:r>
      <w:r w:rsidRPr="00830F82">
        <w:t xml:space="preserve"> – </w:t>
      </w:r>
      <w:r w:rsidR="00D43D75">
        <w:t>“</w:t>
      </w:r>
      <w:r w:rsidRPr="00830F82">
        <w:rPr>
          <w:i/>
          <w:iCs/>
        </w:rPr>
        <w:t>un solo Señor</w:t>
      </w:r>
      <w:r w:rsidR="00D43D75">
        <w:rPr>
          <w:i/>
          <w:iCs/>
        </w:rPr>
        <w:t>”</w:t>
      </w:r>
      <w:r>
        <w:rPr>
          <w:i/>
          <w:iCs/>
        </w:rPr>
        <w:t xml:space="preserve">, </w:t>
      </w:r>
      <w:r>
        <w:t xml:space="preserve">… </w:t>
      </w:r>
      <w:r w:rsidR="005B22B1">
        <w:t>hablando de la unidad del Espíritu, hablamos de la unidad de la iglesia en el Espíritu, el Señor de la iglesia no es el Espíritu Santo. La iglesia tiene un solo Señor eso es Cristo mismo. Efesios 1:22-23</w:t>
      </w:r>
      <w:r w:rsidR="00346E46">
        <w:t>, Hechos 2:36.</w:t>
      </w:r>
    </w:p>
    <w:p w14:paraId="4525242F" w14:textId="0C5D8F9B" w:rsidR="00346E46" w:rsidRDefault="00346E46" w:rsidP="00346E46">
      <w:pPr>
        <w:pStyle w:val="Ttulo5"/>
      </w:pPr>
      <w:r w:rsidRPr="00830F82">
        <w:t>Efesios 4:5</w:t>
      </w:r>
      <w:r>
        <w:t>b</w:t>
      </w:r>
      <w:r w:rsidRPr="00830F82">
        <w:t xml:space="preserve"> –</w:t>
      </w:r>
      <w:r>
        <w:rPr>
          <w:i/>
          <w:iCs/>
        </w:rPr>
        <w:t xml:space="preserve"> …</w:t>
      </w:r>
      <w:r w:rsidRPr="00830F82">
        <w:rPr>
          <w:i/>
          <w:iCs/>
        </w:rPr>
        <w:t xml:space="preserve"> </w:t>
      </w:r>
      <w:r w:rsidR="00D43D75">
        <w:rPr>
          <w:i/>
          <w:iCs/>
        </w:rPr>
        <w:t>“</w:t>
      </w:r>
      <w:r w:rsidRPr="00830F82">
        <w:rPr>
          <w:i/>
          <w:iCs/>
        </w:rPr>
        <w:t>una sola fe</w:t>
      </w:r>
      <w:r w:rsidR="00D43D75">
        <w:rPr>
          <w:i/>
          <w:iCs/>
        </w:rPr>
        <w:t>”</w:t>
      </w:r>
      <w:r w:rsidRPr="00830F82">
        <w:rPr>
          <w:i/>
          <w:iCs/>
        </w:rPr>
        <w:t xml:space="preserve">, </w:t>
      </w:r>
      <w:r>
        <w:t xml:space="preserve">… </w:t>
      </w:r>
      <w:r w:rsidR="006A6984">
        <w:t>PISTIS, Habla de una convicción de lo que se ha oído, lo que se ha oído por todos es el evangelio o el contenido del evangelio lo cuales, creído, esto es el contenido de la fe.</w:t>
      </w:r>
    </w:p>
    <w:p w14:paraId="11E63696" w14:textId="669DD98A" w:rsidR="006A6984" w:rsidRDefault="006A6984" w:rsidP="006A6984">
      <w:pPr>
        <w:pStyle w:val="Ttulo6"/>
      </w:pPr>
      <w:r>
        <w:t xml:space="preserve">La unidad del </w:t>
      </w:r>
      <w:r w:rsidR="009E75C0">
        <w:t>E</w:t>
      </w:r>
      <w:r>
        <w:t>spíritu es que hay una sola fe en la cual creemos.</w:t>
      </w:r>
    </w:p>
    <w:p w14:paraId="0954AA55" w14:textId="69AA0EBD" w:rsidR="00B6205E" w:rsidRDefault="006A6984" w:rsidP="00443B13">
      <w:pPr>
        <w:pStyle w:val="Ttulo6"/>
      </w:pPr>
      <w:r>
        <w:t>Judas 3</w:t>
      </w:r>
      <w:r w:rsidR="00443B13">
        <w:t>, 20</w:t>
      </w:r>
      <w:r>
        <w:t xml:space="preserve"> llama a defender la fe ardientemente porque ha sido entregad</w:t>
      </w:r>
      <w:r w:rsidR="009E75C0">
        <w:t>a,</w:t>
      </w:r>
      <w:r>
        <w:t xml:space="preserve"> es de los creyentes la cual</w:t>
      </w:r>
      <w:r w:rsidR="00443B13">
        <w:t xml:space="preserve"> les</w:t>
      </w:r>
      <w:r>
        <w:t xml:space="preserve"> hace uno</w:t>
      </w:r>
      <w:r w:rsidR="00443B13">
        <w:t>.</w:t>
      </w:r>
    </w:p>
    <w:p w14:paraId="0080B067" w14:textId="3E953C87" w:rsidR="00346E46" w:rsidRDefault="00346E46" w:rsidP="00346E46">
      <w:pPr>
        <w:pStyle w:val="Ttulo5"/>
      </w:pPr>
      <w:r w:rsidRPr="00830F82">
        <w:t>Efesios 4:5</w:t>
      </w:r>
      <w:r>
        <w:t>c</w:t>
      </w:r>
      <w:r w:rsidRPr="00830F82">
        <w:t xml:space="preserve"> –</w:t>
      </w:r>
      <w:r>
        <w:rPr>
          <w:i/>
          <w:iCs/>
        </w:rPr>
        <w:t xml:space="preserve"> …</w:t>
      </w:r>
      <w:r w:rsidRPr="00830F82">
        <w:rPr>
          <w:i/>
          <w:iCs/>
        </w:rPr>
        <w:t xml:space="preserve"> </w:t>
      </w:r>
      <w:r w:rsidR="00D43D75">
        <w:rPr>
          <w:i/>
          <w:iCs/>
        </w:rPr>
        <w:t>“</w:t>
      </w:r>
      <w:r w:rsidRPr="00830F82">
        <w:rPr>
          <w:i/>
          <w:iCs/>
        </w:rPr>
        <w:t>un solo bautismo</w:t>
      </w:r>
      <w:r w:rsidR="00D43D75">
        <w:rPr>
          <w:i/>
          <w:iCs/>
        </w:rPr>
        <w:t>”</w:t>
      </w:r>
      <w:r>
        <w:rPr>
          <w:i/>
          <w:iCs/>
        </w:rPr>
        <w:t>,</w:t>
      </w:r>
      <w:r w:rsidR="00443B13">
        <w:t xml:space="preserve"> Este bautismo no se refiere al bautismo en agua sino al bautismo del Espíritu del cual todos los creyentes participan al creer en el evangelio. </w:t>
      </w:r>
      <w:r w:rsidR="00D77705">
        <w:t>Romanos 6:3-4</w:t>
      </w:r>
    </w:p>
    <w:p w14:paraId="620A6EE9" w14:textId="0D121D9B" w:rsidR="00443B13" w:rsidRDefault="00443B13" w:rsidP="00443B13">
      <w:pPr>
        <w:pStyle w:val="Ttulo6"/>
      </w:pPr>
      <w:r>
        <w:lastRenderedPageBreak/>
        <w:t xml:space="preserve">1 </w:t>
      </w:r>
      <w:proofErr w:type="gramStart"/>
      <w:r>
        <w:t>Corintios</w:t>
      </w:r>
      <w:proofErr w:type="gramEnd"/>
      <w:r>
        <w:t xml:space="preserve"> 12:13 –</w:t>
      </w:r>
      <w:r>
        <w:rPr>
          <w:i/>
          <w:iCs/>
        </w:rPr>
        <w:t xml:space="preserve"> </w:t>
      </w:r>
      <w:r w:rsidR="00D43D75">
        <w:rPr>
          <w:i/>
          <w:iCs/>
        </w:rPr>
        <w:t>“</w:t>
      </w:r>
      <w:r>
        <w:rPr>
          <w:i/>
          <w:iCs/>
        </w:rPr>
        <w:t xml:space="preserve">Pues por un mismo Espíritu </w:t>
      </w:r>
      <w:r>
        <w:rPr>
          <w:b/>
          <w:bCs/>
          <w:i/>
          <w:iCs/>
        </w:rPr>
        <w:t>todos fuimos bautizados</w:t>
      </w:r>
      <w:r>
        <w:rPr>
          <w:i/>
          <w:iCs/>
        </w:rPr>
        <w:t xml:space="preserve"> en un solo cuerpo, ya judíos o griegos, ya esclavos o libres</w:t>
      </w:r>
      <w:r w:rsidR="00D43D75">
        <w:rPr>
          <w:i/>
          <w:iCs/>
        </w:rPr>
        <w:t>”</w:t>
      </w:r>
      <w:r>
        <w:rPr>
          <w:i/>
          <w:iCs/>
        </w:rPr>
        <w:t>.</w:t>
      </w:r>
    </w:p>
    <w:p w14:paraId="3B15C526" w14:textId="0F9D57BD" w:rsidR="00443B13" w:rsidRDefault="00443B13" w:rsidP="00443B13">
      <w:pPr>
        <w:pStyle w:val="Ttulo6"/>
      </w:pPr>
      <w:r>
        <w:t>Gálatas3:27 –</w:t>
      </w:r>
      <w:r>
        <w:rPr>
          <w:i/>
          <w:iCs/>
        </w:rPr>
        <w:t xml:space="preserve"> </w:t>
      </w:r>
      <w:r w:rsidR="00D43D75">
        <w:rPr>
          <w:i/>
          <w:iCs/>
        </w:rPr>
        <w:t>“</w:t>
      </w:r>
      <w:r>
        <w:rPr>
          <w:i/>
          <w:iCs/>
        </w:rPr>
        <w:t>Porque todos los que</w:t>
      </w:r>
      <w:r>
        <w:rPr>
          <w:b/>
          <w:bCs/>
          <w:i/>
          <w:iCs/>
        </w:rPr>
        <w:t xml:space="preserve"> fueron bautizados</w:t>
      </w:r>
      <w:r>
        <w:rPr>
          <w:i/>
          <w:iCs/>
        </w:rPr>
        <w:t xml:space="preserve"> en Cristo, de Cristo se han revestidos</w:t>
      </w:r>
      <w:r w:rsidR="00D43D75">
        <w:rPr>
          <w:i/>
          <w:iCs/>
        </w:rPr>
        <w:t>”</w:t>
      </w:r>
      <w:r>
        <w:rPr>
          <w:i/>
          <w:iCs/>
        </w:rPr>
        <w:t>.</w:t>
      </w:r>
    </w:p>
    <w:p w14:paraId="2BC22DF5" w14:textId="1AA9369E" w:rsidR="00443B13" w:rsidRPr="00443B13" w:rsidRDefault="00443B13" w:rsidP="00443B13">
      <w:pPr>
        <w:pStyle w:val="Ttulo6"/>
      </w:pPr>
      <w:r>
        <w:t>Jesús antes de Su ascensión habl</w:t>
      </w:r>
      <w:r w:rsidR="00C8235E">
        <w:t>ó</w:t>
      </w:r>
      <w:r>
        <w:t xml:space="preserve"> de que </w:t>
      </w:r>
      <w:r w:rsidR="00312C5D">
        <w:t>serían</w:t>
      </w:r>
      <w:r>
        <w:t xml:space="preserve"> bautizados. Hechos 1:5 -</w:t>
      </w:r>
      <w:r>
        <w:rPr>
          <w:i/>
          <w:iCs/>
        </w:rPr>
        <w:t xml:space="preserve"> </w:t>
      </w:r>
      <w:r w:rsidR="00B979AC">
        <w:rPr>
          <w:i/>
          <w:iCs/>
        </w:rPr>
        <w:t>…” pero</w:t>
      </w:r>
      <w:r>
        <w:rPr>
          <w:i/>
          <w:iCs/>
        </w:rPr>
        <w:t xml:space="preserve"> </w:t>
      </w:r>
      <w:r w:rsidR="00D77705">
        <w:rPr>
          <w:i/>
          <w:iCs/>
        </w:rPr>
        <w:t>ustedes serán</w:t>
      </w:r>
      <w:r>
        <w:rPr>
          <w:i/>
          <w:iCs/>
        </w:rPr>
        <w:t xml:space="preserve"> bautizados</w:t>
      </w:r>
      <w:r w:rsidR="00D77705">
        <w:rPr>
          <w:i/>
          <w:iCs/>
        </w:rPr>
        <w:t xml:space="preserve"> con el Espíritu Santo dentro de pocos días</w:t>
      </w:r>
      <w:r w:rsidR="00D43D75">
        <w:rPr>
          <w:i/>
          <w:iCs/>
        </w:rPr>
        <w:t>”</w:t>
      </w:r>
      <w:r w:rsidR="00D77705">
        <w:rPr>
          <w:i/>
          <w:iCs/>
        </w:rPr>
        <w:t>.</w:t>
      </w:r>
      <w:r w:rsidR="00D77705">
        <w:t xml:space="preserve"> Hechos 11:16</w:t>
      </w:r>
    </w:p>
    <w:p w14:paraId="6D502D05" w14:textId="4979047E" w:rsidR="008A030D" w:rsidRPr="00830F82" w:rsidRDefault="00B6205E" w:rsidP="008A030D">
      <w:pPr>
        <w:pStyle w:val="Ttulo4"/>
        <w:rPr>
          <w:lang w:val="es-BO"/>
        </w:rPr>
      </w:pPr>
      <w:r w:rsidRPr="00830F82">
        <w:rPr>
          <w:lang w:val="es-BO"/>
        </w:rPr>
        <w:t xml:space="preserve">Efesios </w:t>
      </w:r>
      <w:r w:rsidR="008A030D" w:rsidRPr="00830F82">
        <w:rPr>
          <w:lang w:val="es-BO"/>
        </w:rPr>
        <w:t xml:space="preserve">4:6 – </w:t>
      </w:r>
      <w:r w:rsidR="00D43D75">
        <w:rPr>
          <w:lang w:val="es-BO"/>
        </w:rPr>
        <w:t>“</w:t>
      </w:r>
      <w:r w:rsidR="008A030D" w:rsidRPr="00830F82">
        <w:rPr>
          <w:i/>
          <w:iCs/>
          <w:lang w:val="es-BO"/>
        </w:rPr>
        <w:t>un solo Dios y Padre de todos, que está sobre todos y en todos</w:t>
      </w:r>
      <w:r w:rsidR="00D43D75">
        <w:rPr>
          <w:i/>
          <w:iCs/>
          <w:lang w:val="es-BO"/>
        </w:rPr>
        <w:t>”</w:t>
      </w:r>
      <w:r w:rsidR="008A030D" w:rsidRPr="00830F82">
        <w:rPr>
          <w:i/>
          <w:iCs/>
          <w:lang w:val="es-BO"/>
        </w:rPr>
        <w:t>.</w:t>
      </w:r>
      <w:r w:rsidR="008A030D" w:rsidRPr="00830F82">
        <w:rPr>
          <w:lang w:val="es-BO"/>
        </w:rPr>
        <w:t xml:space="preserve"> </w:t>
      </w:r>
      <w:r w:rsidR="004234A0">
        <w:rPr>
          <w:lang w:val="es-BO"/>
        </w:rPr>
        <w:t xml:space="preserve">La última descripción en la unidad </w:t>
      </w:r>
      <w:r w:rsidR="00C8235E">
        <w:rPr>
          <w:lang w:val="es-BO"/>
        </w:rPr>
        <w:t>del</w:t>
      </w:r>
      <w:r w:rsidR="004234A0">
        <w:rPr>
          <w:lang w:val="es-BO"/>
        </w:rPr>
        <w:t xml:space="preserve"> Espíritu es que hay un solo Dios y el mismo es Padre de todos los creyentes. Juan 1:12-13</w:t>
      </w:r>
      <w:r w:rsidR="0040538E">
        <w:rPr>
          <w:lang w:val="es-BO"/>
        </w:rPr>
        <w:t>; 2 Corintios 6:18.</w:t>
      </w:r>
    </w:p>
    <w:p w14:paraId="729A86AA" w14:textId="38420DF5" w:rsidR="008A030D" w:rsidRDefault="004234A0" w:rsidP="008A030D">
      <w:pPr>
        <w:pStyle w:val="Ttulo5"/>
      </w:pPr>
      <w:r w:rsidRPr="00830F82">
        <w:t xml:space="preserve">Efesios </w:t>
      </w:r>
      <w:r w:rsidR="00B979AC" w:rsidRPr="00830F82">
        <w:t>4: 6a</w:t>
      </w:r>
      <w:r w:rsidRPr="00830F82">
        <w:t xml:space="preserve"> – </w:t>
      </w:r>
      <w:r w:rsidR="00D43D75">
        <w:t>“</w:t>
      </w:r>
      <w:r w:rsidRPr="00830F82">
        <w:rPr>
          <w:i/>
          <w:iCs/>
        </w:rPr>
        <w:t>un solo Dios y Padre de todos</w:t>
      </w:r>
      <w:r w:rsidR="00D43D75">
        <w:rPr>
          <w:i/>
          <w:iCs/>
        </w:rPr>
        <w:t>”</w:t>
      </w:r>
      <w:r>
        <w:rPr>
          <w:i/>
          <w:iCs/>
        </w:rPr>
        <w:t>,</w:t>
      </w:r>
      <w:r>
        <w:t xml:space="preserve"> … Sabemos que solo existe un Dios, este Dios ahora es nuestro Dios, no solamente es nuestro Dios sino es Padre de todos. Romanos 8:14-15</w:t>
      </w:r>
    </w:p>
    <w:p w14:paraId="3F24AEDB" w14:textId="1A59B200" w:rsidR="0040538E" w:rsidRPr="0040538E" w:rsidRDefault="0040538E" w:rsidP="0040538E">
      <w:pPr>
        <w:pStyle w:val="Ttulo6"/>
      </w:pPr>
      <w:r>
        <w:t xml:space="preserve">Jesús después de resucitar de entre los muertos dijo a sus discípulos. Juan 20:17b </w:t>
      </w:r>
      <w:r w:rsidR="00660611">
        <w:t>–</w:t>
      </w:r>
      <w:r>
        <w:rPr>
          <w:i/>
          <w:iCs/>
        </w:rPr>
        <w:t xml:space="preserve"> </w:t>
      </w:r>
      <w:r w:rsidR="00660611">
        <w:rPr>
          <w:i/>
          <w:iCs/>
        </w:rPr>
        <w:t xml:space="preserve">Jesús le dijo: … </w:t>
      </w:r>
      <w:r w:rsidR="00D43D75">
        <w:rPr>
          <w:i/>
          <w:iCs/>
        </w:rPr>
        <w:t>“</w:t>
      </w:r>
      <w:r w:rsidR="00660611">
        <w:rPr>
          <w:i/>
          <w:iCs/>
        </w:rPr>
        <w:t>Subo a Mi Padre</w:t>
      </w:r>
      <w:r w:rsidR="00660611">
        <w:rPr>
          <w:b/>
          <w:bCs/>
          <w:i/>
          <w:iCs/>
        </w:rPr>
        <w:t xml:space="preserve"> y Padre de ustedes, </w:t>
      </w:r>
      <w:r w:rsidR="00660611">
        <w:rPr>
          <w:i/>
          <w:iCs/>
        </w:rPr>
        <w:t xml:space="preserve">a Mi Dios </w:t>
      </w:r>
      <w:r w:rsidR="00660611">
        <w:rPr>
          <w:b/>
          <w:bCs/>
          <w:i/>
          <w:iCs/>
        </w:rPr>
        <w:t>y Dios de ustedes</w:t>
      </w:r>
      <w:r w:rsidR="00D43D75">
        <w:rPr>
          <w:b/>
          <w:bCs/>
          <w:i/>
          <w:iCs/>
        </w:rPr>
        <w:t>”</w:t>
      </w:r>
      <w:r w:rsidR="00660611">
        <w:rPr>
          <w:b/>
          <w:bCs/>
          <w:i/>
          <w:iCs/>
        </w:rPr>
        <w:t>.</w:t>
      </w:r>
      <w:r w:rsidR="00660611">
        <w:t xml:space="preserve"> Ya no era solo Padre de Jesús sino de todos. </w:t>
      </w:r>
    </w:p>
    <w:p w14:paraId="0D847631" w14:textId="2F03B01B" w:rsidR="008A030D" w:rsidRDefault="004234A0" w:rsidP="00660611">
      <w:pPr>
        <w:pStyle w:val="Ttulo6"/>
      </w:pPr>
      <w:r>
        <w:t xml:space="preserve">Las </w:t>
      </w:r>
      <w:r w:rsidR="00C8235E">
        <w:t>E</w:t>
      </w:r>
      <w:r>
        <w:t xml:space="preserve">scrituras nos dicen que todos somos hijos de Dios. </w:t>
      </w:r>
      <w:r w:rsidR="0040538E">
        <w:t>Gálatas 3:36 –</w:t>
      </w:r>
      <w:r w:rsidR="0040538E">
        <w:rPr>
          <w:i/>
          <w:iCs/>
        </w:rPr>
        <w:t xml:space="preserve"> </w:t>
      </w:r>
      <w:r w:rsidR="00D43D75">
        <w:rPr>
          <w:i/>
          <w:iCs/>
        </w:rPr>
        <w:t>“</w:t>
      </w:r>
      <w:r w:rsidR="0040538E">
        <w:rPr>
          <w:i/>
          <w:iCs/>
        </w:rPr>
        <w:t>Pues todos ustedes son hijos de Dios mediante la fe en Cristo Jesús</w:t>
      </w:r>
      <w:r w:rsidR="00D43D75">
        <w:rPr>
          <w:i/>
          <w:iCs/>
        </w:rPr>
        <w:t>”</w:t>
      </w:r>
      <w:r w:rsidR="0040538E">
        <w:rPr>
          <w:i/>
          <w:iCs/>
        </w:rPr>
        <w:t>.</w:t>
      </w:r>
      <w:r w:rsidR="0040538E">
        <w:t xml:space="preserve"> Si todos somos hijos de Dios, Él es Padre de todos. 1 Juan 3:1</w:t>
      </w:r>
    </w:p>
    <w:p w14:paraId="725F8EBE" w14:textId="1CBEA42D" w:rsidR="009E49BB" w:rsidRDefault="009E49BB" w:rsidP="009E49BB">
      <w:pPr>
        <w:pStyle w:val="Ttulo5"/>
      </w:pPr>
      <w:r w:rsidRPr="00830F82">
        <w:t xml:space="preserve">Efesios 4:6 – </w:t>
      </w:r>
      <w:r w:rsidR="00D43D75">
        <w:t>“</w:t>
      </w:r>
      <w:r w:rsidRPr="00830F82">
        <w:rPr>
          <w:i/>
          <w:iCs/>
        </w:rPr>
        <w:t xml:space="preserve">un solo Dios y Padre de todos, </w:t>
      </w:r>
      <w:r w:rsidRPr="009E49BB">
        <w:rPr>
          <w:b/>
          <w:bCs/>
          <w:i/>
          <w:iCs/>
        </w:rPr>
        <w:t>que está sobre todos y en todos</w:t>
      </w:r>
      <w:r>
        <w:rPr>
          <w:i/>
          <w:iCs/>
        </w:rPr>
        <w:t>.</w:t>
      </w:r>
      <w:r w:rsidR="00D43D75">
        <w:rPr>
          <w:i/>
          <w:iCs/>
        </w:rPr>
        <w:t>”</w:t>
      </w:r>
      <w:r>
        <w:t xml:space="preserve"> Est</w:t>
      </w:r>
      <w:r w:rsidR="00C8235E">
        <w:t xml:space="preserve">e </w:t>
      </w:r>
      <w:r>
        <w:t>es el Dios Soberan</w:t>
      </w:r>
      <w:r w:rsidR="00C8235E">
        <w:t>o</w:t>
      </w:r>
      <w:r>
        <w:t>, Todopoderos</w:t>
      </w:r>
      <w:r w:rsidR="00C8235E">
        <w:t>o</w:t>
      </w:r>
      <w:r>
        <w:t>, Omnipresente, que hace todo.</w:t>
      </w:r>
    </w:p>
    <w:p w14:paraId="6CA02308" w14:textId="0ECE84CC" w:rsidR="00660611" w:rsidRDefault="00660611" w:rsidP="00660611">
      <w:pPr>
        <w:pStyle w:val="Ttulo4"/>
        <w:rPr>
          <w:lang w:val="es-BO"/>
        </w:rPr>
      </w:pPr>
      <w:r w:rsidRPr="00660611">
        <w:rPr>
          <w:lang w:val="es-BO"/>
        </w:rPr>
        <w:t>Esto es la unidad de</w:t>
      </w:r>
      <w:r>
        <w:rPr>
          <w:lang w:val="es-BO"/>
        </w:rPr>
        <w:t xml:space="preserve">l Espíritu que tenemos y compartimos todos, esto es lo que nos hace uno. Pablo ruega a vivir dignamente haciendo </w:t>
      </w:r>
      <w:r w:rsidR="00C8235E">
        <w:rPr>
          <w:lang w:val="es-BO"/>
        </w:rPr>
        <w:t xml:space="preserve">el </w:t>
      </w:r>
      <w:r>
        <w:rPr>
          <w:lang w:val="es-BO"/>
        </w:rPr>
        <w:t>esfuerzo por preservar la unidad del Espíritu en el vínculo de la paz.</w:t>
      </w:r>
    </w:p>
    <w:p w14:paraId="311A75DC" w14:textId="2EB0C907" w:rsidR="00660611" w:rsidRPr="00660611" w:rsidRDefault="00660611" w:rsidP="00660611">
      <w:pPr>
        <w:pStyle w:val="Ttulo5"/>
      </w:pPr>
      <w:r>
        <w:t xml:space="preserve">En el siguiente </w:t>
      </w:r>
      <w:r w:rsidR="009B41C7">
        <w:t>versículo Efesio 4:7</w:t>
      </w:r>
      <w:r>
        <w:t xml:space="preserve"> </w:t>
      </w:r>
      <w:r w:rsidR="009B41C7">
        <w:t>empieza con</w:t>
      </w:r>
      <w:r>
        <w:t xml:space="preserve"> la conjunción DE, pero, </w:t>
      </w:r>
      <w:r w:rsidR="00572686">
        <w:t>esto no contrasta la unidad del Espíritu sino da la continuidad de lo que hay en esa unidad.</w:t>
      </w:r>
    </w:p>
    <w:p w14:paraId="02656F7E" w14:textId="4830E2F7" w:rsidR="00F72B3A" w:rsidRPr="00830F82" w:rsidRDefault="00F72B3A" w:rsidP="00F72B3A">
      <w:pPr>
        <w:pStyle w:val="Ttulo2"/>
      </w:pPr>
      <w:r w:rsidRPr="00830F82">
        <w:t xml:space="preserve">Efesios </w:t>
      </w:r>
      <w:r w:rsidR="006B1819" w:rsidRPr="00830F82">
        <w:t>4</w:t>
      </w:r>
      <w:r w:rsidRPr="00830F82">
        <w:t>:7-1</w:t>
      </w:r>
      <w:r w:rsidR="006B1819" w:rsidRPr="00830F82">
        <w:t xml:space="preserve">3 – </w:t>
      </w:r>
      <w:r w:rsidR="007E6B76">
        <w:t>Los regalos de Cristo a Su iglesia y su propósito</w:t>
      </w:r>
      <w:r w:rsidR="006B1819" w:rsidRPr="00830F82">
        <w:t>.</w:t>
      </w:r>
    </w:p>
    <w:p w14:paraId="62E8053C" w14:textId="2CC209F2" w:rsidR="006B1819" w:rsidRPr="00830F82" w:rsidRDefault="00B20AE4" w:rsidP="006B1819">
      <w:pPr>
        <w:pStyle w:val="Ttulo3"/>
      </w:pPr>
      <w:r w:rsidRPr="00830F82">
        <w:t xml:space="preserve">Efesios 4:7-10 – Los dones espirituales son los regalos de Cristo a los </w:t>
      </w:r>
      <w:r w:rsidR="00741CBD">
        <w:t>creyentes</w:t>
      </w:r>
      <w:r w:rsidRPr="00830F82">
        <w:t>.</w:t>
      </w:r>
    </w:p>
    <w:p w14:paraId="713E5315" w14:textId="1C271647" w:rsidR="00B20AE4" w:rsidRPr="00830F82" w:rsidRDefault="00B20AE4" w:rsidP="00B20AE4">
      <w:pPr>
        <w:pStyle w:val="Ttulo4"/>
        <w:rPr>
          <w:lang w:val="es-BO"/>
        </w:rPr>
      </w:pPr>
      <w:r w:rsidRPr="00830F82">
        <w:rPr>
          <w:lang w:val="es-BO"/>
        </w:rPr>
        <w:t xml:space="preserve">Efesios 4:7 – </w:t>
      </w:r>
      <w:r w:rsidR="00D43D75">
        <w:rPr>
          <w:lang w:val="es-BO"/>
        </w:rPr>
        <w:t>“</w:t>
      </w:r>
      <w:r w:rsidRPr="00830F82">
        <w:rPr>
          <w:i/>
          <w:iCs/>
          <w:lang w:val="es-BO"/>
        </w:rPr>
        <w:t>Pero a cada uno de nosotros se nos ha concedido la gracia conforme a la medida del don de Cristo</w:t>
      </w:r>
      <w:r w:rsidR="00D43D75">
        <w:rPr>
          <w:i/>
          <w:iCs/>
          <w:lang w:val="es-BO"/>
        </w:rPr>
        <w:t>”</w:t>
      </w:r>
      <w:r w:rsidRPr="00830F82">
        <w:rPr>
          <w:i/>
          <w:iCs/>
          <w:lang w:val="es-BO"/>
        </w:rPr>
        <w:t>.</w:t>
      </w:r>
    </w:p>
    <w:p w14:paraId="712BBED8" w14:textId="1BC97700" w:rsidR="00B20AE4" w:rsidRDefault="00741CBD" w:rsidP="00B20AE4">
      <w:pPr>
        <w:pStyle w:val="Ttulo5"/>
      </w:pPr>
      <w:r w:rsidRPr="00830F82">
        <w:t xml:space="preserve">Efesios </w:t>
      </w:r>
      <w:r w:rsidR="00B979AC" w:rsidRPr="00830F82">
        <w:t>4: 7a</w:t>
      </w:r>
      <w:r w:rsidRPr="00830F82">
        <w:t xml:space="preserve"> – </w:t>
      </w:r>
      <w:r w:rsidR="00D43D75">
        <w:t>“</w:t>
      </w:r>
      <w:r w:rsidRPr="00830F82">
        <w:rPr>
          <w:i/>
          <w:iCs/>
        </w:rPr>
        <w:t>Pero a cada uno de nosotros</w:t>
      </w:r>
      <w:r w:rsidR="00D43D75">
        <w:rPr>
          <w:i/>
          <w:iCs/>
        </w:rPr>
        <w:t>”</w:t>
      </w:r>
      <w:r>
        <w:t xml:space="preserve"> … Pablo usa el pronombre nosotros, se incluye parte de recibir esta gracia junto con los creyentes,</w:t>
      </w:r>
    </w:p>
    <w:p w14:paraId="22DB1534" w14:textId="2A368A13" w:rsidR="00741CBD" w:rsidRDefault="00741CBD" w:rsidP="00741CBD">
      <w:pPr>
        <w:pStyle w:val="Ttulo6"/>
      </w:pPr>
      <w:r>
        <w:t>A cada uno hace referencia qu</w:t>
      </w:r>
      <w:r w:rsidR="007E6B76">
        <w:t>e todos recibieron el regalo</w:t>
      </w:r>
      <w:r>
        <w:t xml:space="preserve"> de</w:t>
      </w:r>
      <w:r w:rsidR="00C8235E">
        <w:t xml:space="preserve"> la</w:t>
      </w:r>
      <w:r>
        <w:t xml:space="preserve"> gracia</w:t>
      </w:r>
      <w:r w:rsidR="007E6B76">
        <w:t xml:space="preserve"> de Cristo</w:t>
      </w:r>
      <w:r>
        <w:t>.</w:t>
      </w:r>
    </w:p>
    <w:p w14:paraId="69E41B6C" w14:textId="2B75D7DD" w:rsidR="00741CBD" w:rsidRDefault="00741CBD" w:rsidP="00741CBD">
      <w:pPr>
        <w:pStyle w:val="Ttulo5"/>
      </w:pPr>
      <w:r w:rsidRPr="00830F82">
        <w:t>Efesios 4:7</w:t>
      </w:r>
      <w:r w:rsidR="00C22FD6">
        <w:t>b</w:t>
      </w:r>
      <w:r w:rsidRPr="00830F82">
        <w:t xml:space="preserve"> – </w:t>
      </w:r>
      <w:r w:rsidR="00D43D75">
        <w:t>“</w:t>
      </w:r>
      <w:r w:rsidRPr="00830F82">
        <w:rPr>
          <w:i/>
          <w:iCs/>
        </w:rPr>
        <w:t xml:space="preserve">Pero a cada uno de nosotros </w:t>
      </w:r>
      <w:r w:rsidRPr="00741CBD">
        <w:rPr>
          <w:b/>
          <w:bCs/>
          <w:i/>
          <w:iCs/>
        </w:rPr>
        <w:t>se nos ha concedido la gracia</w:t>
      </w:r>
      <w:r w:rsidR="00D43D75">
        <w:rPr>
          <w:b/>
          <w:bCs/>
          <w:i/>
          <w:iCs/>
        </w:rPr>
        <w:t>”</w:t>
      </w:r>
      <w:r>
        <w:t xml:space="preserve"> … El sujeto de la oración aquí es Cristo, por lo tanto, Él nos ha concedido la gracia, un favor inmerecido.</w:t>
      </w:r>
    </w:p>
    <w:p w14:paraId="4232C05D" w14:textId="2E17A694" w:rsidR="006278D9" w:rsidRDefault="006278D9" w:rsidP="006278D9">
      <w:pPr>
        <w:pStyle w:val="Ttulo6"/>
      </w:pPr>
      <w:r>
        <w:lastRenderedPageBreak/>
        <w:t>El verbo EDOTHE, concedido, ofrecido, dad</w:t>
      </w:r>
      <w:r w:rsidR="00C8235E">
        <w:t>o,</w:t>
      </w:r>
      <w:r>
        <w:t xml:space="preserve"> está en tiempo aoristo que significa que ha s</w:t>
      </w:r>
      <w:r w:rsidR="007E6B76">
        <w:t>ido dado de manera puntual y completa en el pasado</w:t>
      </w:r>
      <w:r>
        <w:t>, voz pasiva significa que alguien nos dio</w:t>
      </w:r>
      <w:r w:rsidR="007E6B76">
        <w:t xml:space="preserve"> y</w:t>
      </w:r>
      <w:r>
        <w:t xml:space="preserve"> nosotros lo recibimos, modo indicativo que indica una realidad continua.</w:t>
      </w:r>
    </w:p>
    <w:p w14:paraId="74BD2E5B" w14:textId="1A70A270" w:rsidR="006278D9" w:rsidRDefault="006278D9" w:rsidP="006278D9">
      <w:pPr>
        <w:pStyle w:val="Ttulo6"/>
      </w:pPr>
      <w:r>
        <w:t>A los creyentes ha sido dada la gracia de</w:t>
      </w:r>
      <w:r w:rsidR="007E6B76">
        <w:t>l don de Cristo</w:t>
      </w:r>
      <w:r>
        <w:t xml:space="preserve">, esto es un acto de conceder el poder y </w:t>
      </w:r>
      <w:r w:rsidR="00B127D5">
        <w:t xml:space="preserve">provisión. 1 </w:t>
      </w:r>
      <w:proofErr w:type="gramStart"/>
      <w:r w:rsidR="00B127D5">
        <w:t>Corintios</w:t>
      </w:r>
      <w:proofErr w:type="gramEnd"/>
      <w:r w:rsidR="00B127D5">
        <w:t xml:space="preserve"> 15:9-10; </w:t>
      </w:r>
    </w:p>
    <w:p w14:paraId="6CDC65DF" w14:textId="4FFF58DF" w:rsidR="00B127D5" w:rsidRDefault="00B127D5" w:rsidP="006278D9">
      <w:pPr>
        <w:pStyle w:val="Ttulo6"/>
      </w:pPr>
      <w:r>
        <w:t>De esta gracia Pablo mismo dijo en Efesios 3:7 –</w:t>
      </w:r>
      <w:r>
        <w:rPr>
          <w:i/>
          <w:iCs/>
        </w:rPr>
        <w:t xml:space="preserve"> </w:t>
      </w:r>
      <w:r w:rsidR="00D43D75">
        <w:rPr>
          <w:i/>
          <w:iCs/>
        </w:rPr>
        <w:t>“</w:t>
      </w:r>
      <w:r>
        <w:rPr>
          <w:i/>
          <w:iCs/>
        </w:rPr>
        <w:t xml:space="preserve">Es de este evangelio que fui hecho ministro, </w:t>
      </w:r>
      <w:r>
        <w:rPr>
          <w:b/>
          <w:bCs/>
          <w:i/>
          <w:iCs/>
        </w:rPr>
        <w:t>conforme al don de la gracia de Dios</w:t>
      </w:r>
      <w:r>
        <w:rPr>
          <w:i/>
          <w:iCs/>
        </w:rPr>
        <w:t xml:space="preserve"> que se me ha concedido según la eficacia de Su poder</w:t>
      </w:r>
      <w:r w:rsidR="00D43D75">
        <w:rPr>
          <w:i/>
          <w:iCs/>
        </w:rPr>
        <w:t>”</w:t>
      </w:r>
      <w:r>
        <w:rPr>
          <w:i/>
          <w:iCs/>
        </w:rPr>
        <w:t>.</w:t>
      </w:r>
      <w:r>
        <w:t xml:space="preserve"> Pablo menciona que Dios le ha concedido la gracia.</w:t>
      </w:r>
    </w:p>
    <w:p w14:paraId="277E4DFC" w14:textId="02A32587" w:rsidR="00B127D5" w:rsidRDefault="00B127D5" w:rsidP="006278D9">
      <w:pPr>
        <w:pStyle w:val="Ttulo6"/>
      </w:pPr>
      <w:r>
        <w:t xml:space="preserve">Pablo necesitaba la gracia de Dios para el ministerio de la misma manera Cristo </w:t>
      </w:r>
      <w:r w:rsidR="002A2F5B">
        <w:t>está</w:t>
      </w:r>
      <w:r>
        <w:t xml:space="preserve"> dando </w:t>
      </w:r>
      <w:r w:rsidR="007E6B76">
        <w:t xml:space="preserve">la </w:t>
      </w:r>
      <w:r>
        <w:t>gracia</w:t>
      </w:r>
      <w:r w:rsidR="007E6B76">
        <w:t xml:space="preserve"> para el ministerio.</w:t>
      </w:r>
    </w:p>
    <w:p w14:paraId="783322BD" w14:textId="5F8066BE" w:rsidR="00B127D5" w:rsidRPr="006278D9" w:rsidRDefault="00C22FD6" w:rsidP="00B127D5">
      <w:pPr>
        <w:pStyle w:val="Ttulo5"/>
      </w:pPr>
      <w:r w:rsidRPr="00830F82">
        <w:t>Efesios 4:7</w:t>
      </w:r>
      <w:r>
        <w:t>c</w:t>
      </w:r>
      <w:r w:rsidRPr="00830F82">
        <w:t xml:space="preserve"> –</w:t>
      </w:r>
      <w:r>
        <w:rPr>
          <w:i/>
          <w:iCs/>
        </w:rPr>
        <w:t xml:space="preserve"> … </w:t>
      </w:r>
      <w:r w:rsidR="00D43D75">
        <w:rPr>
          <w:i/>
          <w:iCs/>
        </w:rPr>
        <w:t>“</w:t>
      </w:r>
      <w:r w:rsidRPr="00830F82">
        <w:rPr>
          <w:i/>
          <w:iCs/>
        </w:rPr>
        <w:t>conforme a la medida del don de Cristo</w:t>
      </w:r>
      <w:r w:rsidR="00D43D75">
        <w:rPr>
          <w:i/>
          <w:iCs/>
        </w:rPr>
        <w:t>”</w:t>
      </w:r>
      <w:r w:rsidR="002A2F5B">
        <w:rPr>
          <w:i/>
          <w:iCs/>
        </w:rPr>
        <w:t>.</w:t>
      </w:r>
      <w:r w:rsidR="002A2F5B">
        <w:t xml:space="preserve"> Se ha concedido la gracia de Dios conforme a la medida o porción del </w:t>
      </w:r>
      <w:r w:rsidR="007E6B76">
        <w:t>don</w:t>
      </w:r>
      <w:r w:rsidR="002A2F5B">
        <w:t xml:space="preserve"> de Cristo.</w:t>
      </w:r>
    </w:p>
    <w:p w14:paraId="0279FEAC" w14:textId="5A005B34" w:rsidR="00B20AE4" w:rsidRPr="00830F82" w:rsidRDefault="002A2F5B" w:rsidP="00B20AE4">
      <w:pPr>
        <w:pStyle w:val="Ttulo6"/>
      </w:pPr>
      <w:r>
        <w:t xml:space="preserve">Pablo confirma esto con las </w:t>
      </w:r>
      <w:r w:rsidR="00BC76B7">
        <w:t>E</w:t>
      </w:r>
      <w:r>
        <w:t xml:space="preserve">scrituras, </w:t>
      </w:r>
      <w:r w:rsidR="00E61892">
        <w:t>Citando Salmos 68:18, según la Septuaginta es Salmos 67:19</w:t>
      </w:r>
    </w:p>
    <w:p w14:paraId="5168F8FA" w14:textId="16A88EFC" w:rsidR="00B20AE4" w:rsidRDefault="00751A3F" w:rsidP="00B20AE4">
      <w:pPr>
        <w:pStyle w:val="Ttulo4"/>
        <w:rPr>
          <w:lang w:val="es-BO"/>
        </w:rPr>
      </w:pPr>
      <w:r w:rsidRPr="00830F82">
        <w:rPr>
          <w:lang w:val="es-BO"/>
        </w:rPr>
        <w:t xml:space="preserve">Efesios 4:8 – </w:t>
      </w:r>
      <w:r w:rsidR="00D43D75">
        <w:rPr>
          <w:lang w:val="es-BO"/>
        </w:rPr>
        <w:t>“</w:t>
      </w:r>
      <w:r w:rsidRPr="00830F82">
        <w:rPr>
          <w:i/>
          <w:iCs/>
          <w:lang w:val="es-BO"/>
        </w:rPr>
        <w:t>Por tanto, dice: CUANDO ASCENDIÓ A LO ALTO LLEVÓ CAUTIVO UN GRAN NÚMERO DE CAUTIVOS, Y DIO DONES A LOS HOMBRES</w:t>
      </w:r>
      <w:r w:rsidR="00D43D75">
        <w:rPr>
          <w:i/>
          <w:iCs/>
          <w:lang w:val="es-BO"/>
        </w:rPr>
        <w:t>”</w:t>
      </w:r>
      <w:r w:rsidRPr="00830F82">
        <w:rPr>
          <w:i/>
          <w:iCs/>
          <w:lang w:val="es-BO"/>
        </w:rPr>
        <w:t>.</w:t>
      </w:r>
      <w:r w:rsidRPr="00830F82">
        <w:rPr>
          <w:lang w:val="es-BO"/>
        </w:rPr>
        <w:t xml:space="preserve"> </w:t>
      </w:r>
      <w:r w:rsidR="00C201E6">
        <w:rPr>
          <w:lang w:val="es-BO"/>
        </w:rPr>
        <w:t>Examinemos</w:t>
      </w:r>
      <w:r w:rsidR="00E61892">
        <w:rPr>
          <w:lang w:val="es-BO"/>
        </w:rPr>
        <w:t xml:space="preserve"> las citas y </w:t>
      </w:r>
      <w:r w:rsidR="00D43D75">
        <w:rPr>
          <w:lang w:val="es-BO"/>
        </w:rPr>
        <w:t>transiciones</w:t>
      </w:r>
      <w:r w:rsidR="00E61892">
        <w:rPr>
          <w:lang w:val="es-BO"/>
        </w:rPr>
        <w:t xml:space="preserve"> para </w:t>
      </w:r>
      <w:r w:rsidR="00C201E6">
        <w:rPr>
          <w:lang w:val="es-BO"/>
        </w:rPr>
        <w:t>entender con</w:t>
      </w:r>
      <w:r w:rsidR="00E61892">
        <w:rPr>
          <w:lang w:val="es-BO"/>
        </w:rPr>
        <w:t xml:space="preserve"> clara </w:t>
      </w:r>
      <w:r w:rsidR="00C201E6">
        <w:rPr>
          <w:lang w:val="es-BO"/>
        </w:rPr>
        <w:t xml:space="preserve">la cita del </w:t>
      </w:r>
      <w:r w:rsidR="00C8235E">
        <w:rPr>
          <w:lang w:val="es-BO"/>
        </w:rPr>
        <w:t>A</w:t>
      </w:r>
      <w:r w:rsidR="00C201E6">
        <w:rPr>
          <w:lang w:val="es-BO"/>
        </w:rPr>
        <w:t xml:space="preserve">ntiguo </w:t>
      </w:r>
      <w:r w:rsidR="00C8235E">
        <w:rPr>
          <w:lang w:val="es-BO"/>
        </w:rPr>
        <w:t>T</w:t>
      </w:r>
      <w:r w:rsidR="00C201E6">
        <w:rPr>
          <w:lang w:val="es-BO"/>
        </w:rPr>
        <w:t>estamento</w:t>
      </w:r>
      <w:r w:rsidR="00E61892">
        <w:rPr>
          <w:lang w:val="es-BO"/>
        </w:rPr>
        <w:t>.</w:t>
      </w:r>
    </w:p>
    <w:p w14:paraId="713D7611" w14:textId="461E59C4" w:rsidR="00E61892" w:rsidRDefault="00E61892" w:rsidP="00E61892">
      <w:pPr>
        <w:pStyle w:val="Ttulo5"/>
      </w:pPr>
      <w:r>
        <w:t xml:space="preserve">La cita </w:t>
      </w:r>
      <w:r w:rsidR="00CE00B5">
        <w:t xml:space="preserve">de Efesios 4:8 </w:t>
      </w:r>
      <w:r>
        <w:t>solo habla de la ascensión y no del descenso, pero Pablo explicar</w:t>
      </w:r>
      <w:r w:rsidR="00C8235E">
        <w:t>á e</w:t>
      </w:r>
      <w:r>
        <w:t xml:space="preserve">n los versículos 9 </w:t>
      </w:r>
      <w:r w:rsidR="00C201E6">
        <w:t>al</w:t>
      </w:r>
      <w:r>
        <w:t xml:space="preserve"> 1</w:t>
      </w:r>
      <w:r w:rsidR="00CE00B5">
        <w:t>1</w:t>
      </w:r>
      <w:r>
        <w:t xml:space="preserve"> que significa.</w:t>
      </w:r>
    </w:p>
    <w:p w14:paraId="00D28021" w14:textId="1B4CE332" w:rsidR="00E61892" w:rsidRDefault="00E61892" w:rsidP="00E61892">
      <w:pPr>
        <w:pStyle w:val="Ttulo5"/>
      </w:pPr>
      <w:r>
        <w:t>Septuaginta Efesios 4:8 –</w:t>
      </w:r>
      <w:r>
        <w:rPr>
          <w:i/>
          <w:iCs/>
        </w:rPr>
        <w:t xml:space="preserve"> </w:t>
      </w:r>
      <w:r w:rsidR="00D43D75">
        <w:rPr>
          <w:i/>
          <w:iCs/>
        </w:rPr>
        <w:t>“</w:t>
      </w:r>
      <w:r>
        <w:rPr>
          <w:i/>
          <w:iCs/>
        </w:rPr>
        <w:t xml:space="preserve">Por lo cual dice: Salmos 67:19. </w:t>
      </w:r>
      <w:r w:rsidRPr="003D080D">
        <w:rPr>
          <w:b/>
          <w:bCs/>
          <w:i/>
          <w:iCs/>
        </w:rPr>
        <w:t>Ascendiendo</w:t>
      </w:r>
      <w:r>
        <w:rPr>
          <w:i/>
          <w:iCs/>
        </w:rPr>
        <w:t xml:space="preserve"> a la altura, cautiv</w:t>
      </w:r>
      <w:r w:rsidR="00C8235E">
        <w:rPr>
          <w:i/>
          <w:iCs/>
        </w:rPr>
        <w:t>ó</w:t>
      </w:r>
      <w:r>
        <w:rPr>
          <w:i/>
          <w:iCs/>
        </w:rPr>
        <w:t xml:space="preserve"> la cautividad; dio dádivas a los hombres</w:t>
      </w:r>
      <w:r w:rsidR="00D43D75">
        <w:rPr>
          <w:i/>
          <w:iCs/>
        </w:rPr>
        <w:t>”</w:t>
      </w:r>
      <w:r>
        <w:rPr>
          <w:i/>
          <w:iCs/>
        </w:rPr>
        <w:t>.</w:t>
      </w:r>
    </w:p>
    <w:p w14:paraId="07B35E42" w14:textId="261352EF" w:rsidR="00E61892" w:rsidRDefault="00BD6F8D" w:rsidP="00E61892">
      <w:pPr>
        <w:pStyle w:val="Ttulo5"/>
        <w:rPr>
          <w:i/>
          <w:iCs/>
        </w:rPr>
      </w:pPr>
      <w:r>
        <w:t>Septuaginta Salmos 67:19 –</w:t>
      </w:r>
      <w:r>
        <w:rPr>
          <w:i/>
          <w:iCs/>
        </w:rPr>
        <w:t xml:space="preserve"> </w:t>
      </w:r>
      <w:r w:rsidR="00D43D75">
        <w:rPr>
          <w:i/>
          <w:iCs/>
        </w:rPr>
        <w:t>“</w:t>
      </w:r>
      <w:r>
        <w:rPr>
          <w:i/>
          <w:iCs/>
        </w:rPr>
        <w:t>Ascendiendo a la altura, cautivaste la cautividad; recibiste dones; para los hombres</w:t>
      </w:r>
      <w:r w:rsidR="00D43D75">
        <w:rPr>
          <w:i/>
          <w:iCs/>
        </w:rPr>
        <w:t>”</w:t>
      </w:r>
      <w:r>
        <w:rPr>
          <w:i/>
          <w:iCs/>
        </w:rPr>
        <w:t>.</w:t>
      </w:r>
    </w:p>
    <w:p w14:paraId="63CF1D25" w14:textId="05CE24BA" w:rsidR="00BD6F8D" w:rsidRDefault="00CE00B5" w:rsidP="00BD6F8D">
      <w:pPr>
        <w:pStyle w:val="Ttulo5"/>
      </w:pPr>
      <w:r>
        <w:t>Salmo de David en c</w:t>
      </w:r>
      <w:r w:rsidR="00C8235E">
        <w:t>á</w:t>
      </w:r>
      <w:r>
        <w:t xml:space="preserve">ntico Salmos </w:t>
      </w:r>
      <w:r w:rsidR="00C8235E">
        <w:t>68: 18a</w:t>
      </w:r>
      <w:r>
        <w:t xml:space="preserve"> –</w:t>
      </w:r>
      <w:r>
        <w:rPr>
          <w:i/>
          <w:iCs/>
        </w:rPr>
        <w:t xml:space="preserve"> </w:t>
      </w:r>
      <w:r w:rsidR="00D43D75">
        <w:rPr>
          <w:i/>
          <w:iCs/>
        </w:rPr>
        <w:t>“</w:t>
      </w:r>
      <w:r>
        <w:rPr>
          <w:i/>
          <w:iCs/>
        </w:rPr>
        <w:t>Tú has ascendido a lo alto, has llevado en cautividad de Tus cautivos; Has recibido dones entre los hombres</w:t>
      </w:r>
      <w:r w:rsidR="00D43D75">
        <w:rPr>
          <w:i/>
          <w:iCs/>
        </w:rPr>
        <w:t>”</w:t>
      </w:r>
      <w:r>
        <w:rPr>
          <w:i/>
          <w:iCs/>
        </w:rPr>
        <w:t>,</w:t>
      </w:r>
      <w:r>
        <w:t xml:space="preserve"> Los salmos muestran que recibió dones, recibió</w:t>
      </w:r>
      <w:r w:rsidR="00C201E6">
        <w:t xml:space="preserve"> los</w:t>
      </w:r>
      <w:r>
        <w:t xml:space="preserve"> regalos.</w:t>
      </w:r>
    </w:p>
    <w:p w14:paraId="71983C0D" w14:textId="764A85ED" w:rsidR="00154806" w:rsidRPr="00154806" w:rsidRDefault="00154806" w:rsidP="00154806">
      <w:pPr>
        <w:pStyle w:val="Ttulo6"/>
      </w:pPr>
      <w:r>
        <w:t xml:space="preserve">Podemos concluir </w:t>
      </w:r>
      <w:r w:rsidR="003D080D">
        <w:t>que,</w:t>
      </w:r>
      <w:r>
        <w:t xml:space="preserve"> al recibir los dones, dio esos dones </w:t>
      </w:r>
      <w:r w:rsidR="003D080D">
        <w:t>a los hombres</w:t>
      </w:r>
      <w:r>
        <w:t>.</w:t>
      </w:r>
    </w:p>
    <w:p w14:paraId="7B4ED07B" w14:textId="5063B894" w:rsidR="00751A3F" w:rsidRDefault="00CE00B5" w:rsidP="00751A3F">
      <w:pPr>
        <w:pStyle w:val="Ttulo5"/>
      </w:pPr>
      <w:r w:rsidRPr="00830F82">
        <w:t xml:space="preserve">Efesios 4:8 – </w:t>
      </w:r>
      <w:r w:rsidR="00D43D75">
        <w:t>“</w:t>
      </w:r>
      <w:r w:rsidRPr="00830F82">
        <w:rPr>
          <w:i/>
          <w:iCs/>
        </w:rPr>
        <w:t xml:space="preserve">Por tanto, dice: </w:t>
      </w:r>
      <w:r>
        <w:rPr>
          <w:i/>
          <w:iCs/>
        </w:rPr>
        <w:t xml:space="preserve"> … </w:t>
      </w:r>
      <w:r w:rsidRPr="00830F82">
        <w:rPr>
          <w:i/>
          <w:iCs/>
        </w:rPr>
        <w:t>LLEVÓ CAUTIVO UN GRAN NÚMERO DE CAUTIVOS</w:t>
      </w:r>
      <w:r w:rsidR="00D43D75">
        <w:rPr>
          <w:i/>
          <w:iCs/>
        </w:rPr>
        <w:t>”</w:t>
      </w:r>
      <w:r>
        <w:rPr>
          <w:i/>
          <w:iCs/>
        </w:rPr>
        <w:t>,</w:t>
      </w:r>
      <w:r>
        <w:t xml:space="preserve"> … Pablo no explica nada de esta parte de la cita</w:t>
      </w:r>
      <w:r w:rsidR="00C8235E">
        <w:t>,</w:t>
      </w:r>
      <w:r>
        <w:t xml:space="preserve"> solo menciona. Por la cita de los salmos podemos entender que habla de una </w:t>
      </w:r>
      <w:r w:rsidR="00154806">
        <w:t xml:space="preserve">victoria, </w:t>
      </w:r>
      <w:r w:rsidR="00C201E6">
        <w:t>el</w:t>
      </w:r>
      <w:r w:rsidR="00154806">
        <w:t xml:space="preserve"> triunfo de Cristo</w:t>
      </w:r>
      <w:r w:rsidR="00C201E6">
        <w:t xml:space="preserve"> en la cruz sobre las huestes espirituales de maldad</w:t>
      </w:r>
      <w:r w:rsidR="00154806">
        <w:t>.</w:t>
      </w:r>
    </w:p>
    <w:p w14:paraId="28127C52" w14:textId="669FB502" w:rsidR="00154806" w:rsidRDefault="00154806" w:rsidP="00154806">
      <w:pPr>
        <w:pStyle w:val="Ttulo6"/>
      </w:pPr>
      <w:r>
        <w:t>Salmos 68:18 – en poesía probablemente sea una expresión fuerte de la victoria de Cristo, por medio de Su muerte</w:t>
      </w:r>
      <w:r w:rsidR="00C201E6">
        <w:t xml:space="preserve"> tuvo victoria</w:t>
      </w:r>
      <w:r>
        <w:t xml:space="preserve"> sobre los poderes hostiles de las tinieblas. Colosenses 2:15.</w:t>
      </w:r>
    </w:p>
    <w:p w14:paraId="01670EA8" w14:textId="5417A91C" w:rsidR="00154806" w:rsidRDefault="00154806" w:rsidP="00154806">
      <w:pPr>
        <w:pStyle w:val="Ttulo6"/>
      </w:pPr>
      <w:r>
        <w:t>Una interpretación alternativa</w:t>
      </w:r>
      <w:r w:rsidR="00BC76B7">
        <w:t>,</w:t>
      </w:r>
      <w:r>
        <w:t xml:space="preserve"> nada cierto</w:t>
      </w:r>
      <w:r w:rsidR="00BC76B7">
        <w:t>,</w:t>
      </w:r>
      <w:r>
        <w:t xml:space="preserve"> sugiere la </w:t>
      </w:r>
      <w:r w:rsidR="00BC76B7">
        <w:t>Ascensión</w:t>
      </w:r>
      <w:r>
        <w:t xml:space="preserve"> de Cristo, traslad</w:t>
      </w:r>
      <w:r w:rsidR="00BC76B7">
        <w:t>ó</w:t>
      </w:r>
      <w:r>
        <w:t xml:space="preserve"> a los santos redimidos del Antiguo Testamento a su propia presencia en gloria. </w:t>
      </w:r>
    </w:p>
    <w:p w14:paraId="00133723" w14:textId="10814DAF" w:rsidR="003D080D" w:rsidRPr="00154806" w:rsidRDefault="003D080D" w:rsidP="00154806">
      <w:pPr>
        <w:pStyle w:val="Ttulo6"/>
      </w:pPr>
      <w:r>
        <w:t>La razón es que dice: Ascendiendo cautiv</w:t>
      </w:r>
      <w:r w:rsidR="00BC76B7">
        <w:t>ó</w:t>
      </w:r>
      <w:r>
        <w:t xml:space="preserve"> la cautividad.</w:t>
      </w:r>
    </w:p>
    <w:p w14:paraId="16453C7A" w14:textId="5C53CDCE" w:rsidR="00751A3F" w:rsidRPr="00830F82" w:rsidRDefault="00154806" w:rsidP="00154806">
      <w:pPr>
        <w:pStyle w:val="Ttulo5"/>
      </w:pPr>
      <w:r w:rsidRPr="00830F82">
        <w:lastRenderedPageBreak/>
        <w:t xml:space="preserve">Efesios 4:8 – </w:t>
      </w:r>
      <w:r w:rsidR="00D43D75">
        <w:t>“</w:t>
      </w:r>
      <w:r w:rsidRPr="00830F82">
        <w:rPr>
          <w:i/>
          <w:iCs/>
        </w:rPr>
        <w:t>Por tanto, dice: CUANDO ASCENDIÓ</w:t>
      </w:r>
      <w:r w:rsidR="00C201E6">
        <w:rPr>
          <w:i/>
          <w:iCs/>
        </w:rPr>
        <w:t xml:space="preserve"> </w:t>
      </w:r>
      <w:r w:rsidR="00C201E6">
        <w:t>(ascendiendo)</w:t>
      </w:r>
      <w:r>
        <w:rPr>
          <w:i/>
          <w:iCs/>
        </w:rPr>
        <w:t xml:space="preserve"> …</w:t>
      </w:r>
      <w:r w:rsidRPr="00830F82">
        <w:rPr>
          <w:i/>
          <w:iCs/>
        </w:rPr>
        <w:t xml:space="preserve"> Y DIO DONES A LOS HOMBRES</w:t>
      </w:r>
      <w:r w:rsidR="00D43D75">
        <w:rPr>
          <w:i/>
          <w:iCs/>
        </w:rPr>
        <w:t>”</w:t>
      </w:r>
      <w:r>
        <w:rPr>
          <w:i/>
          <w:iCs/>
        </w:rPr>
        <w:t>.</w:t>
      </w:r>
      <w:r>
        <w:t xml:space="preserve"> Esta parte de la cita Pablo explica </w:t>
      </w:r>
      <w:r w:rsidR="00286A1E">
        <w:t>su significado</w:t>
      </w:r>
      <w:r>
        <w:t xml:space="preserve"> en los versículos 9 al 11.</w:t>
      </w:r>
    </w:p>
    <w:p w14:paraId="7A1DBE36" w14:textId="29FEBE25" w:rsidR="006B1819" w:rsidRPr="00830F82" w:rsidRDefault="00751A3F" w:rsidP="006B1819">
      <w:pPr>
        <w:pStyle w:val="Ttulo4"/>
        <w:rPr>
          <w:lang w:val="es-BO"/>
        </w:rPr>
      </w:pPr>
      <w:r w:rsidRPr="00830F82">
        <w:rPr>
          <w:lang w:val="es-BO"/>
        </w:rPr>
        <w:t>Efesios 4:9-10 –</w:t>
      </w:r>
      <w:r w:rsidRPr="00830F82">
        <w:rPr>
          <w:i/>
          <w:iCs/>
          <w:lang w:val="es-BO"/>
        </w:rPr>
        <w:t xml:space="preserve"> </w:t>
      </w:r>
      <w:r w:rsidR="00D43D75">
        <w:rPr>
          <w:i/>
          <w:iCs/>
          <w:lang w:val="es-BO"/>
        </w:rPr>
        <w:t>“</w:t>
      </w:r>
      <w:r w:rsidRPr="00830F82">
        <w:rPr>
          <w:i/>
          <w:iCs/>
          <w:lang w:val="es-BO"/>
        </w:rPr>
        <w:t xml:space="preserve">Esta expresión: Ascendió, ¿qué significa, sino que Él también había descendido a las profundidades de la tierra? 10 </w:t>
      </w:r>
      <w:proofErr w:type="gramStart"/>
      <w:r w:rsidRPr="00830F82">
        <w:rPr>
          <w:i/>
          <w:iCs/>
          <w:lang w:val="es-BO"/>
        </w:rPr>
        <w:t>El</w:t>
      </w:r>
      <w:proofErr w:type="gramEnd"/>
      <w:r w:rsidRPr="00830F82">
        <w:rPr>
          <w:i/>
          <w:iCs/>
          <w:lang w:val="es-BO"/>
        </w:rPr>
        <w:t xml:space="preserve"> que </w:t>
      </w:r>
      <w:r w:rsidR="00D05385" w:rsidRPr="00830F82">
        <w:rPr>
          <w:i/>
          <w:iCs/>
          <w:lang w:val="es-BO"/>
        </w:rPr>
        <w:t>descendió es también el mismo que ascendió mucho más arriba de todos los cielos, para poder llenarlo todo</w:t>
      </w:r>
      <w:r w:rsidR="00D43D75">
        <w:rPr>
          <w:i/>
          <w:iCs/>
          <w:lang w:val="es-BO"/>
        </w:rPr>
        <w:t>”</w:t>
      </w:r>
      <w:r w:rsidR="00D05385" w:rsidRPr="00830F82">
        <w:rPr>
          <w:i/>
          <w:iCs/>
          <w:lang w:val="es-BO"/>
        </w:rPr>
        <w:t>.</w:t>
      </w:r>
      <w:r w:rsidR="00D05385" w:rsidRPr="00830F82">
        <w:rPr>
          <w:lang w:val="es-BO"/>
        </w:rPr>
        <w:t xml:space="preserve"> </w:t>
      </w:r>
    </w:p>
    <w:p w14:paraId="1D38243A" w14:textId="40E0B737" w:rsidR="00D05385" w:rsidRDefault="00286A1E" w:rsidP="00D05385">
      <w:pPr>
        <w:pStyle w:val="Ttulo5"/>
      </w:pPr>
      <w:r w:rsidRPr="00830F82">
        <w:t xml:space="preserve">Efesios </w:t>
      </w:r>
      <w:proofErr w:type="gramStart"/>
      <w:r w:rsidRPr="00830F82">
        <w:t>4:9</w:t>
      </w:r>
      <w:r>
        <w:t>a</w:t>
      </w:r>
      <w:proofErr w:type="gramEnd"/>
      <w:r w:rsidRPr="00830F82">
        <w:t xml:space="preserve"> –</w:t>
      </w:r>
      <w:r w:rsidRPr="00830F82">
        <w:rPr>
          <w:i/>
          <w:iCs/>
        </w:rPr>
        <w:t xml:space="preserve"> </w:t>
      </w:r>
      <w:r w:rsidR="00D43D75">
        <w:rPr>
          <w:i/>
          <w:iCs/>
        </w:rPr>
        <w:t>“</w:t>
      </w:r>
      <w:r w:rsidRPr="00830F82">
        <w:rPr>
          <w:i/>
          <w:iCs/>
        </w:rPr>
        <w:t>Esta expresión: Ascendió, ¿qué significa</w:t>
      </w:r>
      <w:r>
        <w:rPr>
          <w:i/>
          <w:iCs/>
        </w:rPr>
        <w:t xml:space="preserve"> </w:t>
      </w:r>
      <w:r>
        <w:t>…</w:t>
      </w:r>
      <w:r>
        <w:rPr>
          <w:i/>
          <w:iCs/>
        </w:rPr>
        <w:t>?</w:t>
      </w:r>
      <w:r w:rsidR="00D43D75">
        <w:rPr>
          <w:i/>
          <w:iCs/>
        </w:rPr>
        <w:t>”</w:t>
      </w:r>
      <w:r>
        <w:t xml:space="preserve"> </w:t>
      </w:r>
      <w:r w:rsidR="003D080D">
        <w:t>Al citar el Salmo 68:18 que solo habla de ascensión, es la razón de la pregunta de qué significa.</w:t>
      </w:r>
    </w:p>
    <w:p w14:paraId="009B1A9B" w14:textId="2F6EAA64" w:rsidR="00EA3247" w:rsidRDefault="00EA3247" w:rsidP="00EA3247">
      <w:pPr>
        <w:pStyle w:val="Ttulo6"/>
      </w:pPr>
      <w:r>
        <w:t>El verbo ANEBES, Ascendió o subió está en indicativo, que indica una acción completa. En verso 8 era participio.</w:t>
      </w:r>
    </w:p>
    <w:p w14:paraId="5D483C11" w14:textId="58015AA7" w:rsidR="00EA3247" w:rsidRDefault="00EA3247" w:rsidP="00EA3247">
      <w:pPr>
        <w:pStyle w:val="Ttulo5"/>
      </w:pPr>
      <w:r w:rsidRPr="00830F82">
        <w:t>Efesios 4:9</w:t>
      </w:r>
      <w:r>
        <w:t>b</w:t>
      </w:r>
      <w:r w:rsidRPr="00830F82">
        <w:t xml:space="preserve"> –</w:t>
      </w:r>
      <w:r w:rsidRPr="00830F82">
        <w:rPr>
          <w:i/>
          <w:iCs/>
        </w:rPr>
        <w:t xml:space="preserve"> </w:t>
      </w:r>
      <w:r w:rsidR="00D43D75">
        <w:rPr>
          <w:i/>
          <w:iCs/>
        </w:rPr>
        <w:t>“</w:t>
      </w:r>
      <w:r w:rsidRPr="00830F82">
        <w:rPr>
          <w:i/>
          <w:iCs/>
        </w:rPr>
        <w:t xml:space="preserve">Esta expresión: Ascendió, ¿qué significa, </w:t>
      </w:r>
      <w:r w:rsidRPr="00EA3247">
        <w:rPr>
          <w:b/>
          <w:bCs/>
          <w:i/>
          <w:iCs/>
        </w:rPr>
        <w:t>sino que Él también había descendido</w:t>
      </w:r>
      <w:r w:rsidR="001A2DB2">
        <w:rPr>
          <w:i/>
          <w:iCs/>
        </w:rPr>
        <w:t xml:space="preserve"> …</w:t>
      </w:r>
      <w:r w:rsidRPr="00830F82">
        <w:rPr>
          <w:i/>
          <w:iCs/>
        </w:rPr>
        <w:t>?</w:t>
      </w:r>
      <w:r w:rsidR="00D43D75">
        <w:rPr>
          <w:i/>
          <w:iCs/>
        </w:rPr>
        <w:t>”</w:t>
      </w:r>
      <w:r>
        <w:t xml:space="preserve"> El pronombre Él </w:t>
      </w:r>
      <w:r w:rsidR="00705516">
        <w:t>en el contexto se refiere a Cristo. Efesios 4:7-9</w:t>
      </w:r>
    </w:p>
    <w:p w14:paraId="553EB235" w14:textId="68466718" w:rsidR="00705516" w:rsidRDefault="00705516" w:rsidP="00705516">
      <w:pPr>
        <w:pStyle w:val="Ttulo6"/>
      </w:pPr>
      <w:r>
        <w:t xml:space="preserve">Antes de indicar que Ascendió, la pregunta dice: </w:t>
      </w:r>
      <w:r>
        <w:rPr>
          <w:b/>
          <w:bCs/>
        </w:rPr>
        <w:t>también había</w:t>
      </w:r>
      <w:r>
        <w:t xml:space="preserve"> descendido</w:t>
      </w:r>
      <w:r w:rsidR="001A2DB2">
        <w:t xml:space="preserve">, RV-60 dice: </w:t>
      </w:r>
      <w:r w:rsidR="001A2DB2">
        <w:rPr>
          <w:i/>
          <w:iCs/>
        </w:rPr>
        <w:t>también había descendido primero</w:t>
      </w:r>
      <w:r>
        <w:t>.</w:t>
      </w:r>
    </w:p>
    <w:p w14:paraId="79B8857F" w14:textId="21E19DF2" w:rsidR="00705516" w:rsidRPr="00705516" w:rsidRDefault="00705516" w:rsidP="00705516">
      <w:pPr>
        <w:pStyle w:val="Ttulo6"/>
      </w:pPr>
      <w:r>
        <w:t xml:space="preserve">Cristo primero descendió, el verbo KATEBE, descendido </w:t>
      </w:r>
      <w:r w:rsidR="00D43D75">
        <w:t>está</w:t>
      </w:r>
      <w:r>
        <w:t xml:space="preserve"> en modo indicativo, </w:t>
      </w:r>
      <w:r w:rsidR="001A2DB2">
        <w:t>indica un hecho de que si descendió.</w:t>
      </w:r>
    </w:p>
    <w:p w14:paraId="4B416AB8" w14:textId="16197F6C" w:rsidR="00D05385" w:rsidRDefault="001A2DB2" w:rsidP="00D05385">
      <w:pPr>
        <w:pStyle w:val="Ttulo6"/>
      </w:pPr>
      <w:r>
        <w:t>¿Dónde había descendido?</w:t>
      </w:r>
    </w:p>
    <w:p w14:paraId="289BC6BF" w14:textId="3300917A" w:rsidR="001A2DB2" w:rsidRDefault="001A2DB2" w:rsidP="001A2DB2">
      <w:pPr>
        <w:pStyle w:val="Ttulo5"/>
      </w:pPr>
      <w:r w:rsidRPr="00830F82">
        <w:t>Efesios 4:9-10 –</w:t>
      </w:r>
      <w:r w:rsidRPr="00830F82">
        <w:rPr>
          <w:i/>
          <w:iCs/>
        </w:rPr>
        <w:t xml:space="preserve"> </w:t>
      </w:r>
      <w:r w:rsidR="00D43D75">
        <w:rPr>
          <w:i/>
          <w:iCs/>
        </w:rPr>
        <w:t>“</w:t>
      </w:r>
      <w:r w:rsidRPr="00830F82">
        <w:rPr>
          <w:i/>
          <w:iCs/>
        </w:rPr>
        <w:t xml:space="preserve">Esta expresión: Ascendió, ¿qué significa, sino que Él también había descendido </w:t>
      </w:r>
      <w:r w:rsidRPr="001A2DB2">
        <w:rPr>
          <w:b/>
          <w:bCs/>
          <w:i/>
          <w:iCs/>
        </w:rPr>
        <w:t>a las profundidades de la tierra</w:t>
      </w:r>
      <w:r w:rsidRPr="00830F82">
        <w:rPr>
          <w:i/>
          <w:iCs/>
        </w:rPr>
        <w:t>?</w:t>
      </w:r>
      <w:r w:rsidR="00D43D75">
        <w:rPr>
          <w:i/>
          <w:iCs/>
        </w:rPr>
        <w:t>”</w:t>
      </w:r>
      <w:r>
        <w:t xml:space="preserve"> </w:t>
      </w:r>
      <w:r w:rsidR="00FC7718">
        <w:t>Normalmente son interpretadas de dos maneras.</w:t>
      </w:r>
    </w:p>
    <w:p w14:paraId="327DD6CD" w14:textId="0212B3AF" w:rsidR="00894858" w:rsidRDefault="00FC7718" w:rsidP="00FC7718">
      <w:pPr>
        <w:pStyle w:val="Ttulo6"/>
      </w:pPr>
      <w:r>
        <w:t xml:space="preserve">La palabra KATOTERA, profundidades o bajas está es la única aparición de la palabra en el </w:t>
      </w:r>
      <w:r w:rsidR="00BC76B7">
        <w:t>N</w:t>
      </w:r>
      <w:r>
        <w:t xml:space="preserve">uevo </w:t>
      </w:r>
      <w:r w:rsidR="00BC76B7">
        <w:t>T</w:t>
      </w:r>
      <w:r>
        <w:t>estamento,</w:t>
      </w:r>
    </w:p>
    <w:p w14:paraId="40489561" w14:textId="763227CC" w:rsidR="00423E3F" w:rsidRDefault="00894858" w:rsidP="00FC7718">
      <w:pPr>
        <w:pStyle w:val="Ttulo6"/>
      </w:pPr>
      <w:r>
        <w:t>La palabra es plural, neutro en referencia de lugares</w:t>
      </w:r>
      <w:r w:rsidR="00423E3F">
        <w:t xml:space="preserve"> </w:t>
      </w:r>
      <w:r w:rsidR="00423E3F">
        <w:rPr>
          <w:i/>
          <w:iCs/>
        </w:rPr>
        <w:t>de la tierra</w:t>
      </w:r>
      <w:r>
        <w:t>, las partes más bajas</w:t>
      </w:r>
      <w:r w:rsidR="00423E3F">
        <w:t xml:space="preserve">. Comparativo a las alturas; </w:t>
      </w:r>
      <w:r w:rsidR="00423E3F">
        <w:rPr>
          <w:i/>
          <w:iCs/>
        </w:rPr>
        <w:t xml:space="preserve">más bajas, </w:t>
      </w:r>
      <w:r w:rsidR="00423E3F">
        <w:t>y</w:t>
      </w:r>
      <w:r w:rsidR="00423E3F">
        <w:rPr>
          <w:i/>
          <w:iCs/>
        </w:rPr>
        <w:t xml:space="preserve"> por encima</w:t>
      </w:r>
      <w:r w:rsidR="00423E3F">
        <w:t>, según el verso 10</w:t>
      </w:r>
      <w:r w:rsidR="00423E3F">
        <w:rPr>
          <w:i/>
          <w:iCs/>
        </w:rPr>
        <w:t>.</w:t>
      </w:r>
    </w:p>
    <w:p w14:paraId="42FC2C69" w14:textId="3812DEE8" w:rsidR="00FC7718" w:rsidRDefault="00FC7718" w:rsidP="00FC7718">
      <w:pPr>
        <w:pStyle w:val="Ttulo6"/>
      </w:pPr>
      <w:r>
        <w:t xml:space="preserve"> </w:t>
      </w:r>
      <w:r w:rsidR="00423E3F">
        <w:t xml:space="preserve">Las profundidades de la tierra, </w:t>
      </w:r>
      <w:r w:rsidR="00D43D75">
        <w:t>sería</w:t>
      </w:r>
      <w:r w:rsidR="00423E3F">
        <w:t xml:space="preserve"> la tierra misma, según Efesios 4:10</w:t>
      </w:r>
    </w:p>
    <w:p w14:paraId="7A251D92" w14:textId="19119C14" w:rsidR="00423E3F" w:rsidRDefault="00423E3F" w:rsidP="00423E3F">
      <w:pPr>
        <w:pStyle w:val="Ttulo5"/>
        <w:rPr>
          <w:i/>
          <w:iCs/>
        </w:rPr>
      </w:pPr>
      <w:r w:rsidRPr="00830F82">
        <w:t xml:space="preserve">Efesios </w:t>
      </w:r>
      <w:r w:rsidR="00BC76B7" w:rsidRPr="00830F82">
        <w:t>4: 10a</w:t>
      </w:r>
      <w:r w:rsidRPr="00830F82">
        <w:t xml:space="preserve"> –</w:t>
      </w:r>
      <w:r>
        <w:rPr>
          <w:i/>
          <w:iCs/>
        </w:rPr>
        <w:t xml:space="preserve"> </w:t>
      </w:r>
      <w:r w:rsidR="00D43D75">
        <w:rPr>
          <w:i/>
          <w:iCs/>
        </w:rPr>
        <w:t>“</w:t>
      </w:r>
      <w:r w:rsidRPr="00830F82">
        <w:rPr>
          <w:i/>
          <w:iCs/>
        </w:rPr>
        <w:t>El que descendió</w:t>
      </w:r>
      <w:r w:rsidR="00A512B6">
        <w:rPr>
          <w:i/>
          <w:iCs/>
        </w:rPr>
        <w:t xml:space="preserve"> …</w:t>
      </w:r>
      <w:r w:rsidR="004B36BE">
        <w:rPr>
          <w:i/>
          <w:iCs/>
        </w:rPr>
        <w:t xml:space="preserve"> </w:t>
      </w:r>
      <w:r w:rsidR="004B36BE">
        <w:t xml:space="preserve">[y] </w:t>
      </w:r>
      <w:r w:rsidR="004B36BE">
        <w:rPr>
          <w:i/>
          <w:iCs/>
        </w:rPr>
        <w:t>ascendió …</w:t>
      </w:r>
      <w:r w:rsidR="00D43D75">
        <w:rPr>
          <w:i/>
          <w:iCs/>
        </w:rPr>
        <w:t>”</w:t>
      </w:r>
      <w:r w:rsidR="00A512B6">
        <w:t xml:space="preserve"> </w:t>
      </w:r>
      <w:r w:rsidR="004B36BE">
        <w:t>Los</w:t>
      </w:r>
      <w:r w:rsidR="00A512B6">
        <w:t xml:space="preserve"> verbo</w:t>
      </w:r>
      <w:r w:rsidR="004B36BE">
        <w:t>s</w:t>
      </w:r>
      <w:r w:rsidR="00A512B6">
        <w:t>, descendió</w:t>
      </w:r>
      <w:r w:rsidR="004B36BE">
        <w:t xml:space="preserve"> y ascendió</w:t>
      </w:r>
      <w:r w:rsidR="00A512B6">
        <w:t xml:space="preserve"> </w:t>
      </w:r>
      <w:r w:rsidR="004B36BE">
        <w:t xml:space="preserve">son </w:t>
      </w:r>
      <w:r w:rsidR="00A512B6">
        <w:t>aoristo, activo, participio habiendo descendido</w:t>
      </w:r>
      <w:r w:rsidR="004B36BE">
        <w:t>, habiendo ascendido</w:t>
      </w:r>
      <w:r w:rsidR="00A512B6">
        <w:rPr>
          <w:i/>
          <w:iCs/>
        </w:rPr>
        <w:t>.</w:t>
      </w:r>
    </w:p>
    <w:p w14:paraId="08986DBF" w14:textId="2D456B44" w:rsidR="00FB5113" w:rsidRDefault="00A512B6" w:rsidP="00A512B6">
      <w:pPr>
        <w:pStyle w:val="Ttulo5"/>
      </w:pPr>
      <w:r w:rsidRPr="00830F82">
        <w:t>Efesios 4:10</w:t>
      </w:r>
      <w:r w:rsidR="004B36BE">
        <w:t>b</w:t>
      </w:r>
      <w:r w:rsidRPr="00830F82">
        <w:t xml:space="preserve"> –</w:t>
      </w:r>
      <w:r>
        <w:rPr>
          <w:i/>
          <w:iCs/>
        </w:rPr>
        <w:t xml:space="preserve"> </w:t>
      </w:r>
      <w:r w:rsidR="00D43D75">
        <w:rPr>
          <w:i/>
          <w:iCs/>
        </w:rPr>
        <w:t>“</w:t>
      </w:r>
      <w:r w:rsidRPr="00830F82">
        <w:rPr>
          <w:i/>
          <w:iCs/>
        </w:rPr>
        <w:t xml:space="preserve">El que descendió </w:t>
      </w:r>
      <w:r w:rsidRPr="00A512B6">
        <w:rPr>
          <w:b/>
          <w:bCs/>
          <w:i/>
          <w:iCs/>
        </w:rPr>
        <w:t>es también el mismo que ascendió</w:t>
      </w:r>
      <w:r w:rsidR="00D43D75">
        <w:rPr>
          <w:b/>
          <w:bCs/>
          <w:i/>
          <w:iCs/>
        </w:rPr>
        <w:t>”</w:t>
      </w:r>
      <w:r w:rsidRPr="00830F82">
        <w:rPr>
          <w:i/>
          <w:iCs/>
        </w:rPr>
        <w:t xml:space="preserve"> </w:t>
      </w:r>
      <w:r>
        <w:t xml:space="preserve">… </w:t>
      </w:r>
      <w:r w:rsidR="00FB5113">
        <w:t xml:space="preserve">El verbo </w:t>
      </w:r>
      <w:r w:rsidR="00FB5113">
        <w:rPr>
          <w:i/>
          <w:iCs/>
        </w:rPr>
        <w:t>es,</w:t>
      </w:r>
      <w:r w:rsidR="00FB5113">
        <w:t xml:space="preserve"> la conjugación con la tercera persona singular, </w:t>
      </w:r>
    </w:p>
    <w:p w14:paraId="5090C3DC" w14:textId="4BF2D546" w:rsidR="00A512B6" w:rsidRPr="004B36BE" w:rsidRDefault="00FB5113" w:rsidP="004B36BE">
      <w:pPr>
        <w:pStyle w:val="Ttulo6"/>
        <w:rPr>
          <w:i/>
          <w:iCs/>
        </w:rPr>
      </w:pPr>
      <w:r>
        <w:t xml:space="preserve"> </w:t>
      </w:r>
      <w:r w:rsidR="004B36BE">
        <w:t xml:space="preserve">Sería la oración; </w:t>
      </w:r>
      <w:r w:rsidRPr="004B36BE">
        <w:rPr>
          <w:i/>
          <w:iCs/>
        </w:rPr>
        <w:t xml:space="preserve">El que habiendo descendido también el mismo </w:t>
      </w:r>
      <w:r w:rsidRPr="004B36BE">
        <w:rPr>
          <w:b/>
          <w:bCs/>
          <w:i/>
          <w:iCs/>
        </w:rPr>
        <w:t>es</w:t>
      </w:r>
      <w:r w:rsidR="004B36BE">
        <w:rPr>
          <w:b/>
          <w:bCs/>
        </w:rPr>
        <w:t xml:space="preserve"> (</w:t>
      </w:r>
      <w:r w:rsidR="004B36BE">
        <w:t>Cristo</w:t>
      </w:r>
      <w:r w:rsidR="004B36BE">
        <w:rPr>
          <w:b/>
          <w:bCs/>
        </w:rPr>
        <w:t>)</w:t>
      </w:r>
      <w:r w:rsidRPr="004B36BE">
        <w:rPr>
          <w:i/>
          <w:iCs/>
        </w:rPr>
        <w:t xml:space="preserve"> que </w:t>
      </w:r>
      <w:r w:rsidR="004B36BE" w:rsidRPr="004B36BE">
        <w:rPr>
          <w:i/>
          <w:iCs/>
        </w:rPr>
        <w:t>habiendo ascendido</w:t>
      </w:r>
      <w:r w:rsidR="004B36BE">
        <w:rPr>
          <w:i/>
          <w:iCs/>
        </w:rPr>
        <w:t xml:space="preserve"> </w:t>
      </w:r>
    </w:p>
    <w:p w14:paraId="290C0729" w14:textId="37C2DA57" w:rsidR="00A512B6" w:rsidRDefault="004B36BE" w:rsidP="00A512B6">
      <w:pPr>
        <w:pStyle w:val="Ttulo6"/>
      </w:pPr>
      <w:r>
        <w:t xml:space="preserve">¿Dónde ascendió Cristo? </w:t>
      </w:r>
    </w:p>
    <w:p w14:paraId="0EC4F8D5" w14:textId="12FA11AE" w:rsidR="004B36BE" w:rsidRDefault="004B36BE" w:rsidP="004B36BE">
      <w:pPr>
        <w:pStyle w:val="Ttulo5"/>
      </w:pPr>
      <w:r w:rsidRPr="00830F82">
        <w:t xml:space="preserve">Efesios </w:t>
      </w:r>
      <w:r>
        <w:t>4:</w:t>
      </w:r>
      <w:r w:rsidRPr="00830F82">
        <w:t>10</w:t>
      </w:r>
      <w:r>
        <w:t>c</w:t>
      </w:r>
      <w:r w:rsidRPr="00830F82">
        <w:t xml:space="preserve"> –</w:t>
      </w:r>
      <w:r>
        <w:rPr>
          <w:i/>
          <w:iCs/>
        </w:rPr>
        <w:t xml:space="preserve"> … </w:t>
      </w:r>
      <w:r w:rsidR="00D43D75">
        <w:rPr>
          <w:i/>
          <w:iCs/>
        </w:rPr>
        <w:t>“</w:t>
      </w:r>
      <w:r w:rsidRPr="004B36BE">
        <w:rPr>
          <w:i/>
          <w:iCs/>
        </w:rPr>
        <w:t>mucho más arriba de todos los cielos</w:t>
      </w:r>
      <w:r w:rsidR="00D43D75">
        <w:rPr>
          <w:i/>
          <w:iCs/>
        </w:rPr>
        <w:t>”</w:t>
      </w:r>
      <w:r w:rsidR="009E1353">
        <w:rPr>
          <w:i/>
          <w:iCs/>
        </w:rPr>
        <w:t xml:space="preserve"> …</w:t>
      </w:r>
      <w:r w:rsidR="009E1353">
        <w:t xml:space="preserve"> Aquí está la comparación con las partes más bajas de la tierra, con mucho más arriba de todos los cielos.</w:t>
      </w:r>
    </w:p>
    <w:p w14:paraId="4804FA2E" w14:textId="7E8486A9" w:rsidR="009E029C" w:rsidRPr="009E029C" w:rsidRDefault="009E029C" w:rsidP="009E029C">
      <w:pPr>
        <w:pStyle w:val="Ttulo6"/>
      </w:pPr>
      <w:r>
        <w:lastRenderedPageBreak/>
        <w:t xml:space="preserve">La palabra PANTON, </w:t>
      </w:r>
      <w:r w:rsidR="009F4D1A">
        <w:t>“</w:t>
      </w:r>
      <w:r>
        <w:t>todos</w:t>
      </w:r>
      <w:r w:rsidR="009F4D1A">
        <w:t>”</w:t>
      </w:r>
      <w:r>
        <w:t xml:space="preserve"> es adjetivo masculino y no neutro. Significa que ascendió más arriba de todos los cielos, no solo se refiere a los espacios atmosféricos sino por encima de todos lo que existen</w:t>
      </w:r>
      <w:r w:rsidR="00F67089">
        <w:t>,</w:t>
      </w:r>
      <w:r>
        <w:t xml:space="preserve"> seres espirituales en esas regiones.</w:t>
      </w:r>
    </w:p>
    <w:p w14:paraId="1CFDA923" w14:textId="41ABDC0C" w:rsidR="009E1353" w:rsidRDefault="009E1353" w:rsidP="009E1353">
      <w:pPr>
        <w:pStyle w:val="Ttulo6"/>
      </w:pPr>
      <w:r>
        <w:t xml:space="preserve">Cristo habiendo ascendido mucho </w:t>
      </w:r>
      <w:r w:rsidR="009F4D1A">
        <w:t>más</w:t>
      </w:r>
      <w:r>
        <w:t xml:space="preserve"> arriba de todos los cielos, habla de Su exaltación</w:t>
      </w:r>
      <w:r w:rsidR="009E029C">
        <w:t xml:space="preserve"> por encima de todos</w:t>
      </w:r>
      <w:r>
        <w:t>. Efesios 1:20-21</w:t>
      </w:r>
    </w:p>
    <w:p w14:paraId="1E2B733A" w14:textId="34F6CA98" w:rsidR="009E029C" w:rsidRPr="009E1353" w:rsidRDefault="009E029C" w:rsidP="009E1353">
      <w:pPr>
        <w:pStyle w:val="Ttulo6"/>
      </w:pPr>
      <w:r>
        <w:t>¿Cuál es el propósito?</w:t>
      </w:r>
    </w:p>
    <w:p w14:paraId="09AE067A" w14:textId="5420A2D2" w:rsidR="00A512B6" w:rsidRDefault="009E1353" w:rsidP="004B36BE">
      <w:pPr>
        <w:pStyle w:val="Ttulo5"/>
      </w:pPr>
      <w:r w:rsidRPr="00830F82">
        <w:t xml:space="preserve">Efesios </w:t>
      </w:r>
      <w:r>
        <w:t>4:</w:t>
      </w:r>
      <w:r w:rsidRPr="00830F82">
        <w:t>10</w:t>
      </w:r>
      <w:r>
        <w:t>c</w:t>
      </w:r>
      <w:r w:rsidRPr="00830F82">
        <w:t xml:space="preserve"> –</w:t>
      </w:r>
      <w:r>
        <w:rPr>
          <w:i/>
          <w:iCs/>
        </w:rPr>
        <w:t xml:space="preserve"> …</w:t>
      </w:r>
      <w:r w:rsidRPr="004B36BE">
        <w:rPr>
          <w:i/>
          <w:iCs/>
        </w:rPr>
        <w:t xml:space="preserve"> </w:t>
      </w:r>
      <w:r w:rsidR="00D43D75">
        <w:rPr>
          <w:i/>
          <w:iCs/>
        </w:rPr>
        <w:t>“</w:t>
      </w:r>
      <w:r w:rsidRPr="004B36BE">
        <w:rPr>
          <w:i/>
          <w:iCs/>
        </w:rPr>
        <w:t>para poder llenarlo todo</w:t>
      </w:r>
      <w:r w:rsidRPr="00830F82">
        <w:t>.</w:t>
      </w:r>
      <w:r w:rsidR="00D43D75">
        <w:t>”</w:t>
      </w:r>
      <w:r w:rsidR="009E029C">
        <w:t xml:space="preserve"> Es decir, para que Él sea el Soberano y Señor de todo. Hecho 2:</w:t>
      </w:r>
      <w:r w:rsidR="00CE5FAB">
        <w:t>32-36</w:t>
      </w:r>
    </w:p>
    <w:p w14:paraId="0BB3724E" w14:textId="162651C1" w:rsidR="00CE5FAB" w:rsidRPr="00CE5FAB" w:rsidRDefault="00CE5FAB" w:rsidP="00CE5FAB">
      <w:pPr>
        <w:pStyle w:val="Ttulo5"/>
      </w:pPr>
      <w:r>
        <w:t>El versículo 11 continua el argumento, empieza con el copulativo KAI, y. Continúa hablando del que descendió y ascendió. Esto es Cristo.</w:t>
      </w:r>
    </w:p>
    <w:p w14:paraId="4DA8657D" w14:textId="28C0F949" w:rsidR="003D080D" w:rsidRDefault="003D080D" w:rsidP="003D080D">
      <w:pPr>
        <w:pStyle w:val="Ttulo4"/>
        <w:rPr>
          <w:lang w:val="es-BO"/>
        </w:rPr>
      </w:pPr>
      <w:r w:rsidRPr="00830F82">
        <w:rPr>
          <w:lang w:val="es-BO"/>
        </w:rPr>
        <w:t xml:space="preserve">Efesios 4:11 – </w:t>
      </w:r>
      <w:r w:rsidR="00D43D75">
        <w:rPr>
          <w:lang w:val="es-BO"/>
        </w:rPr>
        <w:t>“</w:t>
      </w:r>
      <w:r w:rsidRPr="00830F82">
        <w:rPr>
          <w:i/>
          <w:iCs/>
          <w:lang w:val="es-BO"/>
        </w:rPr>
        <w:t>Y Él dio a algunos el ser apóstoles, a otros profet</w:t>
      </w:r>
      <w:r w:rsidRPr="003D080D">
        <w:rPr>
          <w:i/>
          <w:iCs/>
          <w:lang w:val="es-BO"/>
        </w:rPr>
        <w:t>as, a otros evangelistas, a otros pastores y maestros.</w:t>
      </w:r>
      <w:r w:rsidRPr="003D080D">
        <w:rPr>
          <w:lang w:val="es-BO"/>
        </w:rPr>
        <w:t xml:space="preserve"> </w:t>
      </w:r>
      <w:r w:rsidR="00462BEA">
        <w:rPr>
          <w:lang w:val="es-BO"/>
        </w:rPr>
        <w:t xml:space="preserve">Esta es la explicación de, </w:t>
      </w:r>
      <w:r w:rsidR="00462BEA">
        <w:rPr>
          <w:i/>
          <w:iCs/>
          <w:lang w:val="es-BO"/>
        </w:rPr>
        <w:t>Y DIO</w:t>
      </w:r>
      <w:r w:rsidR="00714E35">
        <w:rPr>
          <w:i/>
          <w:iCs/>
          <w:lang w:val="es-BO"/>
        </w:rPr>
        <w:t xml:space="preserve"> </w:t>
      </w:r>
      <w:r w:rsidR="00462BEA">
        <w:rPr>
          <w:i/>
          <w:iCs/>
          <w:lang w:val="es-BO"/>
        </w:rPr>
        <w:t>DONES A LOS HOMBRES</w:t>
      </w:r>
      <w:r w:rsidR="00D43D75">
        <w:rPr>
          <w:i/>
          <w:iCs/>
          <w:lang w:val="es-BO"/>
        </w:rPr>
        <w:t>”</w:t>
      </w:r>
      <w:r w:rsidR="00462BEA">
        <w:rPr>
          <w:i/>
          <w:iCs/>
          <w:lang w:val="es-BO"/>
        </w:rPr>
        <w:t>.</w:t>
      </w:r>
      <w:r w:rsidR="00F61050">
        <w:rPr>
          <w:lang w:val="es-BO"/>
        </w:rPr>
        <w:t xml:space="preserve"> 1 </w:t>
      </w:r>
      <w:proofErr w:type="gramStart"/>
      <w:r w:rsidR="00F61050">
        <w:rPr>
          <w:lang w:val="es-BO"/>
        </w:rPr>
        <w:t>Corintios</w:t>
      </w:r>
      <w:proofErr w:type="gramEnd"/>
      <w:r w:rsidR="00F61050">
        <w:rPr>
          <w:lang w:val="es-BO"/>
        </w:rPr>
        <w:t xml:space="preserve"> 12:28</w:t>
      </w:r>
    </w:p>
    <w:p w14:paraId="084B2D46" w14:textId="3E0375CC" w:rsidR="00462BEA" w:rsidRDefault="00462BEA" w:rsidP="00462BEA">
      <w:pPr>
        <w:pStyle w:val="Ttulo5"/>
      </w:pPr>
      <w:r w:rsidRPr="00830F82">
        <w:t xml:space="preserve">Efesios </w:t>
      </w:r>
      <w:proofErr w:type="gramStart"/>
      <w:r w:rsidRPr="00830F82">
        <w:t>4:11</w:t>
      </w:r>
      <w:r>
        <w:t>a</w:t>
      </w:r>
      <w:proofErr w:type="gramEnd"/>
      <w:r w:rsidRPr="00830F82">
        <w:t xml:space="preserve"> – </w:t>
      </w:r>
      <w:r w:rsidR="00D43D75">
        <w:t>“</w:t>
      </w:r>
      <w:r w:rsidRPr="00830F82">
        <w:rPr>
          <w:i/>
          <w:iCs/>
        </w:rPr>
        <w:t>Y Él dio</w:t>
      </w:r>
      <w:r w:rsidR="00D43D75">
        <w:rPr>
          <w:i/>
          <w:iCs/>
        </w:rPr>
        <w:t>”</w:t>
      </w:r>
      <w:r>
        <w:rPr>
          <w:i/>
          <w:iCs/>
        </w:rPr>
        <w:t xml:space="preserve"> </w:t>
      </w:r>
      <w:r>
        <w:t xml:space="preserve">… </w:t>
      </w:r>
      <w:r w:rsidR="00714E35">
        <w:t xml:space="preserve">El verbo EDOKE, </w:t>
      </w:r>
      <w:r w:rsidR="009F4D1A">
        <w:t>“</w:t>
      </w:r>
      <w:r w:rsidR="00714E35">
        <w:t>dio o constituyó</w:t>
      </w:r>
      <w:r w:rsidR="009F4D1A">
        <w:t>”</w:t>
      </w:r>
      <w:r w:rsidR="00714E35">
        <w:t xml:space="preserve"> tiempo aoristo, voz activa, modo indicativo. Indica una realidad que ocurrió</w:t>
      </w:r>
      <w:r w:rsidR="00F67089">
        <w:t>,</w:t>
      </w:r>
      <w:r w:rsidR="00714E35">
        <w:t xml:space="preserve"> la acción</w:t>
      </w:r>
      <w:r w:rsidR="00F67089">
        <w:t xml:space="preserve"> sucedió</w:t>
      </w:r>
      <w:r w:rsidR="00714E35">
        <w:t xml:space="preserve"> en un punto del tiempo en el pasado</w:t>
      </w:r>
    </w:p>
    <w:p w14:paraId="251421E5" w14:textId="6E837294" w:rsidR="00714E35" w:rsidRPr="00714E35" w:rsidRDefault="00714E35" w:rsidP="00714E35">
      <w:pPr>
        <w:pStyle w:val="Ttulo6"/>
      </w:pPr>
      <w:r>
        <w:t xml:space="preserve">Cristo dio regalos o dones </w:t>
      </w:r>
      <w:r w:rsidR="009F4D1A">
        <w:t>a los hombres de una manera puntual,</w:t>
      </w:r>
      <w:r>
        <w:t xml:space="preserve"> es</w:t>
      </w:r>
      <w:r w:rsidR="009F4D1A">
        <w:t>to</w:t>
      </w:r>
      <w:r>
        <w:t xml:space="preserve"> es una </w:t>
      </w:r>
      <w:r w:rsidR="009F4D1A">
        <w:t>realidad no un hecho por realizarse</w:t>
      </w:r>
      <w:r>
        <w:t>.</w:t>
      </w:r>
    </w:p>
    <w:p w14:paraId="7D4437E1" w14:textId="2EFC5263" w:rsidR="00462BEA" w:rsidRDefault="00462BEA" w:rsidP="00462BEA">
      <w:pPr>
        <w:pStyle w:val="Ttulo5"/>
      </w:pPr>
      <w:r w:rsidRPr="00830F82">
        <w:t>Efesios 4:11</w:t>
      </w:r>
      <w:r w:rsidR="00065344">
        <w:t>b</w:t>
      </w:r>
      <w:r w:rsidRPr="00830F82">
        <w:t xml:space="preserve"> – </w:t>
      </w:r>
      <w:r w:rsidR="00D43D75">
        <w:t>“</w:t>
      </w:r>
      <w:r w:rsidRPr="00830F82">
        <w:rPr>
          <w:i/>
          <w:iCs/>
        </w:rPr>
        <w:t>Y Él dio a algunos el ser apóstoles</w:t>
      </w:r>
      <w:r w:rsidR="00D43D75">
        <w:rPr>
          <w:i/>
          <w:iCs/>
        </w:rPr>
        <w:t>”</w:t>
      </w:r>
      <w:r>
        <w:rPr>
          <w:i/>
          <w:iCs/>
        </w:rPr>
        <w:t>,</w:t>
      </w:r>
      <w:r>
        <w:t xml:space="preserve"> … </w:t>
      </w:r>
      <w:r w:rsidR="00065344">
        <w:t>Cristo a algunos les dio el ser los apóstoles. La palabra Apóstol significa enviado</w:t>
      </w:r>
    </w:p>
    <w:p w14:paraId="0F7FB92C" w14:textId="5120CF1E" w:rsidR="00065344" w:rsidRDefault="00065344" w:rsidP="00065344">
      <w:pPr>
        <w:pStyle w:val="Ttulo6"/>
      </w:pPr>
      <w:r>
        <w:t>Un apóstol era comisionado o enviado de Cristo</w:t>
      </w:r>
      <w:r w:rsidR="003631C5">
        <w:t>, para anunciar el testimonio de Cristo, el evangelio</w:t>
      </w:r>
      <w:r>
        <w:t xml:space="preserve">. </w:t>
      </w:r>
      <w:r w:rsidR="003631C5">
        <w:t>Juan 20:21</w:t>
      </w:r>
      <w:r w:rsidR="00A65AA7">
        <w:t>; Mateo 28:18-20</w:t>
      </w:r>
    </w:p>
    <w:p w14:paraId="1FAE6CBF" w14:textId="43CF9C3D" w:rsidR="003631C5" w:rsidRDefault="003631C5" w:rsidP="00065344">
      <w:pPr>
        <w:pStyle w:val="Ttulo6"/>
      </w:pPr>
      <w:r>
        <w:t>Cristo dio el don de ser apóstol a la Iglesia para poner el fundamento</w:t>
      </w:r>
      <w:r w:rsidR="00A65AA7">
        <w:t xml:space="preserve"> y recibir l</w:t>
      </w:r>
      <w:r w:rsidR="009F4D1A">
        <w:t>a</w:t>
      </w:r>
      <w:r w:rsidR="00A65AA7">
        <w:t xml:space="preserve"> revelación del misterio de Cristo</w:t>
      </w:r>
      <w:r>
        <w:t>. Efesios 2:20</w:t>
      </w:r>
      <w:r w:rsidR="00A65AA7">
        <w:t>; 3:5</w:t>
      </w:r>
    </w:p>
    <w:p w14:paraId="6F9C440C" w14:textId="568C45EB" w:rsidR="003631C5" w:rsidRDefault="003631C5" w:rsidP="00065344">
      <w:pPr>
        <w:pStyle w:val="Ttulo6"/>
      </w:pPr>
      <w:r>
        <w:t xml:space="preserve">Ser apóstol de Cristo </w:t>
      </w:r>
      <w:r w:rsidR="00D43D75">
        <w:t>tenía</w:t>
      </w:r>
      <w:r>
        <w:t xml:space="preserve"> autoridad dentro de la iglesia, </w:t>
      </w:r>
      <w:r w:rsidR="005D632A">
        <w:t>para edificación</w:t>
      </w:r>
      <w:r>
        <w:t xml:space="preserve">. 2 </w:t>
      </w:r>
      <w:proofErr w:type="gramStart"/>
      <w:r>
        <w:t>Corintios</w:t>
      </w:r>
      <w:proofErr w:type="gramEnd"/>
      <w:r>
        <w:t xml:space="preserve"> 10:8, Hechos 2:42</w:t>
      </w:r>
    </w:p>
    <w:p w14:paraId="60DA8E6B" w14:textId="728CB37E" w:rsidR="003631C5" w:rsidRDefault="003631C5" w:rsidP="00065344">
      <w:pPr>
        <w:pStyle w:val="Ttulo6"/>
      </w:pPr>
      <w:r>
        <w:t xml:space="preserve"> Ser apóstoles está en plural; ¿Cuántos apóstoles hay?</w:t>
      </w:r>
      <w:r w:rsidR="00D40F81">
        <w:t xml:space="preserve"> Cristo es quién dio el ser los apóstoles y las </w:t>
      </w:r>
      <w:r w:rsidR="00F67089">
        <w:t>E</w:t>
      </w:r>
      <w:r w:rsidR="00D40F81">
        <w:t>scrituras mencionan que solo hay doce apóstoles del Cordero. Apocalipsis 21:14</w:t>
      </w:r>
    </w:p>
    <w:p w14:paraId="511C6F49" w14:textId="0A18F731" w:rsidR="00D40F81" w:rsidRDefault="00D40F81" w:rsidP="00D40F81">
      <w:pPr>
        <w:pStyle w:val="Ttulo5"/>
      </w:pPr>
      <w:r w:rsidRPr="00830F82">
        <w:t>Efesios 4:11</w:t>
      </w:r>
      <w:r>
        <w:t>c</w:t>
      </w:r>
      <w:r w:rsidRPr="00830F82">
        <w:t xml:space="preserve"> – </w:t>
      </w:r>
      <w:r w:rsidR="00D43D75">
        <w:t>“</w:t>
      </w:r>
      <w:r w:rsidRPr="00830F82">
        <w:rPr>
          <w:i/>
          <w:iCs/>
        </w:rPr>
        <w:t xml:space="preserve">Y Él dio </w:t>
      </w:r>
      <w:r>
        <w:rPr>
          <w:i/>
          <w:iCs/>
        </w:rPr>
        <w:t>…</w:t>
      </w:r>
      <w:r w:rsidRPr="00830F82">
        <w:rPr>
          <w:i/>
          <w:iCs/>
        </w:rPr>
        <w:t xml:space="preserve"> a otros profet</w:t>
      </w:r>
      <w:r w:rsidRPr="003D080D">
        <w:rPr>
          <w:i/>
          <w:iCs/>
        </w:rPr>
        <w:t>as</w:t>
      </w:r>
      <w:r w:rsidR="00D43D75">
        <w:rPr>
          <w:i/>
          <w:iCs/>
        </w:rPr>
        <w:t>”</w:t>
      </w:r>
      <w:r>
        <w:rPr>
          <w:i/>
          <w:iCs/>
        </w:rPr>
        <w:t>,</w:t>
      </w:r>
      <w:r>
        <w:t xml:space="preserve"> … Cristo dio a otros ser profetas. La palabra profeta significa mensajero.</w:t>
      </w:r>
    </w:p>
    <w:p w14:paraId="0A2E76B6" w14:textId="4E4815BA" w:rsidR="00D40F81" w:rsidRDefault="00D40F81" w:rsidP="00D40F81">
      <w:pPr>
        <w:pStyle w:val="Ttulo6"/>
      </w:pPr>
      <w:r>
        <w:t>Cristo dio el don de ser profeta a la iglesia</w:t>
      </w:r>
      <w:r w:rsidR="00A65AA7">
        <w:t>, igualmente para poner el fundamento y recibir la revelación del misterio. Efesios 2:20; 3:5</w:t>
      </w:r>
    </w:p>
    <w:p w14:paraId="36DE1036" w14:textId="28ABAD43" w:rsidR="00A65AA7" w:rsidRDefault="00A65AA7" w:rsidP="00D40F81">
      <w:pPr>
        <w:pStyle w:val="Ttulo6"/>
      </w:pPr>
      <w:r>
        <w:t xml:space="preserve">Los profetas cumplían el rol de llevar el mensaje de profecías cercanas y lejanas, traer el mensaje para la edificación de la iglesia. 1 </w:t>
      </w:r>
      <w:proofErr w:type="gramStart"/>
      <w:r>
        <w:t>Corintios</w:t>
      </w:r>
      <w:proofErr w:type="gramEnd"/>
      <w:r>
        <w:t xml:space="preserve"> 14:</w:t>
      </w:r>
      <w:r w:rsidR="00BC3DBD">
        <w:t>1, 3-4</w:t>
      </w:r>
    </w:p>
    <w:p w14:paraId="71BFCC1F" w14:textId="71BFCF79" w:rsidR="00A65AA7" w:rsidRDefault="00BC3DBD" w:rsidP="00D40F81">
      <w:pPr>
        <w:pStyle w:val="Ttulo6"/>
      </w:pPr>
      <w:r>
        <w:lastRenderedPageBreak/>
        <w:t>No sabemos cuántos profetas hay de Cristo, p</w:t>
      </w:r>
      <w:r w:rsidR="00A65AA7">
        <w:t xml:space="preserve">ero pronto cesaría el don de la profecía. 1 </w:t>
      </w:r>
      <w:proofErr w:type="gramStart"/>
      <w:r w:rsidR="00A65AA7">
        <w:t>Corintios</w:t>
      </w:r>
      <w:proofErr w:type="gramEnd"/>
      <w:r w:rsidR="00A65AA7">
        <w:t xml:space="preserve"> 13:8</w:t>
      </w:r>
      <w:r>
        <w:t>-10</w:t>
      </w:r>
    </w:p>
    <w:p w14:paraId="6BC3095A" w14:textId="6EE9A39E" w:rsidR="00BC3DBD" w:rsidRDefault="00BC3DBD" w:rsidP="00D40F81">
      <w:pPr>
        <w:pStyle w:val="Ttulo6"/>
      </w:pPr>
      <w:r>
        <w:t>La razón para que puedan cesar los dones de ser apóstoles y profetas es porque el fundamento de la iglesia est</w:t>
      </w:r>
      <w:r w:rsidR="00E91B92">
        <w:t>á</w:t>
      </w:r>
      <w:r>
        <w:t xml:space="preserve"> puest</w:t>
      </w:r>
      <w:r w:rsidR="00E91B92">
        <w:t>o</w:t>
      </w:r>
      <w:r w:rsidR="005D632A">
        <w:t>; y el misterio de Cristo ya fue revelado</w:t>
      </w:r>
      <w:r>
        <w:t>. Efesios 2:20;</w:t>
      </w:r>
      <w:r w:rsidR="005D632A">
        <w:t xml:space="preserve"> 3:5;</w:t>
      </w:r>
      <w:r>
        <w:t xml:space="preserve"> 1 Corintios 3:10-11</w:t>
      </w:r>
    </w:p>
    <w:p w14:paraId="6EE6AE24" w14:textId="25168788" w:rsidR="00BC3DBD" w:rsidRDefault="00BC3DBD" w:rsidP="006272E6">
      <w:pPr>
        <w:pStyle w:val="Ttulo5"/>
      </w:pPr>
      <w:r>
        <w:t xml:space="preserve"> </w:t>
      </w:r>
      <w:r w:rsidRPr="00830F82">
        <w:t xml:space="preserve">Efesios 4:11 – </w:t>
      </w:r>
      <w:r w:rsidR="00D43D75">
        <w:t>“</w:t>
      </w:r>
      <w:r w:rsidRPr="006272E6">
        <w:rPr>
          <w:i/>
          <w:iCs/>
        </w:rPr>
        <w:t>Y Él dio … a otros evangelistas</w:t>
      </w:r>
      <w:r w:rsidR="00D43D75">
        <w:rPr>
          <w:i/>
          <w:iCs/>
        </w:rPr>
        <w:t>”</w:t>
      </w:r>
      <w:r w:rsidRPr="006272E6">
        <w:rPr>
          <w:i/>
          <w:iCs/>
        </w:rPr>
        <w:t>,</w:t>
      </w:r>
      <w:r>
        <w:t xml:space="preserve"> … </w:t>
      </w:r>
      <w:r w:rsidR="00F61050">
        <w:t xml:space="preserve">Cristo dio a otros el ser evangelistas. </w:t>
      </w:r>
    </w:p>
    <w:p w14:paraId="53EC973E" w14:textId="47E501BD" w:rsidR="00F61050" w:rsidRDefault="00F61050" w:rsidP="00F61050">
      <w:pPr>
        <w:pStyle w:val="Ttulo6"/>
      </w:pPr>
      <w:r>
        <w:t>Nos referimos</w:t>
      </w:r>
      <w:r w:rsidR="005D632A">
        <w:t xml:space="preserve"> muchas veces</w:t>
      </w:r>
      <w:r>
        <w:t xml:space="preserve"> a don de evangelistas a personas que comparten el evangelio</w:t>
      </w:r>
      <w:r w:rsidR="005D632A">
        <w:t>.</w:t>
      </w:r>
      <w:r>
        <w:t xml:space="preserve"> </w:t>
      </w:r>
      <w:r w:rsidR="005D632A">
        <w:t>Predicar el evangelio</w:t>
      </w:r>
      <w:r>
        <w:t xml:space="preserve"> es para toda la iglesia. </w:t>
      </w:r>
      <w:r w:rsidR="005D632A">
        <w:t>A</w:t>
      </w:r>
      <w:r>
        <w:t xml:space="preserve">quí </w:t>
      </w:r>
      <w:r w:rsidR="00CE326F">
        <w:t>muestra</w:t>
      </w:r>
      <w:r>
        <w:t xml:space="preserve"> que no todos tiene el don de ser evangelistas. </w:t>
      </w:r>
    </w:p>
    <w:p w14:paraId="25EABE24" w14:textId="6502F26D" w:rsidR="005C1244" w:rsidRDefault="005C1244" w:rsidP="00F61050">
      <w:pPr>
        <w:pStyle w:val="Ttulo6"/>
      </w:pPr>
      <w:r>
        <w:t>El don de evangelista no se limita a evangelizar según el argume</w:t>
      </w:r>
      <w:r w:rsidR="00BC23D8">
        <w:t xml:space="preserve">nto que continua en los versículos 12-13, </w:t>
      </w:r>
      <w:r w:rsidR="00CE326F">
        <w:t xml:space="preserve">sino </w:t>
      </w:r>
      <w:r w:rsidR="00BC23D8">
        <w:t>que funcionan dentro de la iglesia</w:t>
      </w:r>
      <w:r w:rsidR="00CE326F">
        <w:t xml:space="preserve"> para edificación</w:t>
      </w:r>
      <w:r w:rsidR="00BC23D8">
        <w:t>.</w:t>
      </w:r>
    </w:p>
    <w:p w14:paraId="0755E4CD" w14:textId="1DDB5446" w:rsidR="00F61050" w:rsidRDefault="00F61050" w:rsidP="00F61050">
      <w:pPr>
        <w:pStyle w:val="Ttulo6"/>
      </w:pPr>
      <w:r>
        <w:t>¿Qué significa ser evangelista? Este don fue dado a la iglesia</w:t>
      </w:r>
      <w:r w:rsidR="00860520">
        <w:t xml:space="preserve">, </w:t>
      </w:r>
      <w:r w:rsidR="00CE326F">
        <w:t>¿qué</w:t>
      </w:r>
      <w:r w:rsidR="00860520">
        <w:t xml:space="preserve"> rol cumple</w:t>
      </w:r>
      <w:r w:rsidR="00CE326F">
        <w:t>?</w:t>
      </w:r>
      <w:r w:rsidR="00860520">
        <w:t xml:space="preserve"> </w:t>
      </w:r>
      <w:r w:rsidR="00CE326F">
        <w:t>A</w:t>
      </w:r>
      <w:r w:rsidR="00860520">
        <w:t xml:space="preserve">unque este verso 11 no nos dice nada los siguientes versículos 12-13 muestran el propósito de estos dones. </w:t>
      </w:r>
    </w:p>
    <w:p w14:paraId="1C8522FD" w14:textId="6AC08179" w:rsidR="00860520" w:rsidRDefault="00860520" w:rsidP="00F61050">
      <w:pPr>
        <w:pStyle w:val="Ttulo6"/>
      </w:pPr>
      <w:r>
        <w:t xml:space="preserve">Esta palabra evangelista como sustantivo solo se una tres veces en el </w:t>
      </w:r>
      <w:r w:rsidR="00E91B92">
        <w:t>N</w:t>
      </w:r>
      <w:r>
        <w:t xml:space="preserve">uevo </w:t>
      </w:r>
      <w:r w:rsidR="00E91B92">
        <w:t>T</w:t>
      </w:r>
      <w:r>
        <w:t>estamento. Hechos 21:8; Efesios 4:11; 2 Timoteo 4:5</w:t>
      </w:r>
      <w:r w:rsidR="005C1244">
        <w:t>.</w:t>
      </w:r>
    </w:p>
    <w:p w14:paraId="39839D10" w14:textId="6BBB5696" w:rsidR="005C1244" w:rsidRPr="00F61050" w:rsidRDefault="00BC23D8" w:rsidP="00F61050">
      <w:pPr>
        <w:pStyle w:val="Ttulo6"/>
      </w:pPr>
      <w:r>
        <w:t xml:space="preserve">Según 2 Timoteo 4:5 la obra de evangelista </w:t>
      </w:r>
      <w:r w:rsidR="002C3E9A">
        <w:t>está</w:t>
      </w:r>
      <w:r>
        <w:t xml:space="preserve"> relacionad</w:t>
      </w:r>
      <w:r w:rsidR="00E91B92">
        <w:t>a</w:t>
      </w:r>
      <w:r>
        <w:t xml:space="preserve"> con el ministerio que Timoteo ten</w:t>
      </w:r>
      <w:r w:rsidR="00E91B92">
        <w:t>í</w:t>
      </w:r>
      <w:r>
        <w:t>a, según la carta de 1 Timoteo y 2 Timoteo estaba para establecer ancianos, corregir, discipular. Es una obra que no se limita a solo predicar el evangelio de Cristo a los perdidos.</w:t>
      </w:r>
    </w:p>
    <w:p w14:paraId="504A41D4" w14:textId="2BF93C3C" w:rsidR="003D080D" w:rsidRDefault="00BC23D8" w:rsidP="00BC23D8">
      <w:pPr>
        <w:pStyle w:val="Ttulo5"/>
      </w:pPr>
      <w:r w:rsidRPr="00830F82">
        <w:t xml:space="preserve">Efesios 4:11 – </w:t>
      </w:r>
      <w:r w:rsidR="00D43D75">
        <w:t>“</w:t>
      </w:r>
      <w:r w:rsidRPr="00830F82">
        <w:rPr>
          <w:i/>
          <w:iCs/>
        </w:rPr>
        <w:t xml:space="preserve">Y Él dio </w:t>
      </w:r>
      <w:r w:rsidR="00B10AA6">
        <w:rPr>
          <w:i/>
          <w:iCs/>
        </w:rPr>
        <w:t xml:space="preserve">… </w:t>
      </w:r>
      <w:r w:rsidRPr="003D080D">
        <w:rPr>
          <w:i/>
          <w:iCs/>
        </w:rPr>
        <w:t>a otros pastores y maestros</w:t>
      </w:r>
      <w:r>
        <w:t>.</w:t>
      </w:r>
      <w:r w:rsidR="00D43D75">
        <w:t>”</w:t>
      </w:r>
      <w:r>
        <w:t xml:space="preserve"> </w:t>
      </w:r>
      <w:r w:rsidR="00425234">
        <w:t xml:space="preserve">Pastores y maestros no son </w:t>
      </w:r>
      <w:r w:rsidR="00CE326F">
        <w:t>mencionados</w:t>
      </w:r>
      <w:r w:rsidR="00425234">
        <w:t xml:space="preserve"> como dos grupos separados. ¿Por qué?</w:t>
      </w:r>
    </w:p>
    <w:p w14:paraId="24744BE6" w14:textId="68D8393C" w:rsidR="00874755" w:rsidRPr="00874755" w:rsidRDefault="00874755" w:rsidP="00874755">
      <w:pPr>
        <w:pStyle w:val="Ttulo6"/>
      </w:pPr>
      <w:r>
        <w:t>Para apóstoles, profetas, evangelistas; cada uno tienen el articulo definido, TUS – los, sería como los apóstoles, los profetas, los evangelistas.</w:t>
      </w:r>
    </w:p>
    <w:p w14:paraId="273785ED" w14:textId="70F1DD55" w:rsidR="00425234" w:rsidRDefault="00425234" w:rsidP="00425234">
      <w:pPr>
        <w:pStyle w:val="Ttulo6"/>
      </w:pPr>
      <w:r>
        <w:t>P</w:t>
      </w:r>
      <w:r w:rsidR="00874755">
        <w:t>ero, p</w:t>
      </w:r>
      <w:r>
        <w:t xml:space="preserve">ara pastores y maestros </w:t>
      </w:r>
      <w:r w:rsidR="00874755">
        <w:t>solo hay un artículo definido TUS – los. Estos dos sustantivos están más vinculados entre sí</w:t>
      </w:r>
      <w:r w:rsidR="00CE326F">
        <w:t xml:space="preserve"> y</w:t>
      </w:r>
      <w:r w:rsidR="00874755">
        <w:t xml:space="preserve"> están vinculados por la conjunción KAI – y.</w:t>
      </w:r>
    </w:p>
    <w:p w14:paraId="7211329C" w14:textId="2843EED7" w:rsidR="00874755" w:rsidRDefault="00874755" w:rsidP="00425234">
      <w:pPr>
        <w:pStyle w:val="Ttulo6"/>
      </w:pPr>
      <w:r>
        <w:t xml:space="preserve">Por lo tanto, significa que el que tiene don de pastor también tiene don maestro, ahora estos dos sustantivos </w:t>
      </w:r>
      <w:r w:rsidR="009A52B4">
        <w:t>están</w:t>
      </w:r>
      <w:r>
        <w:t xml:space="preserve"> en plural lo que indica </w:t>
      </w:r>
      <w:r w:rsidR="009A52B4">
        <w:t xml:space="preserve">más de uno los que tiene el don de pastor </w:t>
      </w:r>
      <w:r w:rsidR="005429A7">
        <w:t>y</w:t>
      </w:r>
      <w:r w:rsidR="009A52B4">
        <w:t xml:space="preserve"> ellos mismos son maestros.</w:t>
      </w:r>
    </w:p>
    <w:p w14:paraId="504F4BA6" w14:textId="1793B2F8" w:rsidR="009A52B4" w:rsidRDefault="009A52B4" w:rsidP="00425234">
      <w:pPr>
        <w:pStyle w:val="Ttulo6"/>
      </w:pPr>
      <w:r>
        <w:t>Cristo dio dones a la iglesia de ser los pastores y maestros, esto va de acuerdo con 1 Timoteo 3:2 –</w:t>
      </w:r>
      <w:r>
        <w:rPr>
          <w:i/>
          <w:iCs/>
        </w:rPr>
        <w:t xml:space="preserve"> </w:t>
      </w:r>
      <w:r w:rsidR="005429A7">
        <w:rPr>
          <w:i/>
          <w:iCs/>
        </w:rPr>
        <w:t xml:space="preserve">“… si alguien aspira al cargo de obispo </w:t>
      </w:r>
      <w:r>
        <w:rPr>
          <w:i/>
          <w:iCs/>
        </w:rPr>
        <w:t>…</w:t>
      </w:r>
      <w:r w:rsidR="005429A7">
        <w:t xml:space="preserve"> [sea]</w:t>
      </w:r>
      <w:r>
        <w:rPr>
          <w:i/>
          <w:iCs/>
        </w:rPr>
        <w:t xml:space="preserve"> apto para enseñar</w:t>
      </w:r>
      <w:r w:rsidR="00E91B92">
        <w:rPr>
          <w:i/>
          <w:iCs/>
        </w:rPr>
        <w:t>”</w:t>
      </w:r>
      <w:r>
        <w:rPr>
          <w:i/>
          <w:iCs/>
        </w:rPr>
        <w:t>.</w:t>
      </w:r>
      <w:r>
        <w:t xml:space="preserve"> </w:t>
      </w:r>
    </w:p>
    <w:p w14:paraId="4BCC3E8D" w14:textId="1F9A0DD9" w:rsidR="003D080D" w:rsidRPr="00830F82" w:rsidRDefault="009A52B4" w:rsidP="009A52B4">
      <w:pPr>
        <w:pStyle w:val="Ttulo6"/>
      </w:pPr>
      <w:r>
        <w:t>En 1 Timoteo 5:17 – Haciendo una diferencia de los pastores hay quienes trabajan en la iglesia</w:t>
      </w:r>
      <w:r w:rsidR="005429A7">
        <w:t>, dice:</w:t>
      </w:r>
      <w:r>
        <w:t xml:space="preserve"> …</w:t>
      </w:r>
      <w:r>
        <w:rPr>
          <w:i/>
          <w:iCs/>
        </w:rPr>
        <w:t xml:space="preserve"> </w:t>
      </w:r>
      <w:r w:rsidR="00D43D75">
        <w:rPr>
          <w:i/>
          <w:iCs/>
        </w:rPr>
        <w:t>“</w:t>
      </w:r>
      <w:r>
        <w:rPr>
          <w:i/>
          <w:iCs/>
        </w:rPr>
        <w:t>principalmente los que trabajan en la predicación y en la enseñanza</w:t>
      </w:r>
      <w:r w:rsidR="00D43D75">
        <w:rPr>
          <w:i/>
          <w:iCs/>
        </w:rPr>
        <w:t>”</w:t>
      </w:r>
      <w:r>
        <w:rPr>
          <w:i/>
          <w:iCs/>
        </w:rPr>
        <w:t>.</w:t>
      </w:r>
      <w:r>
        <w:t xml:space="preserve"> </w:t>
      </w:r>
    </w:p>
    <w:p w14:paraId="58DE4475" w14:textId="13EEBD0F" w:rsidR="003D080D" w:rsidRPr="007359B9" w:rsidRDefault="009A52B4" w:rsidP="009A52B4">
      <w:pPr>
        <w:pStyle w:val="Ttulo4"/>
        <w:rPr>
          <w:lang w:val="es-BO"/>
        </w:rPr>
      </w:pPr>
      <w:r w:rsidRPr="007359B9">
        <w:rPr>
          <w:lang w:val="es-BO"/>
        </w:rPr>
        <w:lastRenderedPageBreak/>
        <w:t xml:space="preserve">Ya hemos </w:t>
      </w:r>
      <w:r w:rsidR="007359B9" w:rsidRPr="007359B9">
        <w:rPr>
          <w:lang w:val="es-BO"/>
        </w:rPr>
        <w:t>mencionado</w:t>
      </w:r>
      <w:r w:rsidRPr="007359B9">
        <w:rPr>
          <w:lang w:val="es-BO"/>
        </w:rPr>
        <w:t xml:space="preserve"> </w:t>
      </w:r>
      <w:r w:rsidR="007359B9" w:rsidRPr="007359B9">
        <w:rPr>
          <w:lang w:val="es-BO"/>
        </w:rPr>
        <w:t>de l</w:t>
      </w:r>
      <w:r w:rsidR="007359B9">
        <w:rPr>
          <w:lang w:val="es-BO"/>
        </w:rPr>
        <w:t>os dones que Cristo dio a la iglesia, los apóstoles, y los profetas, y los evangelistas, y los maestros, el siguiente versículo los dice que cual es el propósito.</w:t>
      </w:r>
    </w:p>
    <w:p w14:paraId="445FBADD" w14:textId="5C6DF219" w:rsidR="00751A3F" w:rsidRPr="00830F82" w:rsidRDefault="00D05385" w:rsidP="00D05385">
      <w:pPr>
        <w:pStyle w:val="Ttulo3"/>
      </w:pPr>
      <w:r w:rsidRPr="00830F82">
        <w:t>Efesios 4:1</w:t>
      </w:r>
      <w:r w:rsidR="003D080D">
        <w:t>2</w:t>
      </w:r>
      <w:r w:rsidRPr="00830F82">
        <w:t xml:space="preserve">-13 – Los </w:t>
      </w:r>
      <w:r w:rsidR="003D080D">
        <w:t>propósitos de los dones dentro del cuerpo de Cristo la iglesia.</w:t>
      </w:r>
    </w:p>
    <w:p w14:paraId="47D788E9" w14:textId="3947FD08" w:rsidR="00FA1D78" w:rsidRDefault="00830F82" w:rsidP="00830F82">
      <w:pPr>
        <w:pStyle w:val="Ttulo4"/>
        <w:rPr>
          <w:lang w:val="es-BO"/>
        </w:rPr>
      </w:pPr>
      <w:r>
        <w:rPr>
          <w:lang w:val="es-BO"/>
        </w:rPr>
        <w:t xml:space="preserve">Efesios 4:12 – </w:t>
      </w:r>
      <w:r w:rsidR="00D43D75">
        <w:rPr>
          <w:lang w:val="es-BO"/>
        </w:rPr>
        <w:t>“</w:t>
      </w:r>
      <w:r>
        <w:rPr>
          <w:i/>
          <w:iCs/>
          <w:lang w:val="es-BO"/>
        </w:rPr>
        <w:t>a fin de capacitar a los santos para la obra del ministerio, para la edificación del cuerpo de Cristo</w:t>
      </w:r>
      <w:r w:rsidR="00D43D75">
        <w:rPr>
          <w:i/>
          <w:iCs/>
          <w:lang w:val="es-BO"/>
        </w:rPr>
        <w:t>”</w:t>
      </w:r>
      <w:r>
        <w:rPr>
          <w:i/>
          <w:iCs/>
          <w:lang w:val="es-BO"/>
        </w:rPr>
        <w:t>;</w:t>
      </w:r>
      <w:r>
        <w:rPr>
          <w:lang w:val="es-BO"/>
        </w:rPr>
        <w:t xml:space="preserve"> </w:t>
      </w:r>
      <w:r w:rsidR="00FA1D78">
        <w:rPr>
          <w:lang w:val="es-BO"/>
        </w:rPr>
        <w:t>El verso inicia con una preposición PROS, “a fin de” significa que lo dones que Cristo dio es con “dirección o relación a”</w:t>
      </w:r>
    </w:p>
    <w:p w14:paraId="6AFC14D3" w14:textId="06895B5D" w:rsidR="00830F82" w:rsidRDefault="00FA1D78" w:rsidP="00830F82">
      <w:pPr>
        <w:pStyle w:val="Ttulo4"/>
        <w:rPr>
          <w:lang w:val="es-BO"/>
        </w:rPr>
      </w:pPr>
      <w:r>
        <w:rPr>
          <w:lang w:val="es-BO"/>
        </w:rPr>
        <w:t>Los dones de Cristo no son para ellos mismo, Cristo dio a la iglesia y su propósito va en relación</w:t>
      </w:r>
      <w:r w:rsidR="00D223BC">
        <w:rPr>
          <w:lang w:val="es-BO"/>
        </w:rPr>
        <w:t xml:space="preserve"> a</w:t>
      </w:r>
      <w:r>
        <w:rPr>
          <w:lang w:val="es-BO"/>
        </w:rPr>
        <w:t xml:space="preserve"> los santos.</w:t>
      </w:r>
    </w:p>
    <w:p w14:paraId="46EB69F5" w14:textId="14EC8B9B" w:rsidR="00FA1D78" w:rsidRDefault="00FA1D78" w:rsidP="00FA1D78">
      <w:pPr>
        <w:pStyle w:val="Ttulo5"/>
      </w:pPr>
      <w:r>
        <w:t xml:space="preserve">Efesios </w:t>
      </w:r>
      <w:r w:rsidR="00302558">
        <w:t>4: 12a</w:t>
      </w:r>
      <w:r>
        <w:t xml:space="preserve"> – </w:t>
      </w:r>
      <w:r w:rsidR="00D43D75">
        <w:t>“</w:t>
      </w:r>
      <w:r>
        <w:rPr>
          <w:i/>
          <w:iCs/>
        </w:rPr>
        <w:t>a fin de capacitar</w:t>
      </w:r>
      <w:r w:rsidR="00934878" w:rsidRPr="00934878">
        <w:rPr>
          <w:i/>
          <w:iCs/>
        </w:rPr>
        <w:t xml:space="preserve"> </w:t>
      </w:r>
      <w:r w:rsidR="00934878">
        <w:rPr>
          <w:i/>
          <w:iCs/>
        </w:rPr>
        <w:t>a los santos</w:t>
      </w:r>
      <w:r w:rsidR="00D43D75">
        <w:rPr>
          <w:i/>
          <w:iCs/>
        </w:rPr>
        <w:t>”</w:t>
      </w:r>
      <w:r>
        <w:rPr>
          <w:i/>
          <w:iCs/>
        </w:rPr>
        <w:t xml:space="preserve"> </w:t>
      </w:r>
      <w:r>
        <w:t>… la palabra KATARTISMON, capacitar no es un verbo, sino un sustantivo.</w:t>
      </w:r>
      <w:r w:rsidR="00720B6C">
        <w:t xml:space="preserve"> Pablo no responsabiliza sino muestra para qu</w:t>
      </w:r>
      <w:r w:rsidR="00D223BC">
        <w:t>é</w:t>
      </w:r>
      <w:r w:rsidR="00720B6C">
        <w:t xml:space="preserve"> son los dones en la iglesia. </w:t>
      </w:r>
    </w:p>
    <w:p w14:paraId="2C64830C" w14:textId="0F5CDA40" w:rsidR="00720B6C" w:rsidRDefault="00720B6C" w:rsidP="00720B6C">
      <w:pPr>
        <w:pStyle w:val="Ttulo6"/>
      </w:pPr>
      <w:r>
        <w:t>La traducción más acertada ser</w:t>
      </w:r>
      <w:r w:rsidR="00D223BC">
        <w:t>í</w:t>
      </w:r>
      <w:r>
        <w:t>a;</w:t>
      </w:r>
      <w:r>
        <w:rPr>
          <w:i/>
          <w:iCs/>
        </w:rPr>
        <w:t xml:space="preserve"> </w:t>
      </w:r>
      <w:r>
        <w:t>“en relación con</w:t>
      </w:r>
      <w:r w:rsidR="00075DBC">
        <w:t>,</w:t>
      </w:r>
      <w:r>
        <w:t xml:space="preserve"> para la capacitación o equipamiento </w:t>
      </w:r>
      <w:r w:rsidR="00934878">
        <w:t>a</w:t>
      </w:r>
      <w:r>
        <w:t xml:space="preserve"> los santos. </w:t>
      </w:r>
      <w:r w:rsidR="00934878">
        <w:t xml:space="preserve">Así haya santos capacitados o equipados en la iglesia. 2 Timoteo 2:2; Mateo </w:t>
      </w:r>
      <w:r w:rsidR="00563296">
        <w:t>28:18-20</w:t>
      </w:r>
    </w:p>
    <w:p w14:paraId="604AB828" w14:textId="17DE0FAD" w:rsidR="00934878" w:rsidRPr="00720B6C" w:rsidRDefault="00934878" w:rsidP="00720B6C">
      <w:pPr>
        <w:pStyle w:val="Ttulo6"/>
      </w:pPr>
      <w:r>
        <w:t xml:space="preserve">Continua el argumento; capacitados o equipados ¿para qué? </w:t>
      </w:r>
    </w:p>
    <w:p w14:paraId="51019EDB" w14:textId="3A2E9748" w:rsidR="00830F82" w:rsidRDefault="00934878" w:rsidP="00830F82">
      <w:pPr>
        <w:pStyle w:val="Ttulo5"/>
      </w:pPr>
      <w:r>
        <w:t>Efesios 4:12b –</w:t>
      </w:r>
      <w:r>
        <w:rPr>
          <w:i/>
          <w:iCs/>
        </w:rPr>
        <w:t xml:space="preserve"> … </w:t>
      </w:r>
      <w:r w:rsidR="00D43D75">
        <w:rPr>
          <w:i/>
          <w:iCs/>
        </w:rPr>
        <w:t>“</w:t>
      </w:r>
      <w:r>
        <w:rPr>
          <w:i/>
          <w:iCs/>
        </w:rPr>
        <w:t>para la obra del ministerio</w:t>
      </w:r>
      <w:r w:rsidR="00D43D75">
        <w:rPr>
          <w:i/>
          <w:iCs/>
        </w:rPr>
        <w:t>”</w:t>
      </w:r>
      <w:r>
        <w:rPr>
          <w:i/>
          <w:iCs/>
        </w:rPr>
        <w:t xml:space="preserve">, </w:t>
      </w:r>
      <w:r>
        <w:t>… Santos, creyentes en la iglesia capacitados o equipados para la obra del ministerio, para el servicio.</w:t>
      </w:r>
    </w:p>
    <w:p w14:paraId="2E7A4A93" w14:textId="4F5A0896" w:rsidR="00934878" w:rsidRDefault="00563296" w:rsidP="00934878">
      <w:pPr>
        <w:pStyle w:val="Ttulo6"/>
      </w:pPr>
      <w:r>
        <w:t>Miembros (santos) de la iglesia deben estar capacitados para la obra de servicio como un diacono</w:t>
      </w:r>
      <w:r w:rsidR="00CE2A16">
        <w:t>, que sirve a las mesas</w:t>
      </w:r>
      <w:r w:rsidR="00625C0A">
        <w:t>. Estar capacitado para los santos no limita un</w:t>
      </w:r>
      <w:r w:rsidR="00D223BC">
        <w:t xml:space="preserve"> área</w:t>
      </w:r>
      <w:r w:rsidR="00625C0A">
        <w:t xml:space="preserve"> espec</w:t>
      </w:r>
      <w:r w:rsidR="00D223BC">
        <w:t>í</w:t>
      </w:r>
      <w:r w:rsidR="00625C0A">
        <w:t>fic</w:t>
      </w:r>
      <w:r w:rsidR="00D223BC">
        <w:t>a</w:t>
      </w:r>
      <w:r w:rsidR="00625C0A">
        <w:t xml:space="preserve"> donde harán la obra del ministerio.</w:t>
      </w:r>
    </w:p>
    <w:p w14:paraId="6CE5D5F4" w14:textId="6D4CA278" w:rsidR="00CE2A16" w:rsidRDefault="00CE2A16" w:rsidP="00934878">
      <w:pPr>
        <w:pStyle w:val="Ttulo6"/>
      </w:pPr>
      <w:r>
        <w:t>Aun continua el argumento de Pablo con propósito</w:t>
      </w:r>
      <w:r w:rsidR="00D223BC">
        <w:t xml:space="preserve">, </w:t>
      </w:r>
      <w:r w:rsidR="0077366E">
        <w:t>en cuanto a los dones de Cristo que dio a los hombres.</w:t>
      </w:r>
    </w:p>
    <w:p w14:paraId="7A685E87" w14:textId="22D5D6B5" w:rsidR="00563296" w:rsidRDefault="00563296" w:rsidP="00563296">
      <w:pPr>
        <w:pStyle w:val="Ttulo5"/>
      </w:pPr>
      <w:r>
        <w:t>Efesios 4:12 –</w:t>
      </w:r>
      <w:r>
        <w:rPr>
          <w:i/>
          <w:iCs/>
        </w:rPr>
        <w:t xml:space="preserve"> … </w:t>
      </w:r>
      <w:r w:rsidR="00D43D75">
        <w:rPr>
          <w:i/>
          <w:iCs/>
        </w:rPr>
        <w:t>“</w:t>
      </w:r>
      <w:r>
        <w:rPr>
          <w:i/>
          <w:iCs/>
        </w:rPr>
        <w:t>para la edificación del cuerpo de Cristo</w:t>
      </w:r>
      <w:r w:rsidR="00D43D75">
        <w:rPr>
          <w:i/>
          <w:iCs/>
        </w:rPr>
        <w:t>”</w:t>
      </w:r>
      <w:r w:rsidR="0077366E">
        <w:rPr>
          <w:i/>
          <w:iCs/>
        </w:rPr>
        <w:t>,</w:t>
      </w:r>
      <w:r w:rsidR="0077366E">
        <w:t xml:space="preserve"> </w:t>
      </w:r>
      <w:r w:rsidR="00625C0A">
        <w:t>Santos capacitados por los apóstoles, los profetas, evangelistas, los pastores y maestros, estarán capacitados también para la edificación del cuerpo de Cristo, la iglesia.</w:t>
      </w:r>
    </w:p>
    <w:p w14:paraId="11D77FA2" w14:textId="1192D8FE" w:rsidR="00625C0A" w:rsidRPr="00625C0A" w:rsidRDefault="00625C0A" w:rsidP="00625C0A">
      <w:pPr>
        <w:pStyle w:val="Ttulo6"/>
      </w:pPr>
      <w:r>
        <w:t xml:space="preserve">Aunque el rol de los apóstoles y profetas en la edificación de la iglesia era poner el fundamento. </w:t>
      </w:r>
    </w:p>
    <w:p w14:paraId="44E574CA" w14:textId="730193CA" w:rsidR="00830F82" w:rsidRDefault="00B96B0D" w:rsidP="00830F82">
      <w:pPr>
        <w:pStyle w:val="Ttulo6"/>
      </w:pPr>
      <w:r>
        <w:t>El fundamento est</w:t>
      </w:r>
      <w:r w:rsidR="00302558">
        <w:t>á</w:t>
      </w:r>
      <w:r>
        <w:t xml:space="preserve"> puest</w:t>
      </w:r>
      <w:r w:rsidR="00D223BC">
        <w:t>o</w:t>
      </w:r>
      <w:r>
        <w:t xml:space="preserve">, no hay </w:t>
      </w:r>
      <w:r w:rsidR="00D26D8E">
        <w:t>más</w:t>
      </w:r>
      <w:r>
        <w:t xml:space="preserve"> fundamento que poner. 1 </w:t>
      </w:r>
      <w:proofErr w:type="gramStart"/>
      <w:r>
        <w:t>Corintios</w:t>
      </w:r>
      <w:proofErr w:type="gramEnd"/>
      <w:r>
        <w:t xml:space="preserve"> 3:10-11</w:t>
      </w:r>
    </w:p>
    <w:p w14:paraId="4790011F" w14:textId="3C1612DF" w:rsidR="00B96B0D" w:rsidRDefault="00B96B0D" w:rsidP="00B96B0D">
      <w:pPr>
        <w:pStyle w:val="Ttulo6"/>
      </w:pPr>
      <w:r>
        <w:t>La edificación de</w:t>
      </w:r>
      <w:r w:rsidR="00D223BC">
        <w:t>l</w:t>
      </w:r>
      <w:r>
        <w:t xml:space="preserve"> cuerpo de Cristo continua, con los evangelistas, los pastores y maestros. ¿Hasta </w:t>
      </w:r>
      <w:r w:rsidR="00E06D72">
        <w:t>cuándo</w:t>
      </w:r>
      <w:r>
        <w:t>?</w:t>
      </w:r>
    </w:p>
    <w:p w14:paraId="6881FF98" w14:textId="76963F8E" w:rsidR="00830F82" w:rsidRDefault="00830F82" w:rsidP="00830F82">
      <w:pPr>
        <w:pStyle w:val="Ttulo4"/>
        <w:rPr>
          <w:lang w:val="es-BO"/>
        </w:rPr>
      </w:pPr>
      <w:r w:rsidRPr="00830F82">
        <w:rPr>
          <w:lang w:val="es-BO"/>
        </w:rPr>
        <w:t>Efesios 4:13</w:t>
      </w:r>
      <w:r>
        <w:rPr>
          <w:lang w:val="es-BO"/>
        </w:rPr>
        <w:t xml:space="preserve"> –</w:t>
      </w:r>
      <w:r>
        <w:rPr>
          <w:i/>
          <w:iCs/>
          <w:lang w:val="es-BO"/>
        </w:rPr>
        <w:t xml:space="preserve"> </w:t>
      </w:r>
      <w:r w:rsidR="00D43D75">
        <w:rPr>
          <w:i/>
          <w:iCs/>
          <w:lang w:val="es-BO"/>
        </w:rPr>
        <w:t>“</w:t>
      </w:r>
      <w:r>
        <w:rPr>
          <w:i/>
          <w:iCs/>
          <w:lang w:val="es-BO"/>
        </w:rPr>
        <w:t>hasta que todos lleguemos a la unidad de la fe y del pleno conocimiento del Hijo de Dios, a la condición de un hombre maduro, a la medida de la estatura de la plenitud de Cristo</w:t>
      </w:r>
      <w:r w:rsidR="00D43D75">
        <w:rPr>
          <w:i/>
          <w:iCs/>
          <w:lang w:val="es-BO"/>
        </w:rPr>
        <w:t>”</w:t>
      </w:r>
      <w:r>
        <w:rPr>
          <w:i/>
          <w:iCs/>
          <w:lang w:val="es-BO"/>
        </w:rPr>
        <w:t>.</w:t>
      </w:r>
      <w:r>
        <w:rPr>
          <w:lang w:val="es-BO"/>
        </w:rPr>
        <w:t xml:space="preserve"> </w:t>
      </w:r>
    </w:p>
    <w:p w14:paraId="1BC61424" w14:textId="76B2D1C6" w:rsidR="00830F82" w:rsidRDefault="00B96B0D" w:rsidP="00830F82">
      <w:pPr>
        <w:pStyle w:val="Ttulo5"/>
      </w:pPr>
      <w:r w:rsidRPr="00830F82">
        <w:t xml:space="preserve">Efesios </w:t>
      </w:r>
      <w:r w:rsidR="00302558" w:rsidRPr="00830F82">
        <w:t>4: 13a</w:t>
      </w:r>
      <w:r>
        <w:t xml:space="preserve"> –</w:t>
      </w:r>
      <w:r>
        <w:rPr>
          <w:i/>
          <w:iCs/>
        </w:rPr>
        <w:t xml:space="preserve"> </w:t>
      </w:r>
      <w:r w:rsidR="00D43D75">
        <w:rPr>
          <w:i/>
          <w:iCs/>
        </w:rPr>
        <w:t>“</w:t>
      </w:r>
      <w:r>
        <w:rPr>
          <w:i/>
          <w:iCs/>
        </w:rPr>
        <w:t>hasta que todos lleguemos</w:t>
      </w:r>
      <w:r w:rsidR="00D43D75">
        <w:rPr>
          <w:i/>
          <w:iCs/>
        </w:rPr>
        <w:t>”</w:t>
      </w:r>
      <w:r>
        <w:rPr>
          <w:i/>
          <w:iCs/>
        </w:rPr>
        <w:t xml:space="preserve"> …</w:t>
      </w:r>
      <w:r>
        <w:t xml:space="preserve"> </w:t>
      </w:r>
      <w:r w:rsidR="00E06D72">
        <w:t>Pablo se incluye e</w:t>
      </w:r>
      <w:r w:rsidR="00D223BC">
        <w:t>n</w:t>
      </w:r>
      <w:r w:rsidR="00E06D72">
        <w:t xml:space="preserve"> esta acción, ya que habla en primera persona plural, este es un verbo aoristo, activo, subjuntivo. Expresa</w:t>
      </w:r>
      <w:r w:rsidR="00B42E9E">
        <w:t xml:space="preserve"> todo lo siguiente como</w:t>
      </w:r>
      <w:r w:rsidR="00E06D72">
        <w:t xml:space="preserve"> un deseo</w:t>
      </w:r>
      <w:r w:rsidR="003660CB">
        <w:t xml:space="preserve"> una posibilidad</w:t>
      </w:r>
      <w:r w:rsidR="00B42E9E">
        <w:t xml:space="preserve">, no </w:t>
      </w:r>
      <w:r w:rsidR="00D223BC">
        <w:t>como</w:t>
      </w:r>
      <w:r w:rsidR="00B42E9E">
        <w:t xml:space="preserve"> mandamiento</w:t>
      </w:r>
      <w:r w:rsidR="00E06D72">
        <w:t>. Hasta que todos lleguemos</w:t>
      </w:r>
    </w:p>
    <w:p w14:paraId="212DBD6B" w14:textId="61DD66F1" w:rsidR="00E06D72" w:rsidRDefault="00E06D72" w:rsidP="00E06D72">
      <w:pPr>
        <w:pStyle w:val="Ttulo6"/>
      </w:pPr>
      <w:r>
        <w:lastRenderedPageBreak/>
        <w:t>¿La pregunta hasta d</w:t>
      </w:r>
      <w:r w:rsidR="000A40A7">
        <w:t>ó</w:t>
      </w:r>
      <w:r>
        <w:t>nde vamos a llegar?</w:t>
      </w:r>
    </w:p>
    <w:p w14:paraId="480E47AF" w14:textId="74471B37" w:rsidR="00E06D72" w:rsidRDefault="00E06D72" w:rsidP="00E06D72">
      <w:pPr>
        <w:pStyle w:val="Ttulo5"/>
      </w:pPr>
      <w:r>
        <w:t xml:space="preserve">La edificación del cuerpo de Cristo continua </w:t>
      </w:r>
      <w:r w:rsidR="00C208BC">
        <w:t>con</w:t>
      </w:r>
      <w:r>
        <w:t xml:space="preserve"> los dones dados por Cristo </w:t>
      </w:r>
      <w:r w:rsidR="00C208BC">
        <w:t>a la iglesia; cuando los dones están cumpliendo su rol la edificación va en proceso.</w:t>
      </w:r>
    </w:p>
    <w:p w14:paraId="743B3AD7" w14:textId="557E0462" w:rsidR="00E06D72" w:rsidRDefault="00E06D72" w:rsidP="00E06D72">
      <w:pPr>
        <w:pStyle w:val="Ttulo5"/>
      </w:pPr>
      <w:r w:rsidRPr="00830F82">
        <w:t>Efesios 4:13</w:t>
      </w:r>
      <w:r>
        <w:t>b –</w:t>
      </w:r>
      <w:r>
        <w:rPr>
          <w:i/>
          <w:iCs/>
        </w:rPr>
        <w:t xml:space="preserve"> </w:t>
      </w:r>
      <w:r w:rsidR="00D43D75">
        <w:rPr>
          <w:i/>
          <w:iCs/>
        </w:rPr>
        <w:t>“</w:t>
      </w:r>
      <w:r>
        <w:rPr>
          <w:i/>
          <w:iCs/>
        </w:rPr>
        <w:t>hasta que todos lleguemos a la unidad de la fe</w:t>
      </w:r>
      <w:r w:rsidR="00D43D75">
        <w:rPr>
          <w:i/>
          <w:iCs/>
        </w:rPr>
        <w:t>”</w:t>
      </w:r>
      <w:r>
        <w:rPr>
          <w:i/>
          <w:iCs/>
        </w:rPr>
        <w:t xml:space="preserve"> </w:t>
      </w:r>
      <w:r>
        <w:t xml:space="preserve">… </w:t>
      </w:r>
      <w:r w:rsidR="00820DD0">
        <w:t xml:space="preserve">El deseo y el propósito es que todos lleguemos a la unidad de la fe. Aquí la fe no se refiere a creer, sino al conjunto o contenido de la enseñanza </w:t>
      </w:r>
      <w:r w:rsidR="00B53058">
        <w:t>o de la fe.</w:t>
      </w:r>
      <w:r w:rsidR="00C208BC">
        <w:t xml:space="preserve"> Judas 3</w:t>
      </w:r>
    </w:p>
    <w:p w14:paraId="0ACA7125" w14:textId="283C8CB1" w:rsidR="00B53058" w:rsidRDefault="00B42DAB" w:rsidP="00B53058">
      <w:pPr>
        <w:pStyle w:val="Ttulo6"/>
      </w:pPr>
      <w:r>
        <w:t xml:space="preserve">Continúa entrelazado el argumento con </w:t>
      </w:r>
      <w:r>
        <w:rPr>
          <w:i/>
          <w:iCs/>
        </w:rPr>
        <w:t>“y”</w:t>
      </w:r>
    </w:p>
    <w:p w14:paraId="55BDEC49" w14:textId="5DACFB37" w:rsidR="00B42DAB" w:rsidRDefault="00B53058" w:rsidP="00B53058">
      <w:pPr>
        <w:pStyle w:val="Ttulo5"/>
      </w:pPr>
      <w:r w:rsidRPr="00830F82">
        <w:t>Efesios 4:13</w:t>
      </w:r>
      <w:r>
        <w:t xml:space="preserve"> –</w:t>
      </w:r>
      <w:r>
        <w:rPr>
          <w:i/>
          <w:iCs/>
        </w:rPr>
        <w:t xml:space="preserve"> </w:t>
      </w:r>
      <w:r w:rsidR="00D43D75">
        <w:rPr>
          <w:i/>
          <w:iCs/>
        </w:rPr>
        <w:t>“</w:t>
      </w:r>
      <w:r>
        <w:rPr>
          <w:i/>
          <w:iCs/>
        </w:rPr>
        <w:t xml:space="preserve">hasta que todos lleguemos a la unidad de la fe y </w:t>
      </w:r>
      <w:r w:rsidRPr="00B53058">
        <w:rPr>
          <w:b/>
          <w:bCs/>
          <w:i/>
          <w:iCs/>
        </w:rPr>
        <w:t>del pleno conocimiento del Hijo de Dios</w:t>
      </w:r>
      <w:r w:rsidR="00D43D75">
        <w:rPr>
          <w:b/>
          <w:bCs/>
          <w:i/>
          <w:iCs/>
        </w:rPr>
        <w:t>”</w:t>
      </w:r>
      <w:r>
        <w:rPr>
          <w:i/>
          <w:iCs/>
        </w:rPr>
        <w:t xml:space="preserve">, </w:t>
      </w:r>
      <w:r>
        <w:t xml:space="preserve">… </w:t>
      </w:r>
      <w:r w:rsidR="00B42DAB">
        <w:t>La unidad de la fe está estrechamente relacionada por una conjunción KAI, y. con el conocimiento del Hijo de Dios.</w:t>
      </w:r>
    </w:p>
    <w:p w14:paraId="5A90A00C" w14:textId="5A2EF01A" w:rsidR="00B53058" w:rsidRDefault="00B53058" w:rsidP="00B42DAB">
      <w:pPr>
        <w:pStyle w:val="Ttulo6"/>
      </w:pPr>
      <w:r>
        <w:t>No se refiere a un conocimiento intelectual sino un pleno discernimiento o reconocimiento del Hijo de Dios. Implica todo lo que es Cristo, el Hijo de Dios.</w:t>
      </w:r>
    </w:p>
    <w:p w14:paraId="37695B5F" w14:textId="34908240" w:rsidR="00B53058" w:rsidRDefault="00B53058" w:rsidP="00B53058">
      <w:pPr>
        <w:pStyle w:val="Ttulo6"/>
      </w:pPr>
      <w:r>
        <w:t>Pleno conocimiento</w:t>
      </w:r>
      <w:r w:rsidR="000A40A7">
        <w:t>,</w:t>
      </w:r>
      <w:r>
        <w:t xml:space="preserve"> estar lleno hasta el tope</w:t>
      </w:r>
      <w:r w:rsidR="00B42DAB">
        <w:t xml:space="preserve"> de conocer o discernir de qui</w:t>
      </w:r>
      <w:r w:rsidR="000A40A7">
        <w:t>é</w:t>
      </w:r>
      <w:r w:rsidR="00B42DAB">
        <w:t>n es el Hijo de Dios. Es el propósito de los dones de Cristo dado</w:t>
      </w:r>
      <w:r w:rsidR="000A40A7">
        <w:t>s</w:t>
      </w:r>
      <w:r w:rsidR="00B42DAB">
        <w:t xml:space="preserve"> a la iglesia, los evangelistas, los pastores y maestros. Pablo mencion</w:t>
      </w:r>
      <w:r w:rsidR="000A40A7">
        <w:t>ó, hasta que</w:t>
      </w:r>
      <w:r w:rsidR="00B42DAB">
        <w:t xml:space="preserve"> todos tenga</w:t>
      </w:r>
      <w:r w:rsidR="000A40A7">
        <w:t>n</w:t>
      </w:r>
      <w:r w:rsidR="00B42DAB">
        <w:t xml:space="preserve"> el pleno conocimiento del Hijo de Dios.</w:t>
      </w:r>
    </w:p>
    <w:p w14:paraId="7F0ACA6E" w14:textId="1675FD03" w:rsidR="00B42DAB" w:rsidRDefault="00B42DAB" w:rsidP="00B42DAB">
      <w:pPr>
        <w:pStyle w:val="Ttulo5"/>
      </w:pPr>
      <w:r w:rsidRPr="00830F82">
        <w:t>Efesios 4:13</w:t>
      </w:r>
      <w:r>
        <w:t xml:space="preserve"> –</w:t>
      </w:r>
      <w:r>
        <w:rPr>
          <w:i/>
          <w:iCs/>
        </w:rPr>
        <w:t xml:space="preserve"> </w:t>
      </w:r>
      <w:r w:rsidR="00D43D75">
        <w:rPr>
          <w:i/>
          <w:iCs/>
        </w:rPr>
        <w:t>“</w:t>
      </w:r>
      <w:r>
        <w:rPr>
          <w:i/>
          <w:iCs/>
        </w:rPr>
        <w:t xml:space="preserve">hasta que todos lleguemos … </w:t>
      </w:r>
      <w:r w:rsidRPr="00B42DAB">
        <w:rPr>
          <w:b/>
          <w:bCs/>
          <w:i/>
          <w:iCs/>
        </w:rPr>
        <w:t>a la condición de un hombre maduro</w:t>
      </w:r>
      <w:r w:rsidR="00D43D75">
        <w:rPr>
          <w:b/>
          <w:bCs/>
          <w:i/>
          <w:iCs/>
        </w:rPr>
        <w:t>”</w:t>
      </w:r>
      <w:r>
        <w:rPr>
          <w:i/>
          <w:iCs/>
        </w:rPr>
        <w:t>,</w:t>
      </w:r>
      <w:r>
        <w:t xml:space="preserve"> … </w:t>
      </w:r>
      <w:r w:rsidR="00B42E9E">
        <w:t>llegar a una condición de un hombre maduro no es un mandamiento, sino un deseo o propósito del ejercicio de los dones de Cristo en la iglesia.</w:t>
      </w:r>
    </w:p>
    <w:p w14:paraId="48A0D5DB" w14:textId="2E67B8A7" w:rsidR="002A5A60" w:rsidRDefault="00616C07" w:rsidP="002A5A60">
      <w:pPr>
        <w:pStyle w:val="Ttulo6"/>
      </w:pPr>
      <w:r>
        <w:t>La condición de un hombre maduro se entiende como un hombre completo</w:t>
      </w:r>
      <w:r w:rsidR="002B5456">
        <w:t>, en él sea la obra completa.</w:t>
      </w:r>
    </w:p>
    <w:p w14:paraId="1599E204" w14:textId="684CF08F" w:rsidR="002A5A60" w:rsidRPr="002A5A60" w:rsidRDefault="002A5A60" w:rsidP="002A5A60">
      <w:pPr>
        <w:pStyle w:val="Ttulo5"/>
      </w:pPr>
      <w:r w:rsidRPr="00830F82">
        <w:t>Efesios 4:13</w:t>
      </w:r>
      <w:r>
        <w:t xml:space="preserve"> –</w:t>
      </w:r>
      <w:r>
        <w:rPr>
          <w:i/>
          <w:iCs/>
        </w:rPr>
        <w:t xml:space="preserve"> </w:t>
      </w:r>
      <w:r w:rsidR="00D43D75">
        <w:rPr>
          <w:i/>
          <w:iCs/>
        </w:rPr>
        <w:t>“</w:t>
      </w:r>
      <w:r>
        <w:rPr>
          <w:i/>
          <w:iCs/>
        </w:rPr>
        <w:t xml:space="preserve">hasta que todos lleguemos … </w:t>
      </w:r>
      <w:r w:rsidRPr="007F5113">
        <w:rPr>
          <w:b/>
          <w:bCs/>
          <w:i/>
          <w:iCs/>
        </w:rPr>
        <w:t>a la medida de la estatura de la plenitud de Cristo</w:t>
      </w:r>
      <w:r w:rsidR="00D43D75">
        <w:rPr>
          <w:b/>
          <w:bCs/>
          <w:i/>
          <w:iCs/>
        </w:rPr>
        <w:t>”</w:t>
      </w:r>
      <w:r>
        <w:rPr>
          <w:i/>
          <w:iCs/>
        </w:rPr>
        <w:t>.</w:t>
      </w:r>
      <w:r>
        <w:t xml:space="preserve"> </w:t>
      </w:r>
      <w:r w:rsidR="00275487">
        <w:t>El tercer deseo en cuanto a los propósitos de los dones de Cristo es que todos lleguen a la medida de la estatura de la plenitud de Cristo.</w:t>
      </w:r>
    </w:p>
    <w:p w14:paraId="2D8396F1" w14:textId="7E69DE10" w:rsidR="00830F82" w:rsidRDefault="00275487" w:rsidP="00830F82">
      <w:pPr>
        <w:pStyle w:val="Ttulo6"/>
      </w:pPr>
      <w:r>
        <w:t>Estatura, puede ser también como edad, esto es hasta tener una edad que uno crece hasta la estatura de la plenitud</w:t>
      </w:r>
      <w:r w:rsidR="0095530A">
        <w:t xml:space="preserve"> (lo que llena)</w:t>
      </w:r>
      <w:r>
        <w:t xml:space="preserve"> de Cristo.</w:t>
      </w:r>
    </w:p>
    <w:p w14:paraId="46CE702E" w14:textId="1AF86FD0" w:rsidR="0095530A" w:rsidRDefault="0095530A" w:rsidP="00830F82">
      <w:pPr>
        <w:pStyle w:val="Ttulo6"/>
      </w:pPr>
      <w:r>
        <w:t>Lleguemos hasta la medida de la estatura de estar llenos de Cristo, es el resultado del ejercicio de los dones de Cristo dentro de la iglesia.</w:t>
      </w:r>
    </w:p>
    <w:p w14:paraId="322215D5" w14:textId="26E19C2E" w:rsidR="00D0776B" w:rsidRPr="00D0776B" w:rsidRDefault="00D0776B" w:rsidP="00D0776B">
      <w:pPr>
        <w:pStyle w:val="Ttulo4"/>
        <w:rPr>
          <w:lang w:val="es-BO"/>
        </w:rPr>
      </w:pPr>
      <w:r w:rsidRPr="00D0776B">
        <w:rPr>
          <w:lang w:val="es-BO"/>
        </w:rPr>
        <w:t xml:space="preserve"> El argumento no termina </w:t>
      </w:r>
      <w:r>
        <w:rPr>
          <w:lang w:val="es-BO"/>
        </w:rPr>
        <w:t>aquí</w:t>
      </w:r>
      <w:r w:rsidR="000A40A7">
        <w:rPr>
          <w:lang w:val="es-BO"/>
        </w:rPr>
        <w:t>,</w:t>
      </w:r>
      <w:r>
        <w:rPr>
          <w:lang w:val="es-BO"/>
        </w:rPr>
        <w:t xml:space="preserve"> sino continua en argumentos visibles que resultan del ejercicio de los dones de Cristo en la iglesia, en estos versículos 14 al 16 no hay imperativos sino participios en su mayoría.</w:t>
      </w:r>
    </w:p>
    <w:p w14:paraId="64065B43" w14:textId="61F932BD" w:rsidR="006B1819" w:rsidRPr="00830F82" w:rsidRDefault="006B1819" w:rsidP="006B1819">
      <w:pPr>
        <w:pStyle w:val="Ttulo2"/>
      </w:pPr>
      <w:r w:rsidRPr="00830F82">
        <w:t xml:space="preserve">Efesios 4:14-16 – </w:t>
      </w:r>
      <w:r w:rsidR="00830F82">
        <w:t>Una</w:t>
      </w:r>
      <w:r w:rsidR="00884AD6" w:rsidRPr="00830F82">
        <w:t xml:space="preserve"> de la iglesia</w:t>
      </w:r>
      <w:r w:rsidR="004B5E3A">
        <w:t xml:space="preserve"> nutrida</w:t>
      </w:r>
      <w:r w:rsidR="00830F82">
        <w:t xml:space="preserve"> </w:t>
      </w:r>
      <w:r w:rsidR="004B5E3A">
        <w:t>en Cristo</w:t>
      </w:r>
      <w:r w:rsidR="00884AD6" w:rsidRPr="00830F82">
        <w:t xml:space="preserve"> y </w:t>
      </w:r>
      <w:r w:rsidR="00830F82">
        <w:t>edificada con cada</w:t>
      </w:r>
      <w:r w:rsidR="00884AD6" w:rsidRPr="00830F82">
        <w:t xml:space="preserve"> miembro en amor.</w:t>
      </w:r>
    </w:p>
    <w:p w14:paraId="276054C4" w14:textId="64854EA5" w:rsidR="00884AD6" w:rsidRDefault="004B5E3A" w:rsidP="00884AD6">
      <w:pPr>
        <w:pStyle w:val="Ttulo3"/>
      </w:pPr>
      <w:r>
        <w:t>Efesios 4:14-16 – Una iglesia nutrida con la enseñanza de Cristo, en Cristo va creciendo en la semejanza de Cristo quien es la cabeza.</w:t>
      </w:r>
    </w:p>
    <w:p w14:paraId="0B50CC20" w14:textId="7D36A669" w:rsidR="004B5E3A" w:rsidRPr="004B5E3A" w:rsidRDefault="004B5E3A" w:rsidP="004B5E3A">
      <w:pPr>
        <w:pStyle w:val="Ttulo3"/>
      </w:pPr>
      <w:r>
        <w:lastRenderedPageBreak/>
        <w:t xml:space="preserve">Efesios 4:14 </w:t>
      </w:r>
      <w:r w:rsidR="00DA3B61">
        <w:t>–</w:t>
      </w:r>
      <w:r>
        <w:t xml:space="preserve"> </w:t>
      </w:r>
      <w:r w:rsidR="00D43D75">
        <w:t>“</w:t>
      </w:r>
      <w:r w:rsidR="00DA3B61">
        <w:rPr>
          <w:i/>
          <w:iCs/>
        </w:rPr>
        <w:t>Entonces ya no seremos niños, sacudidos por las olas y llevados de aquí para allá por todo viento de doctrina, por la astucia de los hombres, por las artimañas engañosas del error</w:t>
      </w:r>
      <w:r w:rsidR="00D43D75">
        <w:rPr>
          <w:i/>
          <w:iCs/>
        </w:rPr>
        <w:t>”</w:t>
      </w:r>
      <w:r w:rsidR="00DA3B61">
        <w:rPr>
          <w:i/>
          <w:iCs/>
        </w:rPr>
        <w:t>.</w:t>
      </w:r>
    </w:p>
    <w:p w14:paraId="35A0A6A4" w14:textId="697B5611" w:rsidR="00884AD6" w:rsidRDefault="00D0776B" w:rsidP="00884AD6">
      <w:pPr>
        <w:pStyle w:val="Ttulo4"/>
        <w:rPr>
          <w:lang w:val="es-BO"/>
        </w:rPr>
      </w:pPr>
      <w:r w:rsidRPr="00D0776B">
        <w:rPr>
          <w:lang w:val="es-BO"/>
        </w:rPr>
        <w:t xml:space="preserve">Efesios </w:t>
      </w:r>
      <w:r w:rsidR="00FB02AB" w:rsidRPr="00D0776B">
        <w:rPr>
          <w:lang w:val="es-BO"/>
        </w:rPr>
        <w:t>4: 14a</w:t>
      </w:r>
      <w:r w:rsidRPr="00D0776B">
        <w:rPr>
          <w:lang w:val="es-BO"/>
        </w:rPr>
        <w:t xml:space="preserve"> – </w:t>
      </w:r>
      <w:r w:rsidR="00D43D75">
        <w:rPr>
          <w:lang w:val="es-BO"/>
        </w:rPr>
        <w:t>“</w:t>
      </w:r>
      <w:r w:rsidRPr="00D0776B">
        <w:rPr>
          <w:i/>
          <w:iCs/>
          <w:lang w:val="es-BO"/>
        </w:rPr>
        <w:t>Entonces ya no seremos niños</w:t>
      </w:r>
      <w:r w:rsidR="00D43D75">
        <w:rPr>
          <w:i/>
          <w:iCs/>
          <w:lang w:val="es-BO"/>
        </w:rPr>
        <w:t>”</w:t>
      </w:r>
      <w:r w:rsidRPr="00D0776B">
        <w:rPr>
          <w:i/>
          <w:iCs/>
          <w:lang w:val="es-BO"/>
        </w:rPr>
        <w:t>,</w:t>
      </w:r>
      <w:r>
        <w:rPr>
          <w:i/>
          <w:iCs/>
          <w:lang w:val="es-BO"/>
        </w:rPr>
        <w:t xml:space="preserve"> </w:t>
      </w:r>
      <w:r>
        <w:rPr>
          <w:lang w:val="es-BO"/>
        </w:rPr>
        <w:t xml:space="preserve">… </w:t>
      </w:r>
      <w:r w:rsidR="008255EC">
        <w:rPr>
          <w:lang w:val="es-BO"/>
        </w:rPr>
        <w:t xml:space="preserve">El verbo OMEN, seremos </w:t>
      </w:r>
      <w:r w:rsidR="00D43D75">
        <w:rPr>
          <w:lang w:val="es-BO"/>
        </w:rPr>
        <w:t>está</w:t>
      </w:r>
      <w:r w:rsidR="008255EC">
        <w:rPr>
          <w:lang w:val="es-BO"/>
        </w:rPr>
        <w:t xml:space="preserve"> en presente, subjuntivo. Esto es un propósito</w:t>
      </w:r>
      <w:r w:rsidR="00D1508A">
        <w:rPr>
          <w:lang w:val="es-BO"/>
        </w:rPr>
        <w:t xml:space="preserve"> de ya no seremos,</w:t>
      </w:r>
      <w:r w:rsidR="008255EC">
        <w:rPr>
          <w:lang w:val="es-BO"/>
        </w:rPr>
        <w:t xml:space="preserve"> con una exhortación indirec</w:t>
      </w:r>
      <w:r w:rsidR="002701C3">
        <w:rPr>
          <w:lang w:val="es-BO"/>
        </w:rPr>
        <w:t>ta.</w:t>
      </w:r>
    </w:p>
    <w:p w14:paraId="60712725" w14:textId="6E36178F" w:rsidR="008255EC" w:rsidRDefault="008255EC" w:rsidP="008255EC">
      <w:pPr>
        <w:pStyle w:val="Ttulo5"/>
      </w:pPr>
      <w:r>
        <w:t xml:space="preserve">Esta descripción no es una realidad, sino </w:t>
      </w:r>
      <w:r w:rsidR="002D328F">
        <w:t>es</w:t>
      </w:r>
      <w:r>
        <w:t xml:space="preserve"> una meta, un resultado esperado.</w:t>
      </w:r>
    </w:p>
    <w:p w14:paraId="5D2FB285" w14:textId="096A7CC4" w:rsidR="00887F6D" w:rsidRPr="00887F6D" w:rsidRDefault="00887F6D" w:rsidP="00887F6D">
      <w:pPr>
        <w:pStyle w:val="Ttulo6"/>
      </w:pPr>
      <w:r>
        <w:t>Es</w:t>
      </w:r>
      <w:r w:rsidR="002D328F">
        <w:t>t</w:t>
      </w:r>
      <w:r>
        <w:t>o es una realidad resultante</w:t>
      </w:r>
      <w:r w:rsidR="002D328F">
        <w:t xml:space="preserve"> que se percibe en</w:t>
      </w:r>
      <w:r>
        <w:t xml:space="preserve"> los verbos participios que</w:t>
      </w:r>
      <w:r w:rsidR="002D328F">
        <w:t xml:space="preserve"> lo</w:t>
      </w:r>
      <w:r>
        <w:t xml:space="preserve"> siguen</w:t>
      </w:r>
    </w:p>
    <w:p w14:paraId="0A5A4FF2" w14:textId="25EDBE76" w:rsidR="008255EC" w:rsidRDefault="008255EC" w:rsidP="008255EC">
      <w:pPr>
        <w:pStyle w:val="Ttulo5"/>
      </w:pPr>
      <w:r>
        <w:t>El verbo</w:t>
      </w:r>
      <w:r w:rsidR="002D328F">
        <w:t xml:space="preserve"> seremos</w:t>
      </w:r>
      <w:r>
        <w:t xml:space="preserve"> </w:t>
      </w:r>
      <w:r w:rsidR="002D328F">
        <w:t>está</w:t>
      </w:r>
      <w:r>
        <w:t xml:space="preserve"> en primera persona plural, Pablo se incluye.</w:t>
      </w:r>
    </w:p>
    <w:p w14:paraId="044FA7AC" w14:textId="7B526AE5" w:rsidR="008255EC" w:rsidRDefault="008255EC" w:rsidP="008255EC">
      <w:pPr>
        <w:pStyle w:val="Ttulo5"/>
      </w:pPr>
      <w:r>
        <w:t>La palabra niño transmite, simpleza o inmadurez. La manera</w:t>
      </w:r>
      <w:r w:rsidR="00FB02AB">
        <w:t xml:space="preserve"> mediante la cual</w:t>
      </w:r>
      <w:r>
        <w:t xml:space="preserve"> </w:t>
      </w:r>
      <w:r>
        <w:rPr>
          <w:i/>
          <w:iCs/>
        </w:rPr>
        <w:t>ya no seremos niños</w:t>
      </w:r>
      <w:r w:rsidR="00FB02AB">
        <w:rPr>
          <w:i/>
          <w:iCs/>
        </w:rPr>
        <w:t>.</w:t>
      </w:r>
      <w:r>
        <w:t xml:space="preserve"> Pablo menciona</w:t>
      </w:r>
      <w:r w:rsidR="00FB02AB">
        <w:t xml:space="preserve"> algunas razones para esto</w:t>
      </w:r>
      <w:r>
        <w:t>. Estas son</w:t>
      </w:r>
      <w:r w:rsidR="002D328F">
        <w:t xml:space="preserve"> descritas en los participios</w:t>
      </w:r>
      <w:r>
        <w:t>:</w:t>
      </w:r>
    </w:p>
    <w:p w14:paraId="6B97D82C" w14:textId="254CCB4D" w:rsidR="00D1508A" w:rsidRDefault="008255EC" w:rsidP="008255EC">
      <w:pPr>
        <w:pStyle w:val="Ttulo4"/>
        <w:rPr>
          <w:lang w:val="es-BO"/>
        </w:rPr>
      </w:pPr>
      <w:r w:rsidRPr="008255EC">
        <w:rPr>
          <w:lang w:val="es-BO"/>
        </w:rPr>
        <w:t>Efesios 4:14</w:t>
      </w:r>
      <w:r>
        <w:rPr>
          <w:lang w:val="es-BO"/>
        </w:rPr>
        <w:t>b</w:t>
      </w:r>
      <w:r w:rsidRPr="008255EC">
        <w:rPr>
          <w:lang w:val="es-BO"/>
        </w:rPr>
        <w:t xml:space="preserve"> – </w:t>
      </w:r>
      <w:r>
        <w:rPr>
          <w:i/>
          <w:iCs/>
          <w:lang w:val="es-BO"/>
        </w:rPr>
        <w:t>…</w:t>
      </w:r>
      <w:r w:rsidRPr="008255EC">
        <w:rPr>
          <w:i/>
          <w:iCs/>
          <w:lang w:val="es-BO"/>
        </w:rPr>
        <w:t xml:space="preserve"> </w:t>
      </w:r>
      <w:r w:rsidR="00D43D75">
        <w:rPr>
          <w:i/>
          <w:iCs/>
          <w:lang w:val="es-BO"/>
        </w:rPr>
        <w:t>“</w:t>
      </w:r>
      <w:r w:rsidRPr="008255EC">
        <w:rPr>
          <w:i/>
          <w:iCs/>
          <w:lang w:val="es-BO"/>
        </w:rPr>
        <w:t xml:space="preserve">niños, </w:t>
      </w:r>
      <w:r w:rsidRPr="002D328F">
        <w:rPr>
          <w:b/>
          <w:bCs/>
          <w:i/>
          <w:iCs/>
          <w:lang w:val="es-BO"/>
        </w:rPr>
        <w:t xml:space="preserve">sacudidos </w:t>
      </w:r>
      <w:r w:rsidRPr="008255EC">
        <w:rPr>
          <w:i/>
          <w:iCs/>
          <w:lang w:val="es-BO"/>
        </w:rPr>
        <w:t>por las olas</w:t>
      </w:r>
      <w:r>
        <w:rPr>
          <w:i/>
          <w:iCs/>
          <w:lang w:val="es-BO"/>
        </w:rPr>
        <w:t xml:space="preserve"> </w:t>
      </w:r>
      <w:r w:rsidRPr="008255EC">
        <w:rPr>
          <w:b/>
          <w:bCs/>
          <w:i/>
          <w:iCs/>
          <w:lang w:val="es-BO"/>
        </w:rPr>
        <w:t>y</w:t>
      </w:r>
      <w:r w:rsidR="00D43D75">
        <w:rPr>
          <w:b/>
          <w:bCs/>
          <w:i/>
          <w:iCs/>
          <w:lang w:val="es-BO"/>
        </w:rPr>
        <w:t>”</w:t>
      </w:r>
      <w:r>
        <w:rPr>
          <w:i/>
          <w:iCs/>
          <w:lang w:val="es-BO"/>
        </w:rPr>
        <w:t xml:space="preserve"> </w:t>
      </w:r>
      <w:r>
        <w:rPr>
          <w:lang w:val="es-BO"/>
        </w:rPr>
        <w:t xml:space="preserve">… </w:t>
      </w:r>
      <w:r w:rsidR="002D328F">
        <w:rPr>
          <w:lang w:val="es-BO"/>
        </w:rPr>
        <w:t>El verbo, sacudidos está en</w:t>
      </w:r>
      <w:r w:rsidR="00D1508A">
        <w:rPr>
          <w:lang w:val="es-BO"/>
        </w:rPr>
        <w:t xml:space="preserve"> presente, pasivo, participio, indica que acción </w:t>
      </w:r>
      <w:r w:rsidR="00C76766">
        <w:rPr>
          <w:lang w:val="es-BO"/>
        </w:rPr>
        <w:t>continúa</w:t>
      </w:r>
      <w:r w:rsidR="00D1508A">
        <w:rPr>
          <w:lang w:val="es-BO"/>
        </w:rPr>
        <w:t xml:space="preserve"> estando o siendo</w:t>
      </w:r>
      <w:r w:rsidR="00D95CD8">
        <w:rPr>
          <w:lang w:val="es-BO"/>
        </w:rPr>
        <w:t>, participando</w:t>
      </w:r>
    </w:p>
    <w:p w14:paraId="268FA0CA" w14:textId="63C7CD9D" w:rsidR="008255EC" w:rsidRDefault="002D328F" w:rsidP="00D1508A">
      <w:pPr>
        <w:pStyle w:val="Ttulo5"/>
      </w:pPr>
      <w:r>
        <w:t xml:space="preserve">El resultado </w:t>
      </w:r>
      <w:r w:rsidR="00D27389">
        <w:t>ya no ser</w:t>
      </w:r>
      <w:r w:rsidR="00D95CD8">
        <w:t>e</w:t>
      </w:r>
      <w:r w:rsidR="00D27389">
        <w:t xml:space="preserve">mos niños siendo sacudidos por las olas. Es una metáfora utilizada para describir </w:t>
      </w:r>
      <w:r w:rsidR="009724E7">
        <w:t xml:space="preserve">algo como fluctuantes significa ser sacudidos por las olas. </w:t>
      </w:r>
      <w:r w:rsidR="00D95CD8">
        <w:t>Judas 13a</w:t>
      </w:r>
    </w:p>
    <w:p w14:paraId="2BC3691E" w14:textId="3944464A" w:rsidR="008255EC" w:rsidRDefault="009724E7" w:rsidP="008255EC">
      <w:pPr>
        <w:pStyle w:val="Ttulo5"/>
      </w:pPr>
      <w:r>
        <w:t>¿Qué son estas olas por las cuales podemos ser sacudido?</w:t>
      </w:r>
    </w:p>
    <w:p w14:paraId="18DD8FB8" w14:textId="38ECA6C8" w:rsidR="009724E7" w:rsidRDefault="009724E7" w:rsidP="009724E7">
      <w:pPr>
        <w:pStyle w:val="Ttulo5"/>
      </w:pPr>
      <w:r>
        <w:t xml:space="preserve">La frase, </w:t>
      </w:r>
      <w:r>
        <w:rPr>
          <w:i/>
          <w:iCs/>
        </w:rPr>
        <w:t>sacudidos por las olas</w:t>
      </w:r>
      <w:r>
        <w:t>, continua con una conjunción KAI, y para describir.</w:t>
      </w:r>
    </w:p>
    <w:p w14:paraId="2C5F8CB1" w14:textId="10BCC810" w:rsidR="009724E7" w:rsidRDefault="009724E7" w:rsidP="009724E7">
      <w:pPr>
        <w:pStyle w:val="Ttulo4"/>
        <w:rPr>
          <w:lang w:val="es-BO"/>
        </w:rPr>
      </w:pPr>
      <w:r w:rsidRPr="009724E7">
        <w:rPr>
          <w:lang w:val="es-BO"/>
        </w:rPr>
        <w:t>Efesios 4:14</w:t>
      </w:r>
      <w:r w:rsidR="007F349D">
        <w:rPr>
          <w:lang w:val="es-BO"/>
        </w:rPr>
        <w:t>c</w:t>
      </w:r>
      <w:r w:rsidRPr="009724E7">
        <w:rPr>
          <w:lang w:val="es-BO"/>
        </w:rPr>
        <w:t xml:space="preserve"> –</w:t>
      </w:r>
      <w:r w:rsidR="00D25EBE">
        <w:rPr>
          <w:i/>
          <w:iCs/>
          <w:lang w:val="es-BO"/>
        </w:rPr>
        <w:t xml:space="preserve"> … </w:t>
      </w:r>
      <w:r w:rsidR="00D43D75">
        <w:rPr>
          <w:i/>
          <w:iCs/>
          <w:lang w:val="es-BO"/>
        </w:rPr>
        <w:t>“</w:t>
      </w:r>
      <w:r w:rsidRPr="009724E7">
        <w:rPr>
          <w:i/>
          <w:iCs/>
          <w:lang w:val="es-BO"/>
        </w:rPr>
        <w:t xml:space="preserve">niños, sacudidos por las olas y </w:t>
      </w:r>
      <w:r w:rsidRPr="009724E7">
        <w:rPr>
          <w:b/>
          <w:bCs/>
          <w:i/>
          <w:iCs/>
          <w:lang w:val="es-BO"/>
        </w:rPr>
        <w:t>llevados de aquí para allá</w:t>
      </w:r>
      <w:r w:rsidR="00D43D75">
        <w:rPr>
          <w:b/>
          <w:bCs/>
          <w:i/>
          <w:iCs/>
          <w:lang w:val="es-BO"/>
        </w:rPr>
        <w:t>”</w:t>
      </w:r>
      <w:r>
        <w:rPr>
          <w:i/>
          <w:iCs/>
          <w:lang w:val="es-BO"/>
        </w:rPr>
        <w:t xml:space="preserve"> </w:t>
      </w:r>
      <w:r>
        <w:rPr>
          <w:lang w:val="es-BO"/>
        </w:rPr>
        <w:t xml:space="preserve">… </w:t>
      </w:r>
      <w:r w:rsidR="00D95CD8">
        <w:rPr>
          <w:lang w:val="es-BO"/>
        </w:rPr>
        <w:t>El verbo, llevados está en presente, pasivo, participio, indica una acción continúa estando o siendo, participando.</w:t>
      </w:r>
    </w:p>
    <w:p w14:paraId="42047023" w14:textId="53F4B9CA" w:rsidR="00D95CD8" w:rsidRDefault="00D95CD8" w:rsidP="00D95CD8">
      <w:pPr>
        <w:pStyle w:val="Ttulo5"/>
      </w:pPr>
      <w:r>
        <w:t>El resultado esperado es, ya no seremos niños siendo llevados de un lado para otro lado, como dice el texto;</w:t>
      </w:r>
      <w:r>
        <w:rPr>
          <w:i/>
          <w:iCs/>
        </w:rPr>
        <w:t xml:space="preserve"> de aquí para allá.</w:t>
      </w:r>
    </w:p>
    <w:p w14:paraId="0124C896" w14:textId="5FCB61B4" w:rsidR="00D95CD8" w:rsidRDefault="00D95CD8" w:rsidP="00D95CD8">
      <w:pPr>
        <w:pStyle w:val="Ttulo5"/>
      </w:pPr>
      <w:r>
        <w:t>Tanto las olas y los vientos son muy relacionados en la naturaleza, podemos ver como un barco en el mar es sacudido y llevado por las olas que el viento interactúa. Tanto el uno como el otro son dependientes</w:t>
      </w:r>
      <w:r w:rsidR="00E37485">
        <w:t xml:space="preserve"> para actuar.</w:t>
      </w:r>
    </w:p>
    <w:p w14:paraId="2C4DBDAD" w14:textId="2C8A74D3" w:rsidR="00D25EBE" w:rsidRPr="00D25EBE" w:rsidRDefault="00D25EBE" w:rsidP="00D25EBE">
      <w:pPr>
        <w:pStyle w:val="Ttulo6"/>
      </w:pPr>
      <w:r>
        <w:t>Estas dos metáforas son utilizadas aquí para enseñar las verdades, comparando con las doctrinas, enseñanzas. La pregunta para que sea clara ¿Qué enseñanzas, de quienes?</w:t>
      </w:r>
    </w:p>
    <w:p w14:paraId="45448B56" w14:textId="25AE09D9" w:rsidR="007F349D" w:rsidRDefault="007F349D" w:rsidP="007F349D">
      <w:pPr>
        <w:pStyle w:val="Ttulo4"/>
        <w:rPr>
          <w:lang w:val="es-BO"/>
        </w:rPr>
      </w:pPr>
      <w:r w:rsidRPr="009724E7">
        <w:rPr>
          <w:lang w:val="es-BO"/>
        </w:rPr>
        <w:t>Efesios 4:14</w:t>
      </w:r>
      <w:r>
        <w:rPr>
          <w:lang w:val="es-BO"/>
        </w:rPr>
        <w:t>c</w:t>
      </w:r>
      <w:r w:rsidRPr="009724E7">
        <w:rPr>
          <w:lang w:val="es-BO"/>
        </w:rPr>
        <w:t xml:space="preserve"> – </w:t>
      </w:r>
      <w:r>
        <w:rPr>
          <w:i/>
          <w:iCs/>
          <w:lang w:val="es-BO"/>
        </w:rPr>
        <w:t>…</w:t>
      </w:r>
      <w:r w:rsidRPr="009724E7">
        <w:rPr>
          <w:i/>
          <w:iCs/>
          <w:lang w:val="es-BO"/>
        </w:rPr>
        <w:t xml:space="preserve"> </w:t>
      </w:r>
      <w:r w:rsidR="00D43D75">
        <w:rPr>
          <w:i/>
          <w:iCs/>
          <w:lang w:val="es-BO"/>
        </w:rPr>
        <w:t>“</w:t>
      </w:r>
      <w:r w:rsidRPr="009724E7">
        <w:rPr>
          <w:i/>
          <w:iCs/>
          <w:lang w:val="es-BO"/>
        </w:rPr>
        <w:t xml:space="preserve">sacudidos por las olas y </w:t>
      </w:r>
      <w:r w:rsidRPr="007F349D">
        <w:rPr>
          <w:i/>
          <w:iCs/>
          <w:lang w:val="es-BO"/>
        </w:rPr>
        <w:t>llevados de aquí para allá</w:t>
      </w:r>
      <w:r w:rsidRPr="009724E7">
        <w:rPr>
          <w:b/>
          <w:bCs/>
          <w:i/>
          <w:iCs/>
          <w:lang w:val="es-BO"/>
        </w:rPr>
        <w:t xml:space="preserve"> </w:t>
      </w:r>
      <w:r w:rsidRPr="007F349D">
        <w:rPr>
          <w:b/>
          <w:bCs/>
          <w:i/>
          <w:iCs/>
          <w:lang w:val="es-BO"/>
        </w:rPr>
        <w:t>por todo viento de doctrina</w:t>
      </w:r>
      <w:r w:rsidR="00D43D75">
        <w:rPr>
          <w:b/>
          <w:bCs/>
          <w:i/>
          <w:iCs/>
          <w:lang w:val="es-BO"/>
        </w:rPr>
        <w:t>”</w:t>
      </w:r>
      <w:r>
        <w:rPr>
          <w:lang w:val="es-BO"/>
        </w:rPr>
        <w:t xml:space="preserve"> … </w:t>
      </w:r>
      <w:r w:rsidR="00D25EBE">
        <w:rPr>
          <w:lang w:val="es-BO"/>
        </w:rPr>
        <w:t xml:space="preserve">La palabra doctrina viene de </w:t>
      </w:r>
      <w:r w:rsidR="00796400">
        <w:rPr>
          <w:lang w:val="es-BO"/>
        </w:rPr>
        <w:t>instrucción, esto es doctrina o enseñanza.</w:t>
      </w:r>
    </w:p>
    <w:p w14:paraId="5603EFFF" w14:textId="419C4C1D" w:rsidR="009A03DE" w:rsidRPr="009A03DE" w:rsidRDefault="009A03DE" w:rsidP="009A03DE">
      <w:pPr>
        <w:pStyle w:val="Ttulo5"/>
      </w:pPr>
      <w:r>
        <w:t>S</w:t>
      </w:r>
      <w:r w:rsidR="0045740B">
        <w:t>iendo s</w:t>
      </w:r>
      <w:r>
        <w:t>acudidos y llevados por medio de todo viento de doctrina, las ense</w:t>
      </w:r>
      <w:r w:rsidR="0045740B">
        <w:t>ñanzas.</w:t>
      </w:r>
    </w:p>
    <w:p w14:paraId="50895221" w14:textId="266E940F" w:rsidR="007F349D" w:rsidRDefault="007F349D" w:rsidP="00E37485">
      <w:pPr>
        <w:pStyle w:val="Ttulo6"/>
      </w:pPr>
      <w:r>
        <w:t xml:space="preserve">El texto no habla de una enseñanza, sino </w:t>
      </w:r>
      <w:r>
        <w:rPr>
          <w:i/>
          <w:iCs/>
        </w:rPr>
        <w:t>todo viento de doctrina</w:t>
      </w:r>
      <w:r>
        <w:t>. Esto no habla de uno, las metáforas que usa como olas o viento transmiten más de uno.</w:t>
      </w:r>
    </w:p>
    <w:p w14:paraId="6AFF0FB3" w14:textId="7E69CC9D" w:rsidR="008255EC" w:rsidRDefault="00796400" w:rsidP="00796400">
      <w:pPr>
        <w:pStyle w:val="Ttulo6"/>
      </w:pPr>
      <w:r>
        <w:lastRenderedPageBreak/>
        <w:t>Los verbos son pasivos, no tomamos la decisión, si seguimos como niños esto puede pasar en nuestras vidas a causa de todo tipo de doctrina y no solo eso. 1 Pedro 2:2</w:t>
      </w:r>
    </w:p>
    <w:p w14:paraId="4E93DA34" w14:textId="5A3EC11B" w:rsidR="008255EC" w:rsidRDefault="008255EC" w:rsidP="008255EC">
      <w:pPr>
        <w:pStyle w:val="Ttulo4"/>
        <w:rPr>
          <w:lang w:val="es-BO"/>
        </w:rPr>
      </w:pPr>
      <w:r w:rsidRPr="008255EC">
        <w:rPr>
          <w:lang w:val="es-BO"/>
        </w:rPr>
        <w:t>Efesios 4:14 –</w:t>
      </w:r>
      <w:r>
        <w:rPr>
          <w:i/>
          <w:iCs/>
          <w:lang w:val="es-BO"/>
        </w:rPr>
        <w:t xml:space="preserve"> </w:t>
      </w:r>
      <w:r w:rsidR="00D43D75">
        <w:rPr>
          <w:i/>
          <w:iCs/>
          <w:lang w:val="es-BO"/>
        </w:rPr>
        <w:t>“</w:t>
      </w:r>
      <w:r>
        <w:rPr>
          <w:i/>
          <w:iCs/>
          <w:lang w:val="es-BO"/>
        </w:rPr>
        <w:t xml:space="preserve">… </w:t>
      </w:r>
      <w:r w:rsidRPr="008255EC">
        <w:rPr>
          <w:i/>
          <w:iCs/>
          <w:lang w:val="es-BO"/>
        </w:rPr>
        <w:t xml:space="preserve">niños, sacudidos por las olas y </w:t>
      </w:r>
      <w:r w:rsidRPr="00796400">
        <w:rPr>
          <w:i/>
          <w:iCs/>
          <w:lang w:val="es-BO"/>
        </w:rPr>
        <w:t>llevados de aquí para allá</w:t>
      </w:r>
      <w:r w:rsidR="00796400">
        <w:rPr>
          <w:i/>
          <w:iCs/>
          <w:lang w:val="es-BO"/>
        </w:rPr>
        <w:t xml:space="preserve"> … </w:t>
      </w:r>
      <w:r w:rsidR="00796400" w:rsidRPr="00796400">
        <w:rPr>
          <w:b/>
          <w:bCs/>
          <w:i/>
          <w:iCs/>
          <w:lang w:val="es-BO"/>
        </w:rPr>
        <w:t>por la astucia de los hombres</w:t>
      </w:r>
      <w:r w:rsidR="00D43D75">
        <w:rPr>
          <w:b/>
          <w:bCs/>
          <w:i/>
          <w:iCs/>
          <w:lang w:val="es-BO"/>
        </w:rPr>
        <w:t>”</w:t>
      </w:r>
      <w:r w:rsidR="00796400">
        <w:rPr>
          <w:i/>
          <w:iCs/>
          <w:lang w:val="es-BO"/>
        </w:rPr>
        <w:t>, …</w:t>
      </w:r>
      <w:r w:rsidR="00796400">
        <w:rPr>
          <w:lang w:val="es-BO"/>
        </w:rPr>
        <w:t xml:space="preserve"> </w:t>
      </w:r>
      <w:r w:rsidR="009A03DE">
        <w:rPr>
          <w:lang w:val="es-BO"/>
        </w:rPr>
        <w:t>la palabra astucia viene de la palabra cubo o dado, significa juego de dados.</w:t>
      </w:r>
    </w:p>
    <w:p w14:paraId="44BAA75A" w14:textId="7F051379" w:rsidR="009A03DE" w:rsidRDefault="0045740B" w:rsidP="009A03DE">
      <w:pPr>
        <w:pStyle w:val="Ttulo5"/>
      </w:pPr>
      <w:r>
        <w:t>Siendo s</w:t>
      </w:r>
      <w:r w:rsidR="009A03DE">
        <w:t>acudidos y llevados por medio de la astucia</w:t>
      </w:r>
      <w:r w:rsidR="00B74749">
        <w:t>, trampa</w:t>
      </w:r>
      <w:r w:rsidR="009A03DE">
        <w:t xml:space="preserve"> (trucos o estratagemas) de los hombres</w:t>
      </w:r>
      <w:r w:rsidR="00967A79">
        <w:t>, esto muestra un engaño intencional y no es casualidad.</w:t>
      </w:r>
    </w:p>
    <w:p w14:paraId="13DA3306" w14:textId="54ADEB96" w:rsidR="00967A79" w:rsidRDefault="00967A79" w:rsidP="00967A79">
      <w:pPr>
        <w:pStyle w:val="Ttulo5"/>
      </w:pPr>
      <w:r>
        <w:t>Pablo dice: el resultado esperado ser</w:t>
      </w:r>
      <w:r w:rsidR="00AF29DD">
        <w:t>í</w:t>
      </w:r>
      <w:r>
        <w:t>a; ya no seremos niños siendo sacudidos y llevados por medio de la astucia, engaños intencionales de los hombres.</w:t>
      </w:r>
    </w:p>
    <w:p w14:paraId="28136FFA" w14:textId="622B99F5" w:rsidR="00967A79" w:rsidRPr="00967A79" w:rsidRDefault="00967A79" w:rsidP="00967A79">
      <w:pPr>
        <w:pStyle w:val="Ttulo4"/>
        <w:rPr>
          <w:lang w:val="es-BO"/>
        </w:rPr>
      </w:pPr>
      <w:r w:rsidRPr="00967A79">
        <w:rPr>
          <w:lang w:val="es-BO"/>
        </w:rPr>
        <w:t>Efesios 4:14 –</w:t>
      </w:r>
      <w:r>
        <w:rPr>
          <w:i/>
          <w:iCs/>
          <w:lang w:val="es-BO"/>
        </w:rPr>
        <w:t xml:space="preserve"> … </w:t>
      </w:r>
      <w:r w:rsidR="00D43D75">
        <w:rPr>
          <w:i/>
          <w:iCs/>
          <w:lang w:val="es-BO"/>
        </w:rPr>
        <w:t>“</w:t>
      </w:r>
      <w:r w:rsidRPr="00967A79">
        <w:rPr>
          <w:i/>
          <w:iCs/>
          <w:lang w:val="es-BO"/>
        </w:rPr>
        <w:t xml:space="preserve">niños, sacudidos por las olas y llevados de aquí para allá </w:t>
      </w:r>
      <w:r>
        <w:rPr>
          <w:i/>
          <w:iCs/>
          <w:lang w:val="es-BO"/>
        </w:rPr>
        <w:t xml:space="preserve">… </w:t>
      </w:r>
      <w:r w:rsidRPr="00967A79">
        <w:rPr>
          <w:b/>
          <w:bCs/>
          <w:i/>
          <w:iCs/>
          <w:lang w:val="es-BO"/>
        </w:rPr>
        <w:t>por las artimañas engañosas del error</w:t>
      </w:r>
      <w:r w:rsidR="00C3037B">
        <w:rPr>
          <w:b/>
          <w:bCs/>
          <w:i/>
          <w:iCs/>
          <w:lang w:val="es-BO"/>
        </w:rPr>
        <w:t>”</w:t>
      </w:r>
      <w:r>
        <w:rPr>
          <w:i/>
          <w:iCs/>
          <w:lang w:val="es-BO"/>
        </w:rPr>
        <w:t>.</w:t>
      </w:r>
      <w:r w:rsidR="00B74749">
        <w:rPr>
          <w:lang w:val="es-BO"/>
        </w:rPr>
        <w:t xml:space="preserve"> La palabra METHODEIAN, artimañas viene de dos palabras (META – después, y ODOS – camino) que significa </w:t>
      </w:r>
      <w:r w:rsidR="003457A5">
        <w:rPr>
          <w:lang w:val="es-BO"/>
        </w:rPr>
        <w:t>ir por un camino con alguien, el sustantivo es singular.</w:t>
      </w:r>
    </w:p>
    <w:p w14:paraId="6F25A755" w14:textId="6770ADD3" w:rsidR="00884AD6" w:rsidRDefault="003457A5" w:rsidP="00884AD6">
      <w:pPr>
        <w:pStyle w:val="Ttulo5"/>
      </w:pPr>
      <w:r>
        <w:t xml:space="preserve">Esto </w:t>
      </w:r>
      <w:r w:rsidR="00D26D8E">
        <w:t>sería</w:t>
      </w:r>
      <w:r>
        <w:t xml:space="preserve"> seguir un método, una ruta trazada</w:t>
      </w:r>
      <w:r w:rsidR="0082023F">
        <w:t xml:space="preserve"> que es engañosa</w:t>
      </w:r>
      <w:r w:rsidR="00AF29DD">
        <w:t>,</w:t>
      </w:r>
      <w:r w:rsidR="0082023F">
        <w:t xml:space="preserve"> lleva al desvío.</w:t>
      </w:r>
    </w:p>
    <w:p w14:paraId="10637FBC" w14:textId="0F75F2DF" w:rsidR="0082023F" w:rsidRPr="0082023F" w:rsidRDefault="0082023F" w:rsidP="0082023F">
      <w:pPr>
        <w:pStyle w:val="Ttulo5"/>
      </w:pPr>
      <w:r>
        <w:t>Pablo dice; el resultado esperado ser</w:t>
      </w:r>
      <w:r w:rsidR="00AF29DD">
        <w:t>í</w:t>
      </w:r>
      <w:r>
        <w:t>a, ya no seremos niños sacudidos y llevados por medio de método o ruta trazada</w:t>
      </w:r>
      <w:r w:rsidR="004F0072">
        <w:t xml:space="preserve"> del desvío con engaño intencional</w:t>
      </w:r>
      <w:r>
        <w:t>.</w:t>
      </w:r>
    </w:p>
    <w:p w14:paraId="5B4D0DA4" w14:textId="57879E4B" w:rsidR="002F79F4" w:rsidRDefault="0091037F" w:rsidP="0091037F">
      <w:pPr>
        <w:pStyle w:val="Ttulo4"/>
        <w:rPr>
          <w:lang w:val="es-BO"/>
        </w:rPr>
      </w:pPr>
      <w:r w:rsidRPr="0091037F">
        <w:rPr>
          <w:lang w:val="es-BO"/>
        </w:rPr>
        <w:t xml:space="preserve">Vesícula 14 empezaba </w:t>
      </w:r>
      <w:r>
        <w:rPr>
          <w:lang w:val="es-BO"/>
        </w:rPr>
        <w:t xml:space="preserve">con </w:t>
      </w:r>
      <w:r w:rsidRPr="0091037F">
        <w:rPr>
          <w:lang w:val="es-BO"/>
        </w:rPr>
        <w:t>los r</w:t>
      </w:r>
      <w:r>
        <w:rPr>
          <w:lang w:val="es-BO"/>
        </w:rPr>
        <w:t>esultados esperados del ejercicio de los dones de Cristo en la iglesia, Esto</w:t>
      </w:r>
      <w:r w:rsidR="00AF29DD">
        <w:rPr>
          <w:lang w:val="es-BO"/>
        </w:rPr>
        <w:t xml:space="preserve">s </w:t>
      </w:r>
      <w:r>
        <w:rPr>
          <w:lang w:val="es-BO"/>
        </w:rPr>
        <w:t xml:space="preserve">resultados son de </w:t>
      </w:r>
      <w:r w:rsidR="002F79F4">
        <w:rPr>
          <w:lang w:val="es-BO"/>
        </w:rPr>
        <w:t>una iglesia</w:t>
      </w:r>
      <w:r>
        <w:rPr>
          <w:lang w:val="es-BO"/>
        </w:rPr>
        <w:t xml:space="preserve"> edificada en</w:t>
      </w:r>
      <w:r w:rsidR="00AF29DD">
        <w:rPr>
          <w:lang w:val="es-BO"/>
        </w:rPr>
        <w:t xml:space="preserve"> la</w:t>
      </w:r>
      <w:r>
        <w:rPr>
          <w:lang w:val="es-BO"/>
        </w:rPr>
        <w:t xml:space="preserve"> plenitud de Cristo, ya no seremos como niños, e</w:t>
      </w:r>
      <w:r w:rsidR="005B7BB0">
        <w:rPr>
          <w:lang w:val="es-BO"/>
        </w:rPr>
        <w:t>n</w:t>
      </w:r>
      <w:r>
        <w:rPr>
          <w:lang w:val="es-BO"/>
        </w:rPr>
        <w:t xml:space="preserve"> versículo 15 empieza con una conjunción DE, </w:t>
      </w:r>
      <w:r w:rsidR="002F79F4">
        <w:rPr>
          <w:lang w:val="es-BO"/>
        </w:rPr>
        <w:t>para contrasta a los niños con un hombre maduro en plenitud de Cristo.</w:t>
      </w:r>
    </w:p>
    <w:p w14:paraId="12916C35" w14:textId="656A3581" w:rsidR="00884AD6" w:rsidRPr="0091037F" w:rsidRDefault="0091037F" w:rsidP="002F79F4">
      <w:pPr>
        <w:pStyle w:val="Ttulo5"/>
      </w:pPr>
      <w:r>
        <w:t xml:space="preserve"> </w:t>
      </w:r>
      <w:r w:rsidR="002F79F4">
        <w:t>Continua el argumento de una iglesia edificada en</w:t>
      </w:r>
      <w:r w:rsidR="00AF29DD">
        <w:t xml:space="preserve"> la</w:t>
      </w:r>
      <w:r w:rsidR="002F79F4">
        <w:t xml:space="preserve"> plenitud de Cristo</w:t>
      </w:r>
      <w:r w:rsidR="005B7BB0">
        <w:t>, los versículos 15-16.</w:t>
      </w:r>
    </w:p>
    <w:p w14:paraId="252F6C74" w14:textId="0DA1DA41" w:rsidR="00884AD6" w:rsidRDefault="00DA3B61" w:rsidP="00884AD6">
      <w:pPr>
        <w:pStyle w:val="Ttulo3"/>
      </w:pPr>
      <w:r>
        <w:t xml:space="preserve">Efesios 4:15 – </w:t>
      </w:r>
      <w:r w:rsidR="00C3037B">
        <w:t>“</w:t>
      </w:r>
      <w:r>
        <w:rPr>
          <w:i/>
          <w:iCs/>
        </w:rPr>
        <w:t>Más bien, al hablar la verdad en amor, creceremos en todos los aspectos en Aquel que es la cabeza, es decir, Cristo</w:t>
      </w:r>
      <w:r w:rsidR="00C3037B">
        <w:rPr>
          <w:i/>
          <w:iCs/>
        </w:rPr>
        <w:t>”</w:t>
      </w:r>
      <w:r>
        <w:rPr>
          <w:i/>
          <w:iCs/>
        </w:rPr>
        <w:t>,</w:t>
      </w:r>
      <w:r>
        <w:t xml:space="preserve"> </w:t>
      </w:r>
    </w:p>
    <w:p w14:paraId="003E8B38" w14:textId="098DA270" w:rsidR="00DA3B61" w:rsidRDefault="005B7BB0" w:rsidP="00DA3B61">
      <w:pPr>
        <w:pStyle w:val="Ttulo4"/>
        <w:rPr>
          <w:lang w:val="es-BO"/>
        </w:rPr>
      </w:pPr>
      <w:r w:rsidRPr="005B7BB0">
        <w:rPr>
          <w:lang w:val="es-BO"/>
        </w:rPr>
        <w:t xml:space="preserve">Efesios </w:t>
      </w:r>
      <w:r w:rsidR="00953A2C" w:rsidRPr="005B7BB0">
        <w:rPr>
          <w:lang w:val="es-BO"/>
        </w:rPr>
        <w:t>4: 15a</w:t>
      </w:r>
      <w:r w:rsidRPr="005B7BB0">
        <w:rPr>
          <w:lang w:val="es-BO"/>
        </w:rPr>
        <w:t xml:space="preserve"> – </w:t>
      </w:r>
      <w:r w:rsidR="00C3037B">
        <w:rPr>
          <w:lang w:val="es-BO"/>
        </w:rPr>
        <w:t>“</w:t>
      </w:r>
      <w:r w:rsidRPr="005B7BB0">
        <w:rPr>
          <w:i/>
          <w:iCs/>
          <w:lang w:val="es-BO"/>
        </w:rPr>
        <w:t xml:space="preserve">Más bien, al hablar la </w:t>
      </w:r>
      <w:r w:rsidRPr="005B7BB0">
        <w:rPr>
          <w:b/>
          <w:bCs/>
          <w:i/>
          <w:iCs/>
          <w:lang w:val="es-BO"/>
        </w:rPr>
        <w:t>verdad</w:t>
      </w:r>
      <w:r w:rsidRPr="005B7BB0">
        <w:rPr>
          <w:i/>
          <w:iCs/>
          <w:lang w:val="es-BO"/>
        </w:rPr>
        <w:t xml:space="preserve"> en amor</w:t>
      </w:r>
      <w:r w:rsidR="00C3037B">
        <w:rPr>
          <w:i/>
          <w:iCs/>
          <w:lang w:val="es-BO"/>
        </w:rPr>
        <w:t>”</w:t>
      </w:r>
      <w:r w:rsidRPr="005B7BB0">
        <w:rPr>
          <w:i/>
          <w:iCs/>
          <w:lang w:val="es-BO"/>
        </w:rPr>
        <w:t>,</w:t>
      </w:r>
      <w:r>
        <w:rPr>
          <w:i/>
          <w:iCs/>
          <w:lang w:val="es-BO"/>
        </w:rPr>
        <w:t xml:space="preserve"> </w:t>
      </w:r>
      <w:r>
        <w:rPr>
          <w:lang w:val="es-BO"/>
        </w:rPr>
        <w:t xml:space="preserve">… Aquí la palabra ALETHEUONTES, verdad es un verbo, </w:t>
      </w:r>
      <w:r w:rsidR="00D26D8E">
        <w:rPr>
          <w:lang w:val="es-BO"/>
        </w:rPr>
        <w:t>está</w:t>
      </w:r>
      <w:r>
        <w:rPr>
          <w:lang w:val="es-BO"/>
        </w:rPr>
        <w:t xml:space="preserve"> en presente, activo, participio, plural</w:t>
      </w:r>
      <w:r w:rsidR="000047EA">
        <w:rPr>
          <w:lang w:val="es-BO"/>
        </w:rPr>
        <w:t>, nominativo. Ser</w:t>
      </w:r>
      <w:r w:rsidR="00953A2C">
        <w:rPr>
          <w:lang w:val="es-BO"/>
        </w:rPr>
        <w:t>í</w:t>
      </w:r>
      <w:r w:rsidR="000047EA">
        <w:rPr>
          <w:lang w:val="es-BO"/>
        </w:rPr>
        <w:t>a: “los que están</w:t>
      </w:r>
      <w:r w:rsidR="00123A41">
        <w:rPr>
          <w:lang w:val="es-BO"/>
        </w:rPr>
        <w:t xml:space="preserve"> hablando la verdad”</w:t>
      </w:r>
      <w:r w:rsidR="00FE572E">
        <w:rPr>
          <w:lang w:val="es-BO"/>
        </w:rPr>
        <w:t xml:space="preserve"> expresa una acción </w:t>
      </w:r>
      <w:r w:rsidR="00123A41">
        <w:rPr>
          <w:lang w:val="es-BO"/>
        </w:rPr>
        <w:t>continua</w:t>
      </w:r>
    </w:p>
    <w:p w14:paraId="76D73A52" w14:textId="199D68AC" w:rsidR="000047EA" w:rsidRDefault="000047EA" w:rsidP="000047EA">
      <w:pPr>
        <w:pStyle w:val="Ttulo5"/>
      </w:pPr>
      <w:r>
        <w:t>Pablo al expresa</w:t>
      </w:r>
      <w:r w:rsidR="00123A41">
        <w:t>r</w:t>
      </w:r>
      <w:r>
        <w:t xml:space="preserve"> “hablar la verdad en amor” no se refería solo</w:t>
      </w:r>
      <w:r w:rsidR="00123A41">
        <w:t xml:space="preserve"> a</w:t>
      </w:r>
      <w:r>
        <w:t xml:space="preserve"> hablar la verdad, la palabra viene de “ser verdadero”</w:t>
      </w:r>
      <w:r w:rsidR="00FE572E">
        <w:t xml:space="preserve"> </w:t>
      </w:r>
      <w:r w:rsidR="00123A41">
        <w:t>o sea hablar</w:t>
      </w:r>
      <w:r w:rsidR="00FE572E">
        <w:t xml:space="preserve"> la verdad como</w:t>
      </w:r>
      <w:r w:rsidR="00123A41">
        <w:t xml:space="preserve"> un</w:t>
      </w:r>
      <w:r w:rsidR="00FE572E">
        <w:t xml:space="preserve"> estilo de vida</w:t>
      </w:r>
      <w:r w:rsidR="00123A41">
        <w:t xml:space="preserve"> otra manera de expresarlo sería,</w:t>
      </w:r>
      <w:r w:rsidR="00FE572E">
        <w:t xml:space="preserve"> viviendo la verdad.</w:t>
      </w:r>
    </w:p>
    <w:p w14:paraId="1046A89C" w14:textId="38A4212C" w:rsidR="00FE572E" w:rsidRDefault="00FE572E" w:rsidP="00FE572E">
      <w:pPr>
        <w:pStyle w:val="Ttulo5"/>
      </w:pPr>
      <w:r>
        <w:t>Viviendo la verdad en amor es un estilo de vida, no solo decir la verdad.</w:t>
      </w:r>
    </w:p>
    <w:p w14:paraId="1D8C527C" w14:textId="0B53982F" w:rsidR="00FE572E" w:rsidRDefault="00FE572E" w:rsidP="00FE572E">
      <w:pPr>
        <w:pStyle w:val="Ttulo5"/>
      </w:pPr>
      <w:r>
        <w:t>La palabra AGAPE, es amor</w:t>
      </w:r>
    </w:p>
    <w:p w14:paraId="3C441F54" w14:textId="1376EC75" w:rsidR="003F6D94" w:rsidRDefault="003F6D94" w:rsidP="003F6D94">
      <w:pPr>
        <w:pStyle w:val="Ttulo5"/>
      </w:pPr>
      <w:r>
        <w:t>En lugar de ser como niños, sacudidos por las olas y llevados por todo viento, viviendo la verdad en amor, no fingiendo la verdad. No de mala gana sino en Amor desinteresado, como un solo cuerpo.</w:t>
      </w:r>
    </w:p>
    <w:p w14:paraId="1CAA7CEB" w14:textId="4145F5E4" w:rsidR="003F6D94" w:rsidRDefault="003F6D94" w:rsidP="003F6D94">
      <w:pPr>
        <w:pStyle w:val="Ttulo4"/>
        <w:rPr>
          <w:lang w:val="es-BO"/>
        </w:rPr>
      </w:pPr>
      <w:r w:rsidRPr="003F6D94">
        <w:rPr>
          <w:lang w:val="es-BO"/>
        </w:rPr>
        <w:lastRenderedPageBreak/>
        <w:t>Efesios 4:15</w:t>
      </w:r>
      <w:r w:rsidR="00401843">
        <w:rPr>
          <w:lang w:val="es-BO"/>
        </w:rPr>
        <w:t>b</w:t>
      </w:r>
      <w:r w:rsidRPr="003F6D94">
        <w:rPr>
          <w:lang w:val="es-BO"/>
        </w:rPr>
        <w:t xml:space="preserve"> – </w:t>
      </w:r>
      <w:r w:rsidR="00C3037B">
        <w:rPr>
          <w:lang w:val="es-BO"/>
        </w:rPr>
        <w:t>“</w:t>
      </w:r>
      <w:r w:rsidRPr="003F6D94">
        <w:rPr>
          <w:i/>
          <w:iCs/>
          <w:lang w:val="es-BO"/>
        </w:rPr>
        <w:t xml:space="preserve">Más bien, al hablar la verdad en amor, </w:t>
      </w:r>
      <w:r w:rsidRPr="003F6D94">
        <w:rPr>
          <w:b/>
          <w:bCs/>
          <w:i/>
          <w:iCs/>
          <w:lang w:val="es-BO"/>
        </w:rPr>
        <w:t>creceremos</w:t>
      </w:r>
      <w:r w:rsidR="00C3037B">
        <w:rPr>
          <w:b/>
          <w:bCs/>
          <w:i/>
          <w:iCs/>
          <w:lang w:val="es-BO"/>
        </w:rPr>
        <w:t>”</w:t>
      </w:r>
      <w:r w:rsidRPr="003F6D94">
        <w:rPr>
          <w:b/>
          <w:bCs/>
          <w:lang w:val="es-BO"/>
        </w:rPr>
        <w:t xml:space="preserve"> </w:t>
      </w:r>
      <w:r>
        <w:rPr>
          <w:lang w:val="es-BO"/>
        </w:rPr>
        <w:t xml:space="preserve">… </w:t>
      </w:r>
      <w:r w:rsidR="001C5D9D">
        <w:rPr>
          <w:lang w:val="es-BO"/>
        </w:rPr>
        <w:t>El verbo AUXESOMEN, creceremos</w:t>
      </w:r>
      <w:r w:rsidR="0041699F">
        <w:rPr>
          <w:lang w:val="es-BO"/>
        </w:rPr>
        <w:t xml:space="preserve"> aoristo, activo, subjuntivo, plural. Quiere decir: viviendo la verdad en amor, para que crezcamos de manera como un todo.</w:t>
      </w:r>
    </w:p>
    <w:p w14:paraId="7FED8460" w14:textId="2D4BE1E9" w:rsidR="0041699F" w:rsidRDefault="0041699F" w:rsidP="0041699F">
      <w:pPr>
        <w:pStyle w:val="Ttulo5"/>
      </w:pPr>
      <w:r>
        <w:t>Est</w:t>
      </w:r>
      <w:r w:rsidR="000A542C">
        <w:t>e</w:t>
      </w:r>
      <w:r>
        <w:t xml:space="preserve"> verbo es subjuntivo que expresa un propósito o deseo de crecer como un solo hombre hacia la madure</w:t>
      </w:r>
      <w:r w:rsidR="000A542C">
        <w:t>z</w:t>
      </w:r>
      <w:r>
        <w:t>.</w:t>
      </w:r>
    </w:p>
    <w:p w14:paraId="1E915DF4" w14:textId="05429ABE" w:rsidR="0041699F" w:rsidRDefault="0041699F" w:rsidP="0041699F">
      <w:pPr>
        <w:pStyle w:val="Ttulo5"/>
      </w:pPr>
      <w:r>
        <w:t>Plural en primera persona expresa un crecimiento conjunt</w:t>
      </w:r>
      <w:r w:rsidR="000A542C">
        <w:t>o</w:t>
      </w:r>
      <w:r>
        <w:t xml:space="preserve"> y no solo individual.</w:t>
      </w:r>
    </w:p>
    <w:p w14:paraId="58C46D08" w14:textId="4A8EF215" w:rsidR="0041699F" w:rsidRDefault="0041699F" w:rsidP="0041699F">
      <w:pPr>
        <w:pStyle w:val="Ttulo5"/>
      </w:pPr>
      <w:r>
        <w:t xml:space="preserve"> </w:t>
      </w:r>
      <w:r w:rsidR="000A542C">
        <w:t>A</w:t>
      </w:r>
      <w:r>
        <w:t>l vivir la verdad en amor creceremos, est</w:t>
      </w:r>
      <w:r w:rsidR="000A542C">
        <w:t>o</w:t>
      </w:r>
      <w:r>
        <w:t xml:space="preserve"> tiene un contexto.</w:t>
      </w:r>
    </w:p>
    <w:p w14:paraId="649AE778" w14:textId="5D72B70D" w:rsidR="0041699F" w:rsidRPr="0041699F" w:rsidRDefault="0041699F" w:rsidP="003C6759">
      <w:pPr>
        <w:pStyle w:val="Ttulo6"/>
      </w:pPr>
      <w:r>
        <w:t>Pablo viene hablando desde el versículo 11 de que Cristo dio dones a la iglesia, esto tenía propósito</w:t>
      </w:r>
      <w:r w:rsidR="003C6759">
        <w:t xml:space="preserve"> para la edificación del cuerpo de Cristo, para que ya no seamos niños, pero todo</w:t>
      </w:r>
      <w:r w:rsidR="00401843">
        <w:t>s en</w:t>
      </w:r>
      <w:r w:rsidR="003C6759">
        <w:t xml:space="preserve"> el cuerpo </w:t>
      </w:r>
      <w:r w:rsidR="00401843">
        <w:t>crecerán</w:t>
      </w:r>
      <w:r w:rsidR="003C6759">
        <w:t xml:space="preserve"> o creceremos  </w:t>
      </w:r>
    </w:p>
    <w:p w14:paraId="454B10CF" w14:textId="0A52AAAB" w:rsidR="00DA3B61" w:rsidRDefault="00401843" w:rsidP="00401843">
      <w:pPr>
        <w:pStyle w:val="Ttulo4"/>
        <w:rPr>
          <w:lang w:val="es-BO"/>
        </w:rPr>
      </w:pPr>
      <w:r w:rsidRPr="00401843">
        <w:rPr>
          <w:lang w:val="es-BO"/>
        </w:rPr>
        <w:t>Efesios 4:15</w:t>
      </w:r>
      <w:r>
        <w:rPr>
          <w:lang w:val="es-BO"/>
        </w:rPr>
        <w:t>c</w:t>
      </w:r>
      <w:r w:rsidRPr="00401843">
        <w:rPr>
          <w:lang w:val="es-BO"/>
        </w:rPr>
        <w:t xml:space="preserve"> –</w:t>
      </w:r>
      <w:r>
        <w:rPr>
          <w:i/>
          <w:iCs/>
          <w:lang w:val="es-BO"/>
        </w:rPr>
        <w:t xml:space="preserve"> … </w:t>
      </w:r>
      <w:r w:rsidR="00C3037B">
        <w:rPr>
          <w:i/>
          <w:iCs/>
          <w:lang w:val="es-BO"/>
        </w:rPr>
        <w:t>“</w:t>
      </w:r>
      <w:r w:rsidRPr="00401843">
        <w:rPr>
          <w:i/>
          <w:iCs/>
          <w:lang w:val="es-BO"/>
        </w:rPr>
        <w:t>creceremos en todos los aspectos en Aquel que es la cabeza</w:t>
      </w:r>
      <w:r w:rsidR="00C3037B">
        <w:rPr>
          <w:i/>
          <w:iCs/>
          <w:lang w:val="es-BO"/>
        </w:rPr>
        <w:t>”</w:t>
      </w:r>
      <w:r w:rsidRPr="00401843">
        <w:rPr>
          <w:i/>
          <w:iCs/>
          <w:lang w:val="es-BO"/>
        </w:rPr>
        <w:t>,</w:t>
      </w:r>
      <w:r w:rsidR="00593251">
        <w:rPr>
          <w:i/>
          <w:iCs/>
          <w:lang w:val="es-BO"/>
        </w:rPr>
        <w:t xml:space="preserve"> </w:t>
      </w:r>
      <w:r w:rsidR="00593251">
        <w:rPr>
          <w:lang w:val="es-BO"/>
        </w:rPr>
        <w:t>… Textual creceremos hacia él en todas las cosas, o decir hacia sí mismo</w:t>
      </w:r>
      <w:r w:rsidR="00960E47">
        <w:rPr>
          <w:lang w:val="es-BO"/>
        </w:rPr>
        <w:t xml:space="preserve"> la cabeza</w:t>
      </w:r>
      <w:r w:rsidR="00593251">
        <w:rPr>
          <w:lang w:val="es-BO"/>
        </w:rPr>
        <w:t>. Creceremos igual a la cabeza, en Él mismo.</w:t>
      </w:r>
    </w:p>
    <w:p w14:paraId="092307D2" w14:textId="1A78F5AB" w:rsidR="00593251" w:rsidRDefault="00593251" w:rsidP="00593251">
      <w:pPr>
        <w:pStyle w:val="Ttulo5"/>
      </w:pPr>
      <w:r>
        <w:t>El cuerpo por sí mismo no c</w:t>
      </w:r>
      <w:r w:rsidR="00A24C31">
        <w:t>rece</w:t>
      </w:r>
      <w:r w:rsidR="00960E47">
        <w:t>,</w:t>
      </w:r>
      <w:r>
        <w:t xml:space="preserve"> </w:t>
      </w:r>
      <w:r w:rsidR="00A24C31">
        <w:t xml:space="preserve">crece bajo la </w:t>
      </w:r>
      <w:r>
        <w:t xml:space="preserve">dirección </w:t>
      </w:r>
      <w:r w:rsidR="00A24C31">
        <w:t xml:space="preserve">de </w:t>
      </w:r>
      <w:r>
        <w:t>la cabeza</w:t>
      </w:r>
      <w:r w:rsidR="00960E47">
        <w:t>, el cuerpo crece en conexión a la cabeza.</w:t>
      </w:r>
    </w:p>
    <w:p w14:paraId="04F233BA" w14:textId="178A0BA1" w:rsidR="00960E47" w:rsidRPr="00960E47" w:rsidRDefault="00960E47" w:rsidP="00960E47">
      <w:pPr>
        <w:pStyle w:val="Ttulo5"/>
      </w:pPr>
      <w:r>
        <w:t>Así como la cabeza es, así también será el cuerpo, el cuerpo sano es el reflejo de una cabeza sana.</w:t>
      </w:r>
    </w:p>
    <w:p w14:paraId="29CD764E" w14:textId="0894080D" w:rsidR="00DA3B61" w:rsidRDefault="00960E47" w:rsidP="00960E47">
      <w:pPr>
        <w:pStyle w:val="Ttulo5"/>
      </w:pPr>
      <w:r>
        <w:rPr>
          <w:i/>
          <w:iCs/>
        </w:rPr>
        <w:t>Aquel que es la cabeza</w:t>
      </w:r>
      <w:r>
        <w:t>. No tenemos que adivinar quien es la cabeza.</w:t>
      </w:r>
    </w:p>
    <w:p w14:paraId="2841BC21" w14:textId="6EC96174" w:rsidR="00960E47" w:rsidRPr="00960E47" w:rsidRDefault="00960E47" w:rsidP="00960E47">
      <w:pPr>
        <w:pStyle w:val="Ttulo4"/>
        <w:rPr>
          <w:lang w:val="es-BO"/>
        </w:rPr>
      </w:pPr>
      <w:r w:rsidRPr="00960E47">
        <w:rPr>
          <w:lang w:val="es-BO"/>
        </w:rPr>
        <w:t>Efesios 4:15 –</w:t>
      </w:r>
      <w:r w:rsidRPr="00960E47">
        <w:rPr>
          <w:i/>
          <w:iCs/>
          <w:lang w:val="es-BO"/>
        </w:rPr>
        <w:t xml:space="preserve"> … </w:t>
      </w:r>
      <w:r w:rsidR="00C3037B">
        <w:rPr>
          <w:i/>
          <w:iCs/>
          <w:lang w:val="es-BO"/>
        </w:rPr>
        <w:t>“</w:t>
      </w:r>
      <w:r w:rsidRPr="00960E47">
        <w:rPr>
          <w:i/>
          <w:iCs/>
          <w:lang w:val="es-BO"/>
        </w:rPr>
        <w:t>Aquel que es la cabeza, es decir, Cristo</w:t>
      </w:r>
      <w:r w:rsidR="00C3037B">
        <w:rPr>
          <w:i/>
          <w:iCs/>
          <w:lang w:val="es-BO"/>
        </w:rPr>
        <w:t>”</w:t>
      </w:r>
      <w:r w:rsidRPr="00960E47">
        <w:rPr>
          <w:lang w:val="es-BO"/>
        </w:rPr>
        <w:t>, Cristo es la cabeza</w:t>
      </w:r>
      <w:r>
        <w:rPr>
          <w:lang w:val="es-BO"/>
        </w:rPr>
        <w:t>. El verbo ESTIN, “es”</w:t>
      </w:r>
      <w:r w:rsidR="00E070BF">
        <w:rPr>
          <w:lang w:val="es-BO"/>
        </w:rPr>
        <w:t xml:space="preserve"> está en tiempo</w:t>
      </w:r>
      <w:r>
        <w:rPr>
          <w:lang w:val="es-BO"/>
        </w:rPr>
        <w:t xml:space="preserve"> presente</w:t>
      </w:r>
      <w:r w:rsidR="00E070BF">
        <w:rPr>
          <w:lang w:val="es-BO"/>
        </w:rPr>
        <w:t>, significa que Cristo ahora mismo es la cabeza del cuerpo la iglesia, modo indicativo esto de que Cristo es la cabeza de la iglesia es declarativo, no hay duda</w:t>
      </w:r>
      <w:r w:rsidR="008469A1">
        <w:rPr>
          <w:lang w:val="es-BO"/>
        </w:rPr>
        <w:t>, es</w:t>
      </w:r>
      <w:r w:rsidR="00E070BF">
        <w:rPr>
          <w:lang w:val="es-BO"/>
        </w:rPr>
        <w:t xml:space="preserve"> una realidad.</w:t>
      </w:r>
    </w:p>
    <w:p w14:paraId="4DDB8B39" w14:textId="7AF777ED" w:rsidR="00960E47" w:rsidRPr="00960E47" w:rsidRDefault="00ED3F9B" w:rsidP="00960E47">
      <w:pPr>
        <w:pStyle w:val="Ttulo5"/>
      </w:pPr>
      <w:r>
        <w:t xml:space="preserve">Creceremos en Aquel que es la cabeza, Cristo, </w:t>
      </w:r>
      <w:r w:rsidR="008469A1">
        <w:t>é</w:t>
      </w:r>
      <w:r>
        <w:t>l da el crecimiento, los siguientes verbos “</w:t>
      </w:r>
      <w:r>
        <w:rPr>
          <w:i/>
          <w:iCs/>
        </w:rPr>
        <w:t>estando</w:t>
      </w:r>
      <w:r>
        <w:t xml:space="preserve"> y</w:t>
      </w:r>
      <w:r>
        <w:rPr>
          <w:i/>
          <w:iCs/>
        </w:rPr>
        <w:t xml:space="preserve"> unido</w:t>
      </w:r>
      <w:r>
        <w:t>” son pasivos, aunque son participio son pasivos.</w:t>
      </w:r>
    </w:p>
    <w:p w14:paraId="38E7DF24" w14:textId="43AB3E63" w:rsidR="00DA3B61" w:rsidRDefault="00DA3B61" w:rsidP="00DA3B61">
      <w:pPr>
        <w:pStyle w:val="Ttulo3"/>
      </w:pPr>
      <w:r>
        <w:t xml:space="preserve">Efesios 4:16 – </w:t>
      </w:r>
      <w:r w:rsidR="00C3037B">
        <w:t>“</w:t>
      </w:r>
      <w:r>
        <w:rPr>
          <w:i/>
          <w:iCs/>
        </w:rPr>
        <w:t xml:space="preserve">de quien todo el cuerpo, estando bien ajustado y unido por la cohesión que las coyunturas proveen, </w:t>
      </w:r>
      <w:r w:rsidR="004D6CA3">
        <w:rPr>
          <w:i/>
          <w:iCs/>
        </w:rPr>
        <w:t>conforme al funcionamiento adecuado de cada miembro, produce el crecimiento del cuerpo para su propia edificación en amor</w:t>
      </w:r>
      <w:r w:rsidR="00C3037B">
        <w:rPr>
          <w:i/>
          <w:iCs/>
        </w:rPr>
        <w:t>”</w:t>
      </w:r>
      <w:r w:rsidR="004D6CA3">
        <w:rPr>
          <w:i/>
          <w:iCs/>
        </w:rPr>
        <w:t>.</w:t>
      </w:r>
      <w:r w:rsidR="004D6CA3">
        <w:t xml:space="preserve"> </w:t>
      </w:r>
    </w:p>
    <w:p w14:paraId="47719D88" w14:textId="5251FF96" w:rsidR="009A152E" w:rsidRDefault="00ED3F9B" w:rsidP="004D6CA3">
      <w:pPr>
        <w:pStyle w:val="Ttulo4"/>
        <w:rPr>
          <w:lang w:val="es-BO"/>
        </w:rPr>
      </w:pPr>
      <w:r w:rsidRPr="00ED3F9B">
        <w:rPr>
          <w:lang w:val="es-BO"/>
        </w:rPr>
        <w:t xml:space="preserve">Efesios </w:t>
      </w:r>
      <w:r w:rsidR="00953A2C" w:rsidRPr="00ED3F9B">
        <w:rPr>
          <w:lang w:val="es-BO"/>
        </w:rPr>
        <w:t>4: 16a</w:t>
      </w:r>
      <w:r w:rsidRPr="00ED3F9B">
        <w:rPr>
          <w:lang w:val="es-BO"/>
        </w:rPr>
        <w:t xml:space="preserve"> – </w:t>
      </w:r>
      <w:r w:rsidR="00C3037B">
        <w:rPr>
          <w:lang w:val="es-BO"/>
        </w:rPr>
        <w:t>“</w:t>
      </w:r>
      <w:r w:rsidRPr="00ED3F9B">
        <w:rPr>
          <w:i/>
          <w:iCs/>
          <w:lang w:val="es-BO"/>
        </w:rPr>
        <w:t>de quien todo el cuerpo</w:t>
      </w:r>
      <w:r w:rsidR="00C3037B">
        <w:rPr>
          <w:i/>
          <w:iCs/>
          <w:lang w:val="es-BO"/>
        </w:rPr>
        <w:t>”</w:t>
      </w:r>
      <w:r>
        <w:rPr>
          <w:i/>
          <w:iCs/>
          <w:lang w:val="es-BO"/>
        </w:rPr>
        <w:t>,</w:t>
      </w:r>
      <w:r>
        <w:rPr>
          <w:lang w:val="es-BO"/>
        </w:rPr>
        <w:t xml:space="preserve"> … En Cristo todo el cuerpo, es la iglesia</w:t>
      </w:r>
      <w:r w:rsidR="009A152E">
        <w:rPr>
          <w:lang w:val="es-BO"/>
        </w:rPr>
        <w:t xml:space="preserve"> </w:t>
      </w:r>
    </w:p>
    <w:p w14:paraId="773C1817" w14:textId="3A8EAD74" w:rsidR="004D6CA3" w:rsidRDefault="009A152E" w:rsidP="009A152E">
      <w:pPr>
        <w:pStyle w:val="Ttulo5"/>
      </w:pPr>
      <w:r>
        <w:t>Aunque en la iglesia hay muchos creyentes, carnales, espirituales. Pablo no</w:t>
      </w:r>
      <w:r w:rsidR="008469A1">
        <w:t xml:space="preserve"> los</w:t>
      </w:r>
      <w:r>
        <w:t xml:space="preserve"> clasifica, solo habla de un cuerpo como un todo, y una sola cabeza.</w:t>
      </w:r>
    </w:p>
    <w:p w14:paraId="5C804682" w14:textId="5336628E" w:rsidR="009A152E" w:rsidRPr="009A152E" w:rsidRDefault="009A152E" w:rsidP="009A152E">
      <w:pPr>
        <w:pStyle w:val="Ttulo5"/>
      </w:pPr>
      <w:r>
        <w:t>Antes de continuar esta oración continua con el verbo primario, “creceremos”</w:t>
      </w:r>
    </w:p>
    <w:p w14:paraId="4E9A9C16" w14:textId="65D6B39A" w:rsidR="00F85FF0" w:rsidRDefault="00ED3F9B" w:rsidP="00ED3F9B">
      <w:pPr>
        <w:pStyle w:val="Ttulo4"/>
        <w:rPr>
          <w:lang w:val="es-BO"/>
        </w:rPr>
      </w:pPr>
      <w:r w:rsidRPr="00ED3F9B">
        <w:rPr>
          <w:lang w:val="es-BO"/>
        </w:rPr>
        <w:t>Efesios 4:16</w:t>
      </w:r>
      <w:r>
        <w:rPr>
          <w:lang w:val="es-BO"/>
        </w:rPr>
        <w:t>b</w:t>
      </w:r>
      <w:r w:rsidRPr="00ED3F9B">
        <w:rPr>
          <w:lang w:val="es-BO"/>
        </w:rPr>
        <w:t xml:space="preserve"> – </w:t>
      </w:r>
      <w:r w:rsidR="00C3037B">
        <w:rPr>
          <w:lang w:val="es-BO"/>
        </w:rPr>
        <w:t>“</w:t>
      </w:r>
      <w:r w:rsidRPr="00ED3F9B">
        <w:rPr>
          <w:i/>
          <w:iCs/>
          <w:lang w:val="es-BO"/>
        </w:rPr>
        <w:t xml:space="preserve">de quien todo el cuerpo, </w:t>
      </w:r>
      <w:r w:rsidRPr="00ED3F9B">
        <w:rPr>
          <w:b/>
          <w:bCs/>
          <w:i/>
          <w:iCs/>
          <w:lang w:val="es-BO"/>
        </w:rPr>
        <w:t>estando bien ajustado</w:t>
      </w:r>
      <w:r w:rsidR="00516D54">
        <w:rPr>
          <w:b/>
          <w:bCs/>
          <w:i/>
          <w:iCs/>
          <w:lang w:val="es-BO"/>
        </w:rPr>
        <w:t xml:space="preserve"> y</w:t>
      </w:r>
      <w:r w:rsidR="00C3037B">
        <w:rPr>
          <w:b/>
          <w:bCs/>
          <w:i/>
          <w:iCs/>
          <w:lang w:val="es-BO"/>
        </w:rPr>
        <w:t>”</w:t>
      </w:r>
      <w:r>
        <w:rPr>
          <w:lang w:val="es-BO"/>
        </w:rPr>
        <w:t xml:space="preserve"> … </w:t>
      </w:r>
      <w:r w:rsidR="009A152E">
        <w:rPr>
          <w:lang w:val="es-BO"/>
        </w:rPr>
        <w:t>El verbo</w:t>
      </w:r>
      <w:r w:rsidR="007C1E34">
        <w:rPr>
          <w:lang w:val="es-BO"/>
        </w:rPr>
        <w:t xml:space="preserve"> SYNARMOLOGOUMENON, presente, pasivo, participio, </w:t>
      </w:r>
      <w:r w:rsidR="00F85FF0">
        <w:rPr>
          <w:lang w:val="es-BO"/>
        </w:rPr>
        <w:t xml:space="preserve">viene de las palabras (SYN – con, HARMOS – articulación, y LEGO - juntar) </w:t>
      </w:r>
    </w:p>
    <w:p w14:paraId="700DA1F3" w14:textId="524D671D" w:rsidR="00ED3F9B" w:rsidRPr="00ED3F9B" w:rsidRDefault="00F85FF0" w:rsidP="00F85FF0">
      <w:pPr>
        <w:pStyle w:val="Ttulo5"/>
      </w:pPr>
      <w:r>
        <w:t xml:space="preserve">La palabra significa </w:t>
      </w:r>
      <w:r w:rsidR="00C3037B">
        <w:t>L</w:t>
      </w:r>
      <w:r>
        <w:t xml:space="preserve">it. ser ensamblado juntamente coyuntura por coyuntura </w:t>
      </w:r>
    </w:p>
    <w:p w14:paraId="4F500290" w14:textId="77777777" w:rsidR="00F85FF0" w:rsidRDefault="00F85FF0" w:rsidP="004D6CA3">
      <w:pPr>
        <w:pStyle w:val="Ttulo5"/>
      </w:pPr>
      <w:r>
        <w:t>El verbo tiempo presente una acción continua, el cuerpo sigue siendo ensamblado ahora mismo. Voz pasiva alguien lo ensambla, esto es Cristo la cabeza.</w:t>
      </w:r>
    </w:p>
    <w:p w14:paraId="264B8A7B" w14:textId="1DA9506C" w:rsidR="004D6CA3" w:rsidRDefault="00F85FF0" w:rsidP="004D6CA3">
      <w:pPr>
        <w:pStyle w:val="Ttulo5"/>
      </w:pPr>
      <w:r>
        <w:lastRenderedPageBreak/>
        <w:t>En Cristo todo el cuerpo, la iglesia</w:t>
      </w:r>
      <w:r w:rsidR="00516D54">
        <w:t xml:space="preserve"> cada miembro</w:t>
      </w:r>
      <w:r>
        <w:t xml:space="preserve"> </w:t>
      </w:r>
      <w:r w:rsidR="00516D54">
        <w:t xml:space="preserve">está ahora mismo siendo ensamblado juntamente. </w:t>
      </w:r>
      <w:r>
        <w:t xml:space="preserve">Efesios 2:21 </w:t>
      </w:r>
    </w:p>
    <w:p w14:paraId="21F6AE8D" w14:textId="0F7A9C34" w:rsidR="00516D54" w:rsidRPr="00516D54" w:rsidRDefault="00516D54" w:rsidP="00516D54">
      <w:pPr>
        <w:pStyle w:val="Ttulo6"/>
      </w:pPr>
      <w:r>
        <w:t>No solo eso, hay una conjunción KAI, y que relaciona estrechamente con la siguiente frase.</w:t>
      </w:r>
    </w:p>
    <w:p w14:paraId="38D5DA6B" w14:textId="03CFE3E2" w:rsidR="00516D54" w:rsidRDefault="00516D54" w:rsidP="00516D54">
      <w:pPr>
        <w:pStyle w:val="Ttulo4"/>
        <w:rPr>
          <w:lang w:val="es-BO"/>
        </w:rPr>
      </w:pPr>
      <w:r w:rsidRPr="00516D54">
        <w:rPr>
          <w:lang w:val="es-BO"/>
        </w:rPr>
        <w:t>Efesios 4:16</w:t>
      </w:r>
      <w:r w:rsidR="00EC5F9A">
        <w:rPr>
          <w:lang w:val="es-BO"/>
        </w:rPr>
        <w:t>c</w:t>
      </w:r>
      <w:r w:rsidRPr="00516D54">
        <w:rPr>
          <w:lang w:val="es-BO"/>
        </w:rPr>
        <w:t xml:space="preserve"> – </w:t>
      </w:r>
      <w:r w:rsidR="00C3037B">
        <w:rPr>
          <w:lang w:val="es-BO"/>
        </w:rPr>
        <w:t>“</w:t>
      </w:r>
      <w:r w:rsidRPr="00516D54">
        <w:rPr>
          <w:i/>
          <w:iCs/>
          <w:lang w:val="es-BO"/>
        </w:rPr>
        <w:t>de quien todo el cuerpo,</w:t>
      </w:r>
      <w:r w:rsidR="00927B0C">
        <w:rPr>
          <w:i/>
          <w:iCs/>
          <w:lang w:val="es-BO"/>
        </w:rPr>
        <w:t xml:space="preserve"> estando bien</w:t>
      </w:r>
      <w:r w:rsidRPr="00516D54">
        <w:rPr>
          <w:i/>
          <w:iCs/>
          <w:lang w:val="es-BO"/>
        </w:rPr>
        <w:t xml:space="preserve"> </w:t>
      </w:r>
      <w:r>
        <w:rPr>
          <w:i/>
          <w:iCs/>
          <w:lang w:val="es-BO"/>
        </w:rPr>
        <w:t xml:space="preserve">… </w:t>
      </w:r>
      <w:r w:rsidRPr="00516D54">
        <w:rPr>
          <w:b/>
          <w:bCs/>
          <w:i/>
          <w:iCs/>
          <w:lang w:val="es-BO"/>
        </w:rPr>
        <w:t>y unido por la cohesión</w:t>
      </w:r>
      <w:r w:rsidR="004156D6">
        <w:rPr>
          <w:b/>
          <w:bCs/>
          <w:i/>
          <w:iCs/>
          <w:lang w:val="es-BO"/>
        </w:rPr>
        <w:t xml:space="preserve"> que las </w:t>
      </w:r>
      <w:r w:rsidR="004156D6" w:rsidRPr="004156D6">
        <w:rPr>
          <w:i/>
          <w:iCs/>
          <w:lang w:val="es-BO"/>
        </w:rPr>
        <w:t>coyunturas proveen</w:t>
      </w:r>
      <w:r w:rsidR="00C3037B">
        <w:rPr>
          <w:i/>
          <w:iCs/>
          <w:lang w:val="es-BO"/>
        </w:rPr>
        <w:t>”</w:t>
      </w:r>
      <w:r w:rsidR="00EC5F9A">
        <w:rPr>
          <w:i/>
          <w:iCs/>
          <w:lang w:val="es-BO"/>
        </w:rPr>
        <w:t>,</w:t>
      </w:r>
      <w:r>
        <w:rPr>
          <w:lang w:val="es-BO"/>
        </w:rPr>
        <w:t xml:space="preserve"> …</w:t>
      </w:r>
      <w:r w:rsidR="00927B0C">
        <w:rPr>
          <w:lang w:val="es-BO"/>
        </w:rPr>
        <w:t xml:space="preserve"> El verbo SYMBIBAZOMENON, unido </w:t>
      </w:r>
      <w:r w:rsidR="00C3037B">
        <w:rPr>
          <w:lang w:val="es-BO"/>
        </w:rPr>
        <w:t>está</w:t>
      </w:r>
      <w:r w:rsidR="00927B0C">
        <w:rPr>
          <w:lang w:val="es-BO"/>
        </w:rPr>
        <w:t xml:space="preserve"> presente, pasivo, participio. Viene de palabras (SYN – con, BIBAZO – juntar firmemente)</w:t>
      </w:r>
    </w:p>
    <w:p w14:paraId="694E4784" w14:textId="3BEAD5DA" w:rsidR="00927B0C" w:rsidRDefault="00927B0C" w:rsidP="00927B0C">
      <w:pPr>
        <w:pStyle w:val="Ttulo5"/>
      </w:pPr>
      <w:r>
        <w:t xml:space="preserve">La palabra significa </w:t>
      </w:r>
      <w:r w:rsidR="00C3037B">
        <w:t>L</w:t>
      </w:r>
      <w:r>
        <w:t>it. “ser compactado juntamente, ser apretado</w:t>
      </w:r>
      <w:r w:rsidR="003F240A">
        <w:t>, ser unificado a la fuerza.</w:t>
      </w:r>
    </w:p>
    <w:p w14:paraId="0A8E9A58" w14:textId="27C07241" w:rsidR="003F240A" w:rsidRDefault="003F240A" w:rsidP="003F240A">
      <w:pPr>
        <w:pStyle w:val="Ttulo5"/>
      </w:pPr>
      <w:r>
        <w:t>Tiempo presente del verbo es; acción continua, el cuerpo sigue siendo unido ahora mismo. Voz pasiva del verbo es; alguien lo hace este trabajo, Cristo nos une, nosotros no nos auto–unimos.</w:t>
      </w:r>
    </w:p>
    <w:p w14:paraId="379FA9A0" w14:textId="6B98E8A1" w:rsidR="003F240A" w:rsidRDefault="003F240A" w:rsidP="003F240A">
      <w:pPr>
        <w:pStyle w:val="Ttulo5"/>
      </w:pPr>
      <w:r>
        <w:t xml:space="preserve">En Cristo todo el cuerpo, la </w:t>
      </w:r>
      <w:r w:rsidR="00953A2C">
        <w:t>iglesia, cada</w:t>
      </w:r>
      <w:r>
        <w:t xml:space="preserve"> miembro</w:t>
      </w:r>
      <w:r w:rsidR="008469A1">
        <w:t>,</w:t>
      </w:r>
      <w:r>
        <w:t xml:space="preserve"> está ahora mismo siendo compactado juntamente. Efesios 2:21 </w:t>
      </w:r>
    </w:p>
    <w:p w14:paraId="060FFA62" w14:textId="256C86F1" w:rsidR="00EC5F9A" w:rsidRDefault="004156D6" w:rsidP="004156D6">
      <w:pPr>
        <w:pStyle w:val="Ttulo6"/>
      </w:pPr>
      <w:r w:rsidRPr="004156D6">
        <w:t>Ya que todo el cue</w:t>
      </w:r>
      <w:r>
        <w:t>rpo en Cristo</w:t>
      </w:r>
      <w:r w:rsidR="008469A1">
        <w:t xml:space="preserve"> (la cabeza)</w:t>
      </w:r>
      <w:r>
        <w:t xml:space="preserve"> est</w:t>
      </w:r>
      <w:r w:rsidR="008469A1">
        <w:t>á bie</w:t>
      </w:r>
      <w:r>
        <w:t>n ajustado y unido por los ligamento</w:t>
      </w:r>
      <w:r w:rsidR="008469A1">
        <w:t>s.</w:t>
      </w:r>
    </w:p>
    <w:p w14:paraId="2B5FFEC1" w14:textId="5B3313DA" w:rsidR="004156D6" w:rsidRDefault="00EC5F9A" w:rsidP="00EC5F9A">
      <w:pPr>
        <w:pStyle w:val="Ttulo6"/>
      </w:pPr>
      <w:r>
        <w:t>S</w:t>
      </w:r>
      <w:r w:rsidR="004156D6">
        <w:t xml:space="preserve">e puede decir que </w:t>
      </w:r>
      <w:r>
        <w:t>por las coyunturas está el suministro de la cabeza, es decir Cristo.</w:t>
      </w:r>
    </w:p>
    <w:p w14:paraId="381F559A" w14:textId="0E65A212" w:rsidR="00EC5F9A" w:rsidRPr="004156D6" w:rsidRDefault="00EC5F9A" w:rsidP="00EC5F9A">
      <w:pPr>
        <w:pStyle w:val="Ttulo6"/>
      </w:pPr>
      <w:r>
        <w:t xml:space="preserve">Continua la idea de </w:t>
      </w:r>
      <w:r w:rsidR="00C3037B">
        <w:t>cómo</w:t>
      </w:r>
      <w:r>
        <w:t xml:space="preserve"> esta </w:t>
      </w:r>
    </w:p>
    <w:p w14:paraId="349C27DC" w14:textId="2D080FE5" w:rsidR="004156D6" w:rsidRDefault="00EC5F9A" w:rsidP="004156D6">
      <w:pPr>
        <w:pStyle w:val="Ttulo4"/>
        <w:rPr>
          <w:lang w:val="es-BO"/>
        </w:rPr>
      </w:pPr>
      <w:r>
        <w:rPr>
          <w:lang w:val="es-BO"/>
        </w:rPr>
        <w:t xml:space="preserve">Efesios 4:16d </w:t>
      </w:r>
      <w:r>
        <w:rPr>
          <w:i/>
          <w:iCs/>
          <w:lang w:val="es-BO"/>
        </w:rPr>
        <w:t>– …</w:t>
      </w:r>
      <w:r w:rsidRPr="00EC5F9A">
        <w:rPr>
          <w:i/>
          <w:iCs/>
          <w:lang w:val="es-BO"/>
        </w:rPr>
        <w:t xml:space="preserve"> </w:t>
      </w:r>
      <w:r w:rsidR="00C3037B">
        <w:rPr>
          <w:i/>
          <w:iCs/>
          <w:lang w:val="es-BO"/>
        </w:rPr>
        <w:t>“</w:t>
      </w:r>
      <w:r w:rsidRPr="00EC5F9A">
        <w:rPr>
          <w:i/>
          <w:iCs/>
          <w:lang w:val="es-BO"/>
        </w:rPr>
        <w:t xml:space="preserve">conforme </w:t>
      </w:r>
      <w:r w:rsidRPr="005B3A14">
        <w:rPr>
          <w:i/>
          <w:iCs/>
          <w:lang w:val="es-BO"/>
        </w:rPr>
        <w:t>al funcionamiento</w:t>
      </w:r>
      <w:r w:rsidRPr="005B3A14">
        <w:rPr>
          <w:b/>
          <w:bCs/>
          <w:i/>
          <w:iCs/>
          <w:lang w:val="es-BO"/>
        </w:rPr>
        <w:t xml:space="preserve"> adecuado</w:t>
      </w:r>
      <w:r w:rsidRPr="00EC5F9A">
        <w:rPr>
          <w:i/>
          <w:iCs/>
          <w:lang w:val="es-BO"/>
        </w:rPr>
        <w:t xml:space="preserve"> de cada miembro</w:t>
      </w:r>
      <w:r w:rsidR="00C3037B">
        <w:rPr>
          <w:i/>
          <w:iCs/>
          <w:lang w:val="es-BO"/>
        </w:rPr>
        <w:t>”</w:t>
      </w:r>
      <w:r>
        <w:rPr>
          <w:i/>
          <w:iCs/>
          <w:lang w:val="es-BO"/>
        </w:rPr>
        <w:t xml:space="preserve"> </w:t>
      </w:r>
      <w:r>
        <w:rPr>
          <w:lang w:val="es-BO"/>
        </w:rPr>
        <w:t xml:space="preserve">… </w:t>
      </w:r>
      <w:r w:rsidR="005B3A14">
        <w:rPr>
          <w:lang w:val="es-BO"/>
        </w:rPr>
        <w:t>La palabra EN METRO, adecuado la mejor tracción seria en medida. Surge la pregunta ¿de qué medida habla? El texto diría: “conforme al funcionamiento en la medida de cada miembro”</w:t>
      </w:r>
    </w:p>
    <w:p w14:paraId="68F01493" w14:textId="75976F96" w:rsidR="005B3A14" w:rsidRDefault="005B3A14" w:rsidP="005B3A14">
      <w:pPr>
        <w:pStyle w:val="Ttulo5"/>
      </w:pPr>
      <w:r>
        <w:t>Para entender no debemos olvidar el contexto. Efesios 4:</w:t>
      </w:r>
      <w:r w:rsidR="00144536">
        <w:t>7b –</w:t>
      </w:r>
      <w:r w:rsidR="00144536">
        <w:rPr>
          <w:i/>
          <w:iCs/>
        </w:rPr>
        <w:t xml:space="preserve"> … </w:t>
      </w:r>
      <w:r w:rsidR="00C3037B">
        <w:rPr>
          <w:i/>
          <w:iCs/>
        </w:rPr>
        <w:t>“</w:t>
      </w:r>
      <w:r w:rsidR="00144536">
        <w:rPr>
          <w:i/>
          <w:iCs/>
        </w:rPr>
        <w:t xml:space="preserve">se nos ha concedido la gracia </w:t>
      </w:r>
      <w:r w:rsidR="00144536">
        <w:rPr>
          <w:b/>
          <w:bCs/>
          <w:i/>
          <w:iCs/>
        </w:rPr>
        <w:t>conforme a la medida</w:t>
      </w:r>
      <w:r w:rsidR="00144536">
        <w:rPr>
          <w:i/>
          <w:iCs/>
        </w:rPr>
        <w:t xml:space="preserve"> del don de Cristo</w:t>
      </w:r>
      <w:r w:rsidR="00C3037B">
        <w:rPr>
          <w:i/>
          <w:iCs/>
        </w:rPr>
        <w:t>”</w:t>
      </w:r>
      <w:r w:rsidR="00144536">
        <w:rPr>
          <w:i/>
          <w:iCs/>
        </w:rPr>
        <w:t>.</w:t>
      </w:r>
    </w:p>
    <w:p w14:paraId="03DCB98B" w14:textId="36087426" w:rsidR="00144536" w:rsidRDefault="00144536" w:rsidP="00144536">
      <w:pPr>
        <w:pStyle w:val="Ttulo6"/>
      </w:pPr>
      <w:r>
        <w:t>Podemos comparar con un cuerpo, cada miembro en su lugar funciona adecuadamente</w:t>
      </w:r>
      <w:r w:rsidR="006A7BA6">
        <w:t>, como manos, pies, ojos, lengua.</w:t>
      </w:r>
    </w:p>
    <w:p w14:paraId="685AD825" w14:textId="2289F607" w:rsidR="006A7BA6" w:rsidRPr="00144536" w:rsidRDefault="006A7BA6" w:rsidP="00144536">
      <w:pPr>
        <w:pStyle w:val="Ttulo6"/>
      </w:pPr>
      <w:r>
        <w:t>El funcionamiento adecuado de cada miembro como, apóstoles, profetas, evangelistas, pastores y maestros</w:t>
      </w:r>
    </w:p>
    <w:p w14:paraId="59896354" w14:textId="029AEE5B" w:rsidR="00144536" w:rsidRDefault="00144536" w:rsidP="00144536">
      <w:pPr>
        <w:pStyle w:val="Ttulo5"/>
      </w:pPr>
      <w:r>
        <w:t xml:space="preserve">Pablo expresa conforme a la medida del don de </w:t>
      </w:r>
      <w:r w:rsidR="008469A1">
        <w:t xml:space="preserve">Cristo, de la gracia que recibió, </w:t>
      </w:r>
      <w:r>
        <w:t>está en funcionamiento.</w:t>
      </w:r>
    </w:p>
    <w:p w14:paraId="10884754" w14:textId="2583C436" w:rsidR="00144536" w:rsidRPr="00144536" w:rsidRDefault="00144536" w:rsidP="00144536">
      <w:pPr>
        <w:pStyle w:val="Ttulo6"/>
      </w:pPr>
      <w:r>
        <w:t>Esto tiene un resultado</w:t>
      </w:r>
      <w:r w:rsidR="00431BB6">
        <w:t>, mientras que cada miembro est</w:t>
      </w:r>
      <w:r w:rsidR="008469A1">
        <w:t>á f</w:t>
      </w:r>
      <w:r w:rsidR="00431BB6">
        <w:t>unciona</w:t>
      </w:r>
      <w:r w:rsidR="008469A1">
        <w:t>n</w:t>
      </w:r>
      <w:r w:rsidR="00431BB6">
        <w:t>do adecuadamente</w:t>
      </w:r>
      <w:r>
        <w:t>.</w:t>
      </w:r>
    </w:p>
    <w:p w14:paraId="31186706" w14:textId="23E00D41" w:rsidR="00431BB6" w:rsidRDefault="00144536" w:rsidP="003F240A">
      <w:pPr>
        <w:pStyle w:val="Ttulo4"/>
        <w:rPr>
          <w:lang w:val="es-BO"/>
        </w:rPr>
      </w:pPr>
      <w:r w:rsidRPr="00144536">
        <w:rPr>
          <w:lang w:val="es-BO"/>
        </w:rPr>
        <w:t>Efesios 4:16</w:t>
      </w:r>
      <w:r>
        <w:rPr>
          <w:lang w:val="es-BO"/>
        </w:rPr>
        <w:t>e</w:t>
      </w:r>
      <w:r w:rsidRPr="00144536">
        <w:rPr>
          <w:lang w:val="es-BO"/>
        </w:rPr>
        <w:t xml:space="preserve"> –</w:t>
      </w:r>
      <w:r>
        <w:rPr>
          <w:lang w:val="es-BO"/>
        </w:rPr>
        <w:t xml:space="preserve"> …</w:t>
      </w:r>
      <w:r w:rsidRPr="00144536">
        <w:rPr>
          <w:i/>
          <w:iCs/>
          <w:lang w:val="es-BO"/>
        </w:rPr>
        <w:t xml:space="preserve"> </w:t>
      </w:r>
      <w:r w:rsidR="00C3037B">
        <w:rPr>
          <w:i/>
          <w:iCs/>
          <w:lang w:val="es-BO"/>
        </w:rPr>
        <w:t>“</w:t>
      </w:r>
      <w:r w:rsidRPr="006A7BA6">
        <w:rPr>
          <w:b/>
          <w:bCs/>
          <w:i/>
          <w:iCs/>
          <w:lang w:val="es-BO"/>
        </w:rPr>
        <w:t>produce</w:t>
      </w:r>
      <w:r w:rsidRPr="00144536">
        <w:rPr>
          <w:i/>
          <w:iCs/>
          <w:lang w:val="es-BO"/>
        </w:rPr>
        <w:t xml:space="preserve"> el crecimiento del cuerpo para su propia edificación en amor</w:t>
      </w:r>
      <w:r w:rsidR="00C3037B">
        <w:rPr>
          <w:i/>
          <w:iCs/>
          <w:lang w:val="es-BO"/>
        </w:rPr>
        <w:t>”</w:t>
      </w:r>
      <w:r w:rsidRPr="00144536">
        <w:rPr>
          <w:i/>
          <w:iCs/>
          <w:lang w:val="es-BO"/>
        </w:rPr>
        <w:t>.</w:t>
      </w:r>
      <w:r w:rsidR="006A7BA6">
        <w:rPr>
          <w:lang w:val="es-BO"/>
        </w:rPr>
        <w:t xml:space="preserve"> </w:t>
      </w:r>
      <w:r w:rsidR="00431BB6">
        <w:rPr>
          <w:lang w:val="es-BO"/>
        </w:rPr>
        <w:t xml:space="preserve">El verbo POIEITAI, produce </w:t>
      </w:r>
      <w:r w:rsidR="00A46C8F">
        <w:rPr>
          <w:lang w:val="es-BO"/>
        </w:rPr>
        <w:t>está</w:t>
      </w:r>
      <w:r w:rsidR="00431BB6">
        <w:rPr>
          <w:lang w:val="es-BO"/>
        </w:rPr>
        <w:t xml:space="preserve"> presente, media, indicativo.</w:t>
      </w:r>
    </w:p>
    <w:p w14:paraId="52E4DF0B" w14:textId="1D787475" w:rsidR="00F85FF0" w:rsidRDefault="00431BB6" w:rsidP="00431BB6">
      <w:pPr>
        <w:pStyle w:val="Ttulo5"/>
      </w:pPr>
      <w:r>
        <w:t>Textual seria: “el crecimiento del cuerpo lleva a cabo (hace para sí) para edificación en amor”</w:t>
      </w:r>
    </w:p>
    <w:p w14:paraId="4351F1A7" w14:textId="77777777" w:rsidR="00617E08" w:rsidRDefault="00A46C8F" w:rsidP="00A46C8F">
      <w:pPr>
        <w:pStyle w:val="Ttulo5"/>
      </w:pPr>
      <w:r>
        <w:lastRenderedPageBreak/>
        <w:t>Mientras el crecimiento del cuerpo</w:t>
      </w:r>
      <w:r w:rsidR="00617E08">
        <w:t xml:space="preserve"> en un funcionamiento adecuado de cada miembro</w:t>
      </w:r>
      <w:r>
        <w:t xml:space="preserve"> produce (hace para sí)</w:t>
      </w:r>
      <w:r w:rsidR="00617E08">
        <w:t xml:space="preserve"> es decir</w:t>
      </w:r>
      <w:r>
        <w:t xml:space="preserve"> cada miembro recibe para su edificación</w:t>
      </w:r>
      <w:r w:rsidR="00617E08">
        <w:t xml:space="preserve"> en amor.</w:t>
      </w:r>
    </w:p>
    <w:p w14:paraId="200916F2" w14:textId="5D0227BC" w:rsidR="00617E08" w:rsidRDefault="00617E08" w:rsidP="00A46C8F">
      <w:pPr>
        <w:pStyle w:val="Ttulo5"/>
      </w:pPr>
      <w:r>
        <w:t xml:space="preserve">Esta edificación de cada miembro en </w:t>
      </w:r>
      <w:r w:rsidR="00C3037B">
        <w:t>amor</w:t>
      </w:r>
      <w:r>
        <w:t xml:space="preserve"> no </w:t>
      </w:r>
      <w:r w:rsidR="00C3037B">
        <w:t>está</w:t>
      </w:r>
      <w:r>
        <w:t xml:space="preserve"> </w:t>
      </w:r>
      <w:r w:rsidR="00C3037B">
        <w:t>separada</w:t>
      </w:r>
      <w:r>
        <w:t xml:space="preserve"> del cuerpo, ya que el cuerpo </w:t>
      </w:r>
      <w:r w:rsidR="008469A1">
        <w:t>está</w:t>
      </w:r>
      <w:r>
        <w:t xml:space="preserve"> unido a la cabeza, es decir Cristo.</w:t>
      </w:r>
    </w:p>
    <w:p w14:paraId="70066ECB" w14:textId="2E808B10" w:rsidR="00A46C8F" w:rsidRDefault="00617E08" w:rsidP="00A46C8F">
      <w:pPr>
        <w:pStyle w:val="Ttulo5"/>
      </w:pPr>
      <w:r>
        <w:t>Ningún miembro</w:t>
      </w:r>
      <w:r w:rsidR="00A46C8F">
        <w:t xml:space="preserve"> </w:t>
      </w:r>
      <w:r>
        <w:t>funciona individualmente, ningún miembro puede buscar edificación individualmente.</w:t>
      </w:r>
    </w:p>
    <w:p w14:paraId="13631FC2" w14:textId="17383A07" w:rsidR="00617E08" w:rsidRDefault="00617E08" w:rsidP="00617E08">
      <w:pPr>
        <w:pStyle w:val="Ttulo6"/>
      </w:pPr>
      <w:r>
        <w:t>Cada miembro estando bien ajustado y unido al cuerpo por las coyunturas a través del cual hay el suministro para el crecimiento.</w:t>
      </w:r>
    </w:p>
    <w:p w14:paraId="05EE8B9A" w14:textId="5537390B" w:rsidR="004D6CA3" w:rsidRPr="004D6CA3" w:rsidRDefault="00617E08" w:rsidP="003E75A2">
      <w:pPr>
        <w:pStyle w:val="Ttulo6"/>
      </w:pPr>
      <w:r>
        <w:t>El crecimiento del cuerpo hace para sí (miembro) para edificación en amor</w:t>
      </w:r>
      <w:r w:rsidR="003E75A2">
        <w:t>, AGAPE, en un amor desinteresado.</w:t>
      </w:r>
    </w:p>
    <w:p w14:paraId="4B8D2F23" w14:textId="4E80DDD7" w:rsidR="008A5A27" w:rsidRPr="00830F82" w:rsidRDefault="008A5A27" w:rsidP="008A5A27">
      <w:pPr>
        <w:pStyle w:val="Ttulo1"/>
      </w:pPr>
      <w:bookmarkStart w:id="5" w:name="_Hlk218875340"/>
      <w:r w:rsidRPr="00830F82">
        <w:t xml:space="preserve">Efesios 4:17-32 – Viviendo la </w:t>
      </w:r>
      <w:r w:rsidR="002A1944" w:rsidRPr="00830F82">
        <w:t>V</w:t>
      </w:r>
      <w:r w:rsidRPr="00830F82">
        <w:t xml:space="preserve">ida según </w:t>
      </w:r>
      <w:r w:rsidR="009A489F">
        <w:t>el Nuevo Hombre</w:t>
      </w:r>
      <w:r w:rsidRPr="00830F82">
        <w:t>.</w:t>
      </w:r>
    </w:p>
    <w:bookmarkEnd w:id="5"/>
    <w:p w14:paraId="30E32C18" w14:textId="619A4128" w:rsidR="008A5A27" w:rsidRPr="00830F82" w:rsidRDefault="00884AD6" w:rsidP="008A5A27">
      <w:pPr>
        <w:pStyle w:val="Ttulo2"/>
      </w:pPr>
      <w:r w:rsidRPr="00830F82">
        <w:t xml:space="preserve">Efesios 4:17-19 </w:t>
      </w:r>
      <w:r w:rsidR="00F51718" w:rsidRPr="00830F82">
        <w:t>–</w:t>
      </w:r>
      <w:r w:rsidRPr="00830F82">
        <w:t xml:space="preserve"> </w:t>
      </w:r>
      <w:r w:rsidR="00F51718" w:rsidRPr="00830F82">
        <w:t>Instrucción que viene desde el Señor</w:t>
      </w:r>
    </w:p>
    <w:p w14:paraId="161F5469" w14:textId="6BF43C79" w:rsidR="008A5A27" w:rsidRDefault="004D6CA3" w:rsidP="008A5A27">
      <w:pPr>
        <w:pStyle w:val="Ttulo3"/>
      </w:pPr>
      <w:r>
        <w:t>Efesios 4:17</w:t>
      </w:r>
      <w:r w:rsidR="00B3317A">
        <w:t>-19 – Estas instrucciones para los creyentes viene</w:t>
      </w:r>
      <w:r w:rsidR="00BC2401">
        <w:t>n</w:t>
      </w:r>
      <w:r w:rsidR="00B3317A">
        <w:t xml:space="preserve"> desde el Señor mismo, habiendo dicho </w:t>
      </w:r>
      <w:r w:rsidR="00BC2401">
        <w:t xml:space="preserve">que </w:t>
      </w:r>
      <w:r w:rsidR="00B3317A">
        <w:t xml:space="preserve">el cuerpo de Cristo </w:t>
      </w:r>
      <w:r w:rsidR="00BC2401">
        <w:t xml:space="preserve">se </w:t>
      </w:r>
      <w:r w:rsidR="00B3317A">
        <w:t>va</w:t>
      </w:r>
      <w:r w:rsidR="00BC2401">
        <w:t xml:space="preserve"> edificando</w:t>
      </w:r>
      <w:r w:rsidR="00B3317A">
        <w:t xml:space="preserve"> mutua</w:t>
      </w:r>
      <w:r w:rsidR="00BC2401">
        <w:t>mente</w:t>
      </w:r>
      <w:r w:rsidR="00B3317A">
        <w:t xml:space="preserve"> en amor, no es lo correcto vivir en vanidad de la mente, ya que somos llamados a vivir según nuestro llamamiento. Efesios 4:1</w:t>
      </w:r>
    </w:p>
    <w:p w14:paraId="22DF0C68" w14:textId="04E67B25" w:rsidR="0047773D" w:rsidRPr="0047773D" w:rsidRDefault="00B3317A" w:rsidP="0047773D">
      <w:pPr>
        <w:pStyle w:val="Ttulo3"/>
      </w:pPr>
      <w:r>
        <w:t xml:space="preserve">El cuerpo </w:t>
      </w:r>
      <w:r w:rsidR="009A489F">
        <w:t>está</w:t>
      </w:r>
      <w:r>
        <w:t xml:space="preserve"> sujet</w:t>
      </w:r>
      <w:r w:rsidR="00BC2401">
        <w:t>o</w:t>
      </w:r>
      <w:r>
        <w:t xml:space="preserve"> a Cristo</w:t>
      </w:r>
      <w:r w:rsidR="00BC2401">
        <w:t>,</w:t>
      </w:r>
      <w:r>
        <w:t xml:space="preserve"> quien es la cabeza del cuerpo, la iglesia, 1 Corintios 2:16 dice que tenemos la mente de Cristo, por tanto, no es razonable andar en la vanidad de la mente.</w:t>
      </w:r>
    </w:p>
    <w:p w14:paraId="2DA615E2" w14:textId="06F02C6C" w:rsidR="00B3317A" w:rsidRPr="00B3317A" w:rsidRDefault="00B3317A" w:rsidP="00B3317A">
      <w:pPr>
        <w:pStyle w:val="Ttulo3"/>
      </w:pPr>
      <w:r>
        <w:t xml:space="preserve">Efesios 4:17 – </w:t>
      </w:r>
      <w:r w:rsidR="00C3037B">
        <w:t>“</w:t>
      </w:r>
      <w:r>
        <w:rPr>
          <w:i/>
          <w:iCs/>
        </w:rPr>
        <w:t xml:space="preserve">Esto digo, pues, y afirmo juntamente con el Señor: que </w:t>
      </w:r>
      <w:r w:rsidR="00A16F34">
        <w:rPr>
          <w:i/>
          <w:iCs/>
        </w:rPr>
        <w:t xml:space="preserve">ustedes ya no </w:t>
      </w:r>
      <w:r w:rsidR="00681FF7">
        <w:rPr>
          <w:i/>
          <w:iCs/>
        </w:rPr>
        <w:t>anden,</w:t>
      </w:r>
      <w:r w:rsidR="00A16F34">
        <w:rPr>
          <w:i/>
          <w:iCs/>
        </w:rPr>
        <w:t xml:space="preserve"> así como andan también los gentiles, en la vanidad de su mente</w:t>
      </w:r>
      <w:r w:rsidR="00C3037B">
        <w:rPr>
          <w:i/>
          <w:iCs/>
        </w:rPr>
        <w:t>”</w:t>
      </w:r>
      <w:r w:rsidR="00A16F34">
        <w:rPr>
          <w:i/>
          <w:iCs/>
        </w:rPr>
        <w:t>.</w:t>
      </w:r>
      <w:r w:rsidR="00A16F34">
        <w:t xml:space="preserve"> </w:t>
      </w:r>
    </w:p>
    <w:p w14:paraId="4AF602C1" w14:textId="064F23EC" w:rsidR="008A5A27" w:rsidRDefault="009A489F" w:rsidP="008A5A27">
      <w:pPr>
        <w:pStyle w:val="Ttulo4"/>
        <w:rPr>
          <w:lang w:val="es-BO"/>
        </w:rPr>
      </w:pPr>
      <w:r w:rsidRPr="009A489F">
        <w:rPr>
          <w:lang w:val="es-BO"/>
        </w:rPr>
        <w:t xml:space="preserve">Efesios </w:t>
      </w:r>
      <w:r w:rsidR="00681FF7" w:rsidRPr="009A489F">
        <w:rPr>
          <w:lang w:val="es-BO"/>
        </w:rPr>
        <w:t>4: 17a</w:t>
      </w:r>
      <w:r w:rsidRPr="009A489F">
        <w:rPr>
          <w:lang w:val="es-BO"/>
        </w:rPr>
        <w:t xml:space="preserve"> – </w:t>
      </w:r>
      <w:r w:rsidR="00C3037B">
        <w:rPr>
          <w:lang w:val="es-BO"/>
        </w:rPr>
        <w:t>“</w:t>
      </w:r>
      <w:r w:rsidRPr="009A489F">
        <w:rPr>
          <w:i/>
          <w:iCs/>
          <w:lang w:val="es-BO"/>
        </w:rPr>
        <w:t xml:space="preserve">Esto digo, pues, </w:t>
      </w:r>
      <w:r w:rsidRPr="0006693B">
        <w:rPr>
          <w:b/>
          <w:bCs/>
          <w:i/>
          <w:iCs/>
          <w:lang w:val="es-BO"/>
        </w:rPr>
        <w:t>y</w:t>
      </w:r>
      <w:r w:rsidRPr="009A489F">
        <w:rPr>
          <w:i/>
          <w:iCs/>
          <w:lang w:val="es-BO"/>
        </w:rPr>
        <w:t xml:space="preserve"> afirmo juntamente con el Señor</w:t>
      </w:r>
      <w:r w:rsidR="00C3037B">
        <w:rPr>
          <w:i/>
          <w:iCs/>
          <w:lang w:val="es-BO"/>
        </w:rPr>
        <w:t>”</w:t>
      </w:r>
      <w:r>
        <w:rPr>
          <w:i/>
          <w:iCs/>
          <w:lang w:val="es-BO"/>
        </w:rPr>
        <w:t>:</w:t>
      </w:r>
      <w:r w:rsidR="004E1218">
        <w:rPr>
          <w:i/>
          <w:iCs/>
          <w:lang w:val="es-BO"/>
        </w:rPr>
        <w:t xml:space="preserve"> …</w:t>
      </w:r>
      <w:r>
        <w:rPr>
          <w:lang w:val="es-BO"/>
        </w:rPr>
        <w:t xml:space="preserve"> La oración empieza con Esto, se refiere a lo que </w:t>
      </w:r>
      <w:r w:rsidR="0006693B">
        <w:rPr>
          <w:lang w:val="es-BO"/>
        </w:rPr>
        <w:t>va a</w:t>
      </w:r>
      <w:r>
        <w:rPr>
          <w:lang w:val="es-BO"/>
        </w:rPr>
        <w:t xml:space="preserve"> decir en los siguientes versículos</w:t>
      </w:r>
      <w:r w:rsidR="0006693B">
        <w:rPr>
          <w:lang w:val="es-BO"/>
        </w:rPr>
        <w:t>, esto no solo viene de Pablo, la conjunción KAI, y hace una unión en esta oración.</w:t>
      </w:r>
    </w:p>
    <w:p w14:paraId="19B532F5" w14:textId="4F0E5CBA" w:rsidR="0006693B" w:rsidRDefault="0006693B" w:rsidP="0006693B">
      <w:pPr>
        <w:pStyle w:val="Ttulo5"/>
      </w:pPr>
      <w:r>
        <w:t>Est</w:t>
      </w:r>
      <w:r w:rsidR="004E1218">
        <w:t xml:space="preserve">as son declaraciones, tanto Pablo y el Señor hacen estas declaraciones, </w:t>
      </w:r>
      <w:r w:rsidR="008B644E">
        <w:t>estas declaraciones</w:t>
      </w:r>
      <w:r w:rsidR="004E1218">
        <w:t xml:space="preserve"> son indicativos quiere decir que las cosas estaban pasando</w:t>
      </w:r>
      <w:r w:rsidR="0038684A">
        <w:t xml:space="preserve">, </w:t>
      </w:r>
      <w:r w:rsidR="008B644E">
        <w:t>estas declaraciones</w:t>
      </w:r>
      <w:r w:rsidR="0038684A">
        <w:t xml:space="preserve"> “digo y afirmo” no son pasadas son presentes quiere decir continúan.</w:t>
      </w:r>
    </w:p>
    <w:p w14:paraId="08C87650" w14:textId="603C31DF" w:rsidR="008B644E" w:rsidRDefault="008B644E" w:rsidP="008B644E">
      <w:pPr>
        <w:pStyle w:val="Ttulo4"/>
        <w:rPr>
          <w:lang w:val="es-BO"/>
        </w:rPr>
      </w:pPr>
      <w:r w:rsidRPr="008B644E">
        <w:rPr>
          <w:lang w:val="es-BO"/>
        </w:rPr>
        <w:t>Efesios 4:17</w:t>
      </w:r>
      <w:r w:rsidR="0045626B">
        <w:rPr>
          <w:lang w:val="es-BO"/>
        </w:rPr>
        <w:t>b</w:t>
      </w:r>
      <w:r w:rsidRPr="008B644E">
        <w:rPr>
          <w:lang w:val="es-BO"/>
        </w:rPr>
        <w:t xml:space="preserve"> –</w:t>
      </w:r>
      <w:r>
        <w:rPr>
          <w:lang w:val="es-BO"/>
        </w:rPr>
        <w:t xml:space="preserve"> …</w:t>
      </w:r>
      <w:r w:rsidRPr="008B644E">
        <w:rPr>
          <w:i/>
          <w:iCs/>
          <w:lang w:val="es-BO"/>
        </w:rPr>
        <w:t xml:space="preserve"> </w:t>
      </w:r>
      <w:r w:rsidR="00C3037B">
        <w:rPr>
          <w:i/>
          <w:iCs/>
          <w:lang w:val="es-BO"/>
        </w:rPr>
        <w:t>“</w:t>
      </w:r>
      <w:r w:rsidRPr="008B644E">
        <w:rPr>
          <w:i/>
          <w:iCs/>
          <w:lang w:val="es-BO"/>
        </w:rPr>
        <w:t>que ustedes ya no anden</w:t>
      </w:r>
      <w:r w:rsidR="00C3037B">
        <w:rPr>
          <w:i/>
          <w:iCs/>
          <w:lang w:val="es-BO"/>
        </w:rPr>
        <w:t>”</w:t>
      </w:r>
      <w:r>
        <w:rPr>
          <w:i/>
          <w:iCs/>
          <w:lang w:val="es-BO"/>
        </w:rPr>
        <w:t xml:space="preserve"> …</w:t>
      </w:r>
      <w:r>
        <w:rPr>
          <w:lang w:val="es-BO"/>
        </w:rPr>
        <w:t xml:space="preserve"> </w:t>
      </w:r>
      <w:r w:rsidR="0088735B">
        <w:rPr>
          <w:lang w:val="es-BO"/>
        </w:rPr>
        <w:t>El verbo</w:t>
      </w:r>
      <w:r w:rsidR="009264DF">
        <w:rPr>
          <w:lang w:val="es-BO"/>
        </w:rPr>
        <w:t>,</w:t>
      </w:r>
      <w:r w:rsidR="0088735B">
        <w:rPr>
          <w:lang w:val="es-BO"/>
        </w:rPr>
        <w:t xml:space="preserve"> </w:t>
      </w:r>
      <w:r w:rsidR="0088735B">
        <w:rPr>
          <w:i/>
          <w:iCs/>
          <w:lang w:val="es-BO"/>
        </w:rPr>
        <w:t>anden</w:t>
      </w:r>
      <w:r w:rsidR="0088735B">
        <w:rPr>
          <w:lang w:val="es-BO"/>
        </w:rPr>
        <w:t xml:space="preserve"> es presente, activo, infinitivo. </w:t>
      </w:r>
      <w:r w:rsidR="009264DF">
        <w:rPr>
          <w:lang w:val="es-BO"/>
        </w:rPr>
        <w:t xml:space="preserve">“Esto digo, y afirmo juntamente con el Señor: </w:t>
      </w:r>
      <w:r w:rsidR="00681FF7">
        <w:rPr>
          <w:lang w:val="es-BO"/>
        </w:rPr>
        <w:t>a</w:t>
      </w:r>
      <w:r w:rsidR="009264DF">
        <w:rPr>
          <w:lang w:val="es-BO"/>
        </w:rPr>
        <w:t xml:space="preserve"> ustedes a ya no andar o vivir”</w:t>
      </w:r>
    </w:p>
    <w:p w14:paraId="3E494D31" w14:textId="122851B2" w:rsidR="0045626B" w:rsidRDefault="0045626B" w:rsidP="0045626B">
      <w:pPr>
        <w:pStyle w:val="Ttulo5"/>
      </w:pPr>
      <w:r>
        <w:t>Pablo llama a los creyentes de Éfeso con una exhortación a no vivir. Aquí usa una comparación KATHOS, como, así de igual.</w:t>
      </w:r>
    </w:p>
    <w:p w14:paraId="473C96EB" w14:textId="3FE8A0F9" w:rsidR="0045626B" w:rsidRPr="00200F05" w:rsidRDefault="0045626B" w:rsidP="00200F05">
      <w:pPr>
        <w:pStyle w:val="Ttulo4"/>
        <w:rPr>
          <w:lang w:val="es-BO"/>
        </w:rPr>
      </w:pPr>
      <w:r w:rsidRPr="0045626B">
        <w:rPr>
          <w:lang w:val="es-BO"/>
        </w:rPr>
        <w:t>Efesios 4:17</w:t>
      </w:r>
      <w:r>
        <w:rPr>
          <w:lang w:val="es-BO"/>
        </w:rPr>
        <w:t>c</w:t>
      </w:r>
      <w:r w:rsidRPr="0045626B">
        <w:rPr>
          <w:lang w:val="es-BO"/>
        </w:rPr>
        <w:t xml:space="preserve"> –</w:t>
      </w:r>
      <w:r>
        <w:rPr>
          <w:i/>
          <w:iCs/>
          <w:lang w:val="es-BO"/>
        </w:rPr>
        <w:t xml:space="preserve"> … </w:t>
      </w:r>
      <w:r w:rsidR="00C3037B">
        <w:rPr>
          <w:i/>
          <w:iCs/>
          <w:lang w:val="es-BO"/>
        </w:rPr>
        <w:t>“</w:t>
      </w:r>
      <w:r w:rsidRPr="0045626B">
        <w:rPr>
          <w:i/>
          <w:iCs/>
          <w:lang w:val="es-BO"/>
        </w:rPr>
        <w:t xml:space="preserve">que ustedes ya no </w:t>
      </w:r>
      <w:r w:rsidR="00200F05" w:rsidRPr="0045626B">
        <w:rPr>
          <w:i/>
          <w:iCs/>
          <w:lang w:val="es-BO"/>
        </w:rPr>
        <w:t>anden,</w:t>
      </w:r>
      <w:r w:rsidRPr="0045626B">
        <w:rPr>
          <w:i/>
          <w:iCs/>
          <w:lang w:val="es-BO"/>
        </w:rPr>
        <w:t xml:space="preserve"> </w:t>
      </w:r>
      <w:r w:rsidRPr="0045626B">
        <w:rPr>
          <w:b/>
          <w:bCs/>
          <w:i/>
          <w:iCs/>
          <w:lang w:val="es-BO"/>
        </w:rPr>
        <w:t>así como andan también los gentiles</w:t>
      </w:r>
      <w:r>
        <w:rPr>
          <w:lang w:val="es-BO"/>
        </w:rPr>
        <w:t>,</w:t>
      </w:r>
      <w:r w:rsidR="00C3037B">
        <w:rPr>
          <w:lang w:val="es-BO"/>
        </w:rPr>
        <w:t>”</w:t>
      </w:r>
      <w:r>
        <w:rPr>
          <w:lang w:val="es-BO"/>
        </w:rPr>
        <w:t xml:space="preserve"> … </w:t>
      </w:r>
      <w:r w:rsidR="004E7EFA">
        <w:rPr>
          <w:lang w:val="es-BO"/>
        </w:rPr>
        <w:t xml:space="preserve">Este verbo con relación a los gentiles personas no regenerados es declarativo no una posibilidad sino una realidad. </w:t>
      </w:r>
      <w:r>
        <w:rPr>
          <w:lang w:val="es-BO"/>
        </w:rPr>
        <w:t>Pablo</w:t>
      </w:r>
      <w:r w:rsidR="00200F05">
        <w:rPr>
          <w:lang w:val="es-BO"/>
        </w:rPr>
        <w:t xml:space="preserve"> alude a la manera en la</w:t>
      </w:r>
      <w:r w:rsidRPr="00200F05">
        <w:rPr>
          <w:lang w:val="es-BO"/>
        </w:rPr>
        <w:t xml:space="preserve"> andan o viven </w:t>
      </w:r>
      <w:r w:rsidR="004E7EFA" w:rsidRPr="00200F05">
        <w:rPr>
          <w:lang w:val="es-BO"/>
        </w:rPr>
        <w:t>los gentiles.</w:t>
      </w:r>
    </w:p>
    <w:p w14:paraId="314A2B1F" w14:textId="1DFA4C20" w:rsidR="004E7EFA" w:rsidRDefault="004E7EFA" w:rsidP="004E7EFA">
      <w:pPr>
        <w:pStyle w:val="Ttulo5"/>
      </w:pPr>
      <w:r>
        <w:t xml:space="preserve">Pablo haciendo la comparación de </w:t>
      </w:r>
      <w:r w:rsidR="00200F05">
        <w:t>cómo</w:t>
      </w:r>
      <w:r>
        <w:t xml:space="preserve"> andan los gentiles, llama a su audiencia a no vivir como ellos viven.</w:t>
      </w:r>
      <w:r w:rsidR="000C7BE2">
        <w:t xml:space="preserve"> ¿Cómo viven los gentiles?</w:t>
      </w:r>
    </w:p>
    <w:p w14:paraId="59CA490A" w14:textId="18C980AD" w:rsidR="000C7BE2" w:rsidRDefault="000C7BE2" w:rsidP="000C7BE2">
      <w:pPr>
        <w:pStyle w:val="Ttulo4"/>
        <w:rPr>
          <w:lang w:val="es-BO"/>
        </w:rPr>
      </w:pPr>
      <w:r w:rsidRPr="000C7BE2">
        <w:rPr>
          <w:lang w:val="es-BO"/>
        </w:rPr>
        <w:lastRenderedPageBreak/>
        <w:t xml:space="preserve">Efesios 4:17d </w:t>
      </w:r>
      <w:r>
        <w:rPr>
          <w:lang w:val="es-BO"/>
        </w:rPr>
        <w:t>–</w:t>
      </w:r>
      <w:r w:rsidRPr="000C7BE2">
        <w:rPr>
          <w:i/>
          <w:iCs/>
          <w:lang w:val="es-BO"/>
        </w:rPr>
        <w:t xml:space="preserve"> </w:t>
      </w:r>
      <w:r>
        <w:rPr>
          <w:i/>
          <w:iCs/>
          <w:lang w:val="es-BO"/>
        </w:rPr>
        <w:t xml:space="preserve">… </w:t>
      </w:r>
      <w:r w:rsidR="00C3037B">
        <w:rPr>
          <w:i/>
          <w:iCs/>
          <w:lang w:val="es-BO"/>
        </w:rPr>
        <w:t>“</w:t>
      </w:r>
      <w:r w:rsidRPr="000C7BE2">
        <w:rPr>
          <w:i/>
          <w:iCs/>
          <w:lang w:val="es-BO"/>
        </w:rPr>
        <w:t>en la vanidad de su mente</w:t>
      </w:r>
      <w:r w:rsidR="00C3037B">
        <w:rPr>
          <w:i/>
          <w:iCs/>
          <w:lang w:val="es-BO"/>
        </w:rPr>
        <w:t>”</w:t>
      </w:r>
      <w:r w:rsidRPr="000C7BE2">
        <w:rPr>
          <w:i/>
          <w:iCs/>
          <w:lang w:val="es-BO"/>
        </w:rPr>
        <w:t>.</w:t>
      </w:r>
      <w:r>
        <w:rPr>
          <w:lang w:val="es-BO"/>
        </w:rPr>
        <w:t xml:space="preserve"> </w:t>
      </w:r>
      <w:proofErr w:type="gramStart"/>
      <w:r w:rsidR="00CE62ED">
        <w:rPr>
          <w:lang w:val="es-BO"/>
        </w:rPr>
        <w:t>E</w:t>
      </w:r>
      <w:r>
        <w:rPr>
          <w:lang w:val="es-BO"/>
        </w:rPr>
        <w:t>l verbo andan</w:t>
      </w:r>
      <w:proofErr w:type="gramEnd"/>
      <w:r>
        <w:rPr>
          <w:lang w:val="es-BO"/>
        </w:rPr>
        <w:t xml:space="preserve"> es declarativo. Los gentiles andan en la vanidad de su mente esto es una realidad, un hecho sin duda.</w:t>
      </w:r>
    </w:p>
    <w:p w14:paraId="66AF711E" w14:textId="5A9DD6D9" w:rsidR="000C7BE2" w:rsidRDefault="000C7BE2" w:rsidP="000C7BE2">
      <w:pPr>
        <w:pStyle w:val="Ttulo5"/>
      </w:pPr>
      <w:r>
        <w:t>Una persona no regenerada sin considerar a Dios vive en la vanidad de la mente. Sus mentes gobiernan sus vidas.</w:t>
      </w:r>
    </w:p>
    <w:p w14:paraId="72523C97" w14:textId="4B551DC1" w:rsidR="004D6631" w:rsidRDefault="000C7BE2" w:rsidP="000C7BE2">
      <w:pPr>
        <w:pStyle w:val="Ttulo5"/>
      </w:pPr>
      <w:r>
        <w:t xml:space="preserve">Una mente en vanidad es una mente vacía, no tiene dirección ni propósito. </w:t>
      </w:r>
      <w:r w:rsidR="004D6631">
        <w:t>Eclesiastés 1:2-3</w:t>
      </w:r>
    </w:p>
    <w:p w14:paraId="1F35D295" w14:textId="63F564FB" w:rsidR="000C7BE2" w:rsidRDefault="004D6631" w:rsidP="000C7BE2">
      <w:pPr>
        <w:pStyle w:val="Ttulo5"/>
      </w:pPr>
      <w:r>
        <w:t>Romanos 1:21 -</w:t>
      </w:r>
      <w:r>
        <w:rPr>
          <w:i/>
          <w:iCs/>
        </w:rPr>
        <w:t xml:space="preserve"> … </w:t>
      </w:r>
      <w:r w:rsidR="00C3037B">
        <w:rPr>
          <w:i/>
          <w:iCs/>
        </w:rPr>
        <w:t>“</w:t>
      </w:r>
      <w:r>
        <w:rPr>
          <w:i/>
          <w:iCs/>
        </w:rPr>
        <w:t>se hicieron vanos</w:t>
      </w:r>
      <w:r w:rsidR="000B1A30">
        <w:rPr>
          <w:i/>
          <w:iCs/>
        </w:rPr>
        <w:t xml:space="preserve"> en sus razonamientos</w:t>
      </w:r>
      <w:r w:rsidR="00C3037B">
        <w:rPr>
          <w:i/>
          <w:iCs/>
        </w:rPr>
        <w:t>”</w:t>
      </w:r>
      <w:r>
        <w:rPr>
          <w:i/>
          <w:iCs/>
        </w:rPr>
        <w:t xml:space="preserve"> …</w:t>
      </w:r>
      <w:r>
        <w:t xml:space="preserve"> Pablo explica como terminaron en la vanidad de su mente.</w:t>
      </w:r>
      <w:r w:rsidR="000C7BE2">
        <w:t xml:space="preserve"> </w:t>
      </w:r>
    </w:p>
    <w:p w14:paraId="4B5A3E01" w14:textId="11280BD8" w:rsidR="004D6631" w:rsidRDefault="004D6631" w:rsidP="004D6631">
      <w:pPr>
        <w:pStyle w:val="Ttulo6"/>
      </w:pPr>
      <w:r>
        <w:t>¿Cómo es una realidad eso en los gentiles?</w:t>
      </w:r>
      <w:r w:rsidR="00285C5B">
        <w:t xml:space="preserve"> </w:t>
      </w:r>
      <w:r w:rsidR="000A1168">
        <w:t>Tenemos los verbos “entenebrecidos, excluidos” son verbos perfectos, pasivos, participios. Con estas acciones continuos describe sus vidas.</w:t>
      </w:r>
    </w:p>
    <w:p w14:paraId="6C0ED595" w14:textId="7971DF72" w:rsidR="00A16F34" w:rsidRDefault="00A16F34" w:rsidP="00A16F34">
      <w:pPr>
        <w:pStyle w:val="Ttulo3"/>
      </w:pPr>
      <w:r>
        <w:t xml:space="preserve">Efesios 4:18 – </w:t>
      </w:r>
      <w:r w:rsidR="00C3037B">
        <w:t>“</w:t>
      </w:r>
      <w:r>
        <w:rPr>
          <w:i/>
          <w:iCs/>
        </w:rPr>
        <w:t>Ellos tienen entenebrecido su entendimiento, están excluidos de la vida de Dios por causa de la ignorancia que hay en ellos, por la dureza de su corazón</w:t>
      </w:r>
      <w:r w:rsidR="00C3037B">
        <w:rPr>
          <w:i/>
          <w:iCs/>
        </w:rPr>
        <w:t>”</w:t>
      </w:r>
      <w:r>
        <w:rPr>
          <w:i/>
          <w:iCs/>
        </w:rPr>
        <w:t>.</w:t>
      </w:r>
      <w:r>
        <w:t xml:space="preserve"> </w:t>
      </w:r>
    </w:p>
    <w:p w14:paraId="6F68D3C9" w14:textId="2C1C7675" w:rsidR="00A16F34" w:rsidRDefault="004D6631" w:rsidP="00A16F34">
      <w:pPr>
        <w:pStyle w:val="Ttulo4"/>
        <w:rPr>
          <w:lang w:val="es-BO"/>
        </w:rPr>
      </w:pPr>
      <w:r w:rsidRPr="004D6631">
        <w:rPr>
          <w:lang w:val="es-BO"/>
        </w:rPr>
        <w:t xml:space="preserve">Efesios 4:18 – </w:t>
      </w:r>
      <w:r w:rsidR="00C3037B">
        <w:rPr>
          <w:lang w:val="es-BO"/>
        </w:rPr>
        <w:t>“</w:t>
      </w:r>
      <w:r w:rsidRPr="004D6631">
        <w:rPr>
          <w:i/>
          <w:iCs/>
          <w:lang w:val="es-BO"/>
        </w:rPr>
        <w:t xml:space="preserve">Ellos tienen </w:t>
      </w:r>
      <w:r w:rsidRPr="00AE784C">
        <w:rPr>
          <w:b/>
          <w:bCs/>
          <w:i/>
          <w:iCs/>
          <w:lang w:val="es-BO"/>
        </w:rPr>
        <w:t xml:space="preserve">entenebrecido </w:t>
      </w:r>
      <w:r w:rsidRPr="004D6631">
        <w:rPr>
          <w:i/>
          <w:iCs/>
          <w:lang w:val="es-BO"/>
        </w:rPr>
        <w:t>su entendimiento</w:t>
      </w:r>
      <w:r w:rsidR="00C3037B">
        <w:rPr>
          <w:i/>
          <w:iCs/>
          <w:lang w:val="es-BO"/>
        </w:rPr>
        <w:t>”</w:t>
      </w:r>
      <w:r>
        <w:rPr>
          <w:i/>
          <w:iCs/>
          <w:lang w:val="es-BO"/>
        </w:rPr>
        <w:t>,</w:t>
      </w:r>
      <w:r>
        <w:rPr>
          <w:lang w:val="es-BO"/>
        </w:rPr>
        <w:t xml:space="preserve"> … </w:t>
      </w:r>
      <w:r w:rsidR="00936510">
        <w:rPr>
          <w:lang w:val="es-BO"/>
        </w:rPr>
        <w:t>la realidad</w:t>
      </w:r>
      <w:r w:rsidR="009D1896">
        <w:rPr>
          <w:lang w:val="es-BO"/>
        </w:rPr>
        <w:t>,</w:t>
      </w:r>
      <w:r w:rsidR="00936510">
        <w:rPr>
          <w:lang w:val="es-BO"/>
        </w:rPr>
        <w:t xml:space="preserve"> que se ve</w:t>
      </w:r>
      <w:r w:rsidR="009D1896">
        <w:rPr>
          <w:lang w:val="es-BO"/>
        </w:rPr>
        <w:t>, es</w:t>
      </w:r>
      <w:r w:rsidR="00936510">
        <w:rPr>
          <w:lang w:val="es-BO"/>
        </w:rPr>
        <w:t xml:space="preserve"> que los gentiles andan en la vanidad de su mente</w:t>
      </w:r>
      <w:r w:rsidR="009D1896">
        <w:rPr>
          <w:lang w:val="es-BO"/>
        </w:rPr>
        <w:t>,</w:t>
      </w:r>
      <w:r w:rsidR="00936510">
        <w:rPr>
          <w:lang w:val="es-BO"/>
        </w:rPr>
        <w:t xml:space="preserve"> teniendo entenebrecido su entendimiento.</w:t>
      </w:r>
    </w:p>
    <w:p w14:paraId="586E8ADE" w14:textId="5FCCF9A1" w:rsidR="00D44454" w:rsidRPr="00D44454" w:rsidRDefault="00D44454" w:rsidP="00D44454">
      <w:pPr>
        <w:pStyle w:val="Ttulo5"/>
      </w:pPr>
      <w:r>
        <w:t>El verbo</w:t>
      </w:r>
      <w:r w:rsidR="00AE784C">
        <w:t>,</w:t>
      </w:r>
      <w:r>
        <w:t xml:space="preserve"> </w:t>
      </w:r>
      <w:r w:rsidR="00AE784C">
        <w:t xml:space="preserve">entenebrecido es perfecto, pasivo, participio. Esta acción describe a ellos en su estado continuo. </w:t>
      </w:r>
    </w:p>
    <w:p w14:paraId="2D2BA9CA" w14:textId="44444BF6" w:rsidR="00936510" w:rsidRDefault="00936510" w:rsidP="00936510">
      <w:pPr>
        <w:pStyle w:val="Ttulo5"/>
      </w:pPr>
      <w:r>
        <w:t>Comenzamos con que ellos t</w:t>
      </w:r>
      <w:r w:rsidR="00AA7161">
        <w:t xml:space="preserve">ienen o teniendo </w:t>
      </w:r>
      <w:r w:rsidR="00D44454">
        <w:t>y no solos eso sino habiendo sido y todavía siguen teniendo entenebrecido su entendimiento</w:t>
      </w:r>
    </w:p>
    <w:p w14:paraId="0702D462" w14:textId="28797F4B" w:rsidR="00D44454" w:rsidRDefault="00D44454" w:rsidP="00D44454">
      <w:pPr>
        <w:pStyle w:val="Ttulo6"/>
      </w:pPr>
      <w:r>
        <w:t>Esto quiere decir que, teniendo oscurecido sus pensamientos o sus razonamientos, viven de manera continua en esta realidad, esto es verdad en el tiempo presente de los gentiles.</w:t>
      </w:r>
    </w:p>
    <w:p w14:paraId="0041B931" w14:textId="09E61004" w:rsidR="00D44454" w:rsidRPr="00D44454" w:rsidRDefault="00D44454" w:rsidP="00D44454">
      <w:pPr>
        <w:pStyle w:val="Ttulo4"/>
        <w:rPr>
          <w:lang w:val="es-BO"/>
        </w:rPr>
      </w:pPr>
      <w:r w:rsidRPr="00D44454">
        <w:rPr>
          <w:lang w:val="es-BO"/>
        </w:rPr>
        <w:t xml:space="preserve">Efesios 4:18 – </w:t>
      </w:r>
      <w:r w:rsidR="00C3037B">
        <w:rPr>
          <w:lang w:val="es-BO"/>
        </w:rPr>
        <w:t>“</w:t>
      </w:r>
      <w:r w:rsidRPr="00D44454">
        <w:rPr>
          <w:i/>
          <w:iCs/>
          <w:lang w:val="es-BO"/>
        </w:rPr>
        <w:t>Ellos</w:t>
      </w:r>
      <w:r>
        <w:rPr>
          <w:i/>
          <w:iCs/>
          <w:lang w:val="es-BO"/>
        </w:rPr>
        <w:t xml:space="preserve"> …</w:t>
      </w:r>
      <w:r w:rsidRPr="00D44454">
        <w:rPr>
          <w:i/>
          <w:iCs/>
          <w:lang w:val="es-BO"/>
        </w:rPr>
        <w:t xml:space="preserve"> están </w:t>
      </w:r>
      <w:r w:rsidRPr="00AE784C">
        <w:rPr>
          <w:b/>
          <w:bCs/>
          <w:i/>
          <w:iCs/>
          <w:lang w:val="es-BO"/>
        </w:rPr>
        <w:t>excluidos</w:t>
      </w:r>
      <w:r w:rsidRPr="00D44454">
        <w:rPr>
          <w:i/>
          <w:iCs/>
          <w:lang w:val="es-BO"/>
        </w:rPr>
        <w:t xml:space="preserve"> de la vida de Dios</w:t>
      </w:r>
      <w:r w:rsidR="00C3037B">
        <w:rPr>
          <w:i/>
          <w:iCs/>
          <w:lang w:val="es-BO"/>
        </w:rPr>
        <w:t>”</w:t>
      </w:r>
      <w:r>
        <w:rPr>
          <w:i/>
          <w:iCs/>
          <w:lang w:val="es-BO"/>
        </w:rPr>
        <w:t xml:space="preserve"> …</w:t>
      </w:r>
      <w:r>
        <w:rPr>
          <w:lang w:val="es-BO"/>
        </w:rPr>
        <w:t xml:space="preserve"> </w:t>
      </w:r>
      <w:r w:rsidR="00AE784C">
        <w:rPr>
          <w:lang w:val="es-BO"/>
        </w:rPr>
        <w:t xml:space="preserve">La segunda realidad que se ve en los gentiles que andan en la vanidad de su </w:t>
      </w:r>
      <w:r w:rsidR="00DA2751">
        <w:rPr>
          <w:lang w:val="es-BO"/>
        </w:rPr>
        <w:t>mente,</w:t>
      </w:r>
      <w:r w:rsidR="00711DDD">
        <w:rPr>
          <w:lang w:val="es-BO"/>
        </w:rPr>
        <w:t xml:space="preserve"> es </w:t>
      </w:r>
      <w:r w:rsidR="00AE784C">
        <w:rPr>
          <w:lang w:val="es-BO"/>
        </w:rPr>
        <w:t>que ellos están excluidos de la vida de Dios, est</w:t>
      </w:r>
      <w:r w:rsidR="00711DDD">
        <w:rPr>
          <w:lang w:val="es-BO"/>
        </w:rPr>
        <w:t>e</w:t>
      </w:r>
      <w:r w:rsidR="00AE784C">
        <w:rPr>
          <w:lang w:val="es-BO"/>
        </w:rPr>
        <w:t xml:space="preserve"> e</w:t>
      </w:r>
      <w:r w:rsidR="00711DDD">
        <w:rPr>
          <w:lang w:val="es-BO"/>
        </w:rPr>
        <w:t>s</w:t>
      </w:r>
      <w:r w:rsidR="00AE784C">
        <w:rPr>
          <w:lang w:val="es-BO"/>
        </w:rPr>
        <w:t xml:space="preserve"> su estilo de vida.</w:t>
      </w:r>
    </w:p>
    <w:p w14:paraId="6A8E807F" w14:textId="676E4A84" w:rsidR="00AE784C" w:rsidRPr="00D44454" w:rsidRDefault="00AE784C" w:rsidP="00AE784C">
      <w:pPr>
        <w:pStyle w:val="Ttulo5"/>
      </w:pPr>
      <w:r>
        <w:t xml:space="preserve">El verbo, excluidos es perfecto, pasivo, participio. Esta acción </w:t>
      </w:r>
      <w:r w:rsidR="00711DDD">
        <w:t xml:space="preserve">los </w:t>
      </w:r>
      <w:r>
        <w:t xml:space="preserve">describe a ellos en su estado continuo. </w:t>
      </w:r>
    </w:p>
    <w:p w14:paraId="79A10CEF" w14:textId="50EA10C8" w:rsidR="00A16F34" w:rsidRDefault="00AE784C" w:rsidP="00A16F34">
      <w:pPr>
        <w:pStyle w:val="Ttulo5"/>
      </w:pPr>
      <w:r>
        <w:t xml:space="preserve">La realidad </w:t>
      </w:r>
      <w:r w:rsidR="00711DDD">
        <w:t xml:space="preserve">de </w:t>
      </w:r>
      <w:r>
        <w:t>su</w:t>
      </w:r>
      <w:r w:rsidR="00711DDD">
        <w:t>s</w:t>
      </w:r>
      <w:r>
        <w:t xml:space="preserve"> vida</w:t>
      </w:r>
      <w:r w:rsidR="00711DDD">
        <w:t>s es que,</w:t>
      </w:r>
      <w:r>
        <w:t xml:space="preserve"> aparte de que t</w:t>
      </w:r>
      <w:r w:rsidR="00711DDD">
        <w:t>ienen</w:t>
      </w:r>
      <w:r>
        <w:t xml:space="preserve"> entenebrecido su entendimiento, ahora Pablo dice que su estilo de vida es que habiendo sido y todavía siguen excluidos de la vida de Dios.</w:t>
      </w:r>
    </w:p>
    <w:p w14:paraId="2A7E82F9" w14:textId="3D50A441" w:rsidR="00AE784C" w:rsidRDefault="00AE784C" w:rsidP="00AE784C">
      <w:pPr>
        <w:pStyle w:val="Ttulo6"/>
      </w:pPr>
      <w:r>
        <w:rPr>
          <w:i/>
          <w:iCs/>
        </w:rPr>
        <w:t>La vida de Dios,</w:t>
      </w:r>
      <w:r>
        <w:t xml:space="preserve"> hablamos de la fuente de vida, </w:t>
      </w:r>
      <w:r w:rsidR="0084573B">
        <w:t>los gentiles</w:t>
      </w:r>
      <w:r>
        <w:t xml:space="preserve"> no tienen la vida de Dios</w:t>
      </w:r>
      <w:r w:rsidR="0084573B">
        <w:t xml:space="preserve"> en ellos</w:t>
      </w:r>
    </w:p>
    <w:p w14:paraId="1438DF80" w14:textId="7A8CDE81" w:rsidR="00AE784C" w:rsidRDefault="00AE784C" w:rsidP="00AE784C">
      <w:pPr>
        <w:pStyle w:val="Ttulo6"/>
      </w:pPr>
      <w:r>
        <w:t>¿Cuál es la razón de esto? De que están excluidos de la vida de Dios</w:t>
      </w:r>
      <w:r w:rsidR="0084573B">
        <w:t>, Pablo menciona dos razones.</w:t>
      </w:r>
    </w:p>
    <w:p w14:paraId="1BCD19DC" w14:textId="7811F141" w:rsidR="0084573B" w:rsidRPr="0084573B" w:rsidRDefault="0084573B" w:rsidP="0084573B">
      <w:pPr>
        <w:pStyle w:val="Ttulo4"/>
        <w:rPr>
          <w:lang w:val="es-BO"/>
        </w:rPr>
      </w:pPr>
      <w:r w:rsidRPr="0084573B">
        <w:rPr>
          <w:lang w:val="es-BO"/>
        </w:rPr>
        <w:t>Efesios 4:18</w:t>
      </w:r>
      <w:r>
        <w:rPr>
          <w:lang w:val="es-BO"/>
        </w:rPr>
        <w:t xml:space="preserve"> La primera razón es</w:t>
      </w:r>
      <w:r w:rsidRPr="0084573B">
        <w:rPr>
          <w:lang w:val="es-BO"/>
        </w:rPr>
        <w:t xml:space="preserve"> – </w:t>
      </w:r>
      <w:r w:rsidRPr="0084573B">
        <w:rPr>
          <w:i/>
          <w:iCs/>
          <w:lang w:val="es-BO"/>
        </w:rPr>
        <w:t xml:space="preserve">… </w:t>
      </w:r>
      <w:r w:rsidR="00C3037B">
        <w:rPr>
          <w:i/>
          <w:iCs/>
          <w:lang w:val="es-BO"/>
        </w:rPr>
        <w:t>“</w:t>
      </w:r>
      <w:r w:rsidRPr="0084573B">
        <w:rPr>
          <w:i/>
          <w:iCs/>
          <w:lang w:val="es-BO"/>
        </w:rPr>
        <w:t>por causa de la ignorancia que hay en ellos</w:t>
      </w:r>
      <w:r w:rsidR="00C3037B">
        <w:rPr>
          <w:i/>
          <w:iCs/>
          <w:lang w:val="es-BO"/>
        </w:rPr>
        <w:t>”</w:t>
      </w:r>
      <w:r w:rsidRPr="0084573B">
        <w:rPr>
          <w:i/>
          <w:iCs/>
          <w:lang w:val="es-BO"/>
        </w:rPr>
        <w:t>,</w:t>
      </w:r>
      <w:r w:rsidRPr="0084573B">
        <w:rPr>
          <w:lang w:val="es-BO"/>
        </w:rPr>
        <w:t xml:space="preserve"> … </w:t>
      </w:r>
      <w:r w:rsidR="000B1A30">
        <w:rPr>
          <w:lang w:val="es-BO"/>
        </w:rPr>
        <w:t>Esto</w:t>
      </w:r>
      <w:r w:rsidR="00711DDD">
        <w:rPr>
          <w:lang w:val="es-BO"/>
        </w:rPr>
        <w:t xml:space="preserve"> se refiere al </w:t>
      </w:r>
      <w:r w:rsidR="000B1A30">
        <w:rPr>
          <w:lang w:val="es-BO"/>
        </w:rPr>
        <w:t>estado de ignorancia</w:t>
      </w:r>
      <w:r w:rsidR="00711DDD">
        <w:rPr>
          <w:lang w:val="es-BO"/>
        </w:rPr>
        <w:t xml:space="preserve"> en el</w:t>
      </w:r>
      <w:r w:rsidR="000B1A30">
        <w:rPr>
          <w:lang w:val="es-BO"/>
        </w:rPr>
        <w:t xml:space="preserve"> que viven.  </w:t>
      </w:r>
    </w:p>
    <w:p w14:paraId="10246C61" w14:textId="27C3EF45" w:rsidR="0084573B" w:rsidRDefault="000B1A30" w:rsidP="0084573B">
      <w:pPr>
        <w:pStyle w:val="Ttulo5"/>
      </w:pPr>
      <w:r>
        <w:lastRenderedPageBreak/>
        <w:t>La ignorancia AGNOIAN, quiere decir, no conocimiento, estado de no conocer. Esto no es solo falta de información, es ignorancia culpable, ellos hicieron un re</w:t>
      </w:r>
      <w:r w:rsidR="00996174">
        <w:t>ch</w:t>
      </w:r>
      <w:r>
        <w:t>a</w:t>
      </w:r>
      <w:r w:rsidR="00996174">
        <w:t>z</w:t>
      </w:r>
      <w:r>
        <w:t>o voluntario o ceguera moral. Romanos 1:19-21</w:t>
      </w:r>
    </w:p>
    <w:p w14:paraId="5EFAC489" w14:textId="67D52127" w:rsidR="0084573B" w:rsidRPr="0084573B" w:rsidRDefault="000B1A30" w:rsidP="005F5C87">
      <w:pPr>
        <w:pStyle w:val="Ttulo5"/>
      </w:pPr>
      <w:r>
        <w:t xml:space="preserve">Los gentiles </w:t>
      </w:r>
      <w:r w:rsidR="005F5C87">
        <w:t xml:space="preserve">siendo excluidos de la vida de Dios, por causa de la ignorancia o por la ceguera voluntaria que hay en ellos. </w:t>
      </w:r>
    </w:p>
    <w:p w14:paraId="5E533B8C" w14:textId="2264518E" w:rsidR="0084573B" w:rsidRDefault="0084573B" w:rsidP="0084573B">
      <w:pPr>
        <w:pStyle w:val="Ttulo4"/>
        <w:rPr>
          <w:lang w:val="es-BO"/>
        </w:rPr>
      </w:pPr>
      <w:r w:rsidRPr="0084573B">
        <w:rPr>
          <w:lang w:val="es-BO"/>
        </w:rPr>
        <w:t xml:space="preserve">Efesios 4:18 </w:t>
      </w:r>
      <w:r>
        <w:rPr>
          <w:lang w:val="es-BO"/>
        </w:rPr>
        <w:t xml:space="preserve">la segunda razón es </w:t>
      </w:r>
      <w:r w:rsidRPr="0084573B">
        <w:rPr>
          <w:lang w:val="es-BO"/>
        </w:rPr>
        <w:t>–</w:t>
      </w:r>
      <w:r>
        <w:rPr>
          <w:lang w:val="es-BO"/>
        </w:rPr>
        <w:t xml:space="preserve"> … </w:t>
      </w:r>
      <w:r w:rsidR="00C3037B">
        <w:rPr>
          <w:lang w:val="es-BO"/>
        </w:rPr>
        <w:t>“</w:t>
      </w:r>
      <w:r w:rsidRPr="0084573B">
        <w:rPr>
          <w:i/>
          <w:iCs/>
          <w:lang w:val="es-BO"/>
        </w:rPr>
        <w:t>por la dureza de su corazón</w:t>
      </w:r>
      <w:r w:rsidR="00C3037B">
        <w:rPr>
          <w:i/>
          <w:iCs/>
          <w:lang w:val="es-BO"/>
        </w:rPr>
        <w:t>”</w:t>
      </w:r>
      <w:r w:rsidRPr="0084573B">
        <w:rPr>
          <w:lang w:val="es-BO"/>
        </w:rPr>
        <w:t xml:space="preserve">. </w:t>
      </w:r>
      <w:r w:rsidR="005F5C87">
        <w:rPr>
          <w:lang w:val="es-BO"/>
        </w:rPr>
        <w:t>Esto es encallecido sus corazones.</w:t>
      </w:r>
    </w:p>
    <w:p w14:paraId="4DCB55C8" w14:textId="30D9CE41" w:rsidR="00285C5B" w:rsidRPr="00285C5B" w:rsidRDefault="005F5C87" w:rsidP="00285C5B">
      <w:pPr>
        <w:pStyle w:val="Ttulo5"/>
      </w:pPr>
      <w:r>
        <w:t xml:space="preserve">La palabra, </w:t>
      </w:r>
      <w:r>
        <w:rPr>
          <w:i/>
          <w:iCs/>
        </w:rPr>
        <w:t xml:space="preserve">corazón </w:t>
      </w:r>
      <w:r>
        <w:t>es estrechamente relacionada con la mente, esto seria los pensamientos.</w:t>
      </w:r>
      <w:r w:rsidR="00285C5B">
        <w:t xml:space="preserve"> Romanos 1:24-25</w:t>
      </w:r>
    </w:p>
    <w:p w14:paraId="13B98099" w14:textId="37D6E6DF" w:rsidR="00AE784C" w:rsidRDefault="00285C5B" w:rsidP="0084573B">
      <w:pPr>
        <w:pStyle w:val="Ttulo5"/>
      </w:pPr>
      <w:r>
        <w:t>Los gentiles siendo excluidos de la vida de Dios, por la dureza (encallecimiento) de su corazón, de su pensamiento. Estos son los resultados de rechazar voluntariamente a Dios, no solo una vez sino varias veces.</w:t>
      </w:r>
    </w:p>
    <w:p w14:paraId="31F623D5" w14:textId="3055B814" w:rsidR="00A16F34" w:rsidRDefault="00285C5B" w:rsidP="00285C5B">
      <w:pPr>
        <w:pStyle w:val="Ttulo6"/>
      </w:pPr>
      <w:r>
        <w:t>Sus corazones se volvieron muy callosos.</w:t>
      </w:r>
    </w:p>
    <w:p w14:paraId="233E0BD2" w14:textId="2E6DA9DB" w:rsidR="00A16F34" w:rsidRDefault="00A16F34" w:rsidP="00A16F34">
      <w:pPr>
        <w:pStyle w:val="Ttulo3"/>
      </w:pPr>
      <w:r>
        <w:t xml:space="preserve">Efesios 4:19 – </w:t>
      </w:r>
      <w:r w:rsidR="00C3037B">
        <w:t>“</w:t>
      </w:r>
      <w:r>
        <w:rPr>
          <w:i/>
          <w:iCs/>
        </w:rPr>
        <w:t>Habiendo llegado a ser insensibles, se entregaron a la sensualidad para cometer con avidez toda clase de impureza</w:t>
      </w:r>
      <w:r w:rsidR="00C3037B">
        <w:rPr>
          <w:i/>
          <w:iCs/>
        </w:rPr>
        <w:t>”</w:t>
      </w:r>
      <w:r>
        <w:rPr>
          <w:i/>
          <w:iCs/>
        </w:rPr>
        <w:t>.</w:t>
      </w:r>
      <w:r>
        <w:t xml:space="preserve"> </w:t>
      </w:r>
    </w:p>
    <w:p w14:paraId="11FCDB7C" w14:textId="66AC8C7B" w:rsidR="00A16F34" w:rsidRDefault="000A1168" w:rsidP="00A16F34">
      <w:pPr>
        <w:pStyle w:val="Ttulo4"/>
        <w:rPr>
          <w:lang w:val="es-BO"/>
        </w:rPr>
      </w:pPr>
      <w:r w:rsidRPr="000A1168">
        <w:rPr>
          <w:lang w:val="es-BO"/>
        </w:rPr>
        <w:t xml:space="preserve">Efesios 4:19 – </w:t>
      </w:r>
      <w:r w:rsidR="00C3037B">
        <w:rPr>
          <w:lang w:val="es-BO"/>
        </w:rPr>
        <w:t>“</w:t>
      </w:r>
      <w:r w:rsidRPr="000A1168">
        <w:rPr>
          <w:i/>
          <w:iCs/>
          <w:lang w:val="es-BO"/>
        </w:rPr>
        <w:t xml:space="preserve">Habiendo llegado a ser </w:t>
      </w:r>
      <w:r w:rsidRPr="000A1168">
        <w:rPr>
          <w:b/>
          <w:bCs/>
          <w:i/>
          <w:iCs/>
          <w:lang w:val="es-BO"/>
        </w:rPr>
        <w:t>insensibles</w:t>
      </w:r>
      <w:r w:rsidR="00C3037B">
        <w:rPr>
          <w:b/>
          <w:bCs/>
          <w:i/>
          <w:iCs/>
          <w:lang w:val="es-BO"/>
        </w:rPr>
        <w:t>”</w:t>
      </w:r>
      <w:r w:rsidRPr="000A1168">
        <w:rPr>
          <w:i/>
          <w:iCs/>
          <w:lang w:val="es-BO"/>
        </w:rPr>
        <w:t>,</w:t>
      </w:r>
      <w:r>
        <w:rPr>
          <w:lang w:val="es-BO"/>
        </w:rPr>
        <w:t xml:space="preserve"> (habiendo perdieron toda sensibilidad) … </w:t>
      </w:r>
      <w:r w:rsidR="004B6B1B">
        <w:rPr>
          <w:lang w:val="es-BO"/>
        </w:rPr>
        <w:t>la palabra APELGE</w:t>
      </w:r>
      <w:r w:rsidR="00B23C1F">
        <w:rPr>
          <w:lang w:val="es-BO"/>
        </w:rPr>
        <w:t xml:space="preserve">KOTES, insensibles viene de palabras (APO – desde, y ALGEO </w:t>
      </w:r>
      <w:r w:rsidR="0056609D">
        <w:rPr>
          <w:lang w:val="es-BO"/>
        </w:rPr>
        <w:t>–</w:t>
      </w:r>
      <w:r w:rsidR="00B23C1F">
        <w:rPr>
          <w:lang w:val="es-BO"/>
        </w:rPr>
        <w:t xml:space="preserve"> </w:t>
      </w:r>
      <w:r w:rsidR="0056609D">
        <w:rPr>
          <w:lang w:val="es-BO"/>
        </w:rPr>
        <w:t>sentir dolor</w:t>
      </w:r>
      <w:r w:rsidR="00B23C1F">
        <w:rPr>
          <w:lang w:val="es-BO"/>
        </w:rPr>
        <w:t>)</w:t>
      </w:r>
      <w:r w:rsidR="0056609D">
        <w:rPr>
          <w:lang w:val="es-BO"/>
        </w:rPr>
        <w:t xml:space="preserve"> dejar de sentir dolor. La palabra APALGEO, se usaba en la medicina para nervio muerto, sin sensación. </w:t>
      </w:r>
    </w:p>
    <w:p w14:paraId="61E2FBB0" w14:textId="513B961F" w:rsidR="0056609D" w:rsidRDefault="0056609D" w:rsidP="0056609D">
      <w:pPr>
        <w:pStyle w:val="Ttulo5"/>
      </w:pPr>
      <w:r>
        <w:t xml:space="preserve">La palabra </w:t>
      </w:r>
      <w:r>
        <w:rPr>
          <w:i/>
          <w:iCs/>
        </w:rPr>
        <w:t xml:space="preserve">insensible, </w:t>
      </w:r>
      <w:r w:rsidR="002C3E9A">
        <w:t>está</w:t>
      </w:r>
      <w:r>
        <w:t xml:space="preserve"> en tiempo perfecto, activo participio. </w:t>
      </w:r>
    </w:p>
    <w:p w14:paraId="1DAD5612" w14:textId="13F4993E" w:rsidR="0056609D" w:rsidRDefault="0056609D" w:rsidP="0056609D">
      <w:pPr>
        <w:pStyle w:val="Ttulo6"/>
      </w:pPr>
      <w:r>
        <w:t>Tiempo perfecto, participio, ser</w:t>
      </w:r>
      <w:r w:rsidR="00996174">
        <w:t>í</w:t>
      </w:r>
      <w:r>
        <w:t>a habiendo llegado a estar insensibles y permaneciendo así. Se quedaron en ese estado</w:t>
      </w:r>
    </w:p>
    <w:p w14:paraId="79E07F6E" w14:textId="00CE1EAE" w:rsidR="0056609D" w:rsidRDefault="0056609D" w:rsidP="0056609D">
      <w:pPr>
        <w:pStyle w:val="Ttulo6"/>
      </w:pPr>
      <w:r>
        <w:t>Voz activa, participio, ser</w:t>
      </w:r>
      <w:r w:rsidR="00996174">
        <w:t>í</w:t>
      </w:r>
      <w:r>
        <w:t>a habiéndose insensibilizado a sí mismo. Dios no caus</w:t>
      </w:r>
      <w:r w:rsidR="00996174">
        <w:t>ó</w:t>
      </w:r>
      <w:r>
        <w:t xml:space="preserve"> eso sino ellos mismos, esto es una acción voluntaria.</w:t>
      </w:r>
    </w:p>
    <w:p w14:paraId="0A79B29D" w14:textId="76FF83D5" w:rsidR="0056609D" w:rsidRDefault="0056609D" w:rsidP="0056609D">
      <w:pPr>
        <w:pStyle w:val="Ttulo6"/>
      </w:pPr>
      <w:r>
        <w:t>Romanos muestra que llegaron a este estado porque suprimieron la verdad de Dios</w:t>
      </w:r>
      <w:r w:rsidR="00CD13A9">
        <w:t>, porque no lo honraron a Dios. Romanos 1:18-25</w:t>
      </w:r>
    </w:p>
    <w:p w14:paraId="720ABE23" w14:textId="66FEEBBE" w:rsidR="00CD13A9" w:rsidRDefault="00CD13A9" w:rsidP="0056609D">
      <w:pPr>
        <w:pStyle w:val="Ttulo6"/>
      </w:pPr>
      <w:r>
        <w:t>No queda ahí, habiendo llegado a ser insensibles, Pablo contin</w:t>
      </w:r>
      <w:r w:rsidR="00996174">
        <w:t>ú</w:t>
      </w:r>
      <w:r>
        <w:t>a con una declaración.</w:t>
      </w:r>
    </w:p>
    <w:p w14:paraId="33D9F2DA" w14:textId="3785B781" w:rsidR="00CD13A9" w:rsidRDefault="00CD13A9" w:rsidP="00CD13A9">
      <w:pPr>
        <w:pStyle w:val="Ttulo4"/>
        <w:rPr>
          <w:lang w:val="es-BO"/>
        </w:rPr>
      </w:pPr>
      <w:r w:rsidRPr="00CD13A9">
        <w:rPr>
          <w:lang w:val="es-BO"/>
        </w:rPr>
        <w:t>Efesios 4:19 –</w:t>
      </w:r>
      <w:r>
        <w:rPr>
          <w:lang w:val="es-BO"/>
        </w:rPr>
        <w:t xml:space="preserve"> …</w:t>
      </w:r>
      <w:r w:rsidRPr="00CD13A9">
        <w:rPr>
          <w:i/>
          <w:iCs/>
          <w:lang w:val="es-BO"/>
        </w:rPr>
        <w:t xml:space="preserve"> </w:t>
      </w:r>
      <w:r w:rsidR="00C3037B">
        <w:rPr>
          <w:i/>
          <w:iCs/>
          <w:lang w:val="es-BO"/>
        </w:rPr>
        <w:t>“</w:t>
      </w:r>
      <w:r w:rsidRPr="00CD13A9">
        <w:rPr>
          <w:i/>
          <w:iCs/>
          <w:lang w:val="es-BO"/>
        </w:rPr>
        <w:t>se entregaron a la sensualidad</w:t>
      </w:r>
      <w:r w:rsidR="00C3037B">
        <w:rPr>
          <w:i/>
          <w:iCs/>
          <w:lang w:val="es-BO"/>
        </w:rPr>
        <w:t>”</w:t>
      </w:r>
      <w:r>
        <w:rPr>
          <w:i/>
          <w:iCs/>
          <w:lang w:val="es-BO"/>
        </w:rPr>
        <w:t xml:space="preserve"> </w:t>
      </w:r>
      <w:r>
        <w:rPr>
          <w:lang w:val="es-BO"/>
        </w:rPr>
        <w:t>… Pablo hace una declaración porque el verbo está en modo indicativo, de ellos que se entregaron, esto es real, no posibilidad. El verbo, “se entregaron” voz activa ellos mismo voluntariamente lo hicieron.</w:t>
      </w:r>
    </w:p>
    <w:p w14:paraId="04434068" w14:textId="43DE2501" w:rsidR="00CD13A9" w:rsidRDefault="000F49FA" w:rsidP="00CD13A9">
      <w:pPr>
        <w:pStyle w:val="Ttulo5"/>
      </w:pPr>
      <w:r>
        <w:t>Perdiendo toda sensibilidad se entregaron a la sensualidad, significa a un libertinaje sexual. Romanos 1:24</w:t>
      </w:r>
    </w:p>
    <w:p w14:paraId="04F2CDC4" w14:textId="5CA6BE26" w:rsidR="00DF170C" w:rsidRPr="00DF170C" w:rsidRDefault="000F49FA" w:rsidP="00DF170C">
      <w:pPr>
        <w:pStyle w:val="Ttulo4"/>
        <w:rPr>
          <w:lang w:val="es-BO"/>
        </w:rPr>
      </w:pPr>
      <w:r w:rsidRPr="000F49FA">
        <w:rPr>
          <w:lang w:val="es-BO"/>
        </w:rPr>
        <w:t>Efesios 4:19 –</w:t>
      </w:r>
      <w:r>
        <w:rPr>
          <w:i/>
          <w:iCs/>
          <w:lang w:val="es-BO"/>
        </w:rPr>
        <w:t xml:space="preserve"> … </w:t>
      </w:r>
      <w:r w:rsidR="00C3037B">
        <w:rPr>
          <w:i/>
          <w:iCs/>
          <w:lang w:val="es-BO"/>
        </w:rPr>
        <w:t>“</w:t>
      </w:r>
      <w:r w:rsidRPr="000F49FA">
        <w:rPr>
          <w:i/>
          <w:iCs/>
          <w:lang w:val="es-BO"/>
        </w:rPr>
        <w:t>para cometer con avidez toda clase de impureza</w:t>
      </w:r>
      <w:r w:rsidR="00C3037B">
        <w:rPr>
          <w:i/>
          <w:iCs/>
          <w:lang w:val="es-BO"/>
        </w:rPr>
        <w:t>”</w:t>
      </w:r>
      <w:r>
        <w:rPr>
          <w:i/>
          <w:iCs/>
          <w:lang w:val="es-BO"/>
        </w:rPr>
        <w:t>.</w:t>
      </w:r>
      <w:r>
        <w:rPr>
          <w:lang w:val="es-BO"/>
        </w:rPr>
        <w:t xml:space="preserve"> </w:t>
      </w:r>
      <w:r w:rsidR="0047773D">
        <w:rPr>
          <w:lang w:val="es-BO"/>
        </w:rPr>
        <w:t>Esto no es cometer como un error sino una ocupación de trabaja</w:t>
      </w:r>
      <w:r w:rsidR="00996174">
        <w:rPr>
          <w:lang w:val="es-BO"/>
        </w:rPr>
        <w:t>r</w:t>
      </w:r>
      <w:r w:rsidR="0047773D">
        <w:rPr>
          <w:lang w:val="es-BO"/>
        </w:rPr>
        <w:t xml:space="preserve"> con deseo de beneficiarse o codicia</w:t>
      </w:r>
      <w:r w:rsidR="00DF170C">
        <w:rPr>
          <w:lang w:val="es-BO"/>
        </w:rPr>
        <w:t>r, sin saciarse de lo que hacen</w:t>
      </w:r>
    </w:p>
    <w:p w14:paraId="371F9EC4" w14:textId="158B4A2D" w:rsidR="00A16F34" w:rsidRDefault="0047773D" w:rsidP="00A16F34">
      <w:pPr>
        <w:pStyle w:val="Ttulo5"/>
      </w:pPr>
      <w:r>
        <w:lastRenderedPageBreak/>
        <w:t>Toda clase, explorar toda variedad de impurezas no solo moralmente sino también físicamente.</w:t>
      </w:r>
    </w:p>
    <w:p w14:paraId="5842C3CB" w14:textId="45B32509" w:rsidR="00A16F34" w:rsidRDefault="0047773D" w:rsidP="0047773D">
      <w:pPr>
        <w:pStyle w:val="Ttulo4"/>
        <w:rPr>
          <w:lang w:val="es-BO"/>
        </w:rPr>
      </w:pPr>
      <w:r w:rsidRPr="0047773D">
        <w:rPr>
          <w:lang w:val="es-BO"/>
        </w:rPr>
        <w:t>Pablo no termina diciendo q</w:t>
      </w:r>
      <w:r>
        <w:rPr>
          <w:lang w:val="es-BO"/>
        </w:rPr>
        <w:t>u</w:t>
      </w:r>
      <w:r w:rsidR="009C5BE1">
        <w:rPr>
          <w:lang w:val="es-BO"/>
        </w:rPr>
        <w:t>é</w:t>
      </w:r>
      <w:r>
        <w:rPr>
          <w:lang w:val="es-BO"/>
        </w:rPr>
        <w:t xml:space="preserve"> deben hacer los gentiles</w:t>
      </w:r>
      <w:r w:rsidR="009C5BE1">
        <w:rPr>
          <w:lang w:val="es-BO"/>
        </w:rPr>
        <w:t>,</w:t>
      </w:r>
      <w:r>
        <w:rPr>
          <w:lang w:val="es-BO"/>
        </w:rPr>
        <w:t xml:space="preserve"> solo</w:t>
      </w:r>
      <w:r w:rsidR="009C5BE1">
        <w:rPr>
          <w:lang w:val="es-BO"/>
        </w:rPr>
        <w:t xml:space="preserve"> detalla</w:t>
      </w:r>
      <w:r>
        <w:rPr>
          <w:lang w:val="es-BO"/>
        </w:rPr>
        <w:t xml:space="preserve"> c</w:t>
      </w:r>
      <w:r w:rsidR="00453BE5">
        <w:rPr>
          <w:lang w:val="es-BO"/>
        </w:rPr>
        <w:t>ó</w:t>
      </w:r>
      <w:r>
        <w:rPr>
          <w:lang w:val="es-BO"/>
        </w:rPr>
        <w:t>mo</w:t>
      </w:r>
      <w:r w:rsidR="00453BE5">
        <w:rPr>
          <w:lang w:val="es-BO"/>
        </w:rPr>
        <w:t xml:space="preserve"> andan</w:t>
      </w:r>
      <w:r>
        <w:rPr>
          <w:lang w:val="es-BO"/>
        </w:rPr>
        <w:t xml:space="preserve"> </w:t>
      </w:r>
      <w:r w:rsidR="00453BE5">
        <w:rPr>
          <w:lang w:val="es-BO"/>
        </w:rPr>
        <w:t>ellos,</w:t>
      </w:r>
      <w:r>
        <w:rPr>
          <w:lang w:val="es-BO"/>
        </w:rPr>
        <w:t xml:space="preserve"> para llamar con exhortación a no vivir de la misma manera.</w:t>
      </w:r>
    </w:p>
    <w:p w14:paraId="62CE58B1" w14:textId="2179EF94" w:rsidR="00C31659" w:rsidRPr="00C31659" w:rsidRDefault="00C31659" w:rsidP="00C31659">
      <w:pPr>
        <w:pStyle w:val="Ttulo5"/>
      </w:pPr>
      <w:r>
        <w:t>Antes de mandar u ordenar qu</w:t>
      </w:r>
      <w:r w:rsidR="00453BE5">
        <w:t>é</w:t>
      </w:r>
      <w:r>
        <w:t xml:space="preserve"> deben hacen, con imperativos, Pablo no quiere pasar por alto algo muy importante.</w:t>
      </w:r>
    </w:p>
    <w:p w14:paraId="6B7CD313" w14:textId="236970F5" w:rsidR="0047773D" w:rsidRPr="0047773D" w:rsidRDefault="0047773D" w:rsidP="0047773D">
      <w:pPr>
        <w:pStyle w:val="Ttulo5"/>
      </w:pPr>
      <w:r>
        <w:t xml:space="preserve">En los versículos 20-24 Pablo </w:t>
      </w:r>
      <w:r w:rsidR="00DF170C">
        <w:t>continúa</w:t>
      </w:r>
      <w:r>
        <w:t xml:space="preserve"> hablando a los creyentes</w:t>
      </w:r>
      <w:r w:rsidR="00416105">
        <w:t>, pero no mandando qu</w:t>
      </w:r>
      <w:r w:rsidR="00453BE5">
        <w:t>é</w:t>
      </w:r>
      <w:r w:rsidR="00416105">
        <w:t xml:space="preserve"> hacer</w:t>
      </w:r>
      <w:r w:rsidR="00453BE5">
        <w:t>,</w:t>
      </w:r>
      <w:r w:rsidR="00416105">
        <w:t xml:space="preserve"> sino enseñado la verdad que</w:t>
      </w:r>
      <w:r w:rsidR="00D30783">
        <w:t xml:space="preserve"> tienen(tenemos)</w:t>
      </w:r>
      <w:r w:rsidR="00416105">
        <w:t xml:space="preserve"> en Jesús.</w:t>
      </w:r>
    </w:p>
    <w:p w14:paraId="7B6B085E" w14:textId="70C397B6" w:rsidR="00D26D8E" w:rsidRPr="00830F82" w:rsidRDefault="00D26D8E" w:rsidP="00D26D8E">
      <w:pPr>
        <w:pStyle w:val="Ttulo2"/>
      </w:pPr>
      <w:r w:rsidRPr="00830F82">
        <w:t xml:space="preserve">Efesios 4:20-24 – </w:t>
      </w:r>
      <w:r>
        <w:t>Comprendiendo</w:t>
      </w:r>
      <w:r w:rsidRPr="00830F82">
        <w:t xml:space="preserve"> la verdad que </w:t>
      </w:r>
      <w:r w:rsidR="00D30783">
        <w:t>tenemos</w:t>
      </w:r>
      <w:r w:rsidRPr="00830F82">
        <w:t xml:space="preserve"> en Jesús.</w:t>
      </w:r>
    </w:p>
    <w:p w14:paraId="542CF5E2" w14:textId="4246ABE5" w:rsidR="00D26D8E" w:rsidRPr="00830F82" w:rsidRDefault="00D26D8E" w:rsidP="00D26D8E">
      <w:pPr>
        <w:pStyle w:val="Ttulo3"/>
      </w:pPr>
      <w:r>
        <w:t xml:space="preserve">Efesios 4:20-24 – Pablo hace descriptivo la verdad que </w:t>
      </w:r>
      <w:r w:rsidR="00D30783">
        <w:t>tenemos</w:t>
      </w:r>
      <w:r>
        <w:t xml:space="preserve"> en Jesús, presentando la vieja identidad del viejo hombre y la nueva identidad del nuevo hombre.</w:t>
      </w:r>
    </w:p>
    <w:p w14:paraId="5BE1C321" w14:textId="4BA4D79F" w:rsidR="00D26D8E" w:rsidRDefault="00D26D8E" w:rsidP="00D26D8E">
      <w:pPr>
        <w:pStyle w:val="Ttulo3"/>
      </w:pPr>
      <w:r>
        <w:t xml:space="preserve">Efesios 4:20 – </w:t>
      </w:r>
      <w:r w:rsidR="00C3037B">
        <w:t>“</w:t>
      </w:r>
      <w:r>
        <w:rPr>
          <w:i/>
          <w:iCs/>
        </w:rPr>
        <w:t>Pero ustedes no han aprendido a Cristo de esta manera</w:t>
      </w:r>
      <w:r w:rsidR="00C3037B">
        <w:rPr>
          <w:i/>
          <w:iCs/>
        </w:rPr>
        <w:t>”</w:t>
      </w:r>
      <w:r>
        <w:rPr>
          <w:i/>
          <w:iCs/>
        </w:rPr>
        <w:t>.</w:t>
      </w:r>
      <w:r>
        <w:t xml:space="preserve"> </w:t>
      </w:r>
    </w:p>
    <w:p w14:paraId="7F07B5A1" w14:textId="18BD2F66" w:rsidR="00D26D8E" w:rsidRDefault="00D26D8E" w:rsidP="00D26D8E">
      <w:pPr>
        <w:pStyle w:val="Ttulo4"/>
        <w:rPr>
          <w:lang w:val="es-BO"/>
        </w:rPr>
      </w:pPr>
      <w:r w:rsidRPr="003966C1">
        <w:rPr>
          <w:lang w:val="es-BO"/>
        </w:rPr>
        <w:t xml:space="preserve">Efesios </w:t>
      </w:r>
      <w:r w:rsidR="00D30783" w:rsidRPr="003966C1">
        <w:rPr>
          <w:lang w:val="es-BO"/>
        </w:rPr>
        <w:t>4: 20a</w:t>
      </w:r>
      <w:r w:rsidRPr="003966C1">
        <w:rPr>
          <w:lang w:val="es-BO"/>
        </w:rPr>
        <w:t xml:space="preserve"> – </w:t>
      </w:r>
      <w:r w:rsidR="00C3037B">
        <w:rPr>
          <w:lang w:val="es-BO"/>
        </w:rPr>
        <w:t>“</w:t>
      </w:r>
      <w:r w:rsidRPr="003966C1">
        <w:rPr>
          <w:i/>
          <w:iCs/>
          <w:lang w:val="es-BO"/>
        </w:rPr>
        <w:t>Pero ustedes</w:t>
      </w:r>
      <w:r w:rsidR="00C3037B">
        <w:rPr>
          <w:i/>
          <w:iCs/>
          <w:lang w:val="es-BO"/>
        </w:rPr>
        <w:t>”</w:t>
      </w:r>
      <w:r w:rsidRPr="003966C1">
        <w:rPr>
          <w:lang w:val="es-BO"/>
        </w:rPr>
        <w:t xml:space="preserve"> … Pablo </w:t>
      </w:r>
      <w:r>
        <w:rPr>
          <w:lang w:val="es-BO"/>
        </w:rPr>
        <w:t xml:space="preserve">hace un contraste con los gentiles que andan en la vanidad de su mente. </w:t>
      </w:r>
    </w:p>
    <w:p w14:paraId="65CFF03A" w14:textId="77777777" w:rsidR="00D26D8E" w:rsidRDefault="00D26D8E" w:rsidP="00D26D8E">
      <w:pPr>
        <w:pStyle w:val="Ttulo5"/>
      </w:pPr>
      <w:r>
        <w:t>Aquí Pablo no dice: pero ustedes creyentes no deben andar, así como los gentiles. Pablo quiere hablar de algo mejor.</w:t>
      </w:r>
    </w:p>
    <w:p w14:paraId="753FBBF5" w14:textId="0FDAA38C" w:rsidR="00D26D8E" w:rsidRDefault="00D26D8E" w:rsidP="00D26D8E">
      <w:pPr>
        <w:pStyle w:val="Ttulo4"/>
        <w:rPr>
          <w:lang w:val="es-BO"/>
        </w:rPr>
      </w:pPr>
      <w:r w:rsidRPr="003966C1">
        <w:rPr>
          <w:lang w:val="es-BO"/>
        </w:rPr>
        <w:t>Efesios 4:20</w:t>
      </w:r>
      <w:r>
        <w:rPr>
          <w:lang w:val="es-BO"/>
        </w:rPr>
        <w:t>b</w:t>
      </w:r>
      <w:r w:rsidRPr="003966C1">
        <w:rPr>
          <w:lang w:val="es-BO"/>
        </w:rPr>
        <w:t xml:space="preserve"> – </w:t>
      </w:r>
      <w:r w:rsidR="00C3037B">
        <w:rPr>
          <w:lang w:val="es-BO"/>
        </w:rPr>
        <w:t>“</w:t>
      </w:r>
      <w:r w:rsidRPr="003966C1">
        <w:rPr>
          <w:i/>
          <w:iCs/>
          <w:lang w:val="es-BO"/>
        </w:rPr>
        <w:t xml:space="preserve">Pero ustedes </w:t>
      </w:r>
      <w:r w:rsidRPr="003966C1">
        <w:rPr>
          <w:b/>
          <w:bCs/>
          <w:i/>
          <w:iCs/>
          <w:lang w:val="es-BO"/>
        </w:rPr>
        <w:t>no han aprendido a Cristo</w:t>
      </w:r>
      <w:r w:rsidR="00C3037B">
        <w:rPr>
          <w:b/>
          <w:bCs/>
          <w:i/>
          <w:iCs/>
          <w:lang w:val="es-BO"/>
        </w:rPr>
        <w:t>”</w:t>
      </w:r>
      <w:r>
        <w:rPr>
          <w:lang w:val="es-BO"/>
        </w:rPr>
        <w:t xml:space="preserve"> … Pablo hace una declaración al hacer el contraste para hablar de algo que ellos ya aprendieron.</w:t>
      </w:r>
    </w:p>
    <w:p w14:paraId="291A8C82" w14:textId="77777777" w:rsidR="00D26D8E" w:rsidRPr="003966C1" w:rsidRDefault="00D26D8E" w:rsidP="00D26D8E">
      <w:pPr>
        <w:pStyle w:val="Ttulo5"/>
      </w:pPr>
      <w:r>
        <w:t>El verbo EMTHETE, aprendido está en tiempo aoristo, voz activa, modo indicativo. Ustedes aprendieron es un hecho, es una realidad de que ellos aprendieron a Cristo de manera completa</w:t>
      </w:r>
    </w:p>
    <w:p w14:paraId="7A8D1D48" w14:textId="77777777" w:rsidR="00D26D8E" w:rsidRDefault="00D26D8E" w:rsidP="00D26D8E">
      <w:pPr>
        <w:pStyle w:val="Ttulo5"/>
        <w:rPr>
          <w:b/>
          <w:bCs/>
        </w:rPr>
      </w:pPr>
      <w:r>
        <w:t xml:space="preserve">El texto no dice que aprendieron de Cristo o sobre Cristo sino </w:t>
      </w:r>
      <w:r>
        <w:rPr>
          <w:b/>
          <w:bCs/>
        </w:rPr>
        <w:t>a Cristo.</w:t>
      </w:r>
    </w:p>
    <w:p w14:paraId="12A94CFE" w14:textId="5463DDCD" w:rsidR="00D26D8E" w:rsidRDefault="00D26D8E" w:rsidP="00D26D8E">
      <w:pPr>
        <w:pStyle w:val="Ttulo5"/>
      </w:pPr>
      <w:r>
        <w:t xml:space="preserve">Cristo en la oración es el objeto directo con un </w:t>
      </w:r>
      <w:r w:rsidR="00CB74AF">
        <w:t>artículo</w:t>
      </w:r>
      <w:r>
        <w:t xml:space="preserve"> definido. Significa que los Efesios aprendieron a Cristo, llegaron a conocer a Cristo, Su vida.</w:t>
      </w:r>
    </w:p>
    <w:p w14:paraId="03FB6D3E" w14:textId="77777777" w:rsidR="00D26D8E" w:rsidRDefault="00D26D8E" w:rsidP="00D26D8E">
      <w:pPr>
        <w:pStyle w:val="Ttulo5"/>
      </w:pPr>
      <w:r>
        <w:t xml:space="preserve">El verbo, </w:t>
      </w:r>
      <w:r>
        <w:rPr>
          <w:i/>
          <w:iCs/>
        </w:rPr>
        <w:t>han aprendido;</w:t>
      </w:r>
      <w:r>
        <w:t xml:space="preserve"> tiene dos adverbios.</w:t>
      </w:r>
    </w:p>
    <w:p w14:paraId="5F9A8324" w14:textId="53F49B8F" w:rsidR="00D26D8E" w:rsidRDefault="00D26D8E" w:rsidP="00D26D8E">
      <w:pPr>
        <w:pStyle w:val="Ttulo4"/>
        <w:rPr>
          <w:lang w:val="es-BO"/>
        </w:rPr>
      </w:pPr>
      <w:r w:rsidRPr="009417C9">
        <w:rPr>
          <w:lang w:val="es-BO"/>
        </w:rPr>
        <w:t xml:space="preserve">Efesios 4:20 – </w:t>
      </w:r>
      <w:r w:rsidR="00C3037B">
        <w:rPr>
          <w:lang w:val="es-BO"/>
        </w:rPr>
        <w:t>“</w:t>
      </w:r>
      <w:r w:rsidRPr="009417C9">
        <w:rPr>
          <w:i/>
          <w:iCs/>
          <w:lang w:val="es-BO"/>
        </w:rPr>
        <w:t xml:space="preserve">Pero ustedes </w:t>
      </w:r>
      <w:r w:rsidRPr="009417C9">
        <w:rPr>
          <w:b/>
          <w:bCs/>
          <w:i/>
          <w:iCs/>
          <w:lang w:val="es-BO"/>
        </w:rPr>
        <w:t>no</w:t>
      </w:r>
      <w:r w:rsidRPr="009417C9">
        <w:rPr>
          <w:i/>
          <w:iCs/>
          <w:lang w:val="es-BO"/>
        </w:rPr>
        <w:t xml:space="preserve"> han aprendido a Cristo </w:t>
      </w:r>
      <w:r w:rsidRPr="009417C9">
        <w:rPr>
          <w:b/>
          <w:bCs/>
          <w:i/>
          <w:iCs/>
          <w:lang w:val="es-BO"/>
        </w:rPr>
        <w:t>de esta manera</w:t>
      </w:r>
      <w:r w:rsidR="00C3037B">
        <w:rPr>
          <w:b/>
          <w:bCs/>
          <w:i/>
          <w:iCs/>
          <w:lang w:val="es-BO"/>
        </w:rPr>
        <w:t>”</w:t>
      </w:r>
      <w:r>
        <w:rPr>
          <w:lang w:val="es-BO"/>
        </w:rPr>
        <w:t xml:space="preserve">. </w:t>
      </w:r>
    </w:p>
    <w:p w14:paraId="45A5EEF1" w14:textId="6B92132F" w:rsidR="00D26D8E" w:rsidRPr="009417C9" w:rsidRDefault="00D26D8E" w:rsidP="00D26D8E">
      <w:pPr>
        <w:pStyle w:val="Ttulo5"/>
      </w:pPr>
      <w:r>
        <w:t>Pablo se dirige a los creyentes después</w:t>
      </w:r>
      <w:r w:rsidR="00D30783">
        <w:t xml:space="preserve"> de</w:t>
      </w:r>
      <w:r>
        <w:t xml:space="preserve"> mostrar c</w:t>
      </w:r>
      <w:r w:rsidR="00D30783">
        <w:t>ó</w:t>
      </w:r>
      <w:r>
        <w:t>mo es el andar de los gentiles versos 17-19, pero los creyentes no aprendieron de esta manera.</w:t>
      </w:r>
    </w:p>
    <w:p w14:paraId="09CC7EDA" w14:textId="6532458B" w:rsidR="00D26D8E" w:rsidRPr="00830F82" w:rsidRDefault="00D26D8E" w:rsidP="00D26D8E">
      <w:pPr>
        <w:pStyle w:val="Ttulo6"/>
      </w:pPr>
      <w:r>
        <w:t>¿Entonces c</w:t>
      </w:r>
      <w:r w:rsidR="00D30783">
        <w:t>ó</w:t>
      </w:r>
      <w:r>
        <w:t>mo aprendieron a Cristo los efesios? Oyeron y han sido enseñados.</w:t>
      </w:r>
    </w:p>
    <w:p w14:paraId="052B28DF" w14:textId="415BE23B" w:rsidR="00D26D8E" w:rsidRDefault="00D26D8E" w:rsidP="00D26D8E">
      <w:pPr>
        <w:pStyle w:val="Ttulo3"/>
      </w:pPr>
      <w:r>
        <w:t xml:space="preserve">Efesios 4:21 – </w:t>
      </w:r>
      <w:r w:rsidR="00C3037B">
        <w:t>“</w:t>
      </w:r>
      <w:r>
        <w:rPr>
          <w:i/>
          <w:iCs/>
        </w:rPr>
        <w:t>Si en verdad lo oyeron y han sido enseñados en Él, conforme a la verdad que hay en Jesús</w:t>
      </w:r>
      <w:r w:rsidR="00C3037B">
        <w:rPr>
          <w:i/>
          <w:iCs/>
        </w:rPr>
        <w:t>”</w:t>
      </w:r>
      <w:r>
        <w:rPr>
          <w:i/>
          <w:iCs/>
        </w:rPr>
        <w:t>,</w:t>
      </w:r>
      <w:r>
        <w:t xml:space="preserve"> </w:t>
      </w:r>
    </w:p>
    <w:p w14:paraId="63CBA4E9" w14:textId="65E7F881" w:rsidR="00D26D8E" w:rsidRDefault="00D26D8E" w:rsidP="00D26D8E">
      <w:pPr>
        <w:pStyle w:val="Ttulo4"/>
        <w:rPr>
          <w:lang w:val="es-BO"/>
        </w:rPr>
      </w:pPr>
      <w:r w:rsidRPr="003174CB">
        <w:rPr>
          <w:lang w:val="es-BO"/>
        </w:rPr>
        <w:t xml:space="preserve">Efesios 4:21 – </w:t>
      </w:r>
      <w:r w:rsidR="00C3037B">
        <w:rPr>
          <w:lang w:val="es-BO"/>
        </w:rPr>
        <w:t>“</w:t>
      </w:r>
      <w:r w:rsidRPr="003174CB">
        <w:rPr>
          <w:i/>
          <w:iCs/>
          <w:lang w:val="es-BO"/>
        </w:rPr>
        <w:t>Si en verdad lo oyeron</w:t>
      </w:r>
      <w:r w:rsidR="00C3037B">
        <w:rPr>
          <w:i/>
          <w:iCs/>
          <w:lang w:val="es-BO"/>
        </w:rPr>
        <w:t>”</w:t>
      </w:r>
      <w:r>
        <w:rPr>
          <w:i/>
          <w:iCs/>
          <w:lang w:val="es-BO"/>
        </w:rPr>
        <w:t xml:space="preserve"> </w:t>
      </w:r>
      <w:r>
        <w:rPr>
          <w:lang w:val="es-BO"/>
        </w:rPr>
        <w:t>… Esto es la condición de primera clase, Pablo asume esta verdad; si lo hicieron o ya que oyeron.</w:t>
      </w:r>
    </w:p>
    <w:p w14:paraId="16827DCD" w14:textId="77777777" w:rsidR="00D26D8E" w:rsidRPr="003174CB" w:rsidRDefault="00D26D8E" w:rsidP="00D26D8E">
      <w:pPr>
        <w:pStyle w:val="Ttulo5"/>
      </w:pPr>
      <w:r>
        <w:t>El verbo EKOUSATE, oyeron está en tiempo aoristo, activo, indicativo. Ustedes oyeron o escucharon.</w:t>
      </w:r>
    </w:p>
    <w:p w14:paraId="2720DE51" w14:textId="02C9B576" w:rsidR="00D26D8E" w:rsidRDefault="00D26D8E" w:rsidP="00D26D8E">
      <w:pPr>
        <w:pStyle w:val="Ttulo5"/>
      </w:pPr>
      <w:r>
        <w:lastRenderedPageBreak/>
        <w:t>Ellos mismos voluntariamente oyeron de manera puntual o complet</w:t>
      </w:r>
      <w:r w:rsidR="00D30783">
        <w:t>a</w:t>
      </w:r>
      <w:r>
        <w:t>. Este argumento no termina aquí esta enlazado por una conjunción KAI, y.</w:t>
      </w:r>
    </w:p>
    <w:p w14:paraId="32FD8FC9" w14:textId="0207AF25" w:rsidR="00D26D8E" w:rsidRDefault="00D26D8E" w:rsidP="00D26D8E">
      <w:pPr>
        <w:pStyle w:val="Ttulo4"/>
        <w:rPr>
          <w:lang w:val="es-BO"/>
        </w:rPr>
      </w:pPr>
      <w:r w:rsidRPr="00330261">
        <w:rPr>
          <w:lang w:val="es-BO"/>
        </w:rPr>
        <w:t xml:space="preserve">Efesios 4:21 – </w:t>
      </w:r>
      <w:r w:rsidR="00C3037B">
        <w:rPr>
          <w:lang w:val="es-BO"/>
        </w:rPr>
        <w:t>“</w:t>
      </w:r>
      <w:r w:rsidRPr="00330261">
        <w:rPr>
          <w:i/>
          <w:iCs/>
          <w:lang w:val="es-BO"/>
        </w:rPr>
        <w:t xml:space="preserve">Si en verdad lo oyeron y han sido </w:t>
      </w:r>
      <w:r w:rsidRPr="00330261">
        <w:rPr>
          <w:b/>
          <w:bCs/>
          <w:i/>
          <w:iCs/>
          <w:lang w:val="es-BO"/>
        </w:rPr>
        <w:t>enseñados</w:t>
      </w:r>
      <w:r w:rsidRPr="00330261">
        <w:rPr>
          <w:i/>
          <w:iCs/>
          <w:lang w:val="es-BO"/>
        </w:rPr>
        <w:t xml:space="preserve"> en Él</w:t>
      </w:r>
      <w:r w:rsidR="00C3037B">
        <w:rPr>
          <w:i/>
          <w:iCs/>
          <w:lang w:val="es-BO"/>
        </w:rPr>
        <w:t>”</w:t>
      </w:r>
      <w:r>
        <w:rPr>
          <w:i/>
          <w:iCs/>
          <w:lang w:val="es-BO"/>
        </w:rPr>
        <w:t>,</w:t>
      </w:r>
      <w:r>
        <w:rPr>
          <w:lang w:val="es-BO"/>
        </w:rPr>
        <w:t xml:space="preserve"> … Pablo asume también esta verdad</w:t>
      </w:r>
      <w:r w:rsidR="00D30783">
        <w:rPr>
          <w:lang w:val="es-BO"/>
        </w:rPr>
        <w:t>,</w:t>
      </w:r>
      <w:r>
        <w:rPr>
          <w:lang w:val="es-BO"/>
        </w:rPr>
        <w:t xml:space="preserve"> que ellos si han sido enseñados en Cristo.</w:t>
      </w:r>
    </w:p>
    <w:p w14:paraId="4481DB00" w14:textId="537EB7D7" w:rsidR="00D26D8E" w:rsidRDefault="00D26D8E" w:rsidP="00D26D8E">
      <w:pPr>
        <w:pStyle w:val="Ttulo5"/>
      </w:pPr>
      <w:r>
        <w:t xml:space="preserve">El verbo, </w:t>
      </w:r>
      <w:r>
        <w:rPr>
          <w:i/>
          <w:iCs/>
        </w:rPr>
        <w:t>enseñados</w:t>
      </w:r>
      <w:r>
        <w:t xml:space="preserve"> está en tiempo aoristo, pasivo, indicativo. Significa que es una declaración de una acción completa puntualmente en el pasado.</w:t>
      </w:r>
    </w:p>
    <w:p w14:paraId="44BB65B1" w14:textId="39F19244" w:rsidR="00D26D8E" w:rsidRDefault="00D26D8E" w:rsidP="00D26D8E">
      <w:pPr>
        <w:pStyle w:val="Ttulo5"/>
      </w:pPr>
      <w:r>
        <w:t>Voz pasiva, ellos mismo no se enseñaron, alguien les enseñ</w:t>
      </w:r>
      <w:r w:rsidR="00D30783">
        <w:t>ó en</w:t>
      </w:r>
      <w:r>
        <w:t xml:space="preserve"> Cristo o por Cristo han sido enseñados en su unión con Él. “</w:t>
      </w:r>
      <w:r>
        <w:rPr>
          <w:i/>
          <w:iCs/>
        </w:rPr>
        <w:t>en Él</w:t>
      </w:r>
      <w:r>
        <w:t>”</w:t>
      </w:r>
    </w:p>
    <w:p w14:paraId="64391735" w14:textId="77777777" w:rsidR="00D26D8E" w:rsidRPr="0032619E" w:rsidRDefault="00D26D8E" w:rsidP="00D26D8E">
      <w:pPr>
        <w:pStyle w:val="Ttulo5"/>
      </w:pPr>
      <w:r>
        <w:t>¿Cómo han sido enseñados en Cristo? La oración continúa en los versículos 22-24 los que han sido enseñado esta según los verbos “despojen, renovados y vistan”</w:t>
      </w:r>
    </w:p>
    <w:p w14:paraId="7D3C3945" w14:textId="11A64B95" w:rsidR="00D26D8E" w:rsidRDefault="00D26D8E" w:rsidP="00D26D8E">
      <w:pPr>
        <w:pStyle w:val="Ttulo4"/>
        <w:rPr>
          <w:lang w:val="es-BO"/>
        </w:rPr>
      </w:pPr>
      <w:r w:rsidRPr="0032619E">
        <w:rPr>
          <w:lang w:val="es-BO"/>
        </w:rPr>
        <w:t>Efesios 4:21 –</w:t>
      </w:r>
      <w:r>
        <w:rPr>
          <w:lang w:val="es-BO"/>
        </w:rPr>
        <w:t xml:space="preserve"> …</w:t>
      </w:r>
      <w:r w:rsidRPr="0032619E">
        <w:rPr>
          <w:i/>
          <w:iCs/>
          <w:lang w:val="es-BO"/>
        </w:rPr>
        <w:t xml:space="preserve"> </w:t>
      </w:r>
      <w:r w:rsidR="00C3037B">
        <w:rPr>
          <w:i/>
          <w:iCs/>
          <w:lang w:val="es-BO"/>
        </w:rPr>
        <w:t>“</w:t>
      </w:r>
      <w:r w:rsidRPr="0032619E">
        <w:rPr>
          <w:i/>
          <w:iCs/>
          <w:lang w:val="es-BO"/>
        </w:rPr>
        <w:t>conforme a la verdad que hay en Jesús</w:t>
      </w:r>
      <w:r w:rsidR="00C3037B">
        <w:rPr>
          <w:i/>
          <w:iCs/>
          <w:lang w:val="es-BO"/>
        </w:rPr>
        <w:t>”</w:t>
      </w:r>
      <w:r>
        <w:rPr>
          <w:i/>
          <w:iCs/>
          <w:lang w:val="es-BO"/>
        </w:rPr>
        <w:t>.</w:t>
      </w:r>
      <w:r>
        <w:rPr>
          <w:lang w:val="es-BO"/>
        </w:rPr>
        <w:t xml:space="preserve"> Los efesios han sido enseñados en su unión con Cristo, conforme a la verdad que hay en Jesús, la verdad relacionada con Jesús.</w:t>
      </w:r>
    </w:p>
    <w:p w14:paraId="0A6E1749" w14:textId="77777777" w:rsidR="00D26D8E" w:rsidRPr="00322948" w:rsidRDefault="00D26D8E" w:rsidP="00D26D8E">
      <w:pPr>
        <w:pStyle w:val="Ttulo5"/>
      </w:pPr>
      <w:r>
        <w:t>El verbo ESTIN, hay está en tiempo presente, modo indicativo. Lit. la verdad que hay (es) en Jesús</w:t>
      </w:r>
    </w:p>
    <w:p w14:paraId="3C8011E1" w14:textId="77FA409A" w:rsidR="00D26D8E" w:rsidRDefault="00D26D8E" w:rsidP="00D26D8E">
      <w:pPr>
        <w:pStyle w:val="Ttulo5"/>
      </w:pPr>
      <w:r>
        <w:t xml:space="preserve">Ciertamente la verdad </w:t>
      </w:r>
      <w:r w:rsidR="00D30783">
        <w:t xml:space="preserve">está </w:t>
      </w:r>
      <w:r>
        <w:t>en Jesús, esto es una declaración que hace Pablo</w:t>
      </w:r>
    </w:p>
    <w:p w14:paraId="183AADB9" w14:textId="77777777" w:rsidR="00D26D8E" w:rsidRPr="00770B86" w:rsidRDefault="00D26D8E" w:rsidP="00D26D8E">
      <w:pPr>
        <w:pStyle w:val="Ttulo5"/>
      </w:pPr>
      <w:r>
        <w:t>Habla de una verdad absoluta que está en Jesús, esta verdad no es pasada, sino que existe en el tiempo presente.</w:t>
      </w:r>
    </w:p>
    <w:p w14:paraId="1E27428A" w14:textId="2E6F3832" w:rsidR="00D26D8E" w:rsidRDefault="00D26D8E" w:rsidP="00D26D8E">
      <w:pPr>
        <w:pStyle w:val="Ttulo6"/>
      </w:pPr>
      <w:r>
        <w:t xml:space="preserve">¿Cuál es la verdad que </w:t>
      </w:r>
      <w:r w:rsidR="00D30783">
        <w:t>está</w:t>
      </w:r>
      <w:r>
        <w:t xml:space="preserve"> o es en Jesús? Pablo continúa explicando la verdad que </w:t>
      </w:r>
      <w:r w:rsidR="00D30783">
        <w:t>está</w:t>
      </w:r>
      <w:r>
        <w:t xml:space="preserve"> en Jesús y lo que implica.</w:t>
      </w:r>
    </w:p>
    <w:p w14:paraId="633061AD" w14:textId="02424DEF" w:rsidR="00D26D8E" w:rsidRDefault="00D26D8E" w:rsidP="00D26D8E">
      <w:pPr>
        <w:pStyle w:val="Ttulo6"/>
      </w:pPr>
      <w:r>
        <w:t xml:space="preserve">Para tener una mayor comprensión de la verdad que </w:t>
      </w:r>
      <w:r w:rsidR="00D30783">
        <w:t>está</w:t>
      </w:r>
      <w:r>
        <w:t xml:space="preserve"> en Jesús observamos en Romanos 6 la verdad que </w:t>
      </w:r>
      <w:r w:rsidR="00D30783">
        <w:t>tenemos</w:t>
      </w:r>
      <w:r>
        <w:t xml:space="preserve"> en Jesús. Romanos 6:3-5</w:t>
      </w:r>
    </w:p>
    <w:p w14:paraId="522016DE" w14:textId="3F94FE29" w:rsidR="00D26D8E" w:rsidRDefault="00D26D8E" w:rsidP="00D26D8E">
      <w:pPr>
        <w:pStyle w:val="Ttulo6"/>
      </w:pPr>
      <w:r>
        <w:t>Romanos 6:6 –</w:t>
      </w:r>
      <w:r>
        <w:rPr>
          <w:i/>
          <w:iCs/>
        </w:rPr>
        <w:t xml:space="preserve"> </w:t>
      </w:r>
      <w:r w:rsidR="00C3037B">
        <w:rPr>
          <w:i/>
          <w:iCs/>
        </w:rPr>
        <w:t>“</w:t>
      </w:r>
      <w:r>
        <w:rPr>
          <w:i/>
          <w:iCs/>
        </w:rPr>
        <w:t>Sabemos esto, que nuestro viejo hombre fue crucificado con Cristo, para que nuestro cuerpo de pecado fuera destruido, a fin de que ya no seamos esclavos del pecado</w:t>
      </w:r>
      <w:r w:rsidR="00C3037B">
        <w:rPr>
          <w:i/>
          <w:iCs/>
        </w:rPr>
        <w:t>”</w:t>
      </w:r>
      <w:r>
        <w:rPr>
          <w:i/>
          <w:iCs/>
        </w:rPr>
        <w:t>.</w:t>
      </w:r>
      <w:r>
        <w:t xml:space="preserve"> Gálatas 2:20</w:t>
      </w:r>
    </w:p>
    <w:p w14:paraId="341A2781" w14:textId="6456F736" w:rsidR="00D26D8E" w:rsidRDefault="00D26D8E" w:rsidP="00D26D8E">
      <w:pPr>
        <w:pStyle w:val="Ttulo6"/>
      </w:pPr>
      <w:r>
        <w:t xml:space="preserve">La verdad que </w:t>
      </w:r>
      <w:r w:rsidR="00D30783">
        <w:t>está</w:t>
      </w:r>
      <w:r>
        <w:t xml:space="preserve"> en Jesús es que el viejo hombre fue crucificado con Cristo.</w:t>
      </w:r>
    </w:p>
    <w:p w14:paraId="6A6A4612" w14:textId="77777777" w:rsidR="00D26D8E" w:rsidRDefault="00D26D8E" w:rsidP="00D26D8E">
      <w:pPr>
        <w:pStyle w:val="Ttulo6"/>
      </w:pPr>
      <w:r>
        <w:t>Mencionamos que el viejo hombre fue crucificado, pero Pablo aquí en Efesios 4:22 menciona despojar el viejo hombre. Entonces ¿Qué está explicando?</w:t>
      </w:r>
    </w:p>
    <w:p w14:paraId="0A0F01F3" w14:textId="2C44A21E" w:rsidR="00D26D8E" w:rsidRDefault="00D26D8E" w:rsidP="00D26D8E">
      <w:pPr>
        <w:pStyle w:val="Ttulo6"/>
      </w:pPr>
      <w:r>
        <w:t xml:space="preserve">Con este paréntesis, podemos decir que Efesios 4:22-24 muestra la implicación de la verdad que </w:t>
      </w:r>
      <w:r w:rsidR="00D30783">
        <w:t>está</w:t>
      </w:r>
      <w:r>
        <w:t xml:space="preserve"> en Jesús.</w:t>
      </w:r>
    </w:p>
    <w:p w14:paraId="7CCA7FD8" w14:textId="35F929F9" w:rsidR="00D26D8E" w:rsidRPr="000C0F68" w:rsidRDefault="00D26D8E" w:rsidP="00D26D8E">
      <w:pPr>
        <w:pStyle w:val="Ttulo4"/>
        <w:rPr>
          <w:lang w:val="es-BO"/>
        </w:rPr>
      </w:pPr>
      <w:r w:rsidRPr="000C0F68">
        <w:rPr>
          <w:lang w:val="es-BO"/>
        </w:rPr>
        <w:t>Entonces la oración contin</w:t>
      </w:r>
      <w:r w:rsidR="00D30783">
        <w:rPr>
          <w:lang w:val="es-BO"/>
        </w:rPr>
        <w:t>ú</w:t>
      </w:r>
      <w:r w:rsidRPr="000C0F68">
        <w:rPr>
          <w:lang w:val="es-BO"/>
        </w:rPr>
        <w:t>a de</w:t>
      </w:r>
      <w:r>
        <w:rPr>
          <w:lang w:val="es-BO"/>
        </w:rPr>
        <w:t xml:space="preserve">sde que dijo: </w:t>
      </w:r>
      <w:r>
        <w:rPr>
          <w:i/>
          <w:iCs/>
          <w:lang w:val="es-BO"/>
        </w:rPr>
        <w:t>han sido enseñados en Él</w:t>
      </w:r>
      <w:r>
        <w:rPr>
          <w:lang w:val="es-BO"/>
        </w:rPr>
        <w:t>.</w:t>
      </w:r>
    </w:p>
    <w:p w14:paraId="7F9786FD" w14:textId="538E8150" w:rsidR="00D26D8E" w:rsidRDefault="00D26D8E" w:rsidP="00D26D8E">
      <w:pPr>
        <w:pStyle w:val="Ttulo3"/>
      </w:pPr>
      <w:r>
        <w:t xml:space="preserve">Efesios 4:22 [han sido enseñados] – </w:t>
      </w:r>
      <w:r w:rsidR="00C3037B">
        <w:t>“</w:t>
      </w:r>
      <w:r w:rsidR="00D30783">
        <w:rPr>
          <w:i/>
          <w:iCs/>
        </w:rPr>
        <w:t>que,</w:t>
      </w:r>
      <w:r w:rsidR="00CB74AF">
        <w:rPr>
          <w:i/>
          <w:iCs/>
        </w:rPr>
        <w:t xml:space="preserve"> </w:t>
      </w:r>
      <w:r>
        <w:rPr>
          <w:i/>
          <w:iCs/>
        </w:rPr>
        <w:t>en cuanto a la anterior manera de vivir, ustedes se despojen del viejo hombre, que se corrompe según los deseos engañosos</w:t>
      </w:r>
      <w:r w:rsidR="00C3037B">
        <w:rPr>
          <w:i/>
          <w:iCs/>
        </w:rPr>
        <w:t>”</w:t>
      </w:r>
      <w:r>
        <w:rPr>
          <w:i/>
          <w:iCs/>
        </w:rPr>
        <w:t>,</w:t>
      </w:r>
      <w:r>
        <w:t xml:space="preserve"> </w:t>
      </w:r>
    </w:p>
    <w:p w14:paraId="73228C1F" w14:textId="59094D11" w:rsidR="00D26D8E" w:rsidRPr="006E025A" w:rsidRDefault="00D26D8E" w:rsidP="00D26D8E">
      <w:pPr>
        <w:pStyle w:val="Ttulo4"/>
        <w:rPr>
          <w:lang w:val="es-BO"/>
        </w:rPr>
      </w:pPr>
      <w:r>
        <w:rPr>
          <w:lang w:val="es-BO"/>
        </w:rPr>
        <w:t>Esta oración tiene dos preposiciones KATÁ – “en cuanto” y “según” Una para un verbo infinitivo y otro para verbo participio. La preposición seguid</w:t>
      </w:r>
      <w:r w:rsidR="00D30783">
        <w:rPr>
          <w:lang w:val="es-BO"/>
        </w:rPr>
        <w:t>a</w:t>
      </w:r>
      <w:r>
        <w:rPr>
          <w:lang w:val="es-BO"/>
        </w:rPr>
        <w:t xml:space="preserve"> por un caso sustantivo acusativo, Pablo quiere mostrar dos normas distintas.</w:t>
      </w:r>
    </w:p>
    <w:p w14:paraId="0F6676FA" w14:textId="1F133FE0" w:rsidR="00D26D8E" w:rsidRPr="0012136B" w:rsidRDefault="00D26D8E" w:rsidP="00D26D8E">
      <w:pPr>
        <w:pStyle w:val="Ttulo3"/>
      </w:pPr>
      <w:r>
        <w:lastRenderedPageBreak/>
        <w:t>Según el interlineal Francisco Lacueva. Efesios 4:22 –</w:t>
      </w:r>
      <w:r>
        <w:rPr>
          <w:i/>
          <w:iCs/>
        </w:rPr>
        <w:t xml:space="preserve"> </w:t>
      </w:r>
      <w:r w:rsidR="00C3037B">
        <w:rPr>
          <w:i/>
          <w:iCs/>
        </w:rPr>
        <w:t>“</w:t>
      </w:r>
      <w:r>
        <w:rPr>
          <w:i/>
          <w:iCs/>
        </w:rPr>
        <w:t>que os despojéis vosotros en cuanto a la anterior conducta del viejo hombre – que se corrompe conforme a los deseos del engaño</w:t>
      </w:r>
      <w:r w:rsidR="00C3037B">
        <w:rPr>
          <w:i/>
          <w:iCs/>
        </w:rPr>
        <w:t>”</w:t>
      </w:r>
      <w:r>
        <w:rPr>
          <w:i/>
          <w:iCs/>
        </w:rPr>
        <w:t>.</w:t>
      </w:r>
    </w:p>
    <w:p w14:paraId="68EF1615" w14:textId="52B19836" w:rsidR="00D26D8E" w:rsidRDefault="00D26D8E" w:rsidP="00D26D8E">
      <w:pPr>
        <w:pStyle w:val="Ttulo4"/>
        <w:rPr>
          <w:lang w:val="es-BO"/>
        </w:rPr>
      </w:pPr>
      <w:r>
        <w:rPr>
          <w:lang w:val="es-BO"/>
        </w:rPr>
        <w:t xml:space="preserve">I. F. L. </w:t>
      </w:r>
      <w:r w:rsidRPr="00A35890">
        <w:rPr>
          <w:lang w:val="es-BO"/>
        </w:rPr>
        <w:t xml:space="preserve">Efesios </w:t>
      </w:r>
      <w:r w:rsidR="00D30783" w:rsidRPr="00A35890">
        <w:rPr>
          <w:lang w:val="es-BO"/>
        </w:rPr>
        <w:t>4: 22a</w:t>
      </w:r>
      <w:r w:rsidRPr="00A35890">
        <w:rPr>
          <w:lang w:val="es-BO"/>
        </w:rPr>
        <w:t xml:space="preserve"> –</w:t>
      </w:r>
      <w:r>
        <w:rPr>
          <w:i/>
          <w:iCs/>
          <w:lang w:val="es-BO"/>
        </w:rPr>
        <w:t xml:space="preserve"> </w:t>
      </w:r>
      <w:r w:rsidR="00C3037B">
        <w:rPr>
          <w:i/>
          <w:iCs/>
          <w:lang w:val="es-BO"/>
        </w:rPr>
        <w:t>“</w:t>
      </w:r>
      <w:r w:rsidRPr="00D87989">
        <w:rPr>
          <w:i/>
          <w:iCs/>
          <w:lang w:val="es-BO"/>
        </w:rPr>
        <w:t xml:space="preserve">que os despojéis vosotros </w:t>
      </w:r>
      <w:r w:rsidRPr="00D87989">
        <w:rPr>
          <w:b/>
          <w:bCs/>
          <w:i/>
          <w:iCs/>
          <w:lang w:val="es-BO"/>
        </w:rPr>
        <w:t>en cuanto</w:t>
      </w:r>
      <w:r w:rsidRPr="00D87989">
        <w:rPr>
          <w:i/>
          <w:iCs/>
          <w:lang w:val="es-BO"/>
        </w:rPr>
        <w:t xml:space="preserve"> a la anterior conducta del viejo hombre</w:t>
      </w:r>
      <w:r w:rsidR="00C3037B">
        <w:rPr>
          <w:i/>
          <w:iCs/>
          <w:lang w:val="es-BO"/>
        </w:rPr>
        <w:t>”</w:t>
      </w:r>
      <w:r>
        <w:rPr>
          <w:i/>
          <w:iCs/>
          <w:lang w:val="es-BO"/>
        </w:rPr>
        <w:t xml:space="preserve"> </w:t>
      </w:r>
      <w:r>
        <w:rPr>
          <w:lang w:val="es-BO"/>
        </w:rPr>
        <w:t>… Tenemos una preposición KATÁ – “en cuanto” en medio de la oración que limita el alcance. “os despojéis en cuanto …” habla de algo espec</w:t>
      </w:r>
      <w:r w:rsidR="00D30783">
        <w:rPr>
          <w:lang w:val="es-BO"/>
        </w:rPr>
        <w:t>í</w:t>
      </w:r>
      <w:r>
        <w:rPr>
          <w:lang w:val="es-BO"/>
        </w:rPr>
        <w:t>fico.</w:t>
      </w:r>
    </w:p>
    <w:p w14:paraId="372F057C" w14:textId="71591033" w:rsidR="00D26D8E" w:rsidRDefault="00D26D8E" w:rsidP="00D26D8E">
      <w:pPr>
        <w:pStyle w:val="Ttulo4"/>
        <w:rPr>
          <w:lang w:val="es-BO"/>
        </w:rPr>
      </w:pPr>
      <w:r>
        <w:rPr>
          <w:lang w:val="es-BO"/>
        </w:rPr>
        <w:t xml:space="preserve">I. F. L. </w:t>
      </w:r>
      <w:r w:rsidRPr="00A35890">
        <w:rPr>
          <w:lang w:val="es-BO"/>
        </w:rPr>
        <w:t>Efesios 4:22 –</w:t>
      </w:r>
      <w:r>
        <w:rPr>
          <w:i/>
          <w:iCs/>
          <w:lang w:val="es-BO"/>
        </w:rPr>
        <w:t xml:space="preserve"> </w:t>
      </w:r>
      <w:r w:rsidR="00C3037B">
        <w:rPr>
          <w:i/>
          <w:iCs/>
          <w:lang w:val="es-BO"/>
        </w:rPr>
        <w:t>“</w:t>
      </w:r>
      <w:r w:rsidRPr="00D87989">
        <w:rPr>
          <w:i/>
          <w:iCs/>
          <w:lang w:val="es-BO"/>
        </w:rPr>
        <w:t>que os despojéis</w:t>
      </w:r>
      <w:r w:rsidR="00C3037B">
        <w:rPr>
          <w:i/>
          <w:iCs/>
          <w:lang w:val="es-BO"/>
        </w:rPr>
        <w:t>”</w:t>
      </w:r>
      <w:r>
        <w:rPr>
          <w:lang w:val="es-BO"/>
        </w:rPr>
        <w:t xml:space="preserve"> … El verbo APHOTESTHAI, despojen es aoristo, medio infinitivo. Seguido por un pronombre persona en segunda persona </w:t>
      </w:r>
      <w:r>
        <w:rPr>
          <w:i/>
          <w:iCs/>
          <w:lang w:val="es-BO"/>
        </w:rPr>
        <w:t>ustedes</w:t>
      </w:r>
      <w:r>
        <w:rPr>
          <w:lang w:val="es-BO"/>
        </w:rPr>
        <w:t xml:space="preserve"> o </w:t>
      </w:r>
      <w:r>
        <w:rPr>
          <w:i/>
          <w:iCs/>
          <w:lang w:val="es-BO"/>
        </w:rPr>
        <w:t>vosotros</w:t>
      </w:r>
      <w:r>
        <w:rPr>
          <w:lang w:val="es-BO"/>
        </w:rPr>
        <w:t>. Significa “despojarse, quitarse de encima” esto es una acción puntual.</w:t>
      </w:r>
    </w:p>
    <w:p w14:paraId="21F2486E" w14:textId="621C0D64" w:rsidR="00D26D8E" w:rsidRPr="00F85E7F" w:rsidRDefault="00D26D8E" w:rsidP="00D26D8E">
      <w:pPr>
        <w:pStyle w:val="Ttulo4"/>
        <w:rPr>
          <w:lang w:val="es-BO"/>
        </w:rPr>
      </w:pPr>
      <w:r>
        <w:rPr>
          <w:lang w:val="es-BO"/>
        </w:rPr>
        <w:t xml:space="preserve">I. F. L. </w:t>
      </w:r>
      <w:r w:rsidRPr="00A35890">
        <w:rPr>
          <w:lang w:val="es-BO"/>
        </w:rPr>
        <w:t xml:space="preserve">Efesios </w:t>
      </w:r>
      <w:r w:rsidR="00DA2751" w:rsidRPr="00A35890">
        <w:rPr>
          <w:lang w:val="es-BO"/>
        </w:rPr>
        <w:t>4: 22a</w:t>
      </w:r>
      <w:r w:rsidRPr="00A35890">
        <w:rPr>
          <w:lang w:val="es-BO"/>
        </w:rPr>
        <w:t xml:space="preserve"> </w:t>
      </w:r>
      <w:r>
        <w:rPr>
          <w:lang w:val="es-BO"/>
        </w:rPr>
        <w:t xml:space="preserve">– (El caso acusativo) </w:t>
      </w:r>
      <w:r>
        <w:rPr>
          <w:i/>
          <w:iCs/>
          <w:lang w:val="es-BO"/>
        </w:rPr>
        <w:t>…</w:t>
      </w:r>
      <w:r w:rsidRPr="00D87989">
        <w:rPr>
          <w:i/>
          <w:iCs/>
          <w:lang w:val="es-BO"/>
        </w:rPr>
        <w:t xml:space="preserve"> </w:t>
      </w:r>
      <w:r w:rsidR="00C3037B">
        <w:rPr>
          <w:i/>
          <w:iCs/>
          <w:lang w:val="es-BO"/>
        </w:rPr>
        <w:t>“</w:t>
      </w:r>
      <w:r w:rsidRPr="00D87989">
        <w:rPr>
          <w:i/>
          <w:iCs/>
          <w:lang w:val="es-BO"/>
        </w:rPr>
        <w:t>la anterior conducta</w:t>
      </w:r>
      <w:r w:rsidR="00C3037B">
        <w:rPr>
          <w:i/>
          <w:iCs/>
          <w:lang w:val="es-BO"/>
        </w:rPr>
        <w:t>”</w:t>
      </w:r>
      <w:r>
        <w:rPr>
          <w:lang w:val="es-BO"/>
        </w:rPr>
        <w:t xml:space="preserve"> … esto es la aria la anterior conducta o vivir, modo de vivir pasado. No dice la conducta, sino modo de vivir. NBLA – </w:t>
      </w:r>
      <w:r>
        <w:rPr>
          <w:i/>
          <w:iCs/>
          <w:lang w:val="es-BO"/>
        </w:rPr>
        <w:t>la anterior manera de vivir.</w:t>
      </w:r>
      <w:r>
        <w:rPr>
          <w:lang w:val="es-BO"/>
        </w:rPr>
        <w:t xml:space="preserve"> </w:t>
      </w:r>
    </w:p>
    <w:p w14:paraId="66D16A64" w14:textId="77777777" w:rsidR="00D26D8E" w:rsidRDefault="00D26D8E" w:rsidP="00D26D8E">
      <w:pPr>
        <w:pStyle w:val="Ttulo5"/>
      </w:pPr>
      <w:r>
        <w:t xml:space="preserve">Verbo, preposición, </w:t>
      </w:r>
      <w:r w:rsidRPr="00E25698">
        <w:rPr>
          <w:b/>
          <w:bCs/>
        </w:rPr>
        <w:t>caso acusativo</w:t>
      </w:r>
      <w:r>
        <w:rPr>
          <w:b/>
          <w:bCs/>
        </w:rPr>
        <w:t xml:space="preserve">; </w:t>
      </w:r>
      <w:r>
        <w:t>preposición delimita la esfera donde aplica la acción del verbo; la anterior conducta.</w:t>
      </w:r>
    </w:p>
    <w:p w14:paraId="0AEB74A5" w14:textId="446CFF33" w:rsidR="00D26D8E" w:rsidRPr="005A6D9A" w:rsidRDefault="00D26D8E" w:rsidP="00D26D8E">
      <w:pPr>
        <w:pStyle w:val="Ttulo4"/>
        <w:rPr>
          <w:lang w:val="es-BO"/>
        </w:rPr>
      </w:pPr>
      <w:r w:rsidRPr="005A6D9A">
        <w:rPr>
          <w:lang w:val="es-BO"/>
        </w:rPr>
        <w:t>Efesios 4:22 –</w:t>
      </w:r>
      <w:r w:rsidRPr="005A6D9A">
        <w:rPr>
          <w:i/>
          <w:iCs/>
          <w:lang w:val="es-BO"/>
        </w:rPr>
        <w:t xml:space="preserve"> </w:t>
      </w:r>
      <w:r w:rsidR="00C3037B">
        <w:rPr>
          <w:i/>
          <w:iCs/>
          <w:lang w:val="es-BO"/>
        </w:rPr>
        <w:t>“</w:t>
      </w:r>
      <w:r w:rsidRPr="005A6D9A">
        <w:rPr>
          <w:i/>
          <w:iCs/>
          <w:lang w:val="es-BO"/>
        </w:rPr>
        <w:t xml:space="preserve">que os despojéis vosotros en cuanto a la anterior conducta </w:t>
      </w:r>
      <w:r w:rsidRPr="00375858">
        <w:rPr>
          <w:b/>
          <w:bCs/>
          <w:i/>
          <w:iCs/>
          <w:lang w:val="es-BO"/>
        </w:rPr>
        <w:t>del viejo hombre</w:t>
      </w:r>
      <w:r w:rsidR="00C3037B">
        <w:rPr>
          <w:b/>
          <w:bCs/>
          <w:i/>
          <w:iCs/>
          <w:lang w:val="es-BO"/>
        </w:rPr>
        <w:t>”</w:t>
      </w:r>
      <w:r>
        <w:rPr>
          <w:i/>
          <w:iCs/>
          <w:lang w:val="es-BO"/>
        </w:rPr>
        <w:t>,</w:t>
      </w:r>
      <w:r>
        <w:rPr>
          <w:lang w:val="es-BO"/>
        </w:rPr>
        <w:t xml:space="preserve"> … Han sido enseñados ustedes a despojarse o quitarse encima en cuanto a la anterior manera de conducta del viejo hombre.</w:t>
      </w:r>
    </w:p>
    <w:p w14:paraId="05E68A27" w14:textId="517C167D" w:rsidR="00D26D8E" w:rsidRDefault="00D26D8E" w:rsidP="00D26D8E">
      <w:pPr>
        <w:pStyle w:val="Ttulo5"/>
      </w:pPr>
      <w:r>
        <w:rPr>
          <w:i/>
          <w:iCs/>
        </w:rPr>
        <w:t>La anterior manera de vivir del viejo hombre.</w:t>
      </w:r>
      <w:r>
        <w:t xml:space="preserve"> Es todo lo que eras en </w:t>
      </w:r>
      <w:r w:rsidR="00487F28">
        <w:t>Adán</w:t>
      </w:r>
      <w:r>
        <w:t>.</w:t>
      </w:r>
    </w:p>
    <w:p w14:paraId="784EB416" w14:textId="77777777" w:rsidR="00D26D8E" w:rsidRDefault="00D26D8E" w:rsidP="00D26D8E">
      <w:pPr>
        <w:pStyle w:val="Ttulo5"/>
      </w:pPr>
      <w:r>
        <w:t>Pablo no dice: despójense de su mala conducta, esto es imposible, Pablo dice: ustedes han sido enseñados el despojarse, quitarse de encima de ese estilo de vida que llevaban antes del viejo hombre.</w:t>
      </w:r>
    </w:p>
    <w:p w14:paraId="7E5F997D" w14:textId="750D798C" w:rsidR="00D26D8E" w:rsidRDefault="00D26D8E" w:rsidP="00D26D8E">
      <w:pPr>
        <w:pStyle w:val="Ttulo5"/>
      </w:pPr>
      <w:r>
        <w:t xml:space="preserve">Ya que ustedes han sido enseñados a despojarse, por eso es la traducción: </w:t>
      </w:r>
      <w:r w:rsidR="00487F28">
        <w:t>“</w:t>
      </w:r>
      <w:r w:rsidR="00487F28">
        <w:rPr>
          <w:i/>
          <w:iCs/>
        </w:rPr>
        <w:t>que,</w:t>
      </w:r>
      <w:r>
        <w:rPr>
          <w:i/>
          <w:iCs/>
        </w:rPr>
        <w:t xml:space="preserve"> en cuanto a la anterior manera de vivir, ustedes se despojen del viejo hombre</w:t>
      </w:r>
      <w:r w:rsidR="00487F28">
        <w:rPr>
          <w:i/>
          <w:iCs/>
        </w:rPr>
        <w:t>”</w:t>
      </w:r>
      <w:r>
        <w:t xml:space="preserve">. De manera puntal quiten de encima ese estilo de vida del viejo hombre, lo que eras en </w:t>
      </w:r>
      <w:r w:rsidR="00487F28">
        <w:t>Adán</w:t>
      </w:r>
      <w:r>
        <w:t>.</w:t>
      </w:r>
    </w:p>
    <w:p w14:paraId="34904706" w14:textId="2358CA1A" w:rsidR="00D26D8E" w:rsidRDefault="00D26D8E" w:rsidP="00D26D8E">
      <w:pPr>
        <w:pStyle w:val="Ttulo5"/>
      </w:pPr>
      <w:r>
        <w:t xml:space="preserve">Aunque el viejo hombre, nuestra vieja identidad lo que éramos en </w:t>
      </w:r>
      <w:r w:rsidR="00487F28">
        <w:t>Adán</w:t>
      </w:r>
      <w:r>
        <w:t xml:space="preserve"> está muerto (Romanos 6:6), pero podemos vernos nosotros vestidos con ese estilo de vida, aunque no es real para Dios. Pablo reporta lo que han sido enseñados </w:t>
      </w:r>
      <w:r>
        <w:rPr>
          <w:i/>
          <w:iCs/>
        </w:rPr>
        <w:t>en cuanto a la anterior conducta</w:t>
      </w:r>
      <w:r>
        <w:t xml:space="preserve"> </w:t>
      </w:r>
      <w:r>
        <w:rPr>
          <w:i/>
          <w:iCs/>
        </w:rPr>
        <w:t>ustedes se despojen del viejo hombre.</w:t>
      </w:r>
      <w:r>
        <w:t xml:space="preserve"> </w:t>
      </w:r>
    </w:p>
    <w:p w14:paraId="1E017957" w14:textId="77777777" w:rsidR="00D26D8E" w:rsidRPr="00185B67" w:rsidRDefault="00D26D8E" w:rsidP="00D26D8E">
      <w:pPr>
        <w:pStyle w:val="Ttulo6"/>
      </w:pPr>
      <w:r>
        <w:t>La razón de esto es lo siguiente.</w:t>
      </w:r>
    </w:p>
    <w:p w14:paraId="3998AF03" w14:textId="05429160" w:rsidR="00D26D8E" w:rsidRDefault="00D26D8E" w:rsidP="00D26D8E">
      <w:pPr>
        <w:pStyle w:val="Ttulo4"/>
        <w:rPr>
          <w:lang w:val="es-BO"/>
        </w:rPr>
      </w:pPr>
      <w:r>
        <w:rPr>
          <w:lang w:val="es-BO"/>
        </w:rPr>
        <w:t xml:space="preserve">I. F. L. </w:t>
      </w:r>
      <w:r w:rsidRPr="00A35890">
        <w:rPr>
          <w:lang w:val="es-BO"/>
        </w:rPr>
        <w:t>Efesios 4:22</w:t>
      </w:r>
      <w:r>
        <w:rPr>
          <w:lang w:val="es-BO"/>
        </w:rPr>
        <w:t>b</w:t>
      </w:r>
      <w:r w:rsidRPr="00A35890">
        <w:rPr>
          <w:lang w:val="es-BO"/>
        </w:rPr>
        <w:t xml:space="preserve"> </w:t>
      </w:r>
      <w:r>
        <w:rPr>
          <w:lang w:val="es-BO"/>
        </w:rPr>
        <w:t xml:space="preserve">– … </w:t>
      </w:r>
      <w:r w:rsidR="00C3037B">
        <w:rPr>
          <w:lang w:val="es-BO"/>
        </w:rPr>
        <w:t>“</w:t>
      </w:r>
      <w:r w:rsidRPr="00D87989">
        <w:rPr>
          <w:i/>
          <w:iCs/>
          <w:lang w:val="es-BO"/>
        </w:rPr>
        <w:t>viejo hombre</w:t>
      </w:r>
      <w:r>
        <w:rPr>
          <w:lang w:val="es-BO"/>
        </w:rPr>
        <w:t xml:space="preserve"> </w:t>
      </w:r>
      <w:r w:rsidRPr="00D87989">
        <w:rPr>
          <w:i/>
          <w:iCs/>
          <w:lang w:val="es-BO"/>
        </w:rPr>
        <w:t xml:space="preserve">que se corrompe </w:t>
      </w:r>
      <w:r w:rsidRPr="00873F7A">
        <w:rPr>
          <w:b/>
          <w:bCs/>
          <w:i/>
          <w:iCs/>
          <w:lang w:val="es-BO"/>
        </w:rPr>
        <w:t xml:space="preserve">conforme </w:t>
      </w:r>
      <w:r w:rsidRPr="00D87989">
        <w:rPr>
          <w:i/>
          <w:iCs/>
          <w:lang w:val="es-BO"/>
        </w:rPr>
        <w:t>a los deseos del engaño</w:t>
      </w:r>
      <w:r>
        <w:rPr>
          <w:lang w:val="es-BO"/>
        </w:rPr>
        <w:t>.</w:t>
      </w:r>
      <w:r w:rsidR="00C3037B">
        <w:rPr>
          <w:lang w:val="es-BO"/>
        </w:rPr>
        <w:t>”</w:t>
      </w:r>
      <w:r>
        <w:rPr>
          <w:lang w:val="es-BO"/>
        </w:rPr>
        <w:t xml:space="preserve"> Tenemos otra preposición KATÁ – “conforme o según” en medio de la oración que uno clausulas y da lógica. “se corrompe conforme o según…” Sin preposición KATÁ seria “se corrompe los deseos”</w:t>
      </w:r>
    </w:p>
    <w:p w14:paraId="317EC69B" w14:textId="0C676998" w:rsidR="00D26D8E" w:rsidRDefault="00D26D8E" w:rsidP="00D26D8E">
      <w:pPr>
        <w:pStyle w:val="Ttulo4"/>
        <w:rPr>
          <w:lang w:val="es-BO"/>
        </w:rPr>
      </w:pPr>
      <w:r>
        <w:rPr>
          <w:lang w:val="es-BO"/>
        </w:rPr>
        <w:t xml:space="preserve">I. F. L. </w:t>
      </w:r>
      <w:r w:rsidRPr="00A35890">
        <w:rPr>
          <w:lang w:val="es-BO"/>
        </w:rPr>
        <w:t>Efesios 4:22</w:t>
      </w:r>
      <w:r>
        <w:rPr>
          <w:lang w:val="es-BO"/>
        </w:rPr>
        <w:t>b</w:t>
      </w:r>
      <w:r w:rsidRPr="00A35890">
        <w:rPr>
          <w:lang w:val="es-BO"/>
        </w:rPr>
        <w:t xml:space="preserve"> </w:t>
      </w:r>
      <w:r>
        <w:rPr>
          <w:lang w:val="es-BO"/>
        </w:rPr>
        <w:t xml:space="preserve">– … </w:t>
      </w:r>
      <w:r w:rsidR="00C3037B">
        <w:rPr>
          <w:lang w:val="es-BO"/>
        </w:rPr>
        <w:t>“</w:t>
      </w:r>
      <w:r w:rsidRPr="00D87989">
        <w:rPr>
          <w:i/>
          <w:iCs/>
          <w:lang w:val="es-BO"/>
        </w:rPr>
        <w:t>que se corrompe</w:t>
      </w:r>
      <w:r w:rsidR="00C3037B">
        <w:rPr>
          <w:i/>
          <w:iCs/>
          <w:lang w:val="es-BO"/>
        </w:rPr>
        <w:t>”</w:t>
      </w:r>
      <w:r>
        <w:rPr>
          <w:lang w:val="es-BO"/>
        </w:rPr>
        <w:t xml:space="preserve"> … El verbo PHTHEIROMENON, corrompe es presente, pasivo, participio. Significa de manera continua que está siendo corrompido.</w:t>
      </w:r>
    </w:p>
    <w:p w14:paraId="6795EAD8" w14:textId="61A7F5E7" w:rsidR="00D26D8E" w:rsidRDefault="00D26D8E" w:rsidP="00D26D8E">
      <w:pPr>
        <w:pStyle w:val="Ttulo4"/>
        <w:rPr>
          <w:lang w:val="es-BO"/>
        </w:rPr>
      </w:pPr>
      <w:r>
        <w:rPr>
          <w:lang w:val="es-BO"/>
        </w:rPr>
        <w:t xml:space="preserve">I. F. L. </w:t>
      </w:r>
      <w:r w:rsidRPr="00A35890">
        <w:rPr>
          <w:lang w:val="es-BO"/>
        </w:rPr>
        <w:t>Efesios 4:22</w:t>
      </w:r>
      <w:r>
        <w:rPr>
          <w:lang w:val="es-BO"/>
        </w:rPr>
        <w:t>b</w:t>
      </w:r>
      <w:r w:rsidRPr="00A35890">
        <w:rPr>
          <w:lang w:val="es-BO"/>
        </w:rPr>
        <w:t xml:space="preserve"> </w:t>
      </w:r>
      <w:r>
        <w:rPr>
          <w:lang w:val="es-BO"/>
        </w:rPr>
        <w:t xml:space="preserve">– … </w:t>
      </w:r>
      <w:r w:rsidR="00C3037B">
        <w:rPr>
          <w:lang w:val="es-BO"/>
        </w:rPr>
        <w:t>“</w:t>
      </w:r>
      <w:r w:rsidRPr="00185B67">
        <w:rPr>
          <w:i/>
          <w:iCs/>
          <w:lang w:val="es-BO"/>
        </w:rPr>
        <w:t>conforme</w:t>
      </w:r>
      <w:r w:rsidRPr="00B75ABA">
        <w:rPr>
          <w:i/>
          <w:iCs/>
          <w:lang w:val="es-BO"/>
        </w:rPr>
        <w:t xml:space="preserve"> a los deseos del engaño</w:t>
      </w:r>
      <w:r w:rsidR="00C3037B">
        <w:rPr>
          <w:i/>
          <w:iCs/>
          <w:lang w:val="es-BO"/>
        </w:rPr>
        <w:t>”</w:t>
      </w:r>
      <w:r>
        <w:rPr>
          <w:lang w:val="es-BO"/>
        </w:rPr>
        <w:t xml:space="preserve">. NBLA – los deseos engañosos. La palabra deseos está en acusativo plural y engañosos en texto original está en genitivo singular; por lo tanto, </w:t>
      </w:r>
      <w:r w:rsidR="00CB74AF">
        <w:rPr>
          <w:lang w:val="es-BO"/>
        </w:rPr>
        <w:t>sería</w:t>
      </w:r>
      <w:r>
        <w:rPr>
          <w:lang w:val="es-BO"/>
        </w:rPr>
        <w:t xml:space="preserve"> correcto los deseos del engaño.</w:t>
      </w:r>
    </w:p>
    <w:p w14:paraId="7D5F45B2" w14:textId="7ECCBC67" w:rsidR="00D26D8E" w:rsidRPr="006179EE" w:rsidRDefault="00D26D8E" w:rsidP="00D26D8E">
      <w:pPr>
        <w:pStyle w:val="Ttulo5"/>
      </w:pPr>
      <w:r>
        <w:lastRenderedPageBreak/>
        <w:t xml:space="preserve">La Palabra deseos en </w:t>
      </w:r>
      <w:r w:rsidR="00C3037B">
        <w:t>sí</w:t>
      </w:r>
      <w:r>
        <w:t xml:space="preserve"> mismo es neutro, puede ser bueno Lucas 22:15 o malo Romanos 1:24, el contexto lo define.</w:t>
      </w:r>
    </w:p>
    <w:p w14:paraId="4B01A6B7" w14:textId="77777777" w:rsidR="00D26D8E" w:rsidRDefault="00D26D8E" w:rsidP="00D26D8E">
      <w:pPr>
        <w:pStyle w:val="Ttulo5"/>
      </w:pPr>
      <w:r>
        <w:t xml:space="preserve">El engaño que es un sustantivo genitivo aquí no es posesivo porque el engaño no posee los deseos, aquí describe y muestra el origen de los deseos. </w:t>
      </w:r>
    </w:p>
    <w:p w14:paraId="1965876F" w14:textId="77777777" w:rsidR="00D26D8E" w:rsidRPr="006179EE" w:rsidRDefault="00D26D8E" w:rsidP="00D26D8E">
      <w:pPr>
        <w:pStyle w:val="Ttulo5"/>
      </w:pPr>
      <w:r>
        <w:t>Aquí muestra que los deseos nacen o brotan del engaño, el engaño es la fuente de los deseos; deseos están caracterizados por engaño.</w:t>
      </w:r>
    </w:p>
    <w:p w14:paraId="670975B4" w14:textId="6112241E" w:rsidR="00D26D8E" w:rsidRPr="0087418B" w:rsidRDefault="00D26D8E" w:rsidP="00D26D8E">
      <w:pPr>
        <w:pStyle w:val="Ttulo5"/>
        <w:rPr>
          <w:i/>
          <w:iCs/>
        </w:rPr>
      </w:pPr>
      <w:r>
        <w:t xml:space="preserve">Según Efesios 4:22 los deseos del engaño, el engaño </w:t>
      </w:r>
      <w:r w:rsidR="00CB74AF">
        <w:t>está</w:t>
      </w:r>
      <w:r>
        <w:t xml:space="preserve"> relacionado con el pecado </w:t>
      </w:r>
      <w:proofErr w:type="gramStart"/>
      <w:r>
        <w:t>Hebreos</w:t>
      </w:r>
      <w:proofErr w:type="gramEnd"/>
      <w:r>
        <w:t xml:space="preserve"> 3:13 dice:</w:t>
      </w:r>
      <w:r>
        <w:rPr>
          <w:i/>
          <w:iCs/>
        </w:rPr>
        <w:t xml:space="preserve"> por engaño del pecado.</w:t>
      </w:r>
      <w:r>
        <w:t xml:space="preserve"> </w:t>
      </w:r>
    </w:p>
    <w:p w14:paraId="70F5660F" w14:textId="0DB7B336" w:rsidR="00D26D8E" w:rsidRPr="00697BA7" w:rsidRDefault="00D26D8E" w:rsidP="00D26D8E">
      <w:pPr>
        <w:pStyle w:val="Ttulo4"/>
        <w:rPr>
          <w:lang w:val="es-BO"/>
        </w:rPr>
      </w:pPr>
      <w:r w:rsidRPr="00A35890">
        <w:rPr>
          <w:lang w:val="es-BO"/>
        </w:rPr>
        <w:t>Efesios 4:22</w:t>
      </w:r>
      <w:r>
        <w:rPr>
          <w:lang w:val="es-BO"/>
        </w:rPr>
        <w:t>b</w:t>
      </w:r>
      <w:r w:rsidRPr="00A35890">
        <w:rPr>
          <w:lang w:val="es-BO"/>
        </w:rPr>
        <w:t xml:space="preserve"> </w:t>
      </w:r>
      <w:r>
        <w:rPr>
          <w:lang w:val="es-BO"/>
        </w:rPr>
        <w:t xml:space="preserve">– … </w:t>
      </w:r>
      <w:r w:rsidR="00C3037B">
        <w:rPr>
          <w:lang w:val="es-BO"/>
        </w:rPr>
        <w:t>“</w:t>
      </w:r>
      <w:r w:rsidRPr="00D87989">
        <w:rPr>
          <w:i/>
          <w:iCs/>
          <w:lang w:val="es-BO"/>
        </w:rPr>
        <w:t>viejo hombre</w:t>
      </w:r>
      <w:r>
        <w:rPr>
          <w:lang w:val="es-BO"/>
        </w:rPr>
        <w:t xml:space="preserve"> </w:t>
      </w:r>
      <w:r w:rsidRPr="00D87989">
        <w:rPr>
          <w:i/>
          <w:iCs/>
          <w:lang w:val="es-BO"/>
        </w:rPr>
        <w:t xml:space="preserve">que se corrompe </w:t>
      </w:r>
      <w:r w:rsidRPr="00185B67">
        <w:rPr>
          <w:i/>
          <w:iCs/>
          <w:lang w:val="es-BO"/>
        </w:rPr>
        <w:t>conforme</w:t>
      </w:r>
      <w:r w:rsidRPr="00873F7A">
        <w:rPr>
          <w:b/>
          <w:bCs/>
          <w:i/>
          <w:iCs/>
          <w:lang w:val="es-BO"/>
        </w:rPr>
        <w:t xml:space="preserve"> </w:t>
      </w:r>
      <w:r w:rsidRPr="00B75ABA">
        <w:rPr>
          <w:i/>
          <w:iCs/>
          <w:lang w:val="es-BO"/>
        </w:rPr>
        <w:t>a los deseos del engaño</w:t>
      </w:r>
      <w:r w:rsidR="00C3037B">
        <w:rPr>
          <w:i/>
          <w:iCs/>
          <w:lang w:val="es-BO"/>
        </w:rPr>
        <w:t>”</w:t>
      </w:r>
      <w:r>
        <w:rPr>
          <w:lang w:val="es-BO"/>
        </w:rPr>
        <w:t>.</w:t>
      </w:r>
      <w:r w:rsidRPr="0087418B">
        <w:rPr>
          <w:lang w:val="es-BO"/>
        </w:rPr>
        <w:t xml:space="preserve"> </w:t>
      </w:r>
      <w:r w:rsidRPr="00697BA7">
        <w:rPr>
          <w:lang w:val="es-BO"/>
        </w:rPr>
        <w:t>El viejo hombre</w:t>
      </w:r>
      <w:r>
        <w:rPr>
          <w:lang w:val="es-BO"/>
        </w:rPr>
        <w:t>,</w:t>
      </w:r>
      <w:r w:rsidRPr="00697BA7">
        <w:rPr>
          <w:lang w:val="es-BO"/>
        </w:rPr>
        <w:t xml:space="preserve"> lo que éramos</w:t>
      </w:r>
      <w:r>
        <w:rPr>
          <w:lang w:val="es-BO"/>
        </w:rPr>
        <w:t xml:space="preserve"> en </w:t>
      </w:r>
      <w:r w:rsidR="00716437">
        <w:rPr>
          <w:lang w:val="es-BO"/>
        </w:rPr>
        <w:t>Adán</w:t>
      </w:r>
      <w:r w:rsidRPr="00697BA7">
        <w:rPr>
          <w:lang w:val="es-BO"/>
        </w:rPr>
        <w:t xml:space="preserve">, </w:t>
      </w:r>
      <w:r>
        <w:rPr>
          <w:lang w:val="es-BO"/>
        </w:rPr>
        <w:t>está siendo corrompido</w:t>
      </w:r>
      <w:r w:rsidRPr="00697BA7">
        <w:rPr>
          <w:lang w:val="es-BO"/>
        </w:rPr>
        <w:t xml:space="preserve"> conforme, según o bajo la norma de los deseos del engaño.</w:t>
      </w:r>
    </w:p>
    <w:p w14:paraId="11594E54" w14:textId="300486DE" w:rsidR="00D26D8E" w:rsidRDefault="00D26D8E" w:rsidP="00D26D8E">
      <w:pPr>
        <w:pStyle w:val="Ttulo5"/>
      </w:pPr>
      <w:r>
        <w:t xml:space="preserve">Pablo tiene mucha razón </w:t>
      </w:r>
      <w:r w:rsidR="00716437">
        <w:t>en</w:t>
      </w:r>
      <w:r>
        <w:t xml:space="preserve"> decir </w:t>
      </w:r>
      <w:r w:rsidR="00CB74AF">
        <w:t>que,</w:t>
      </w:r>
      <w:r>
        <w:t xml:space="preserve"> en cuanto a la antigua manera de vivir, ustedes se despojen del viejo hombre, ese estilo de vida pasada no debe estar encima de ustedes. </w:t>
      </w:r>
    </w:p>
    <w:p w14:paraId="2A1EB02D" w14:textId="534EFCF1" w:rsidR="00D26D8E" w:rsidRDefault="00D26D8E" w:rsidP="00D26D8E">
      <w:pPr>
        <w:pStyle w:val="Ttulo5"/>
      </w:pPr>
      <w:r>
        <w:t xml:space="preserve">Esto es como quitarse la ropa vieja que </w:t>
      </w:r>
      <w:r w:rsidR="00716437">
        <w:t>está</w:t>
      </w:r>
      <w:r>
        <w:t xml:space="preserve"> encima, ya no debemos tener encima el estilo de vida pasada, el viejo hombre. </w:t>
      </w:r>
    </w:p>
    <w:p w14:paraId="76598902" w14:textId="77777777" w:rsidR="00D26D8E" w:rsidRDefault="00D26D8E" w:rsidP="00D26D8E">
      <w:pPr>
        <w:pStyle w:val="Ttulo5"/>
      </w:pPr>
      <w:r>
        <w:t>Porque el viejo hombre está siendo corrompido por los deseos del engaño del pecado.</w:t>
      </w:r>
    </w:p>
    <w:p w14:paraId="63EA09AF" w14:textId="7DFE40BB" w:rsidR="00D26D8E" w:rsidRDefault="00D26D8E" w:rsidP="00D26D8E">
      <w:pPr>
        <w:pStyle w:val="Ttulo6"/>
      </w:pPr>
      <w:r>
        <w:t>El viejo hombre es historia, no es realidad presente del creyente, la realidad del creyente ahora es nuev</w:t>
      </w:r>
      <w:r w:rsidR="00716437">
        <w:t>a</w:t>
      </w:r>
      <w:r>
        <w:t>. Colosenses 3:9b-10</w:t>
      </w:r>
    </w:p>
    <w:p w14:paraId="24827770" w14:textId="77777777" w:rsidR="00D26D8E" w:rsidRDefault="00D26D8E" w:rsidP="00D26D8E">
      <w:pPr>
        <w:pStyle w:val="Ttulo4"/>
        <w:rPr>
          <w:lang w:val="es-BO"/>
        </w:rPr>
      </w:pPr>
      <w:r w:rsidRPr="00B3074C">
        <w:rPr>
          <w:lang w:val="es-BO"/>
        </w:rPr>
        <w:t>Pablo dice o continúa d</w:t>
      </w:r>
      <w:r>
        <w:rPr>
          <w:lang w:val="es-BO"/>
        </w:rPr>
        <w:t>irigiendo a los creyentes, no solo tener que despojarse del viejo hombre, no es lo único que oyeron y han sido enseñados.</w:t>
      </w:r>
    </w:p>
    <w:p w14:paraId="3C2CB6A4" w14:textId="77777777" w:rsidR="00D26D8E" w:rsidRPr="00B3074C" w:rsidRDefault="00D26D8E" w:rsidP="00D26D8E">
      <w:pPr>
        <w:pStyle w:val="Ttulo5"/>
      </w:pPr>
      <w:r>
        <w:t xml:space="preserve">Los creyentes también han sido enseñados en Cristo, antes de poder decir </w:t>
      </w:r>
      <w:r>
        <w:rPr>
          <w:i/>
          <w:iCs/>
        </w:rPr>
        <w:t>se vistan</w:t>
      </w:r>
      <w:r>
        <w:t xml:space="preserve"> Pablo no quiere pasar por alto algo importante de lo que ellos han sido enseñados en Cristo. Esto es </w:t>
      </w:r>
      <w:r>
        <w:rPr>
          <w:i/>
          <w:iCs/>
        </w:rPr>
        <w:t>sean renovados.</w:t>
      </w:r>
    </w:p>
    <w:p w14:paraId="1A6778D6" w14:textId="15D5992B" w:rsidR="00D26D8E" w:rsidRDefault="00D26D8E" w:rsidP="00D26D8E">
      <w:pPr>
        <w:pStyle w:val="Ttulo3"/>
      </w:pPr>
      <w:r>
        <w:t xml:space="preserve">Efesios 4:23 – [han sido enseñados] </w:t>
      </w:r>
      <w:r w:rsidR="00C3037B">
        <w:t>“</w:t>
      </w:r>
      <w:r>
        <w:rPr>
          <w:i/>
          <w:iCs/>
        </w:rPr>
        <w:t>y que sean renovados en el espíritu de su mente</w:t>
      </w:r>
      <w:r w:rsidR="00C3037B">
        <w:rPr>
          <w:i/>
          <w:iCs/>
        </w:rPr>
        <w:t>”</w:t>
      </w:r>
      <w:r>
        <w:rPr>
          <w:i/>
          <w:iCs/>
        </w:rPr>
        <w:t>,</w:t>
      </w:r>
      <w:r>
        <w:t xml:space="preserve"> </w:t>
      </w:r>
    </w:p>
    <w:p w14:paraId="0E93799E" w14:textId="312C44C7" w:rsidR="00D26D8E" w:rsidRDefault="00D26D8E" w:rsidP="00D26D8E">
      <w:pPr>
        <w:pStyle w:val="Ttulo4"/>
        <w:rPr>
          <w:lang w:val="es-BO"/>
        </w:rPr>
      </w:pPr>
      <w:r>
        <w:rPr>
          <w:lang w:val="es-BO"/>
        </w:rPr>
        <w:t xml:space="preserve">Efesios 4:23 empieza con una partícula conjuntiva DE – pero </w:t>
      </w:r>
      <w:r w:rsidR="002C3E9A">
        <w:rPr>
          <w:lang w:val="es-BO"/>
        </w:rPr>
        <w:t>o,</w:t>
      </w:r>
      <w:r>
        <w:rPr>
          <w:lang w:val="es-BO"/>
        </w:rPr>
        <w:t xml:space="preserve"> por otro lado, y no KAI – y. DE – y o, pero, casi siempre aparece en la segunda posición de la oración, funciona como una transición leve “sean renovados” de lo que dijo despojen a vistan.</w:t>
      </w:r>
    </w:p>
    <w:p w14:paraId="4AAD6E00" w14:textId="6D4BC074" w:rsidR="00D26D8E" w:rsidRPr="00592C65" w:rsidRDefault="00D26D8E" w:rsidP="00D26D8E">
      <w:pPr>
        <w:pStyle w:val="Ttulo4"/>
        <w:rPr>
          <w:lang w:val="es-BO"/>
        </w:rPr>
      </w:pPr>
      <w:r w:rsidRPr="00592C65">
        <w:rPr>
          <w:lang w:val="es-BO"/>
        </w:rPr>
        <w:t>Efesios 4:23 –</w:t>
      </w:r>
      <w:r>
        <w:rPr>
          <w:lang w:val="es-BO"/>
        </w:rPr>
        <w:t xml:space="preserve"> </w:t>
      </w:r>
      <w:r w:rsidR="00C3037B">
        <w:rPr>
          <w:lang w:val="es-BO"/>
        </w:rPr>
        <w:t>“</w:t>
      </w:r>
      <w:r>
        <w:rPr>
          <w:lang w:val="es-BO"/>
        </w:rPr>
        <w:t>[pero]</w:t>
      </w:r>
      <w:r w:rsidRPr="00592C65">
        <w:rPr>
          <w:i/>
          <w:iCs/>
          <w:lang w:val="es-BO"/>
        </w:rPr>
        <w:t xml:space="preserve"> que</w:t>
      </w:r>
      <w:r>
        <w:rPr>
          <w:lang w:val="es-BO"/>
        </w:rPr>
        <w:t xml:space="preserve"> [ustedes]</w:t>
      </w:r>
      <w:r w:rsidRPr="00592C65">
        <w:rPr>
          <w:i/>
          <w:iCs/>
          <w:lang w:val="es-BO"/>
        </w:rPr>
        <w:t xml:space="preserve"> sean renovados en el espíritu de su mente</w:t>
      </w:r>
      <w:r w:rsidR="00C3037B">
        <w:rPr>
          <w:i/>
          <w:iCs/>
          <w:lang w:val="es-BO"/>
        </w:rPr>
        <w:t>”</w:t>
      </w:r>
      <w:r>
        <w:rPr>
          <w:i/>
          <w:iCs/>
          <w:lang w:val="es-BO"/>
        </w:rPr>
        <w:t>.</w:t>
      </w:r>
      <w:r>
        <w:rPr>
          <w:lang w:val="es-BO"/>
        </w:rPr>
        <w:t xml:space="preserve"> Pablo otra vez hace el reporte a los creyentes no solo a individuos a que sean renovados en el espíritu de su mente.</w:t>
      </w:r>
    </w:p>
    <w:p w14:paraId="7A61DA67" w14:textId="4A9BD4B5" w:rsidR="00D26D8E" w:rsidRDefault="00C3037B" w:rsidP="00D26D8E">
      <w:pPr>
        <w:pStyle w:val="Ttulo5"/>
      </w:pPr>
      <w:r>
        <w:rPr>
          <w:i/>
          <w:iCs/>
        </w:rPr>
        <w:t>“</w:t>
      </w:r>
      <w:r w:rsidR="00D26D8E">
        <w:rPr>
          <w:i/>
          <w:iCs/>
        </w:rPr>
        <w:t>Sean renovados</w:t>
      </w:r>
      <w:r>
        <w:rPr>
          <w:i/>
          <w:iCs/>
        </w:rPr>
        <w:t>”</w:t>
      </w:r>
      <w:r w:rsidR="00D26D8E">
        <w:t xml:space="preserve"> es un verbo ANANEOUSTHAI, viene de (prefijo – ANA- de nuevo, otra vez, y raíz – NE – nuevo, fresco, verbo base NEÓO – hacer nuevo, renovar) hacer nuevo otra vez, sean renovados es presente, pasivo, infinitivo. </w:t>
      </w:r>
    </w:p>
    <w:p w14:paraId="17048A8C" w14:textId="77777777" w:rsidR="00D26D8E" w:rsidRDefault="00D26D8E" w:rsidP="00D26D8E">
      <w:pPr>
        <w:pStyle w:val="Ttulo6"/>
      </w:pPr>
      <w:r>
        <w:t>El verbo presente, infinitivo significa acción continua o progresiva, esto es seguir siendo renovados.</w:t>
      </w:r>
    </w:p>
    <w:p w14:paraId="2443CA58" w14:textId="18EC4BAE" w:rsidR="00D26D8E" w:rsidRDefault="00D26D8E" w:rsidP="00D26D8E">
      <w:pPr>
        <w:pStyle w:val="Ttulo6"/>
      </w:pPr>
      <w:r>
        <w:lastRenderedPageBreak/>
        <w:t xml:space="preserve">Voz pasiva significa indica que el sujeto (ustedes) recibe la acción, recibe la renovación. Cristo el agente por medio de su Espíritu renueva conforme a la verdad que </w:t>
      </w:r>
      <w:r w:rsidR="00716437">
        <w:t>está</w:t>
      </w:r>
      <w:r>
        <w:t xml:space="preserve"> en Jesús.</w:t>
      </w:r>
    </w:p>
    <w:p w14:paraId="57B64F42" w14:textId="1815084D" w:rsidR="00D26D8E" w:rsidRDefault="00D26D8E" w:rsidP="00D26D8E">
      <w:pPr>
        <w:pStyle w:val="Ttulo5"/>
      </w:pPr>
      <w:r>
        <w:t xml:space="preserve">Entonces el texto dice: pero ustedes que han sido enseñados en Cristo, conforme a la verdad que </w:t>
      </w:r>
      <w:r w:rsidR="00716437">
        <w:t>está</w:t>
      </w:r>
      <w:r>
        <w:t xml:space="preserve"> en Jesús, sigan siendo renovados según</w:t>
      </w:r>
      <w:r w:rsidR="00716437">
        <w:t xml:space="preserve"> esa </w:t>
      </w:r>
      <w:r>
        <w:t>verdad, esto es en el espíritu de su mente.</w:t>
      </w:r>
    </w:p>
    <w:p w14:paraId="080B8726" w14:textId="77777777" w:rsidR="00D26D8E" w:rsidRDefault="00D26D8E" w:rsidP="00D26D8E">
      <w:pPr>
        <w:pStyle w:val="Ttulo6"/>
      </w:pPr>
      <w:r>
        <w:t>Si Dios nos renueva en el espíritu de la mente.</w:t>
      </w:r>
    </w:p>
    <w:p w14:paraId="3D4C6D0F" w14:textId="48E7F0F5" w:rsidR="00D26D8E" w:rsidRDefault="00D26D8E" w:rsidP="00D26D8E">
      <w:pPr>
        <w:pStyle w:val="Ttulo4"/>
        <w:rPr>
          <w:lang w:val="es-BO"/>
        </w:rPr>
      </w:pPr>
      <w:r w:rsidRPr="00B2100C">
        <w:rPr>
          <w:lang w:val="es-BO"/>
        </w:rPr>
        <w:t>Efesios 4:23 –</w:t>
      </w:r>
      <w:r>
        <w:rPr>
          <w:lang w:val="es-BO"/>
        </w:rPr>
        <w:t xml:space="preserve"> </w:t>
      </w:r>
      <w:r w:rsidR="00C3037B">
        <w:rPr>
          <w:lang w:val="es-BO"/>
        </w:rPr>
        <w:t>“</w:t>
      </w:r>
      <w:r w:rsidRPr="00B2100C">
        <w:rPr>
          <w:i/>
          <w:iCs/>
          <w:lang w:val="es-BO"/>
        </w:rPr>
        <w:t xml:space="preserve">y que sean renovados </w:t>
      </w:r>
      <w:r w:rsidRPr="00B2100C">
        <w:rPr>
          <w:b/>
          <w:bCs/>
          <w:i/>
          <w:iCs/>
          <w:lang w:val="es-BO"/>
        </w:rPr>
        <w:t>en el espíritu de su mente</w:t>
      </w:r>
      <w:r w:rsidR="00C3037B">
        <w:rPr>
          <w:b/>
          <w:bCs/>
          <w:i/>
          <w:iCs/>
          <w:lang w:val="es-BO"/>
        </w:rPr>
        <w:t>”</w:t>
      </w:r>
      <w:r>
        <w:rPr>
          <w:b/>
          <w:bCs/>
          <w:i/>
          <w:iCs/>
          <w:lang w:val="es-BO"/>
        </w:rPr>
        <w:t>.</w:t>
      </w:r>
      <w:r>
        <w:rPr>
          <w:b/>
          <w:bCs/>
          <w:lang w:val="es-BO"/>
        </w:rPr>
        <w:t xml:space="preserve"> </w:t>
      </w:r>
      <w:r>
        <w:rPr>
          <w:lang w:val="es-BO"/>
        </w:rPr>
        <w:t>Esta renovación ocurre en la mente, en lo interior, en el espíritu de nuestra mente.</w:t>
      </w:r>
    </w:p>
    <w:p w14:paraId="3800B164" w14:textId="77777777" w:rsidR="00D26D8E" w:rsidRDefault="00D26D8E" w:rsidP="00D26D8E">
      <w:pPr>
        <w:pStyle w:val="Ttulo5"/>
      </w:pPr>
      <w:r>
        <w:t xml:space="preserve">El texto no dice que sean renovados de su mente, pero la palabra PNEÚMATI espíritu modifica como decir vuestro espíritu. </w:t>
      </w:r>
    </w:p>
    <w:p w14:paraId="0DA2141C" w14:textId="455EFBC0" w:rsidR="00D26D8E" w:rsidRDefault="00D26D8E" w:rsidP="00D26D8E">
      <w:pPr>
        <w:pStyle w:val="Ttulo5"/>
      </w:pPr>
      <w:r>
        <w:t>La palabra TOI PNEÚMATI, el espíritu, el art</w:t>
      </w:r>
      <w:r w:rsidR="00716437">
        <w:t>í</w:t>
      </w:r>
      <w:r>
        <w:t>culo fuerza la lectura por eso tenemos espíritu de su mente y Romanos 12:2 aunque tenga similitud, pero no aparece la palabra espíritu solo mente, ser</w:t>
      </w:r>
      <w:r w:rsidR="00716437">
        <w:t>í</w:t>
      </w:r>
      <w:r>
        <w:t>a modo de pensar.</w:t>
      </w:r>
    </w:p>
    <w:p w14:paraId="1DEA344A" w14:textId="77777777" w:rsidR="00D26D8E" w:rsidRDefault="00D26D8E" w:rsidP="00D26D8E">
      <w:pPr>
        <w:pStyle w:val="Ttulo5"/>
      </w:pPr>
      <w:r>
        <w:t xml:space="preserve">Entonces que está diciendo Efesios 4:23 Pablo no solo dice </w:t>
      </w:r>
      <w:r>
        <w:rPr>
          <w:i/>
          <w:iCs/>
        </w:rPr>
        <w:t>de vuestra mente</w:t>
      </w:r>
      <w:r>
        <w:t xml:space="preserve">, gramaticalmente </w:t>
      </w:r>
      <w:r>
        <w:rPr>
          <w:b/>
          <w:bCs/>
        </w:rPr>
        <w:t>el</w:t>
      </w:r>
      <w:r>
        <w:t xml:space="preserve"> espíritu modifica según I. F. L. cuando dice:</w:t>
      </w:r>
      <w:r>
        <w:rPr>
          <w:i/>
          <w:iCs/>
        </w:rPr>
        <w:t xml:space="preserve"> en el espíritu de</w:t>
      </w:r>
      <w:r>
        <w:t xml:space="preserve"> (su)</w:t>
      </w:r>
      <w:r>
        <w:rPr>
          <w:i/>
          <w:iCs/>
        </w:rPr>
        <w:t xml:space="preserve"> la mente</w:t>
      </w:r>
      <w:r>
        <w:t xml:space="preserve"> indica posesión humana. </w:t>
      </w:r>
    </w:p>
    <w:p w14:paraId="3CE4C49D" w14:textId="77777777" w:rsidR="00D26D8E" w:rsidRDefault="00D26D8E" w:rsidP="00D26D8E">
      <w:pPr>
        <w:pStyle w:val="Ttulo5"/>
      </w:pPr>
      <w:r>
        <w:t>Pablo se refiere al espíritu humano, ya que mente es genitivo se dice: del espíritu que pertenece a vuestra mente.</w:t>
      </w:r>
    </w:p>
    <w:p w14:paraId="2F578AAF" w14:textId="60F91D89" w:rsidR="00D26D8E" w:rsidRDefault="00D26D8E" w:rsidP="00D26D8E">
      <w:pPr>
        <w:pStyle w:val="Ttulo4"/>
        <w:rPr>
          <w:lang w:val="es-BO"/>
        </w:rPr>
      </w:pPr>
      <w:r w:rsidRPr="008D5323">
        <w:rPr>
          <w:lang w:val="es-BO"/>
        </w:rPr>
        <w:t xml:space="preserve">Efesios 4:23 – [han sido enseñados] </w:t>
      </w:r>
      <w:r w:rsidR="004D6057">
        <w:rPr>
          <w:lang w:val="es-BO"/>
        </w:rPr>
        <w:t>“</w:t>
      </w:r>
      <w:r w:rsidRPr="008D5323">
        <w:rPr>
          <w:i/>
          <w:iCs/>
          <w:lang w:val="es-BO"/>
        </w:rPr>
        <w:t>y que sean renovados en el espíritu de su mente</w:t>
      </w:r>
      <w:r>
        <w:rPr>
          <w:i/>
          <w:iCs/>
          <w:lang w:val="es-BO"/>
        </w:rPr>
        <w:t>.</w:t>
      </w:r>
      <w:r w:rsidR="004D6057">
        <w:rPr>
          <w:i/>
          <w:iCs/>
          <w:lang w:val="es-BO"/>
        </w:rPr>
        <w:t>”</w:t>
      </w:r>
      <w:r>
        <w:rPr>
          <w:lang w:val="es-BO"/>
        </w:rPr>
        <w:t xml:space="preserve"> Siendo el verbo es presente, pasivo y el espíritu de la mente es el espíritu humano o vuestro espíritu.</w:t>
      </w:r>
    </w:p>
    <w:p w14:paraId="4C7038A2" w14:textId="1DB7C0CC" w:rsidR="00D26D8E" w:rsidRDefault="00D26D8E" w:rsidP="00D26D8E">
      <w:pPr>
        <w:pStyle w:val="Ttulo5"/>
      </w:pPr>
      <w:r>
        <w:t>Pablo desea que sean o siendo renovados por el Espíritu en nuestro espíritu, esto no es algo punt</w:t>
      </w:r>
      <w:r w:rsidR="00716437">
        <w:t>u</w:t>
      </w:r>
      <w:r>
        <w:t>al</w:t>
      </w:r>
      <w:r w:rsidR="00716437">
        <w:t>,</w:t>
      </w:r>
      <w:r>
        <w:t xml:space="preserve"> sino </w:t>
      </w:r>
      <w:proofErr w:type="spellStart"/>
      <w:r>
        <w:t>cont</w:t>
      </w:r>
      <w:r w:rsidR="00716437">
        <w:t>ínuo</w:t>
      </w:r>
      <w:proofErr w:type="spellEnd"/>
      <w:r>
        <w:t xml:space="preserve">. </w:t>
      </w:r>
    </w:p>
    <w:p w14:paraId="08398F9F" w14:textId="77777777" w:rsidR="00D26D8E" w:rsidRDefault="00D26D8E" w:rsidP="00D26D8E">
      <w:pPr>
        <w:pStyle w:val="Ttulo5"/>
      </w:pPr>
      <w:r>
        <w:t>Como mencionamos en Efesios 3:16 el hombre interior se refiere a nuestro espíritu, y el hombre interior es fortalecido por el Espíritu. el hombre interior como una vida interior regenerado. 1 Juan 3:9; Efesios 3:16; Romanos 7:22; 8:16</w:t>
      </w:r>
    </w:p>
    <w:p w14:paraId="23478867" w14:textId="77777777" w:rsidR="00D26D8E" w:rsidRDefault="00D26D8E" w:rsidP="00D26D8E">
      <w:pPr>
        <w:pStyle w:val="Ttulo5"/>
      </w:pPr>
      <w:r>
        <w:t xml:space="preserve">Sean renovados en el espíritu de la mente, es como un instrumental.  </w:t>
      </w:r>
    </w:p>
    <w:p w14:paraId="0A488F65" w14:textId="286EEB81" w:rsidR="00D26D8E" w:rsidRDefault="00D26D8E" w:rsidP="00D26D8E">
      <w:pPr>
        <w:pStyle w:val="Ttulo5"/>
      </w:pPr>
      <w:r>
        <w:t xml:space="preserve">Pablo estaría llamando a los creyentes al permitir de manera continua a estar siendo renovados, de que el viejo hombre, lo que éramos en </w:t>
      </w:r>
      <w:r w:rsidR="00716437">
        <w:t>Adán</w:t>
      </w:r>
      <w:r>
        <w:t xml:space="preserve"> es historia pasada, al ser siendo renovados puedan vestir del nuevo hombre.</w:t>
      </w:r>
    </w:p>
    <w:p w14:paraId="1CB1BD1B" w14:textId="77777777" w:rsidR="00D26D8E" w:rsidRPr="004667BA" w:rsidRDefault="00D26D8E" w:rsidP="00D26D8E">
      <w:pPr>
        <w:pStyle w:val="Ttulo5"/>
      </w:pPr>
      <w:r>
        <w:t>Esto es contar vestirse con nuevo hombre la nueva realidad de lo que somos en Cristo.</w:t>
      </w:r>
    </w:p>
    <w:p w14:paraId="69B07D1D" w14:textId="69A44799" w:rsidR="00D26D8E" w:rsidRDefault="00D26D8E" w:rsidP="00D26D8E">
      <w:pPr>
        <w:pStyle w:val="Ttulo3"/>
      </w:pPr>
      <w:r>
        <w:t xml:space="preserve">Efesios 4:24 – </w:t>
      </w:r>
      <w:r w:rsidR="004D6057">
        <w:t>“</w:t>
      </w:r>
      <w:r>
        <w:rPr>
          <w:i/>
          <w:iCs/>
        </w:rPr>
        <w:t>y se vistan del nuevo hombre, el cual, es la semejanza de Dios, ha sido creado en la justicia y santidad de la verdad</w:t>
      </w:r>
      <w:r w:rsidR="004D6057">
        <w:rPr>
          <w:i/>
          <w:iCs/>
        </w:rPr>
        <w:t>”</w:t>
      </w:r>
      <w:r>
        <w:rPr>
          <w:i/>
          <w:iCs/>
        </w:rPr>
        <w:t>.</w:t>
      </w:r>
      <w:r>
        <w:t xml:space="preserve"> </w:t>
      </w:r>
    </w:p>
    <w:p w14:paraId="32BCA63D" w14:textId="15181EA8" w:rsidR="00D26D8E" w:rsidRDefault="00D26D8E" w:rsidP="00D26D8E">
      <w:pPr>
        <w:pStyle w:val="Ttulo4"/>
        <w:rPr>
          <w:lang w:val="es-BO"/>
        </w:rPr>
      </w:pPr>
      <w:r w:rsidRPr="00BB37A5">
        <w:rPr>
          <w:lang w:val="es-BO"/>
        </w:rPr>
        <w:lastRenderedPageBreak/>
        <w:t xml:space="preserve">Efesios </w:t>
      </w:r>
      <w:r w:rsidR="00DA2751" w:rsidRPr="00BB37A5">
        <w:rPr>
          <w:lang w:val="es-BO"/>
        </w:rPr>
        <w:t>4: 24a</w:t>
      </w:r>
      <w:r w:rsidRPr="00BB37A5">
        <w:rPr>
          <w:lang w:val="es-BO"/>
        </w:rPr>
        <w:t xml:space="preserve"> – </w:t>
      </w:r>
      <w:r w:rsidR="004D6057">
        <w:rPr>
          <w:lang w:val="es-BO"/>
        </w:rPr>
        <w:t>“</w:t>
      </w:r>
      <w:r w:rsidRPr="00BB37A5">
        <w:rPr>
          <w:i/>
          <w:iCs/>
          <w:lang w:val="es-BO"/>
        </w:rPr>
        <w:t>y se vistan del nuevo hombre</w:t>
      </w:r>
      <w:r w:rsidR="004D6057">
        <w:rPr>
          <w:i/>
          <w:iCs/>
          <w:lang w:val="es-BO"/>
        </w:rPr>
        <w:t>”</w:t>
      </w:r>
      <w:r w:rsidRPr="00BB37A5">
        <w:rPr>
          <w:i/>
          <w:iCs/>
          <w:lang w:val="es-BO"/>
        </w:rPr>
        <w:t>,</w:t>
      </w:r>
      <w:r>
        <w:rPr>
          <w:lang w:val="es-BO"/>
        </w:rPr>
        <w:t xml:space="preserve"> … Pablo entrelaza estrechamente los versículos 23 y 24 con la conjunción KAI, y. En el verso 23 Pablo los exhorta a que sean renovados en el espíritu de su mente y se vistan del nuevo hombre,</w:t>
      </w:r>
      <w:r w:rsidR="007A3E47">
        <w:rPr>
          <w:lang w:val="es-BO"/>
        </w:rPr>
        <w:t xml:space="preserve"> su</w:t>
      </w:r>
      <w:r>
        <w:rPr>
          <w:lang w:val="es-BO"/>
        </w:rPr>
        <w:t xml:space="preserve"> nueva identidad en Cristo.</w:t>
      </w:r>
    </w:p>
    <w:p w14:paraId="0A4250CC" w14:textId="77777777" w:rsidR="00D26D8E" w:rsidRDefault="00D26D8E" w:rsidP="00D26D8E">
      <w:pPr>
        <w:pStyle w:val="Ttulo5"/>
      </w:pPr>
      <w:r>
        <w:t>El verbo ENDYSASTHAI, vistan es aoristo, medio, infinitivo. Depende de lo que dijo: han sido enseñados en Él (verso 21) primero era a despojar (verso 22) ahora es vestir (verso 24).</w:t>
      </w:r>
    </w:p>
    <w:p w14:paraId="2D226565" w14:textId="77777777" w:rsidR="00D26D8E" w:rsidRPr="003E7817" w:rsidRDefault="00D26D8E" w:rsidP="00D26D8E">
      <w:pPr>
        <w:pStyle w:val="Ttulo6"/>
      </w:pPr>
      <w:r>
        <w:t>Voz media del verbo, se vistan indica que te vistes a ti mismo.</w:t>
      </w:r>
    </w:p>
    <w:p w14:paraId="1B98B1E1" w14:textId="6A5F193E" w:rsidR="00D26D8E" w:rsidRDefault="00D26D8E" w:rsidP="00D26D8E">
      <w:pPr>
        <w:pStyle w:val="Ttulo6"/>
      </w:pPr>
      <w:r>
        <w:t xml:space="preserve">Pablo al decir: se vistan no </w:t>
      </w:r>
      <w:r w:rsidR="00CB74AF">
        <w:t>está</w:t>
      </w:r>
      <w:r>
        <w:t xml:space="preserve"> dando una orden directa ya que el verbo es aoristo una acción puntual te lo pusiste, Pablo está informando el contenido de lo que han sido enseñados en Cristo. Gálatas 3:27.</w:t>
      </w:r>
    </w:p>
    <w:p w14:paraId="4BECC494" w14:textId="1AF2A454" w:rsidR="00D26D8E" w:rsidRDefault="00D26D8E" w:rsidP="00D26D8E">
      <w:pPr>
        <w:pStyle w:val="Ttulo6"/>
      </w:pPr>
      <w:r>
        <w:t xml:space="preserve">Pablo en </w:t>
      </w:r>
      <w:r w:rsidR="007A3E47">
        <w:t>C</w:t>
      </w:r>
      <w:r>
        <w:t>olosense</w:t>
      </w:r>
      <w:r w:rsidR="007A3E47">
        <w:t>s</w:t>
      </w:r>
      <w:r>
        <w:t xml:space="preserve"> expres</w:t>
      </w:r>
      <w:r w:rsidR="007A3E47">
        <w:t>ó</w:t>
      </w:r>
      <w:r>
        <w:t xml:space="preserve"> esta verdad en tiempo aoristo, participio. Colosenses 3:10 –</w:t>
      </w:r>
      <w:r>
        <w:rPr>
          <w:i/>
          <w:iCs/>
        </w:rPr>
        <w:t xml:space="preserve"> </w:t>
      </w:r>
      <w:r w:rsidR="004D6057">
        <w:rPr>
          <w:i/>
          <w:iCs/>
        </w:rPr>
        <w:t>“</w:t>
      </w:r>
      <w:r>
        <w:rPr>
          <w:i/>
          <w:iCs/>
        </w:rPr>
        <w:t>y se han vestido del nuevo hombre</w:t>
      </w:r>
      <w:r w:rsidR="004D6057">
        <w:rPr>
          <w:i/>
          <w:iCs/>
        </w:rPr>
        <w:t>”</w:t>
      </w:r>
      <w:r>
        <w:t>. No es una acción por realizarse, sino un hecho complet</w:t>
      </w:r>
      <w:r w:rsidR="007A3E47">
        <w:t>ado</w:t>
      </w:r>
      <w:r>
        <w:t>.</w:t>
      </w:r>
    </w:p>
    <w:p w14:paraId="553E3250" w14:textId="0B644F7C" w:rsidR="00D26D8E" w:rsidRDefault="00D26D8E" w:rsidP="00D26D8E">
      <w:pPr>
        <w:pStyle w:val="Ttulo6"/>
      </w:pPr>
      <w:r>
        <w:t xml:space="preserve">Pablo hizo de esto un mandamiento, pero en tiempo aoristo en Romanos </w:t>
      </w:r>
      <w:r w:rsidR="007A3E47">
        <w:t>13: 14a</w:t>
      </w:r>
      <w:r>
        <w:t xml:space="preserve"> –</w:t>
      </w:r>
      <w:r>
        <w:rPr>
          <w:i/>
          <w:iCs/>
        </w:rPr>
        <w:t xml:space="preserve"> </w:t>
      </w:r>
      <w:r w:rsidR="004D6057">
        <w:rPr>
          <w:i/>
          <w:iCs/>
        </w:rPr>
        <w:t>“</w:t>
      </w:r>
      <w:r>
        <w:rPr>
          <w:i/>
          <w:iCs/>
        </w:rPr>
        <w:t>Antes bien, vístanse del Señor Jesucristo</w:t>
      </w:r>
      <w:r w:rsidR="004D6057">
        <w:rPr>
          <w:i/>
          <w:iCs/>
        </w:rPr>
        <w:t>”</w:t>
      </w:r>
      <w:r>
        <w:rPr>
          <w:i/>
          <w:iCs/>
        </w:rPr>
        <w:t>.</w:t>
      </w:r>
      <w:r>
        <w:t xml:space="preserve"> El tiempo aoristo indica una acción puntual y definid</w:t>
      </w:r>
      <w:r w:rsidR="007A3E47">
        <w:t>a</w:t>
      </w:r>
      <w:r>
        <w:t xml:space="preserve">, no un proceso. </w:t>
      </w:r>
    </w:p>
    <w:p w14:paraId="4E1D0B04" w14:textId="51150844" w:rsidR="00D26D8E" w:rsidRDefault="00D26D8E" w:rsidP="00D26D8E">
      <w:pPr>
        <w:pStyle w:val="Ttulo5"/>
      </w:pPr>
      <w:r>
        <w:t>Pablo</w:t>
      </w:r>
      <w:r w:rsidR="007A3E47">
        <w:t xml:space="preserve"> enseña, que,</w:t>
      </w:r>
      <w:r>
        <w:t xml:space="preserve"> en Cristo</w:t>
      </w:r>
      <w:r w:rsidR="007A3E47">
        <w:t>,</w:t>
      </w:r>
      <w:r>
        <w:t xml:space="preserve"> se vistan del nuevo hombre, la nueva identidad</w:t>
      </w:r>
      <w:r w:rsidR="007A3E47">
        <w:t xml:space="preserve"> </w:t>
      </w:r>
      <w:r>
        <w:t>que todo creyente tiene</w:t>
      </w:r>
      <w:r w:rsidR="007A3E47">
        <w:t xml:space="preserve"> en Él</w:t>
      </w:r>
      <w:r>
        <w:t xml:space="preserve">. Esta nueva identidad Según Gálatas 3:27-28 es en Cristo, porque están revestidos de </w:t>
      </w:r>
      <w:r w:rsidR="007A3E47">
        <w:t>Él</w:t>
      </w:r>
      <w:r>
        <w:t>.</w:t>
      </w:r>
    </w:p>
    <w:p w14:paraId="4B3C7E21" w14:textId="1E2509B6" w:rsidR="00D26D8E" w:rsidRDefault="00D26D8E" w:rsidP="00D26D8E">
      <w:pPr>
        <w:pStyle w:val="Ttulo5"/>
      </w:pPr>
      <w:r>
        <w:t>De manera puntual y completa</w:t>
      </w:r>
      <w:r w:rsidR="000911A6">
        <w:t>,</w:t>
      </w:r>
      <w:r>
        <w:t xml:space="preserve"> te vistes </w:t>
      </w:r>
      <w:r w:rsidR="002C3E9A">
        <w:t>tú</w:t>
      </w:r>
      <w:r>
        <w:t xml:space="preserve"> mismo del nuevo hombre. Ya que esto es real</w:t>
      </w:r>
      <w:r w:rsidR="000911A6">
        <w:t>,</w:t>
      </w:r>
      <w:r>
        <w:t xml:space="preserve"> debe ser un acto de fe.</w:t>
      </w:r>
    </w:p>
    <w:p w14:paraId="6ABFA47B" w14:textId="2860A19F" w:rsidR="00D26D8E" w:rsidRPr="00C43728" w:rsidRDefault="00D26D8E" w:rsidP="00D26D8E">
      <w:pPr>
        <w:pStyle w:val="Ttulo5"/>
      </w:pPr>
      <w:r>
        <w:t>Por la fe debemos vestirnos del nuevo hombre ya que fuimos enseñados conforme a la verdad. ¿Por qué el creyente debe vestir</w:t>
      </w:r>
      <w:r w:rsidR="000911A6">
        <w:t>se</w:t>
      </w:r>
      <w:r>
        <w:t xml:space="preserve"> del nuevo hombre?</w:t>
      </w:r>
    </w:p>
    <w:p w14:paraId="5516037C" w14:textId="30978848" w:rsidR="00D26D8E" w:rsidRDefault="00D26D8E" w:rsidP="00D26D8E">
      <w:pPr>
        <w:pStyle w:val="Ttulo4"/>
        <w:rPr>
          <w:lang w:val="es-BO"/>
        </w:rPr>
      </w:pPr>
      <w:r w:rsidRPr="000815B1">
        <w:rPr>
          <w:lang w:val="es-BO"/>
        </w:rPr>
        <w:t>Efesios 4:24</w:t>
      </w:r>
      <w:r>
        <w:rPr>
          <w:lang w:val="es-BO"/>
        </w:rPr>
        <w:t>b</w:t>
      </w:r>
      <w:r w:rsidRPr="000815B1">
        <w:rPr>
          <w:lang w:val="es-BO"/>
        </w:rPr>
        <w:t xml:space="preserve"> – </w:t>
      </w:r>
      <w:r w:rsidR="004D6057">
        <w:rPr>
          <w:lang w:val="es-BO"/>
        </w:rPr>
        <w:t>“</w:t>
      </w:r>
      <w:r w:rsidRPr="000815B1">
        <w:rPr>
          <w:i/>
          <w:iCs/>
          <w:lang w:val="es-BO"/>
        </w:rPr>
        <w:t xml:space="preserve">y se vistan del nuevo hombre, </w:t>
      </w:r>
      <w:r w:rsidRPr="005F29C9">
        <w:rPr>
          <w:i/>
          <w:iCs/>
          <w:lang w:val="es-BO"/>
        </w:rPr>
        <w:t>el cual</w:t>
      </w:r>
      <w:r w:rsidRPr="005F29C9">
        <w:rPr>
          <w:b/>
          <w:bCs/>
          <w:i/>
          <w:iCs/>
          <w:lang w:val="es-BO"/>
        </w:rPr>
        <w:t>, en</w:t>
      </w:r>
      <w:r w:rsidRPr="005F29C9">
        <w:rPr>
          <w:i/>
          <w:iCs/>
          <w:lang w:val="es-BO"/>
        </w:rPr>
        <w:t xml:space="preserve"> la semejanza de Dios</w:t>
      </w:r>
      <w:r w:rsidR="004D6057">
        <w:rPr>
          <w:i/>
          <w:iCs/>
          <w:lang w:val="es-BO"/>
        </w:rPr>
        <w:t>”</w:t>
      </w:r>
      <w:r>
        <w:rPr>
          <w:i/>
          <w:iCs/>
          <w:lang w:val="es-BO"/>
        </w:rPr>
        <w:t>,</w:t>
      </w:r>
      <w:r>
        <w:rPr>
          <w:lang w:val="es-BO"/>
        </w:rPr>
        <w:t xml:space="preserve"> … El nuevo hombre es lo que somos en Cristo ahora. Pablo contin</w:t>
      </w:r>
      <w:r w:rsidR="000911A6">
        <w:rPr>
          <w:lang w:val="es-BO"/>
        </w:rPr>
        <w:t>ú</w:t>
      </w:r>
      <w:r>
        <w:rPr>
          <w:lang w:val="es-BO"/>
        </w:rPr>
        <w:t>a con una preposición que</w:t>
      </w:r>
      <w:r w:rsidR="000911A6">
        <w:rPr>
          <w:lang w:val="es-BO"/>
        </w:rPr>
        <w:t xml:space="preserve"> provoca un cambio</w:t>
      </w:r>
      <w:r>
        <w:rPr>
          <w:lang w:val="es-BO"/>
        </w:rPr>
        <w:t xml:space="preserve"> de</w:t>
      </w:r>
      <w:r w:rsidR="000911A6">
        <w:rPr>
          <w:lang w:val="es-BO"/>
        </w:rPr>
        <w:t>l</w:t>
      </w:r>
      <w:r>
        <w:rPr>
          <w:lang w:val="es-BO"/>
        </w:rPr>
        <w:t xml:space="preserve"> sentido. Esto es según Dios, Él como norma o modelo.</w:t>
      </w:r>
    </w:p>
    <w:p w14:paraId="48908F1A" w14:textId="77777777" w:rsidR="00D26D8E" w:rsidRDefault="00D26D8E" w:rsidP="00D26D8E">
      <w:pPr>
        <w:pStyle w:val="Ttulo5"/>
      </w:pPr>
      <w:r>
        <w:t xml:space="preserve">La preposición KATÁ – “en o según” Dios modifica el verbo, participio. [RV-60 – </w:t>
      </w:r>
      <w:r>
        <w:rPr>
          <w:b/>
          <w:bCs/>
        </w:rPr>
        <w:t>creado</w:t>
      </w:r>
      <w:r>
        <w:t xml:space="preserve"> </w:t>
      </w:r>
      <w:r>
        <w:rPr>
          <w:b/>
          <w:bCs/>
        </w:rPr>
        <w:t xml:space="preserve">según </w:t>
      </w:r>
      <w:r>
        <w:t xml:space="preserve">Dios] </w:t>
      </w:r>
    </w:p>
    <w:p w14:paraId="6CCEB73A" w14:textId="15F194D4" w:rsidR="00D26D8E" w:rsidRPr="00E732C6" w:rsidRDefault="00D26D8E" w:rsidP="00D26D8E">
      <w:pPr>
        <w:pStyle w:val="Ttulo4"/>
        <w:rPr>
          <w:lang w:val="es-BO"/>
        </w:rPr>
      </w:pPr>
      <w:r w:rsidRPr="000815B1">
        <w:rPr>
          <w:lang w:val="es-BO"/>
        </w:rPr>
        <w:t>Efesios 4:24</w:t>
      </w:r>
      <w:r>
        <w:rPr>
          <w:lang w:val="es-BO"/>
        </w:rPr>
        <w:t>c</w:t>
      </w:r>
      <w:r w:rsidRPr="000815B1">
        <w:rPr>
          <w:lang w:val="es-BO"/>
        </w:rPr>
        <w:t xml:space="preserve"> – </w:t>
      </w:r>
      <w:r w:rsidR="004D6057">
        <w:rPr>
          <w:lang w:val="es-BO"/>
        </w:rPr>
        <w:t>“</w:t>
      </w:r>
      <w:r w:rsidRPr="000815B1">
        <w:rPr>
          <w:i/>
          <w:iCs/>
          <w:lang w:val="es-BO"/>
        </w:rPr>
        <w:t xml:space="preserve">y se vistan del nuevo hombre, </w:t>
      </w:r>
      <w:r w:rsidRPr="005F29C9">
        <w:rPr>
          <w:i/>
          <w:iCs/>
          <w:lang w:val="es-BO"/>
        </w:rPr>
        <w:t>el cual</w:t>
      </w:r>
      <w:r w:rsidRPr="002403FC">
        <w:rPr>
          <w:b/>
          <w:bCs/>
          <w:i/>
          <w:iCs/>
          <w:lang w:val="es-BO"/>
        </w:rPr>
        <w:t>, en la semejanza de Dios,</w:t>
      </w:r>
      <w:r w:rsidRPr="002403FC">
        <w:rPr>
          <w:b/>
          <w:bCs/>
          <w:lang w:val="es-BO"/>
        </w:rPr>
        <w:t xml:space="preserve"> </w:t>
      </w:r>
      <w:r w:rsidRPr="002403FC">
        <w:rPr>
          <w:b/>
          <w:bCs/>
          <w:i/>
          <w:iCs/>
          <w:lang w:val="es-BO"/>
        </w:rPr>
        <w:t>ha sido creado</w:t>
      </w:r>
      <w:r w:rsidR="004D6057">
        <w:rPr>
          <w:b/>
          <w:bCs/>
          <w:i/>
          <w:iCs/>
          <w:lang w:val="es-BO"/>
        </w:rPr>
        <w:t>”</w:t>
      </w:r>
      <w:r w:rsidRPr="00E732C6">
        <w:rPr>
          <w:i/>
          <w:iCs/>
          <w:lang w:val="es-BO"/>
        </w:rPr>
        <w:t xml:space="preserve"> </w:t>
      </w:r>
      <w:r>
        <w:rPr>
          <w:lang w:val="es-BO"/>
        </w:rPr>
        <w:t xml:space="preserve">… </w:t>
      </w:r>
      <w:r w:rsidRPr="00E732C6">
        <w:rPr>
          <w:lang w:val="es-BO"/>
        </w:rPr>
        <w:t xml:space="preserve">La norma o modelo </w:t>
      </w:r>
      <w:r w:rsidR="00CA5732">
        <w:rPr>
          <w:lang w:val="es-BO"/>
        </w:rPr>
        <w:t xml:space="preserve">con el cual es </w:t>
      </w:r>
      <w:r w:rsidRPr="00E732C6">
        <w:rPr>
          <w:lang w:val="es-BO"/>
        </w:rPr>
        <w:t>creado el nuevo hombr</w:t>
      </w:r>
      <w:r w:rsidR="00CA5732">
        <w:rPr>
          <w:lang w:val="es-BO"/>
        </w:rPr>
        <w:t>e</w:t>
      </w:r>
      <w:r w:rsidR="008F392A">
        <w:rPr>
          <w:lang w:val="es-BO"/>
        </w:rPr>
        <w:t>…”</w:t>
      </w:r>
      <w:r w:rsidR="008F392A" w:rsidRPr="00E732C6">
        <w:rPr>
          <w:i/>
          <w:iCs/>
          <w:lang w:val="es-BO"/>
        </w:rPr>
        <w:t xml:space="preserve"> ha</w:t>
      </w:r>
      <w:r w:rsidRPr="00E732C6">
        <w:rPr>
          <w:i/>
          <w:iCs/>
          <w:lang w:val="es-BO"/>
        </w:rPr>
        <w:t xml:space="preserve"> sido creado conforme a Dios</w:t>
      </w:r>
      <w:r w:rsidR="00CA5732">
        <w:rPr>
          <w:i/>
          <w:iCs/>
          <w:lang w:val="es-BO"/>
        </w:rPr>
        <w:t>”</w:t>
      </w:r>
      <w:r w:rsidRPr="00E732C6">
        <w:rPr>
          <w:i/>
          <w:iCs/>
          <w:lang w:val="es-BO"/>
        </w:rPr>
        <w:t>.</w:t>
      </w:r>
      <w:r w:rsidRPr="00E732C6">
        <w:rPr>
          <w:lang w:val="es-BO"/>
        </w:rPr>
        <w:t xml:space="preserve"> Dios es el modelo, el estándar de la creación del nuevo hombre</w:t>
      </w:r>
      <w:r>
        <w:rPr>
          <w:lang w:val="es-BO"/>
        </w:rPr>
        <w:t>.</w:t>
      </w:r>
    </w:p>
    <w:p w14:paraId="515823A8" w14:textId="0BFCA1DB" w:rsidR="00D26D8E" w:rsidRDefault="00D26D8E" w:rsidP="00D26D8E">
      <w:pPr>
        <w:pStyle w:val="Ttulo5"/>
      </w:pPr>
      <w:r>
        <w:t>El verbo KTISTHENTA, creado es aoristo, pasivo, participio. Significa que el nuevo hombre ha sido creado por Dios en semejanza de Él.</w:t>
      </w:r>
    </w:p>
    <w:p w14:paraId="3D5CB9F9" w14:textId="77777777" w:rsidR="00D26D8E" w:rsidRPr="000F23FB" w:rsidRDefault="00D26D8E" w:rsidP="00D26D8E">
      <w:pPr>
        <w:pStyle w:val="Ttulo6"/>
      </w:pPr>
      <w:r>
        <w:t xml:space="preserve">El nuevo hombre no está en creación </w:t>
      </w:r>
    </w:p>
    <w:p w14:paraId="29576C69" w14:textId="7EC6582E" w:rsidR="00D26D8E" w:rsidRPr="00E732C6" w:rsidRDefault="00D26D8E" w:rsidP="00D26D8E">
      <w:pPr>
        <w:pStyle w:val="Ttulo5"/>
      </w:pPr>
      <w:r>
        <w:t>Tenemos paralelo exacto de Efesios 4:24 en Colosenses 3:10 –</w:t>
      </w:r>
      <w:r>
        <w:rPr>
          <w:i/>
          <w:iCs/>
        </w:rPr>
        <w:t xml:space="preserve"> </w:t>
      </w:r>
      <w:r w:rsidR="004D6057">
        <w:rPr>
          <w:i/>
          <w:iCs/>
        </w:rPr>
        <w:t>“</w:t>
      </w:r>
      <w:r>
        <w:rPr>
          <w:i/>
          <w:iCs/>
        </w:rPr>
        <w:t xml:space="preserve">y se han vestido del nuevo hombre, … </w:t>
      </w:r>
      <w:r w:rsidRPr="002403FC">
        <w:rPr>
          <w:b/>
          <w:bCs/>
          <w:i/>
          <w:iCs/>
        </w:rPr>
        <w:t>conforme a la imagen</w:t>
      </w:r>
      <w:r>
        <w:rPr>
          <w:i/>
          <w:iCs/>
        </w:rPr>
        <w:t xml:space="preserve"> de Aquel que lo creó</w:t>
      </w:r>
      <w:r w:rsidR="004D6057">
        <w:rPr>
          <w:i/>
          <w:iCs/>
        </w:rPr>
        <w:t>”</w:t>
      </w:r>
      <w:r>
        <w:rPr>
          <w:i/>
          <w:iCs/>
        </w:rPr>
        <w:t>.</w:t>
      </w:r>
    </w:p>
    <w:p w14:paraId="19E6C1A7" w14:textId="75D9FEF6" w:rsidR="00D26D8E" w:rsidRDefault="00D26D8E" w:rsidP="00D26D8E">
      <w:pPr>
        <w:pStyle w:val="Ttulo4"/>
        <w:rPr>
          <w:lang w:val="es-BO"/>
        </w:rPr>
      </w:pPr>
      <w:r>
        <w:rPr>
          <w:lang w:val="es-BO"/>
        </w:rPr>
        <w:lastRenderedPageBreak/>
        <w:t xml:space="preserve">Efesios 4:24d – … </w:t>
      </w:r>
      <w:r w:rsidR="004D6057">
        <w:rPr>
          <w:lang w:val="es-BO"/>
        </w:rPr>
        <w:t>“</w:t>
      </w:r>
      <w:r w:rsidRPr="007E6810">
        <w:rPr>
          <w:i/>
          <w:iCs/>
          <w:lang w:val="es-BO"/>
        </w:rPr>
        <w:t>ha sido creado en la justicia</w:t>
      </w:r>
      <w:r w:rsidR="004D6057">
        <w:rPr>
          <w:i/>
          <w:iCs/>
          <w:lang w:val="es-BO"/>
        </w:rPr>
        <w:t>”</w:t>
      </w:r>
      <w:r>
        <w:rPr>
          <w:i/>
          <w:iCs/>
          <w:lang w:val="es-BO"/>
        </w:rPr>
        <w:t xml:space="preserve"> …</w:t>
      </w:r>
      <w:r>
        <w:rPr>
          <w:lang w:val="es-BO"/>
        </w:rPr>
        <w:t xml:space="preserve"> El nuevo hombre en la semejanza de Dios</w:t>
      </w:r>
      <w:r w:rsidR="00CA5732">
        <w:rPr>
          <w:lang w:val="es-BO"/>
        </w:rPr>
        <w:t>,</w:t>
      </w:r>
      <w:r>
        <w:rPr>
          <w:lang w:val="es-BO"/>
        </w:rPr>
        <w:t xml:space="preserve"> ha sido creado en la justicia.</w:t>
      </w:r>
    </w:p>
    <w:p w14:paraId="449FDE69" w14:textId="34416F44" w:rsidR="00D26D8E" w:rsidRDefault="00D26D8E" w:rsidP="00D26D8E">
      <w:pPr>
        <w:pStyle w:val="Ttulo5"/>
      </w:pPr>
      <w:r>
        <w:t xml:space="preserve">La preposición EN, </w:t>
      </w:r>
      <w:r w:rsidR="008F392A">
        <w:t>junto con el sustantivo dativo justicia</w:t>
      </w:r>
      <w:r>
        <w:t>, marca una esfera, es como decir; En Cristo, En Justicia. La justicia no es como un instrumento “por justicia” sino esfera “</w:t>
      </w:r>
      <w:r>
        <w:rPr>
          <w:b/>
          <w:bCs/>
        </w:rPr>
        <w:t xml:space="preserve">en </w:t>
      </w:r>
      <w:r>
        <w:t>justicia”</w:t>
      </w:r>
    </w:p>
    <w:p w14:paraId="44244B92" w14:textId="4ED69891" w:rsidR="00D26D8E" w:rsidRPr="00A46BB1" w:rsidRDefault="00D26D8E" w:rsidP="00D26D8E">
      <w:pPr>
        <w:pStyle w:val="Ttulo5"/>
      </w:pPr>
      <w:r>
        <w:t>La palabra DIKAIOSYNE, justic</w:t>
      </w:r>
      <w:r w:rsidR="00995F69">
        <w:t>i</w:t>
      </w:r>
      <w:r>
        <w:t>a viene de (DIKAIOS – justo, recto, y SYNE – abstracto) significa “cualidad de ser justo” esto es justicia, rectitud.</w:t>
      </w:r>
    </w:p>
    <w:p w14:paraId="3F73E952" w14:textId="6620A8CE" w:rsidR="00D26D8E" w:rsidRDefault="00D26D8E" w:rsidP="00D26D8E">
      <w:pPr>
        <w:pStyle w:val="Ttulo5"/>
      </w:pPr>
      <w:r>
        <w:t>El nuevo hombre, lo que somos en Cristo ha sido Creado según Dios</w:t>
      </w:r>
      <w:r w:rsidR="00B309F9">
        <w:t>,</w:t>
      </w:r>
      <w:r>
        <w:t xml:space="preserve"> en justicia.</w:t>
      </w:r>
    </w:p>
    <w:p w14:paraId="5CCABAFD" w14:textId="78CA186A" w:rsidR="00D26D8E" w:rsidRDefault="00D26D8E" w:rsidP="00D26D8E">
      <w:pPr>
        <w:pStyle w:val="Ttulo5"/>
      </w:pPr>
      <w:r>
        <w:t>El nuevo hombre existe en la esfera de justic</w:t>
      </w:r>
      <w:r w:rsidR="00B309F9">
        <w:t>i</w:t>
      </w:r>
      <w:r>
        <w:t>a, en el campo de la justic</w:t>
      </w:r>
      <w:r w:rsidR="00B309F9">
        <w:t>ia</w:t>
      </w:r>
      <w:r>
        <w:t xml:space="preserve">. Por lo tanto, camina o vive en el campo de justicia. </w:t>
      </w:r>
    </w:p>
    <w:p w14:paraId="687471B2" w14:textId="1FFADFD8" w:rsidR="00D26D8E" w:rsidRPr="00A46BB1" w:rsidRDefault="00D26D8E" w:rsidP="00D26D8E">
      <w:pPr>
        <w:pStyle w:val="Ttulo6"/>
      </w:pPr>
      <w:r>
        <w:t>Esta es</w:t>
      </w:r>
      <w:r w:rsidR="00B309F9">
        <w:t xml:space="preserve"> una</w:t>
      </w:r>
      <w:r>
        <w:t xml:space="preserve"> conducta recta, resultado de ser creado según Dios, en Efesios 4:25 Pablo empieza a detallar una conducta recta; muestra al nuevo hombre que fue creado según Dios</w:t>
      </w:r>
      <w:r w:rsidR="008F392A">
        <w:t>,</w:t>
      </w:r>
      <w:r>
        <w:t xml:space="preserve"> viviendo en justicia.</w:t>
      </w:r>
    </w:p>
    <w:p w14:paraId="563AA82F" w14:textId="77777777" w:rsidR="00D26D8E" w:rsidRDefault="00D26D8E" w:rsidP="00D26D8E">
      <w:pPr>
        <w:pStyle w:val="Ttulo5"/>
      </w:pPr>
      <w:r>
        <w:t xml:space="preserve">El nuevo hombre no solo fue creado según Dios en justicia, también en “santidad de la verdad” </w:t>
      </w:r>
    </w:p>
    <w:p w14:paraId="2352E9D8" w14:textId="615E7ACE" w:rsidR="00D26D8E" w:rsidRPr="00AF3F8A" w:rsidRDefault="00D26D8E" w:rsidP="00D26D8E">
      <w:pPr>
        <w:pStyle w:val="Ttulo4"/>
        <w:rPr>
          <w:lang w:val="es-BO"/>
        </w:rPr>
      </w:pPr>
      <w:r w:rsidRPr="007E6810">
        <w:rPr>
          <w:lang w:val="es-BO"/>
        </w:rPr>
        <w:t xml:space="preserve">Efesios 4:24e – … </w:t>
      </w:r>
      <w:r w:rsidR="004D6057">
        <w:rPr>
          <w:lang w:val="es-BO"/>
        </w:rPr>
        <w:t>“</w:t>
      </w:r>
      <w:r w:rsidRPr="007E6810">
        <w:rPr>
          <w:i/>
          <w:iCs/>
          <w:lang w:val="es-BO"/>
        </w:rPr>
        <w:t xml:space="preserve">ha sido creado </w:t>
      </w:r>
      <w:r w:rsidRPr="00A461A9">
        <w:rPr>
          <w:b/>
          <w:bCs/>
          <w:i/>
          <w:iCs/>
          <w:lang w:val="es-BO"/>
        </w:rPr>
        <w:t xml:space="preserve">en </w:t>
      </w:r>
      <w:r>
        <w:rPr>
          <w:i/>
          <w:iCs/>
          <w:lang w:val="es-BO"/>
        </w:rPr>
        <w:t>…</w:t>
      </w:r>
      <w:r w:rsidRPr="007E6810">
        <w:rPr>
          <w:i/>
          <w:iCs/>
          <w:lang w:val="es-BO"/>
        </w:rPr>
        <w:t xml:space="preserve"> </w:t>
      </w:r>
      <w:r w:rsidRPr="007E6810">
        <w:rPr>
          <w:b/>
          <w:bCs/>
          <w:i/>
          <w:iCs/>
          <w:lang w:val="es-BO"/>
        </w:rPr>
        <w:t xml:space="preserve">y santidad </w:t>
      </w:r>
      <w:r w:rsidRPr="00467526">
        <w:rPr>
          <w:i/>
          <w:iCs/>
          <w:lang w:val="es-BO"/>
        </w:rPr>
        <w:t>de la verdad</w:t>
      </w:r>
      <w:r w:rsidR="004D6057">
        <w:rPr>
          <w:i/>
          <w:iCs/>
          <w:lang w:val="es-BO"/>
        </w:rPr>
        <w:t>”</w:t>
      </w:r>
      <w:r>
        <w:rPr>
          <w:lang w:val="es-BO"/>
        </w:rPr>
        <w:t xml:space="preserve">. </w:t>
      </w:r>
      <w:r w:rsidRPr="00AF3F8A">
        <w:rPr>
          <w:lang w:val="es-BO"/>
        </w:rPr>
        <w:t xml:space="preserve">El sustantivo dativo santidad </w:t>
      </w:r>
      <w:r w:rsidR="008F392A" w:rsidRPr="00AF3F8A">
        <w:rPr>
          <w:lang w:val="es-BO"/>
        </w:rPr>
        <w:t>está</w:t>
      </w:r>
      <w:r w:rsidRPr="00AF3F8A">
        <w:rPr>
          <w:lang w:val="es-BO"/>
        </w:rPr>
        <w:t xml:space="preserve"> unido a justicia por KAI, conjunción copulativa. </w:t>
      </w:r>
    </w:p>
    <w:p w14:paraId="3EE1C3FB" w14:textId="26AF9111" w:rsidR="00D26D8E" w:rsidRDefault="00D26D8E" w:rsidP="00D26D8E">
      <w:pPr>
        <w:pStyle w:val="Ttulo5"/>
      </w:pPr>
      <w:r>
        <w:t>La preposición EN, en con el caso dativo santidad, marca una esfera, es como decir; En Cristo, En santidad. La santidad no es como un instrumento “con santidad” sino esfera “</w:t>
      </w:r>
      <w:r>
        <w:rPr>
          <w:b/>
          <w:bCs/>
        </w:rPr>
        <w:t>en</w:t>
      </w:r>
      <w:r w:rsidR="00995F69">
        <w:rPr>
          <w:b/>
          <w:bCs/>
        </w:rPr>
        <w:t>,</w:t>
      </w:r>
      <w:r>
        <w:rPr>
          <w:b/>
          <w:bCs/>
        </w:rPr>
        <w:t xml:space="preserve"> </w:t>
      </w:r>
      <w:r>
        <w:t>dentro de la santidad”</w:t>
      </w:r>
    </w:p>
    <w:p w14:paraId="76285D15" w14:textId="62ACF4C8" w:rsidR="00D26D8E" w:rsidRDefault="00D26D8E" w:rsidP="00D26D8E">
      <w:pPr>
        <w:pStyle w:val="Ttulo5"/>
      </w:pPr>
      <w:r>
        <w:t>La palabra HOSIOTETI, santidad puede ser también traducid</w:t>
      </w:r>
      <w:r w:rsidR="00995F69">
        <w:t>a</w:t>
      </w:r>
      <w:r>
        <w:t xml:space="preserve"> como piedad, devoción. </w:t>
      </w:r>
    </w:p>
    <w:p w14:paraId="0587D3DC" w14:textId="7975323A" w:rsidR="00D26D8E" w:rsidRDefault="00D26D8E" w:rsidP="00D26D8E">
      <w:pPr>
        <w:pStyle w:val="Ttulo6"/>
      </w:pPr>
      <w:r>
        <w:t>HAGIOTES – separación, consagración, estado de ser apartado; Dios te separa, posiciona</w:t>
      </w:r>
      <w:r w:rsidR="00995F69">
        <w:t>lmente</w:t>
      </w:r>
      <w:r>
        <w:t>.</w:t>
      </w:r>
    </w:p>
    <w:p w14:paraId="46D761AF" w14:textId="77777777" w:rsidR="00D26D8E" w:rsidRPr="00C42815" w:rsidRDefault="00D26D8E" w:rsidP="00D26D8E">
      <w:pPr>
        <w:pStyle w:val="Ttulo6"/>
      </w:pPr>
      <w:r>
        <w:t>HOSIOTES – santidad, piedad, devoción, reverencia; la vida piadosa diaria en santidad.</w:t>
      </w:r>
    </w:p>
    <w:p w14:paraId="4FCB4A58" w14:textId="5DDDD2BA" w:rsidR="00D26D8E" w:rsidRDefault="00D26D8E" w:rsidP="00D26D8E">
      <w:pPr>
        <w:pStyle w:val="Ttulo5"/>
      </w:pPr>
      <w:r>
        <w:t>El nuevo hombre fue creado y vive dentro de la santidad, Pablo habla de</w:t>
      </w:r>
      <w:r w:rsidR="00995F69">
        <w:t xml:space="preserve"> la</w:t>
      </w:r>
      <w:r>
        <w:t xml:space="preserve"> conducta del nuevo hombre en santidad.</w:t>
      </w:r>
    </w:p>
    <w:p w14:paraId="44EFEEA8" w14:textId="753ADEB0" w:rsidR="00D26D8E" w:rsidRDefault="00995F69" w:rsidP="00D26D8E">
      <w:pPr>
        <w:pStyle w:val="Ttulo5"/>
      </w:pPr>
      <w:r>
        <w:t>El n</w:t>
      </w:r>
      <w:r w:rsidR="00D26D8E">
        <w:t>uevo hombre viviendo</w:t>
      </w:r>
      <w:r>
        <w:t xml:space="preserve"> diariamente una</w:t>
      </w:r>
      <w:r w:rsidR="00D26D8E">
        <w:t xml:space="preserve"> vida piadosa, </w:t>
      </w:r>
      <w:r>
        <w:t xml:space="preserve">es el </w:t>
      </w:r>
      <w:r w:rsidR="00D26D8E">
        <w:t xml:space="preserve">resultado de ser creado según Dios, en Efesios 4:25 dice “por tanto” empieza a verse </w:t>
      </w:r>
      <w:r>
        <w:t>ese estilo de vida,</w:t>
      </w:r>
      <w:r w:rsidR="00D26D8E">
        <w:t xml:space="preserve"> según Dios. Colosenses 2:6; 3:10-14.</w:t>
      </w:r>
    </w:p>
    <w:p w14:paraId="43A370F5" w14:textId="23C27C61" w:rsidR="00D26D8E" w:rsidRDefault="00D26D8E" w:rsidP="00D26D8E">
      <w:pPr>
        <w:pStyle w:val="Ttulo4"/>
        <w:rPr>
          <w:lang w:val="es-BO"/>
        </w:rPr>
      </w:pPr>
      <w:r>
        <w:rPr>
          <w:lang w:val="es-BO"/>
        </w:rPr>
        <w:t xml:space="preserve">Efesios 4:24f – … </w:t>
      </w:r>
      <w:r w:rsidR="004D6057">
        <w:rPr>
          <w:lang w:val="es-BO"/>
        </w:rPr>
        <w:t>“</w:t>
      </w:r>
      <w:r w:rsidRPr="00C52B00">
        <w:rPr>
          <w:i/>
          <w:iCs/>
          <w:lang w:val="es-BO"/>
        </w:rPr>
        <w:t xml:space="preserve">ha sido creado en la justicia y santidad </w:t>
      </w:r>
      <w:r w:rsidRPr="00C52B00">
        <w:rPr>
          <w:b/>
          <w:bCs/>
          <w:i/>
          <w:iCs/>
          <w:lang w:val="es-BO"/>
        </w:rPr>
        <w:t>de la verdad</w:t>
      </w:r>
      <w:r w:rsidR="004D6057">
        <w:rPr>
          <w:b/>
          <w:bCs/>
          <w:i/>
          <w:iCs/>
          <w:lang w:val="es-BO"/>
        </w:rPr>
        <w:t>”</w:t>
      </w:r>
      <w:r>
        <w:rPr>
          <w:i/>
          <w:iCs/>
          <w:lang w:val="es-BO"/>
        </w:rPr>
        <w:t>.</w:t>
      </w:r>
      <w:r>
        <w:rPr>
          <w:lang w:val="es-BO"/>
        </w:rPr>
        <w:t xml:space="preserve"> La verdad no es un caso dativo sino genitivo.</w:t>
      </w:r>
    </w:p>
    <w:p w14:paraId="70313D3E" w14:textId="29D4AE53" w:rsidR="00D26D8E" w:rsidRDefault="00D26D8E" w:rsidP="00D26D8E">
      <w:pPr>
        <w:pStyle w:val="Ttulo5"/>
      </w:pPr>
      <w:r>
        <w:t xml:space="preserve">Significa que califica previamente lo que se dijo mostrando la fuente: justicia de la verdad, y santidad de la verdad. Es </w:t>
      </w:r>
      <w:r w:rsidR="00CB74AF">
        <w:t>decir</w:t>
      </w:r>
      <w:r w:rsidR="004D6057">
        <w:t>: “</w:t>
      </w:r>
      <w:r>
        <w:t>justicia verdadera y santidad verdadera</w:t>
      </w:r>
      <w:r w:rsidR="004D6057">
        <w:t>”</w:t>
      </w:r>
      <w:r>
        <w:t>.</w:t>
      </w:r>
    </w:p>
    <w:p w14:paraId="2C07765A" w14:textId="77777777" w:rsidR="00D26D8E" w:rsidRDefault="00D26D8E" w:rsidP="00D26D8E">
      <w:pPr>
        <w:pStyle w:val="Ttulo6"/>
      </w:pPr>
      <w:r>
        <w:t>Efesios 4:22 – deseos del engaño. El engaño (genitivo) es la fuente de los deseos que corrompen al viejo hombre.</w:t>
      </w:r>
    </w:p>
    <w:p w14:paraId="355413DE" w14:textId="6E7E0E15" w:rsidR="00D26D8E" w:rsidRDefault="00D26D8E" w:rsidP="00D26D8E">
      <w:pPr>
        <w:pStyle w:val="Ttulo6"/>
      </w:pPr>
      <w:r>
        <w:lastRenderedPageBreak/>
        <w:t>Efesios 4:24 – justicia y santidad de la verdad. La verdad (genitivo) es la fuente de la justicia y santidad en la cual el nuevo hombre</w:t>
      </w:r>
      <w:r w:rsidR="00995F69">
        <w:t>,</w:t>
      </w:r>
      <w:r>
        <w:t xml:space="preserve"> ha sido creado en semejanza de Dios.</w:t>
      </w:r>
    </w:p>
    <w:p w14:paraId="758AF5D3" w14:textId="47E07C96" w:rsidR="00D26D8E" w:rsidRDefault="00D26D8E" w:rsidP="00D26D8E">
      <w:pPr>
        <w:pStyle w:val="Ttulo5"/>
      </w:pPr>
      <w:r>
        <w:t xml:space="preserve">El nuevo hombre, la nueva identidad en </w:t>
      </w:r>
      <w:r w:rsidR="00995F69">
        <w:t>Adán</w:t>
      </w:r>
      <w:r>
        <w:t xml:space="preserve">, que ha sido creado según Dios en </w:t>
      </w:r>
      <w:r w:rsidR="00CB74AF">
        <w:t>justicia y santidad verdaderas</w:t>
      </w:r>
      <w:r>
        <w:t xml:space="preserve">, </w:t>
      </w:r>
      <w:r w:rsidR="00995F69">
        <w:t>es algo</w:t>
      </w:r>
      <w:r>
        <w:t xml:space="preserve"> genuin</w:t>
      </w:r>
      <w:r w:rsidR="00995F69">
        <w:t>o,</w:t>
      </w:r>
      <w:r>
        <w:t xml:space="preserve"> no pura apariencia.</w:t>
      </w:r>
    </w:p>
    <w:p w14:paraId="6F05991C" w14:textId="29B65937" w:rsidR="00D26D8E" w:rsidRPr="00D52003" w:rsidRDefault="00D26D8E" w:rsidP="00D26D8E">
      <w:pPr>
        <w:pStyle w:val="Ttulo5"/>
      </w:pPr>
      <w:r>
        <w:t xml:space="preserve"> Es la razón por </w:t>
      </w:r>
      <w:r w:rsidR="00995F69">
        <w:t>la</w:t>
      </w:r>
      <w:r>
        <w:t xml:space="preserve"> cual Pablo</w:t>
      </w:r>
      <w:r w:rsidR="00995F69">
        <w:t>,</w:t>
      </w:r>
      <w:r>
        <w:t xml:space="preserve"> nos lleva a la enseñanza en Cristo, </w:t>
      </w:r>
      <w:r w:rsidR="00995F69">
        <w:t xml:space="preserve">que </w:t>
      </w:r>
      <w:r>
        <w:t>se vistan del nuevo hombre, para caminar en justic</w:t>
      </w:r>
      <w:r w:rsidR="00B63908">
        <w:t>i</w:t>
      </w:r>
      <w:r>
        <w:t>a y santidad de la verdad, porque el nuevo hombre ha sido creado y existe en justicia y santidad de la verdad.</w:t>
      </w:r>
    </w:p>
    <w:p w14:paraId="44CFB1F2" w14:textId="2748C88A" w:rsidR="00D26D8E" w:rsidRPr="00E919DE" w:rsidRDefault="00D26D8E" w:rsidP="00D26D8E">
      <w:pPr>
        <w:pStyle w:val="Ttulo4"/>
        <w:rPr>
          <w:lang w:val="es-BO"/>
        </w:rPr>
      </w:pPr>
      <w:r w:rsidRPr="00C52B00">
        <w:rPr>
          <w:lang w:val="es-BO"/>
        </w:rPr>
        <w:t>Pablo en el verso 22 dijo que ya te despojaste y ya t</w:t>
      </w:r>
      <w:r w:rsidR="00995F69">
        <w:rPr>
          <w:lang w:val="es-BO"/>
        </w:rPr>
        <w:t>e</w:t>
      </w:r>
      <w:r w:rsidRPr="00C52B00">
        <w:rPr>
          <w:lang w:val="es-BO"/>
        </w:rPr>
        <w:t xml:space="preserve"> pusiste el nuevo hombre, </w:t>
      </w:r>
      <w:r w:rsidR="00B63908" w:rsidRPr="00C52B00">
        <w:rPr>
          <w:lang w:val="es-BO"/>
        </w:rPr>
        <w:t>el cual</w:t>
      </w:r>
      <w:r w:rsidRPr="00C52B00">
        <w:rPr>
          <w:lang w:val="es-BO"/>
        </w:rPr>
        <w:t xml:space="preserve"> es </w:t>
      </w:r>
      <w:r w:rsidR="00995F69">
        <w:rPr>
          <w:lang w:val="es-BO"/>
        </w:rPr>
        <w:t>a</w:t>
      </w:r>
      <w:r w:rsidRPr="00C52B00">
        <w:rPr>
          <w:lang w:val="es-BO"/>
        </w:rPr>
        <w:t xml:space="preserve"> semejanza de Dios</w:t>
      </w:r>
      <w:r w:rsidR="00995F69">
        <w:rPr>
          <w:lang w:val="es-BO"/>
        </w:rPr>
        <w:t>,</w:t>
      </w:r>
      <w:r w:rsidRPr="00C52B00">
        <w:rPr>
          <w:lang w:val="es-BO"/>
        </w:rPr>
        <w:t xml:space="preserve"> creado en Justicia y santidad de la verdad. </w:t>
      </w:r>
      <w:r w:rsidRPr="00E919DE">
        <w:rPr>
          <w:lang w:val="es-BO"/>
        </w:rPr>
        <w:t>(Verso 25) Por tanto, camin</w:t>
      </w:r>
      <w:r w:rsidR="00CA6306">
        <w:rPr>
          <w:lang w:val="es-BO"/>
        </w:rPr>
        <w:t>a por fe</w:t>
      </w:r>
      <w:r w:rsidRPr="00E919DE">
        <w:rPr>
          <w:lang w:val="es-BO"/>
        </w:rPr>
        <w:t>, según</w:t>
      </w:r>
      <w:r w:rsidR="00CA6306">
        <w:rPr>
          <w:lang w:val="es-BO"/>
        </w:rPr>
        <w:t xml:space="preserve"> lo que</w:t>
      </w:r>
      <w:r w:rsidRPr="00E919DE">
        <w:rPr>
          <w:lang w:val="es-BO"/>
        </w:rPr>
        <w:t xml:space="preserve"> </w:t>
      </w:r>
      <w:r>
        <w:rPr>
          <w:lang w:val="es-BO"/>
        </w:rPr>
        <w:t xml:space="preserve">ya </w:t>
      </w:r>
      <w:r w:rsidRPr="00E919DE">
        <w:rPr>
          <w:lang w:val="es-BO"/>
        </w:rPr>
        <w:t>eres en Cristo.</w:t>
      </w:r>
    </w:p>
    <w:p w14:paraId="6EEA649B" w14:textId="77777777" w:rsidR="00D26D8E" w:rsidRPr="00830F82" w:rsidRDefault="00D26D8E" w:rsidP="00D26D8E">
      <w:pPr>
        <w:pStyle w:val="Ttulo2"/>
      </w:pPr>
      <w:r w:rsidRPr="00830F82">
        <w:t>Efesios 4:25-</w:t>
      </w:r>
      <w:r>
        <w:t>5:2</w:t>
      </w:r>
      <w:r w:rsidRPr="00830F82">
        <w:t xml:space="preserve"> – </w:t>
      </w:r>
      <w:r>
        <w:t>Nueve Instrucciones según el nuevo hombre en Justicia y Santidad</w:t>
      </w:r>
      <w:r w:rsidRPr="00830F82">
        <w:t>.</w:t>
      </w:r>
    </w:p>
    <w:p w14:paraId="31228A64" w14:textId="101125D6" w:rsidR="00D26D8E" w:rsidRDefault="00D26D8E" w:rsidP="00D26D8E">
      <w:pPr>
        <w:pStyle w:val="Ttulo3"/>
      </w:pPr>
      <w:r>
        <w:t xml:space="preserve">Efesios 4:25-32 – </w:t>
      </w:r>
      <w:r w:rsidR="004D6057">
        <w:t>“</w:t>
      </w:r>
      <w:r>
        <w:rPr>
          <w:b/>
          <w:bCs/>
          <w:i/>
          <w:iCs/>
        </w:rPr>
        <w:t>Por tanto</w:t>
      </w:r>
      <w:r w:rsidR="004D6057">
        <w:rPr>
          <w:b/>
          <w:bCs/>
          <w:i/>
          <w:iCs/>
        </w:rPr>
        <w:t>”</w:t>
      </w:r>
      <w:r>
        <w:rPr>
          <w:b/>
          <w:bCs/>
          <w:i/>
          <w:iCs/>
        </w:rPr>
        <w:t>,</w:t>
      </w:r>
      <w:r>
        <w:t xml:space="preserve"> da la continuidad a la enseñanza previa de la verdad que </w:t>
      </w:r>
      <w:r w:rsidR="00B63908">
        <w:t xml:space="preserve">es real </w:t>
      </w:r>
      <w:r>
        <w:t>en Jesús. Estos mandamientos vienen de acuerdo con la comprensión de la nueva identidad que tenemos en Cristo, ya que el nuevo hombre ha sido creado en semejanza de Dios en justicia y santidad de la verdad.</w:t>
      </w:r>
    </w:p>
    <w:p w14:paraId="1523F061" w14:textId="7CE54BA5" w:rsidR="00D26D8E" w:rsidRPr="00356A1D" w:rsidRDefault="00D26D8E" w:rsidP="00D26D8E">
      <w:pPr>
        <w:pStyle w:val="Ttulo3"/>
      </w:pPr>
      <w:r>
        <w:t>Las siguientes nueve instrucciones que vienen con mandamientos</w:t>
      </w:r>
      <w:r w:rsidR="00B63908">
        <w:t>,</w:t>
      </w:r>
      <w:r>
        <w:t xml:space="preserve"> están alineadas con la nueva identidad en Cristo. Efesios 4 tiene once verbos imperativos desde el versículo 25 a 32</w:t>
      </w:r>
    </w:p>
    <w:p w14:paraId="1EC968BF" w14:textId="27F6FF05" w:rsidR="00D26D8E" w:rsidRPr="000F0757" w:rsidRDefault="00D26D8E" w:rsidP="00D26D8E">
      <w:pPr>
        <w:pStyle w:val="Ttulo3"/>
      </w:pPr>
      <w:r>
        <w:t xml:space="preserve">Efesios 4:25 – </w:t>
      </w:r>
      <w:r>
        <w:rPr>
          <w:b/>
          <w:bCs/>
        </w:rPr>
        <w:t>Instrucción #1 –</w:t>
      </w:r>
      <w:r>
        <w:rPr>
          <w:i/>
          <w:iCs/>
        </w:rPr>
        <w:t xml:space="preserve"> </w:t>
      </w:r>
      <w:r w:rsidR="004D6057">
        <w:rPr>
          <w:i/>
          <w:iCs/>
        </w:rPr>
        <w:t>“</w:t>
      </w:r>
      <w:r>
        <w:rPr>
          <w:i/>
          <w:iCs/>
        </w:rPr>
        <w:t xml:space="preserve">Por tanto, dejando a un lado la falsedad, HABLEN VERDAD CADA </w:t>
      </w:r>
      <w:proofErr w:type="gramStart"/>
      <w:r>
        <w:rPr>
          <w:i/>
          <w:iCs/>
        </w:rPr>
        <w:t>CUAL</w:t>
      </w:r>
      <w:proofErr w:type="gramEnd"/>
      <w:r>
        <w:rPr>
          <w:i/>
          <w:iCs/>
        </w:rPr>
        <w:t xml:space="preserve"> CON SU PRÓJIMO, porque somos miembros los unos de los otros</w:t>
      </w:r>
      <w:r w:rsidR="004D6057">
        <w:rPr>
          <w:i/>
          <w:iCs/>
        </w:rPr>
        <w:t>”</w:t>
      </w:r>
      <w:r>
        <w:rPr>
          <w:i/>
          <w:iCs/>
        </w:rPr>
        <w:t>.</w:t>
      </w:r>
      <w:r>
        <w:t xml:space="preserve"> </w:t>
      </w:r>
    </w:p>
    <w:p w14:paraId="2FC42102" w14:textId="77777777" w:rsidR="00D26D8E" w:rsidRDefault="00D26D8E" w:rsidP="00D26D8E">
      <w:pPr>
        <w:pStyle w:val="Ttulo4"/>
        <w:rPr>
          <w:lang w:val="es-BO"/>
        </w:rPr>
      </w:pPr>
      <w:r w:rsidRPr="008A3778">
        <w:rPr>
          <w:lang w:val="es-BO"/>
        </w:rPr>
        <w:t>Efesios 4:25 Estando v</w:t>
      </w:r>
      <w:r>
        <w:rPr>
          <w:lang w:val="es-BO"/>
        </w:rPr>
        <w:t>estidos del nuevo hombre en justicia y santidad de la verdad</w:t>
      </w:r>
      <w:r w:rsidRPr="008A3778">
        <w:rPr>
          <w:b/>
          <w:bCs/>
          <w:lang w:val="es-BO"/>
        </w:rPr>
        <w:t xml:space="preserve"> –</w:t>
      </w:r>
      <w:r w:rsidRPr="008A3778">
        <w:rPr>
          <w:i/>
          <w:iCs/>
          <w:lang w:val="es-BO"/>
        </w:rPr>
        <w:t xml:space="preserve"> Por tanto,</w:t>
      </w:r>
      <w:r w:rsidRPr="008A3778">
        <w:rPr>
          <w:lang w:val="es-BO"/>
        </w:rPr>
        <w:t xml:space="preserve"> </w:t>
      </w:r>
      <w:r>
        <w:rPr>
          <w:lang w:val="es-BO"/>
        </w:rPr>
        <w:t>aquí continua el argumento.</w:t>
      </w:r>
    </w:p>
    <w:p w14:paraId="1233175B" w14:textId="1393F7BE" w:rsidR="00D26D8E" w:rsidRDefault="00D26D8E" w:rsidP="00D26D8E">
      <w:pPr>
        <w:pStyle w:val="Ttulo4"/>
        <w:rPr>
          <w:lang w:val="es-BO"/>
        </w:rPr>
      </w:pPr>
      <w:r w:rsidRPr="008A3778">
        <w:rPr>
          <w:lang w:val="es-BO"/>
        </w:rPr>
        <w:t>Efesios 4:25</w:t>
      </w:r>
      <w:r w:rsidRPr="008A3778">
        <w:rPr>
          <w:b/>
          <w:bCs/>
          <w:lang w:val="es-BO"/>
        </w:rPr>
        <w:t xml:space="preserve"> –</w:t>
      </w:r>
      <w:r w:rsidRPr="008A3778">
        <w:rPr>
          <w:i/>
          <w:iCs/>
          <w:lang w:val="es-BO"/>
        </w:rPr>
        <w:t xml:space="preserve"> </w:t>
      </w:r>
      <w:r w:rsidR="004D6057">
        <w:rPr>
          <w:i/>
          <w:iCs/>
          <w:lang w:val="es-BO"/>
        </w:rPr>
        <w:t>“</w:t>
      </w:r>
      <w:r w:rsidRPr="008A3778">
        <w:rPr>
          <w:i/>
          <w:iCs/>
          <w:lang w:val="es-BO"/>
        </w:rPr>
        <w:t>Por tanto, dejando a un lado la falsedad</w:t>
      </w:r>
      <w:r w:rsidR="004D6057">
        <w:rPr>
          <w:i/>
          <w:iCs/>
          <w:lang w:val="es-BO"/>
        </w:rPr>
        <w:t>”</w:t>
      </w:r>
      <w:r w:rsidRPr="008A3778">
        <w:rPr>
          <w:i/>
          <w:iCs/>
          <w:lang w:val="es-BO"/>
        </w:rPr>
        <w:t>,</w:t>
      </w:r>
      <w:r>
        <w:rPr>
          <w:lang w:val="es-BO"/>
        </w:rPr>
        <w:t xml:space="preserve"> … El participio dejando a un lado puede ser desechando las mentiras o falsedades, cosas que estorban e</w:t>
      </w:r>
      <w:r w:rsidR="00B63908">
        <w:rPr>
          <w:lang w:val="es-BO"/>
        </w:rPr>
        <w:t>n nuestro</w:t>
      </w:r>
      <w:r>
        <w:rPr>
          <w:lang w:val="es-BO"/>
        </w:rPr>
        <w:t xml:space="preserve"> camin</w:t>
      </w:r>
      <w:r w:rsidR="00B63908">
        <w:rPr>
          <w:lang w:val="es-BO"/>
        </w:rPr>
        <w:t>ar</w:t>
      </w:r>
      <w:r>
        <w:rPr>
          <w:lang w:val="es-BO"/>
        </w:rPr>
        <w:t>.</w:t>
      </w:r>
    </w:p>
    <w:p w14:paraId="4D13B86D" w14:textId="77777777" w:rsidR="00D26D8E" w:rsidRPr="004920F8" w:rsidRDefault="00D26D8E" w:rsidP="00D26D8E">
      <w:pPr>
        <w:pStyle w:val="Ttulo5"/>
      </w:pPr>
      <w:r>
        <w:t>Pablo no está diciendo dejen de ser mentirosos, sino dejando a un lado la mentira o falsedad. Ahora son nuevos en Cristo.</w:t>
      </w:r>
    </w:p>
    <w:p w14:paraId="08971A8C" w14:textId="59531A81" w:rsidR="00D26D8E" w:rsidRDefault="00D26D8E" w:rsidP="00D26D8E">
      <w:pPr>
        <w:pStyle w:val="Ttulo4"/>
        <w:rPr>
          <w:lang w:val="es-BO"/>
        </w:rPr>
      </w:pPr>
      <w:r w:rsidRPr="001625FB">
        <w:rPr>
          <w:lang w:val="es-BO"/>
        </w:rPr>
        <w:t>Efesios 4:25 –</w:t>
      </w:r>
      <w:r>
        <w:rPr>
          <w:i/>
          <w:iCs/>
          <w:lang w:val="es-BO"/>
        </w:rPr>
        <w:t xml:space="preserve"> …</w:t>
      </w:r>
      <w:r w:rsidRPr="001625FB">
        <w:rPr>
          <w:i/>
          <w:iCs/>
          <w:lang w:val="es-BO"/>
        </w:rPr>
        <w:t xml:space="preserve"> </w:t>
      </w:r>
      <w:r w:rsidR="004D6057">
        <w:rPr>
          <w:i/>
          <w:iCs/>
          <w:lang w:val="es-BO"/>
        </w:rPr>
        <w:t>“</w:t>
      </w:r>
      <w:r w:rsidRPr="001625FB">
        <w:rPr>
          <w:i/>
          <w:iCs/>
          <w:lang w:val="es-BO"/>
        </w:rPr>
        <w:t>HABLEN VERDAD CADA CUAL CON SU PRÓJIMO</w:t>
      </w:r>
      <w:r w:rsidR="004D6057">
        <w:rPr>
          <w:i/>
          <w:iCs/>
          <w:lang w:val="es-BO"/>
        </w:rPr>
        <w:t>”</w:t>
      </w:r>
      <w:r>
        <w:rPr>
          <w:i/>
          <w:iCs/>
          <w:lang w:val="es-BO"/>
        </w:rPr>
        <w:t>,</w:t>
      </w:r>
      <w:r>
        <w:rPr>
          <w:lang w:val="es-BO"/>
        </w:rPr>
        <w:t xml:space="preserve"> … tenemos el primer imperativo, presente, activo, esta es una orden hablen la verdad cada cual con su prójimo.</w:t>
      </w:r>
    </w:p>
    <w:p w14:paraId="27E22462" w14:textId="77777777" w:rsidR="00D26D8E" w:rsidRDefault="00D26D8E" w:rsidP="00D26D8E">
      <w:pPr>
        <w:pStyle w:val="Ttulo5"/>
      </w:pPr>
      <w:r>
        <w:t>Esto no solo es decir la verdad una vez sino vivir la verdad en compañía con el prójimo.</w:t>
      </w:r>
    </w:p>
    <w:p w14:paraId="299A8DEF" w14:textId="77777777" w:rsidR="00D26D8E" w:rsidRPr="00D726C5" w:rsidRDefault="00D26D8E" w:rsidP="00D26D8E">
      <w:pPr>
        <w:pStyle w:val="Ttulo5"/>
      </w:pPr>
      <w:r>
        <w:t>No puede existir una verdad a medias, por eso Pablo lo primero que dijo antes de dar la orden; dejando a un lado las mentiras o falsedades.</w:t>
      </w:r>
    </w:p>
    <w:p w14:paraId="2943C47F" w14:textId="1CE81C95" w:rsidR="00D26D8E" w:rsidRPr="006F3EE4" w:rsidRDefault="00D26D8E" w:rsidP="00D26D8E">
      <w:pPr>
        <w:pStyle w:val="Ttulo5"/>
      </w:pPr>
      <w:r>
        <w:t xml:space="preserve">El verbo presente indica una acción </w:t>
      </w:r>
      <w:r w:rsidR="0073029B">
        <w:t>continua</w:t>
      </w:r>
      <w:r w:rsidR="00B63908">
        <w:t>,</w:t>
      </w:r>
      <w:r>
        <w:t xml:space="preserve"> no una sola vez.</w:t>
      </w:r>
    </w:p>
    <w:p w14:paraId="27D5F83B" w14:textId="60C14E97" w:rsidR="00D26D8E" w:rsidRDefault="00D26D8E" w:rsidP="00D26D8E">
      <w:pPr>
        <w:pStyle w:val="Ttulo5"/>
      </w:pPr>
      <w:r>
        <w:lastRenderedPageBreak/>
        <w:t>Hablen la verdad con su prójimo, no solo con los que te caen bien, sino con todos aquellos que están cerca de ti, prójimo</w:t>
      </w:r>
      <w:r w:rsidR="00E839FB">
        <w:t xml:space="preserve"> indica</w:t>
      </w:r>
      <w:r>
        <w:t xml:space="preserve"> cercanía o alguien semejante. </w:t>
      </w:r>
    </w:p>
    <w:p w14:paraId="56A0BCD5" w14:textId="214B2FDA" w:rsidR="00D26D8E" w:rsidRPr="006F3EE4" w:rsidRDefault="00D26D8E" w:rsidP="00D26D8E">
      <w:pPr>
        <w:pStyle w:val="Ttulo5"/>
      </w:pPr>
      <w:r>
        <w:t xml:space="preserve">El mandato es para cada uno, </w:t>
      </w:r>
      <w:r>
        <w:rPr>
          <w:i/>
          <w:iCs/>
        </w:rPr>
        <w:t>CADA CUAL,</w:t>
      </w:r>
      <w:r>
        <w:t xml:space="preserve"> no es que alguien </w:t>
      </w:r>
      <w:r w:rsidR="00E839FB">
        <w:t xml:space="preserve">lo </w:t>
      </w:r>
      <w:r>
        <w:t>haga por ti.</w:t>
      </w:r>
    </w:p>
    <w:p w14:paraId="6F792991" w14:textId="77777777" w:rsidR="00D26D8E" w:rsidRPr="006F3EE4" w:rsidRDefault="00D26D8E" w:rsidP="00D26D8E">
      <w:pPr>
        <w:pStyle w:val="Ttulo6"/>
      </w:pPr>
      <w:r>
        <w:t>¿Por qué debemos hablar la verdad con el prójimo?</w:t>
      </w:r>
    </w:p>
    <w:p w14:paraId="163C98FD" w14:textId="270BB185" w:rsidR="00D26D8E" w:rsidRDefault="00D26D8E" w:rsidP="00D26D8E">
      <w:pPr>
        <w:pStyle w:val="Ttulo4"/>
        <w:rPr>
          <w:lang w:val="es-BO"/>
        </w:rPr>
      </w:pPr>
      <w:r>
        <w:rPr>
          <w:lang w:val="es-BO"/>
        </w:rPr>
        <w:t xml:space="preserve">Efesios 4:25 – </w:t>
      </w:r>
      <w:r w:rsidR="004D6057">
        <w:rPr>
          <w:lang w:val="es-BO"/>
        </w:rPr>
        <w:t>“</w:t>
      </w:r>
      <w:r w:rsidRPr="006F3EE4">
        <w:rPr>
          <w:i/>
          <w:iCs/>
          <w:lang w:val="es-BO"/>
        </w:rPr>
        <w:t>porque somos miembros los unos de los otros</w:t>
      </w:r>
      <w:r w:rsidR="004D6057">
        <w:rPr>
          <w:i/>
          <w:iCs/>
          <w:lang w:val="es-BO"/>
        </w:rPr>
        <w:t>”</w:t>
      </w:r>
      <w:r>
        <w:rPr>
          <w:i/>
          <w:iCs/>
          <w:lang w:val="es-BO"/>
        </w:rPr>
        <w:t>.</w:t>
      </w:r>
      <w:r>
        <w:rPr>
          <w:lang w:val="es-BO"/>
        </w:rPr>
        <w:t xml:space="preserve"> Pablo se incluye con los lectores.</w:t>
      </w:r>
    </w:p>
    <w:p w14:paraId="2DC5D862" w14:textId="7CFF1E40" w:rsidR="00D26D8E" w:rsidRPr="00D726C5" w:rsidRDefault="00D26D8E" w:rsidP="00D26D8E">
      <w:pPr>
        <w:pStyle w:val="Ttulo5"/>
      </w:pPr>
      <w:r>
        <w:t xml:space="preserve">El verbo </w:t>
      </w:r>
      <w:r>
        <w:rPr>
          <w:i/>
          <w:iCs/>
        </w:rPr>
        <w:t>somos</w:t>
      </w:r>
      <w:r>
        <w:t>, es presente, indicativo. Es una realidad</w:t>
      </w:r>
      <w:r w:rsidR="00E839FB">
        <w:t>,</w:t>
      </w:r>
      <w:r>
        <w:t xml:space="preserve"> somos miembros ahora y seguiremos</w:t>
      </w:r>
      <w:r w:rsidR="00E839FB">
        <w:t xml:space="preserve"> siéndolo</w:t>
      </w:r>
      <w:r>
        <w:t xml:space="preserve"> siempre. Somos miembros del cuerpo de Cristo</w:t>
      </w:r>
    </w:p>
    <w:p w14:paraId="1A0B0377" w14:textId="26BDB2E0" w:rsidR="00D26D8E" w:rsidRDefault="00D26D8E" w:rsidP="00D26D8E">
      <w:pPr>
        <w:pStyle w:val="Ttulo5"/>
      </w:pPr>
      <w:r>
        <w:t xml:space="preserve"> </w:t>
      </w:r>
      <w:r w:rsidR="00E839FB">
        <w:t>E</w:t>
      </w:r>
      <w:r>
        <w:t>sta es una buena razón para hablar la verdad, por eso</w:t>
      </w:r>
      <w:r w:rsidR="00E839FB">
        <w:t xml:space="preserve">, </w:t>
      </w:r>
      <w:r>
        <w:t xml:space="preserve">Pablo </w:t>
      </w:r>
      <w:proofErr w:type="gramStart"/>
      <w:r w:rsidR="00E839FB">
        <w:t>expresó</w:t>
      </w:r>
      <w:proofErr w:type="gramEnd"/>
      <w:r w:rsidR="00E839FB">
        <w:t xml:space="preserve"> primeramente, que </w:t>
      </w:r>
      <w:r>
        <w:t>deja</w:t>
      </w:r>
      <w:r w:rsidR="00E839FB">
        <w:t>ran</w:t>
      </w:r>
      <w:r>
        <w:t xml:space="preserve"> a un lado las mentiras, nuestras conversaciones no debe</w:t>
      </w:r>
      <w:r w:rsidR="00E839FB">
        <w:t>n</w:t>
      </w:r>
      <w:r>
        <w:t xml:space="preserve"> estar mezclada</w:t>
      </w:r>
      <w:r w:rsidR="00E839FB">
        <w:t>s</w:t>
      </w:r>
      <w:r>
        <w:t xml:space="preserve"> con engaños.</w:t>
      </w:r>
    </w:p>
    <w:p w14:paraId="3390BA3B" w14:textId="77777777" w:rsidR="00D26D8E" w:rsidRDefault="00D26D8E" w:rsidP="00D26D8E">
      <w:pPr>
        <w:pStyle w:val="Ttulo5"/>
      </w:pPr>
      <w:r>
        <w:t>Un miembro del cuerpo no puede hacer daño a otro miembro, si eso pasa todo el cuerpo siente el daño.</w:t>
      </w:r>
    </w:p>
    <w:p w14:paraId="524546A5" w14:textId="0ED9F516" w:rsidR="00D26D8E" w:rsidRPr="00830F82" w:rsidRDefault="00D26D8E" w:rsidP="00D26D8E">
      <w:pPr>
        <w:pStyle w:val="Ttulo6"/>
      </w:pPr>
      <w:r>
        <w:t xml:space="preserve">El ojo no puede decir a la mano que levante un montón de brazas o que tome un puñal </w:t>
      </w:r>
      <w:r w:rsidR="00E839FB">
        <w:t>y</w:t>
      </w:r>
      <w:r w:rsidR="00DE5D51">
        <w:t xml:space="preserve"> lo </w:t>
      </w:r>
      <w:r>
        <w:t>clave en los pies</w:t>
      </w:r>
      <w:r w:rsidR="00E839FB">
        <w:t>, sin que esto afecte al resto del cuerpo.</w:t>
      </w:r>
    </w:p>
    <w:p w14:paraId="46B40048" w14:textId="173B02E9" w:rsidR="00D26D8E" w:rsidRDefault="00D26D8E" w:rsidP="00D26D8E">
      <w:pPr>
        <w:pStyle w:val="Ttulo3"/>
      </w:pPr>
      <w:r>
        <w:t xml:space="preserve">Efesios 4:26-27 – </w:t>
      </w:r>
      <w:r>
        <w:rPr>
          <w:b/>
          <w:bCs/>
        </w:rPr>
        <w:t>Instrucción #2 –</w:t>
      </w:r>
      <w:r>
        <w:rPr>
          <w:i/>
          <w:iCs/>
        </w:rPr>
        <w:t xml:space="preserve"> </w:t>
      </w:r>
      <w:r w:rsidR="004D6057">
        <w:rPr>
          <w:i/>
          <w:iCs/>
        </w:rPr>
        <w:t>“</w:t>
      </w:r>
      <w:r>
        <w:rPr>
          <w:i/>
          <w:iCs/>
        </w:rPr>
        <w:t>ENÓJENSE, PERO NO PEQUEN, no se ponga el sol sobre su enojo, 27 ni den oportunidad al diablo</w:t>
      </w:r>
      <w:r w:rsidR="004D6057">
        <w:rPr>
          <w:i/>
          <w:iCs/>
        </w:rPr>
        <w:t>”</w:t>
      </w:r>
      <w:r>
        <w:rPr>
          <w:i/>
          <w:iCs/>
        </w:rPr>
        <w:t>.</w:t>
      </w:r>
      <w:r>
        <w:t xml:space="preserve"> </w:t>
      </w:r>
    </w:p>
    <w:p w14:paraId="027BA9EB" w14:textId="5E36F855" w:rsidR="00D26D8E" w:rsidRPr="00831401" w:rsidRDefault="00D26D8E" w:rsidP="00D26D8E">
      <w:pPr>
        <w:pStyle w:val="Ttulo4"/>
        <w:rPr>
          <w:lang w:val="es-BO"/>
        </w:rPr>
      </w:pPr>
      <w:r>
        <w:rPr>
          <w:lang w:val="es-BO"/>
        </w:rPr>
        <w:t>Esta instrucción tiene cuatro imperativos que transmiten una sola idea, utiliza una cita del Salmo 4:4 expre</w:t>
      </w:r>
      <w:r w:rsidR="00DE5D51">
        <w:rPr>
          <w:lang w:val="es-BO"/>
        </w:rPr>
        <w:t>sada</w:t>
      </w:r>
      <w:r>
        <w:rPr>
          <w:lang w:val="es-BO"/>
        </w:rPr>
        <w:t xml:space="preserve"> en</w:t>
      </w:r>
      <w:r w:rsidR="00DE5D51">
        <w:rPr>
          <w:lang w:val="es-BO"/>
        </w:rPr>
        <w:t xml:space="preserve"> forma de</w:t>
      </w:r>
      <w:r>
        <w:rPr>
          <w:lang w:val="es-BO"/>
        </w:rPr>
        <w:t xml:space="preserve"> poesía. </w:t>
      </w:r>
    </w:p>
    <w:p w14:paraId="5D325517" w14:textId="675B9ED9" w:rsidR="00D26D8E" w:rsidRDefault="00D26D8E" w:rsidP="00D26D8E">
      <w:pPr>
        <w:pStyle w:val="Ttulo4"/>
        <w:rPr>
          <w:lang w:val="es-BO"/>
        </w:rPr>
      </w:pPr>
      <w:r>
        <w:rPr>
          <w:lang w:val="es-BO"/>
        </w:rPr>
        <w:t xml:space="preserve">Efesios 4:26 – </w:t>
      </w:r>
      <w:r w:rsidR="004D6057">
        <w:rPr>
          <w:lang w:val="es-BO"/>
        </w:rPr>
        <w:t>“</w:t>
      </w:r>
      <w:r>
        <w:rPr>
          <w:i/>
          <w:iCs/>
          <w:lang w:val="es-BO"/>
        </w:rPr>
        <w:t>ENÓJENSE</w:t>
      </w:r>
      <w:r w:rsidR="004D6057">
        <w:rPr>
          <w:i/>
          <w:iCs/>
          <w:lang w:val="es-BO"/>
        </w:rPr>
        <w:t>”</w:t>
      </w:r>
      <w:r>
        <w:rPr>
          <w:i/>
          <w:iCs/>
          <w:lang w:val="es-BO"/>
        </w:rPr>
        <w:t>,</w:t>
      </w:r>
      <w:r>
        <w:rPr>
          <w:lang w:val="es-BO"/>
        </w:rPr>
        <w:t xml:space="preserve"> … es una orden presente, pasivo, imperativo. Podría ser </w:t>
      </w:r>
      <w:proofErr w:type="spellStart"/>
      <w:r>
        <w:rPr>
          <w:lang w:val="es-BO"/>
        </w:rPr>
        <w:t>lit.</w:t>
      </w:r>
      <w:proofErr w:type="spellEnd"/>
      <w:r>
        <w:rPr>
          <w:lang w:val="es-BO"/>
        </w:rPr>
        <w:t xml:space="preserve"> estén siendo enfurecidos. Llegar a exasperarse pasivamente</w:t>
      </w:r>
    </w:p>
    <w:p w14:paraId="6EF74073" w14:textId="57DB84CA" w:rsidR="00D26D8E" w:rsidRPr="00917DD3" w:rsidRDefault="00D26D8E" w:rsidP="00D26D8E">
      <w:pPr>
        <w:pStyle w:val="Ttulo5"/>
      </w:pPr>
      <w:r>
        <w:t xml:space="preserve">Este verbo tiene un matiz permisivo o concesivo, estado </w:t>
      </w:r>
      <w:proofErr w:type="spellStart"/>
      <w:r>
        <w:t>cont</w:t>
      </w:r>
      <w:r w:rsidR="00DE5D51">
        <w:t>í</w:t>
      </w:r>
      <w:r>
        <w:t>nuo</w:t>
      </w:r>
      <w:proofErr w:type="spellEnd"/>
      <w:r>
        <w:t xml:space="preserve"> o repetido.</w:t>
      </w:r>
    </w:p>
    <w:p w14:paraId="1E707E9B" w14:textId="67D7C6FF" w:rsidR="00D26D8E" w:rsidRDefault="00D26D8E" w:rsidP="00D26D8E">
      <w:pPr>
        <w:pStyle w:val="Ttulo5"/>
      </w:pPr>
      <w:r>
        <w:t>El verbo imperativo est</w:t>
      </w:r>
      <w:r w:rsidR="00DE5D51">
        <w:t>á</w:t>
      </w:r>
      <w:r>
        <w:t xml:space="preserve"> unido por una conjunción condicional. KAI, PERO a otro verbo imperativo con partícula de negación.</w:t>
      </w:r>
    </w:p>
    <w:p w14:paraId="5CB5B97A" w14:textId="0A544BAC" w:rsidR="00D26D8E" w:rsidRDefault="00D26D8E" w:rsidP="00D26D8E">
      <w:pPr>
        <w:pStyle w:val="Ttulo4"/>
        <w:rPr>
          <w:lang w:val="es-BO"/>
        </w:rPr>
      </w:pPr>
      <w:r>
        <w:rPr>
          <w:lang w:val="es-BO"/>
        </w:rPr>
        <w:t>Efesios 4:26 –</w:t>
      </w:r>
      <w:r>
        <w:rPr>
          <w:i/>
          <w:iCs/>
          <w:lang w:val="es-BO"/>
        </w:rPr>
        <w:t xml:space="preserve"> </w:t>
      </w:r>
      <w:r w:rsidR="004D6057">
        <w:rPr>
          <w:i/>
          <w:iCs/>
          <w:lang w:val="es-BO"/>
        </w:rPr>
        <w:t>“</w:t>
      </w:r>
      <w:r>
        <w:rPr>
          <w:i/>
          <w:iCs/>
          <w:lang w:val="es-BO"/>
        </w:rPr>
        <w:t>PERO NO PEQUEN</w:t>
      </w:r>
      <w:r w:rsidR="004D6057">
        <w:rPr>
          <w:i/>
          <w:iCs/>
          <w:lang w:val="es-BO"/>
        </w:rPr>
        <w:t>”</w:t>
      </w:r>
      <w:r>
        <w:rPr>
          <w:i/>
          <w:iCs/>
          <w:lang w:val="es-BO"/>
        </w:rPr>
        <w:t>, …</w:t>
      </w:r>
      <w:r>
        <w:rPr>
          <w:lang w:val="es-BO"/>
        </w:rPr>
        <w:t xml:space="preserve"> es un mandato presente comunica continuidad,</w:t>
      </w:r>
      <w:r w:rsidR="00DE5D51">
        <w:rPr>
          <w:lang w:val="es-BO"/>
        </w:rPr>
        <w:t xml:space="preserve"> es</w:t>
      </w:r>
      <w:r>
        <w:rPr>
          <w:lang w:val="es-BO"/>
        </w:rPr>
        <w:t xml:space="preserve"> activo. La orden completa</w:t>
      </w:r>
      <w:r w:rsidR="00DE5D51">
        <w:rPr>
          <w:lang w:val="es-BO"/>
        </w:rPr>
        <w:t xml:space="preserve"> es,</w:t>
      </w:r>
      <w:r>
        <w:rPr>
          <w:lang w:val="es-BO"/>
        </w:rPr>
        <w:t xml:space="preserve"> estén siendo enfurecidos, pero no pequen. </w:t>
      </w:r>
    </w:p>
    <w:p w14:paraId="42996DDD" w14:textId="77777777" w:rsidR="00D26D8E" w:rsidRDefault="00D26D8E" w:rsidP="00D26D8E">
      <w:pPr>
        <w:pStyle w:val="Ttulo5"/>
      </w:pPr>
      <w:r>
        <w:t>Estén siendo enfurecidos, pero al estar siendo enfurecido no pequen.</w:t>
      </w:r>
    </w:p>
    <w:p w14:paraId="13188A62" w14:textId="7A089015" w:rsidR="00D26D8E" w:rsidRDefault="00D26D8E" w:rsidP="00D26D8E">
      <w:pPr>
        <w:pStyle w:val="Ttulo6"/>
      </w:pPr>
      <w:r>
        <w:t>El argumento cont</w:t>
      </w:r>
      <w:r w:rsidR="00DE5D51">
        <w:t>inúa</w:t>
      </w:r>
      <w:r>
        <w:t>, porque sigue hablando del enojo.</w:t>
      </w:r>
    </w:p>
    <w:p w14:paraId="2F8195F0" w14:textId="49E63CD5" w:rsidR="00D26D8E" w:rsidRDefault="00D26D8E" w:rsidP="00D26D8E">
      <w:pPr>
        <w:pStyle w:val="Ttulo4"/>
        <w:rPr>
          <w:lang w:val="es-BO"/>
        </w:rPr>
      </w:pPr>
      <w:r w:rsidRPr="00DE08A0">
        <w:rPr>
          <w:lang w:val="es-BO"/>
        </w:rPr>
        <w:t xml:space="preserve">Efesios 4:26 </w:t>
      </w:r>
      <w:r>
        <w:rPr>
          <w:lang w:val="es-BO"/>
        </w:rPr>
        <w:t>– [</w:t>
      </w:r>
      <w:r>
        <w:rPr>
          <w:i/>
          <w:iCs/>
          <w:lang w:val="es-BO"/>
        </w:rPr>
        <w:t>PERO</w:t>
      </w:r>
      <w:r>
        <w:rPr>
          <w:lang w:val="es-BO"/>
        </w:rPr>
        <w:t>] …</w:t>
      </w:r>
      <w:r w:rsidRPr="00DE08A0">
        <w:rPr>
          <w:i/>
          <w:iCs/>
          <w:lang w:val="es-BO"/>
        </w:rPr>
        <w:t xml:space="preserve"> </w:t>
      </w:r>
      <w:r w:rsidR="004D6057">
        <w:rPr>
          <w:i/>
          <w:iCs/>
          <w:lang w:val="es-BO"/>
        </w:rPr>
        <w:t>“</w:t>
      </w:r>
      <w:r w:rsidRPr="00DE08A0">
        <w:rPr>
          <w:i/>
          <w:iCs/>
          <w:lang w:val="es-BO"/>
        </w:rPr>
        <w:t>no se ponga el sol sobre su enojo</w:t>
      </w:r>
      <w:r w:rsidR="004D6057">
        <w:rPr>
          <w:i/>
          <w:iCs/>
          <w:lang w:val="es-BO"/>
        </w:rPr>
        <w:t>”</w:t>
      </w:r>
      <w:r>
        <w:rPr>
          <w:i/>
          <w:iCs/>
          <w:lang w:val="es-BO"/>
        </w:rPr>
        <w:t>.</w:t>
      </w:r>
      <w:r>
        <w:rPr>
          <w:lang w:val="es-BO"/>
        </w:rPr>
        <w:t xml:space="preserve"> El mandato es presente, activo. </w:t>
      </w:r>
    </w:p>
    <w:p w14:paraId="1961E4D8" w14:textId="77777777" w:rsidR="00D26D8E" w:rsidRDefault="00D26D8E" w:rsidP="00D26D8E">
      <w:pPr>
        <w:pStyle w:val="Ttulo5"/>
      </w:pPr>
      <w:r>
        <w:t xml:space="preserve">Pablo empezó con </w:t>
      </w:r>
      <w:r>
        <w:rPr>
          <w:i/>
          <w:iCs/>
        </w:rPr>
        <w:t>enójense</w:t>
      </w:r>
      <w:r>
        <w:t xml:space="preserve">. Aquí el mandato es no permitan que el sol se ponga sobre el enojo. </w:t>
      </w:r>
    </w:p>
    <w:p w14:paraId="5B94DEFA" w14:textId="77777777" w:rsidR="00D26D8E" w:rsidRDefault="00D26D8E" w:rsidP="00D26D8E">
      <w:pPr>
        <w:pStyle w:val="Ttulo5"/>
      </w:pPr>
      <w:r>
        <w:t>No dice que si ha pecado que vaya a pedir perdón.</w:t>
      </w:r>
    </w:p>
    <w:p w14:paraId="793AF29C" w14:textId="250C28E7" w:rsidR="00D26D8E" w:rsidRPr="00917DD3" w:rsidRDefault="00D26D8E" w:rsidP="00D26D8E">
      <w:pPr>
        <w:pStyle w:val="Ttulo5"/>
      </w:pPr>
      <w:r>
        <w:t xml:space="preserve">Pablo usa la cita del Salmos 4:4 aquí en Efesios 4:26, el Salmo dice: </w:t>
      </w:r>
      <w:r w:rsidR="004D6057">
        <w:t>“</w:t>
      </w:r>
      <w:r>
        <w:rPr>
          <w:i/>
          <w:iCs/>
        </w:rPr>
        <w:t>Tiemblen, y no pequen; Mediten en su corazón sobre su lecho, y callen</w:t>
      </w:r>
      <w:r w:rsidR="002C3E9A">
        <w:rPr>
          <w:i/>
          <w:iCs/>
        </w:rPr>
        <w:t>”</w:t>
      </w:r>
      <w:r>
        <w:rPr>
          <w:i/>
          <w:iCs/>
        </w:rPr>
        <w:t>.</w:t>
      </w:r>
      <w:r>
        <w:t xml:space="preserve"> El Salmo 4:5b contin</w:t>
      </w:r>
      <w:r w:rsidR="00125BBE">
        <w:t>ú</w:t>
      </w:r>
      <w:r>
        <w:t xml:space="preserve">a sobre lo que </w:t>
      </w:r>
      <w:r w:rsidR="00D20CFA">
        <w:t>meditaron (</w:t>
      </w:r>
      <w:r w:rsidR="00DA2751">
        <w:t>Selah</w:t>
      </w:r>
      <w:r w:rsidR="00125BBE">
        <w:t>)</w:t>
      </w:r>
      <w:r>
        <w:t xml:space="preserve">; </w:t>
      </w:r>
      <w:r w:rsidR="00125BBE">
        <w:t>y termina diciendo: “</w:t>
      </w:r>
      <w:r>
        <w:rPr>
          <w:i/>
          <w:iCs/>
        </w:rPr>
        <w:t xml:space="preserve">Y confíen en el </w:t>
      </w:r>
      <w:r w:rsidRPr="00917DD3">
        <w:rPr>
          <w:i/>
          <w:iCs/>
        </w:rPr>
        <w:t>S</w:t>
      </w:r>
      <w:r>
        <w:rPr>
          <w:i/>
          <w:iCs/>
        </w:rPr>
        <w:t>eño</w:t>
      </w:r>
      <w:r w:rsidRPr="00917DD3">
        <w:rPr>
          <w:i/>
          <w:iCs/>
        </w:rPr>
        <w:t>r</w:t>
      </w:r>
      <w:r w:rsidR="00125BBE">
        <w:rPr>
          <w:i/>
          <w:iCs/>
        </w:rPr>
        <w:t>”</w:t>
      </w:r>
      <w:r>
        <w:rPr>
          <w:i/>
          <w:iCs/>
        </w:rPr>
        <w:t xml:space="preserve">. </w:t>
      </w:r>
    </w:p>
    <w:p w14:paraId="657A4A0C" w14:textId="77777777" w:rsidR="00D26D8E" w:rsidRPr="00917DD3" w:rsidRDefault="00D26D8E" w:rsidP="00D26D8E">
      <w:pPr>
        <w:pStyle w:val="Ttulo5"/>
      </w:pPr>
      <w:r>
        <w:lastRenderedPageBreak/>
        <w:t xml:space="preserve">Al confiar en el Señor, no permitan que el sol se ponga sobre su enojo. </w:t>
      </w:r>
      <w:r>
        <w:rPr>
          <w:i/>
          <w:iCs/>
          <w:u w:val="single"/>
        </w:rPr>
        <w:t xml:space="preserve"> </w:t>
      </w:r>
    </w:p>
    <w:p w14:paraId="1F77A679" w14:textId="051866BF" w:rsidR="00D26D8E" w:rsidRDefault="00D26D8E" w:rsidP="00D26D8E">
      <w:pPr>
        <w:pStyle w:val="Ttulo6"/>
      </w:pPr>
      <w:r>
        <w:t>La razón de no permitir que se ponga el sobre su enojo, está dich</w:t>
      </w:r>
      <w:r w:rsidR="00064059">
        <w:t>a</w:t>
      </w:r>
      <w:r>
        <w:t xml:space="preserve"> en la siguiente frase.</w:t>
      </w:r>
    </w:p>
    <w:p w14:paraId="4C3A29F3" w14:textId="34AD5642" w:rsidR="00D26D8E" w:rsidRDefault="00D26D8E" w:rsidP="00D26D8E">
      <w:pPr>
        <w:pStyle w:val="Ttulo4"/>
        <w:rPr>
          <w:lang w:val="es-BO"/>
        </w:rPr>
      </w:pPr>
      <w:r w:rsidRPr="00805BC8">
        <w:rPr>
          <w:lang w:val="es-BO"/>
        </w:rPr>
        <w:t xml:space="preserve">Efesios 4:27 – </w:t>
      </w:r>
      <w:r>
        <w:rPr>
          <w:lang w:val="es-BO"/>
        </w:rPr>
        <w:t>[</w:t>
      </w:r>
      <w:r>
        <w:rPr>
          <w:i/>
          <w:iCs/>
          <w:lang w:val="es-BO"/>
        </w:rPr>
        <w:t>PERO o Y</w:t>
      </w:r>
      <w:r>
        <w:rPr>
          <w:lang w:val="es-BO"/>
        </w:rPr>
        <w:t xml:space="preserve">] </w:t>
      </w:r>
      <w:r w:rsidR="004D6057">
        <w:rPr>
          <w:lang w:val="es-BO"/>
        </w:rPr>
        <w:t>“</w:t>
      </w:r>
      <w:r w:rsidRPr="00805BC8">
        <w:rPr>
          <w:i/>
          <w:iCs/>
          <w:lang w:val="es-BO"/>
        </w:rPr>
        <w:t>ni den oportunidad al diablo</w:t>
      </w:r>
      <w:r w:rsidR="004D6057">
        <w:rPr>
          <w:i/>
          <w:iCs/>
          <w:lang w:val="es-BO"/>
        </w:rPr>
        <w:t>”</w:t>
      </w:r>
      <w:r>
        <w:rPr>
          <w:i/>
          <w:iCs/>
          <w:lang w:val="es-BO"/>
        </w:rPr>
        <w:t>.</w:t>
      </w:r>
      <w:r>
        <w:rPr>
          <w:lang w:val="es-BO"/>
        </w:rPr>
        <w:t xml:space="preserve"> Este mandato va directo a la audiencia. </w:t>
      </w:r>
    </w:p>
    <w:p w14:paraId="6E683FBE" w14:textId="77777777" w:rsidR="00D26D8E" w:rsidRDefault="00D26D8E" w:rsidP="00D26D8E">
      <w:pPr>
        <w:pStyle w:val="Ttulo5"/>
      </w:pPr>
      <w:r>
        <w:t>Aunque el pasaje no dice que el enojarse es dar oportunidad al diablo.</w:t>
      </w:r>
    </w:p>
    <w:p w14:paraId="30624E84" w14:textId="4669849E" w:rsidR="00D26D8E" w:rsidRDefault="00D26D8E" w:rsidP="00D26D8E">
      <w:pPr>
        <w:pStyle w:val="Ttulo5"/>
      </w:pPr>
      <w:r>
        <w:t>Pero el diablo est</w:t>
      </w:r>
      <w:r w:rsidR="00064059">
        <w:t>á</w:t>
      </w:r>
      <w:r>
        <w:t xml:space="preserve"> siempre al asecho para devorar mientras tenga la oportunidad. 1 Pedro 5:8</w:t>
      </w:r>
    </w:p>
    <w:p w14:paraId="466AE669" w14:textId="77777777" w:rsidR="00D26D8E" w:rsidRDefault="00D26D8E" w:rsidP="00D26D8E">
      <w:pPr>
        <w:pStyle w:val="Ttulo5"/>
      </w:pPr>
      <w:r>
        <w:t>Al permanecer airados también damos lugar al diablo.</w:t>
      </w:r>
    </w:p>
    <w:p w14:paraId="0E16166D" w14:textId="77777777" w:rsidR="00D26D8E" w:rsidRDefault="00D26D8E" w:rsidP="00D26D8E">
      <w:pPr>
        <w:pStyle w:val="Ttulo5"/>
      </w:pPr>
      <w:r>
        <w:t xml:space="preserve">El negarse el uno al otro en el matrimonio puede dar lugar al diablo. 1 </w:t>
      </w:r>
      <w:proofErr w:type="gramStart"/>
      <w:r>
        <w:t>Corintios</w:t>
      </w:r>
      <w:proofErr w:type="gramEnd"/>
      <w:r>
        <w:t xml:space="preserve"> 7:4</w:t>
      </w:r>
    </w:p>
    <w:p w14:paraId="006703A2" w14:textId="5DF926C0" w:rsidR="00D26D8E" w:rsidRDefault="00D26D8E" w:rsidP="00D26D8E">
      <w:pPr>
        <w:pStyle w:val="Ttulo5"/>
      </w:pPr>
      <w:r>
        <w:t xml:space="preserve">Dar lugar al diablo no es un chiste, él con el engaño esta para matar y destruir. Juan </w:t>
      </w:r>
      <w:r w:rsidR="00064059">
        <w:t>10: 10a</w:t>
      </w:r>
    </w:p>
    <w:p w14:paraId="0B02FB87" w14:textId="66ADFF02" w:rsidR="00D26D8E" w:rsidRPr="002F4D6F" w:rsidRDefault="00D26D8E" w:rsidP="00D26D8E">
      <w:pPr>
        <w:pStyle w:val="Ttulo5"/>
      </w:pPr>
      <w:r>
        <w:t xml:space="preserve">Por eso el mandato es no den oportunidad al diablo, esto debe ser de manera </w:t>
      </w:r>
      <w:r w:rsidR="0073029B">
        <w:t>continua</w:t>
      </w:r>
      <w:r>
        <w:t xml:space="preserve">. </w:t>
      </w:r>
    </w:p>
    <w:p w14:paraId="0C781AD4" w14:textId="1B745170" w:rsidR="00D26D8E" w:rsidRDefault="00D26D8E" w:rsidP="00D26D8E">
      <w:pPr>
        <w:pStyle w:val="Ttulo3"/>
      </w:pPr>
      <w:r>
        <w:t xml:space="preserve">Efesios 4:28 – </w:t>
      </w:r>
      <w:r>
        <w:rPr>
          <w:b/>
          <w:bCs/>
        </w:rPr>
        <w:t>Instrucción #3 –</w:t>
      </w:r>
      <w:r>
        <w:rPr>
          <w:i/>
          <w:iCs/>
        </w:rPr>
        <w:t xml:space="preserve"> </w:t>
      </w:r>
      <w:r w:rsidR="004D6057">
        <w:rPr>
          <w:i/>
          <w:iCs/>
        </w:rPr>
        <w:t>“</w:t>
      </w:r>
      <w:r>
        <w:rPr>
          <w:i/>
          <w:iCs/>
        </w:rPr>
        <w:t>El que roba, no robe más, sino más bien trabaje, haciendo con sus manos lo que es bueno, a fin de que tenga qué compartir con el que tiene necesidad</w:t>
      </w:r>
      <w:r w:rsidR="004D6057">
        <w:rPr>
          <w:i/>
          <w:iCs/>
        </w:rPr>
        <w:t>”</w:t>
      </w:r>
      <w:r>
        <w:rPr>
          <w:i/>
          <w:iCs/>
        </w:rPr>
        <w:t>.</w:t>
      </w:r>
      <w:r>
        <w:t xml:space="preserve"> </w:t>
      </w:r>
    </w:p>
    <w:p w14:paraId="76A9DC05" w14:textId="096ECD07" w:rsidR="00D26D8E" w:rsidRDefault="00D26D8E" w:rsidP="00D26D8E">
      <w:pPr>
        <w:pStyle w:val="Ttulo4"/>
        <w:rPr>
          <w:lang w:val="es-BO"/>
        </w:rPr>
      </w:pPr>
      <w:r>
        <w:rPr>
          <w:lang w:val="es-BO"/>
        </w:rPr>
        <w:t>Efesios 4:28 –</w:t>
      </w:r>
      <w:r w:rsidR="004D6057">
        <w:rPr>
          <w:lang w:val="es-BO"/>
        </w:rPr>
        <w:t xml:space="preserve"> “</w:t>
      </w:r>
      <w:r>
        <w:rPr>
          <w:i/>
          <w:iCs/>
          <w:lang w:val="es-BO"/>
        </w:rPr>
        <w:t>El que roba</w:t>
      </w:r>
      <w:r w:rsidR="004D6057">
        <w:rPr>
          <w:i/>
          <w:iCs/>
          <w:lang w:val="es-BO"/>
        </w:rPr>
        <w:t>”</w:t>
      </w:r>
      <w:r>
        <w:rPr>
          <w:i/>
          <w:iCs/>
          <w:lang w:val="es-BO"/>
        </w:rPr>
        <w:t>,</w:t>
      </w:r>
      <w:r>
        <w:rPr>
          <w:lang w:val="es-BO"/>
        </w:rPr>
        <w:t xml:space="preserve"> … Pablo no está dando</w:t>
      </w:r>
      <w:r w:rsidR="00064059">
        <w:rPr>
          <w:lang w:val="es-BO"/>
        </w:rPr>
        <w:t xml:space="preserve"> un</w:t>
      </w:r>
      <w:r>
        <w:rPr>
          <w:lang w:val="es-BO"/>
        </w:rPr>
        <w:t xml:space="preserve"> mandamiento a los ladrones, a los que roban sino a los creyentes.</w:t>
      </w:r>
    </w:p>
    <w:p w14:paraId="6D6A926B" w14:textId="77777777" w:rsidR="00D26D8E" w:rsidRDefault="00D26D8E" w:rsidP="00D26D8E">
      <w:pPr>
        <w:pStyle w:val="Ttulo5"/>
      </w:pPr>
      <w:r>
        <w:t>El verbo es presente, participio. Pablo está hablando a un creyente que está robando, ¿Qué quiere decir? Creyentes que estaban practicando robar.</w:t>
      </w:r>
    </w:p>
    <w:p w14:paraId="2C800DAE" w14:textId="77777777" w:rsidR="00D26D8E" w:rsidRDefault="00D26D8E" w:rsidP="00D26D8E">
      <w:pPr>
        <w:pStyle w:val="Ttulo5"/>
      </w:pPr>
      <w:r>
        <w:t>El verbo es singular, Pablo se dirige con dos mandatos al creyente quien quiera que esté robando.</w:t>
      </w:r>
    </w:p>
    <w:p w14:paraId="47999AF6" w14:textId="70FC3D2C" w:rsidR="00D26D8E" w:rsidRDefault="00D26D8E" w:rsidP="00D26D8E">
      <w:pPr>
        <w:pStyle w:val="Ttulo4"/>
        <w:rPr>
          <w:lang w:val="es-BO"/>
        </w:rPr>
      </w:pPr>
      <w:r w:rsidRPr="00C1680B">
        <w:rPr>
          <w:lang w:val="es-BO"/>
        </w:rPr>
        <w:t>Efesios 4:28 – …</w:t>
      </w:r>
      <w:r w:rsidRPr="00C1680B">
        <w:rPr>
          <w:i/>
          <w:iCs/>
          <w:lang w:val="es-BO"/>
        </w:rPr>
        <w:t xml:space="preserve"> </w:t>
      </w:r>
      <w:r w:rsidR="004D6057">
        <w:rPr>
          <w:i/>
          <w:iCs/>
          <w:lang w:val="es-BO"/>
        </w:rPr>
        <w:t>“</w:t>
      </w:r>
      <w:r w:rsidRPr="00C1680B">
        <w:rPr>
          <w:i/>
          <w:iCs/>
          <w:lang w:val="es-BO"/>
        </w:rPr>
        <w:t>no robe más</w:t>
      </w:r>
      <w:r w:rsidR="004D6057">
        <w:rPr>
          <w:i/>
          <w:iCs/>
          <w:lang w:val="es-BO"/>
        </w:rPr>
        <w:t>”</w:t>
      </w:r>
      <w:r w:rsidRPr="00C1680B">
        <w:rPr>
          <w:i/>
          <w:iCs/>
          <w:lang w:val="es-BO"/>
        </w:rPr>
        <w:t xml:space="preserve">, </w:t>
      </w:r>
      <w:r>
        <w:rPr>
          <w:lang w:val="es-BO"/>
        </w:rPr>
        <w:t xml:space="preserve">… MEKETI KLEPTETO, podría ser “de aquí en adelante no robe más”, el primer mandato y no es un mandato para después, es una orden ahora mismo deja de robar. </w:t>
      </w:r>
    </w:p>
    <w:p w14:paraId="6ADAA588" w14:textId="77777777" w:rsidR="00D26D8E" w:rsidRDefault="00D26D8E" w:rsidP="00D26D8E">
      <w:pPr>
        <w:pStyle w:val="Ttulo5"/>
      </w:pPr>
      <w:r>
        <w:t>El mandato no es deja de ser ladrón eso era el viejo hombre, el mandato es no robes más. En su nueva identidad en Cristo, él era ladrón, pero ahora no.</w:t>
      </w:r>
    </w:p>
    <w:p w14:paraId="610D4E43" w14:textId="46C10873" w:rsidR="00D26D8E" w:rsidRDefault="00D26D8E" w:rsidP="00D26D8E">
      <w:pPr>
        <w:pStyle w:val="Ttulo4"/>
        <w:rPr>
          <w:lang w:val="es-BO"/>
        </w:rPr>
      </w:pPr>
      <w:r w:rsidRPr="00EA7785">
        <w:rPr>
          <w:lang w:val="es-BO"/>
        </w:rPr>
        <w:t xml:space="preserve">Efesios 4:28 – … </w:t>
      </w:r>
      <w:r w:rsidR="004D6057">
        <w:rPr>
          <w:lang w:val="es-BO"/>
        </w:rPr>
        <w:t>“</w:t>
      </w:r>
      <w:r w:rsidRPr="00EA7785">
        <w:rPr>
          <w:i/>
          <w:iCs/>
          <w:lang w:val="es-BO"/>
        </w:rPr>
        <w:t>sino más bien trabaje</w:t>
      </w:r>
      <w:r>
        <w:rPr>
          <w:i/>
          <w:iCs/>
          <w:lang w:val="es-BO"/>
        </w:rPr>
        <w:t>,</w:t>
      </w:r>
      <w:r w:rsidRPr="00EA7785">
        <w:rPr>
          <w:i/>
          <w:iCs/>
          <w:lang w:val="es-BO"/>
        </w:rPr>
        <w:t xml:space="preserve"> haciendo con sus manos lo que es bueno</w:t>
      </w:r>
      <w:r w:rsidR="004D6057">
        <w:rPr>
          <w:i/>
          <w:iCs/>
          <w:lang w:val="es-BO"/>
        </w:rPr>
        <w:t>”</w:t>
      </w:r>
      <w:r>
        <w:rPr>
          <w:i/>
          <w:iCs/>
          <w:lang w:val="es-BO"/>
        </w:rPr>
        <w:t>, …</w:t>
      </w:r>
      <w:r>
        <w:rPr>
          <w:lang w:val="es-BO"/>
        </w:rPr>
        <w:t xml:space="preserve"> el segundo mandato es más bien</w:t>
      </w:r>
      <w:r w:rsidR="00064059">
        <w:rPr>
          <w:lang w:val="es-BO"/>
        </w:rPr>
        <w:t xml:space="preserve"> que</w:t>
      </w:r>
      <w:r>
        <w:rPr>
          <w:lang w:val="es-BO"/>
        </w:rPr>
        <w:t xml:space="preserve"> trabaje. Pablo mand</w:t>
      </w:r>
      <w:r w:rsidR="00064059">
        <w:rPr>
          <w:lang w:val="es-BO"/>
        </w:rPr>
        <w:t>ó</w:t>
      </w:r>
      <w:r>
        <w:rPr>
          <w:lang w:val="es-BO"/>
        </w:rPr>
        <w:t xml:space="preserve"> a hacer buena</w:t>
      </w:r>
      <w:r w:rsidR="00614BD8">
        <w:rPr>
          <w:lang w:val="es-BO"/>
        </w:rPr>
        <w:t>s</w:t>
      </w:r>
      <w:r>
        <w:rPr>
          <w:lang w:val="es-BO"/>
        </w:rPr>
        <w:t xml:space="preserve"> obra</w:t>
      </w:r>
      <w:r w:rsidR="00614BD8">
        <w:rPr>
          <w:lang w:val="es-BO"/>
        </w:rPr>
        <w:t>s</w:t>
      </w:r>
      <w:r>
        <w:rPr>
          <w:lang w:val="es-BO"/>
        </w:rPr>
        <w:t xml:space="preserve"> con sus manos.</w:t>
      </w:r>
    </w:p>
    <w:p w14:paraId="568043EB" w14:textId="784C0464" w:rsidR="00D26D8E" w:rsidRPr="00EA7785" w:rsidRDefault="00D26D8E" w:rsidP="00D26D8E">
      <w:pPr>
        <w:pStyle w:val="Ttulo5"/>
      </w:pPr>
      <w:r>
        <w:t xml:space="preserve">En el siglo que vivimos hay trabajos que no son buenos, </w:t>
      </w:r>
      <w:r w:rsidR="00614BD8">
        <w:t>algunos</w:t>
      </w:r>
      <w:r>
        <w:t xml:space="preserve"> trabajan vendiendo sus cuerpos, tráfico de drogas,</w:t>
      </w:r>
      <w:r w:rsidR="00614BD8">
        <w:t xml:space="preserve"> hay</w:t>
      </w:r>
      <w:r>
        <w:t xml:space="preserve"> muchos trabajos ilegales.</w:t>
      </w:r>
    </w:p>
    <w:p w14:paraId="11BA7793" w14:textId="1B48A9FE" w:rsidR="00D26D8E" w:rsidRDefault="00D26D8E" w:rsidP="00D26D8E">
      <w:pPr>
        <w:pStyle w:val="Ttulo5"/>
      </w:pPr>
      <w:r>
        <w:t xml:space="preserve">El mandato es </w:t>
      </w:r>
      <w:r w:rsidR="00614BD8">
        <w:t xml:space="preserve">que </w:t>
      </w:r>
      <w:r>
        <w:t>trabaje, no cualquier trabajo, sino haciendo con sus manos lo que bueno.</w:t>
      </w:r>
    </w:p>
    <w:p w14:paraId="3989F6C7" w14:textId="77777777" w:rsidR="00D26D8E" w:rsidRDefault="00D26D8E" w:rsidP="00D26D8E">
      <w:pPr>
        <w:pStyle w:val="Ttulo5"/>
      </w:pPr>
      <w:r>
        <w:lastRenderedPageBreak/>
        <w:t>“Con sus manos” no dice que trabaje esclavizando a otros, sino con sus manos lo que es bueno.</w:t>
      </w:r>
    </w:p>
    <w:p w14:paraId="7CCD08DB" w14:textId="41BB53D0" w:rsidR="00D26D8E" w:rsidRPr="00E36198" w:rsidRDefault="00D26D8E" w:rsidP="00D26D8E">
      <w:pPr>
        <w:pStyle w:val="Ttulo6"/>
      </w:pPr>
      <w:r>
        <w:t xml:space="preserve">Pablo no solo anima a trabajar haciendo lo bueno. </w:t>
      </w:r>
      <w:r w:rsidR="001767C9">
        <w:t>Anima a la</w:t>
      </w:r>
      <w:r>
        <w:t xml:space="preserve"> generosidad.</w:t>
      </w:r>
    </w:p>
    <w:p w14:paraId="60D9AE38" w14:textId="7C156097" w:rsidR="00D26D8E" w:rsidRDefault="00D26D8E" w:rsidP="00D26D8E">
      <w:pPr>
        <w:pStyle w:val="Ttulo4"/>
        <w:rPr>
          <w:lang w:val="es-BO"/>
        </w:rPr>
      </w:pPr>
      <w:r w:rsidRPr="00E36198">
        <w:rPr>
          <w:lang w:val="es-BO"/>
        </w:rPr>
        <w:t>Efesios 4:28 –</w:t>
      </w:r>
      <w:r w:rsidRPr="00E36198">
        <w:rPr>
          <w:i/>
          <w:iCs/>
          <w:lang w:val="es-BO"/>
        </w:rPr>
        <w:t xml:space="preserve"> </w:t>
      </w:r>
      <w:r>
        <w:rPr>
          <w:i/>
          <w:iCs/>
          <w:lang w:val="es-BO"/>
        </w:rPr>
        <w:t xml:space="preserve">… </w:t>
      </w:r>
      <w:r w:rsidR="004D6057">
        <w:rPr>
          <w:i/>
          <w:iCs/>
          <w:lang w:val="es-BO"/>
        </w:rPr>
        <w:t>“</w:t>
      </w:r>
      <w:r w:rsidRPr="00E36198">
        <w:rPr>
          <w:i/>
          <w:iCs/>
          <w:lang w:val="es-BO"/>
        </w:rPr>
        <w:t>a fin de que tenga qué compartir con el que tiene necesidad</w:t>
      </w:r>
      <w:r w:rsidR="004D6057">
        <w:rPr>
          <w:i/>
          <w:iCs/>
          <w:lang w:val="es-BO"/>
        </w:rPr>
        <w:t>”</w:t>
      </w:r>
      <w:r>
        <w:rPr>
          <w:i/>
          <w:iCs/>
          <w:lang w:val="es-BO"/>
        </w:rPr>
        <w:t>.</w:t>
      </w:r>
      <w:r>
        <w:rPr>
          <w:lang w:val="es-BO"/>
        </w:rPr>
        <w:t xml:space="preserve"> Normalmente estaba acostumbrado que otros compartan con el sin sus permisos.</w:t>
      </w:r>
    </w:p>
    <w:p w14:paraId="19FD9381" w14:textId="77777777" w:rsidR="00D26D8E" w:rsidRPr="00E36198" w:rsidRDefault="00D26D8E" w:rsidP="00D26D8E">
      <w:pPr>
        <w:pStyle w:val="Ttulo5"/>
      </w:pPr>
      <w:r>
        <w:t>Este mandamiento está siendo posible estando vestidos del nuevo hombre.</w:t>
      </w:r>
    </w:p>
    <w:p w14:paraId="30108AB0" w14:textId="3367FA1E" w:rsidR="00D26D8E" w:rsidRDefault="00D26D8E" w:rsidP="00D26D8E">
      <w:pPr>
        <w:pStyle w:val="Ttulo5"/>
      </w:pPr>
      <w:r>
        <w:t>Después de hacer lo bueno con sus manos, teniendo lo suficiente</w:t>
      </w:r>
      <w:r w:rsidR="001767C9">
        <w:t>,</w:t>
      </w:r>
      <w:r>
        <w:t xml:space="preserve"> tenga qu</w:t>
      </w:r>
      <w:r w:rsidR="001767C9">
        <w:t>é</w:t>
      </w:r>
      <w:r>
        <w:t xml:space="preserve"> compartir con los que están teniendo necesidad.</w:t>
      </w:r>
    </w:p>
    <w:p w14:paraId="05A55F14" w14:textId="71FF9CA5" w:rsidR="00D26D8E" w:rsidRDefault="00D26D8E" w:rsidP="00D26D8E">
      <w:pPr>
        <w:pStyle w:val="Ttulo3"/>
      </w:pPr>
      <w:r>
        <w:t xml:space="preserve">Efesios 4:29 – </w:t>
      </w:r>
      <w:r>
        <w:rPr>
          <w:b/>
          <w:bCs/>
        </w:rPr>
        <w:t>Instrucción #4 –</w:t>
      </w:r>
      <w:r>
        <w:rPr>
          <w:i/>
          <w:iCs/>
        </w:rPr>
        <w:t xml:space="preserve"> </w:t>
      </w:r>
      <w:r w:rsidR="004D6057">
        <w:rPr>
          <w:i/>
          <w:iCs/>
        </w:rPr>
        <w:t>“</w:t>
      </w:r>
      <w:r>
        <w:rPr>
          <w:i/>
          <w:iCs/>
        </w:rPr>
        <w:t>No salga de la boca de ustedes ninguna palabra mala, sino solo la que sea buena para edificación, según la necesidad del momento, para que imparta gracia</w:t>
      </w:r>
      <w:r w:rsidR="001767C9">
        <w:rPr>
          <w:i/>
          <w:iCs/>
        </w:rPr>
        <w:t xml:space="preserve"> a</w:t>
      </w:r>
      <w:r>
        <w:rPr>
          <w:i/>
          <w:iCs/>
        </w:rPr>
        <w:t xml:space="preserve"> los que escucha</w:t>
      </w:r>
      <w:r w:rsidR="001767C9">
        <w:rPr>
          <w:i/>
          <w:iCs/>
        </w:rPr>
        <w:t>n</w:t>
      </w:r>
      <w:r w:rsidR="004D6057">
        <w:rPr>
          <w:i/>
          <w:iCs/>
        </w:rPr>
        <w:t>”</w:t>
      </w:r>
      <w:r>
        <w:rPr>
          <w:i/>
          <w:iCs/>
        </w:rPr>
        <w:t>.</w:t>
      </w:r>
      <w:r>
        <w:t xml:space="preserve"> </w:t>
      </w:r>
    </w:p>
    <w:p w14:paraId="343D2D47" w14:textId="12130E7B" w:rsidR="00D26D8E" w:rsidRDefault="00D26D8E" w:rsidP="00D26D8E">
      <w:pPr>
        <w:pStyle w:val="Ttulo4"/>
        <w:rPr>
          <w:lang w:val="es-BO"/>
        </w:rPr>
      </w:pPr>
      <w:r>
        <w:rPr>
          <w:lang w:val="es-BO"/>
        </w:rPr>
        <w:t xml:space="preserve">Efesios 4:9 – </w:t>
      </w:r>
      <w:r w:rsidR="004D6057">
        <w:rPr>
          <w:lang w:val="es-BO"/>
        </w:rPr>
        <w:t>“</w:t>
      </w:r>
      <w:r w:rsidRPr="00703B95">
        <w:rPr>
          <w:i/>
          <w:iCs/>
          <w:lang w:val="es-BO"/>
        </w:rPr>
        <w:t>No salga de la boca de ustedes ninguna palabra mala</w:t>
      </w:r>
      <w:r w:rsidR="004D6057">
        <w:rPr>
          <w:i/>
          <w:iCs/>
          <w:lang w:val="es-BO"/>
        </w:rPr>
        <w:t>”</w:t>
      </w:r>
      <w:r w:rsidRPr="00703B95">
        <w:rPr>
          <w:i/>
          <w:iCs/>
          <w:lang w:val="es-BO"/>
        </w:rPr>
        <w:t>,</w:t>
      </w:r>
      <w:r>
        <w:rPr>
          <w:i/>
          <w:iCs/>
          <w:lang w:val="es-BO"/>
        </w:rPr>
        <w:t xml:space="preserve"> </w:t>
      </w:r>
      <w:r>
        <w:rPr>
          <w:lang w:val="es-BO"/>
        </w:rPr>
        <w:t>… Este versículo no dice que es imposible que salga de su boca malas palabras.</w:t>
      </w:r>
    </w:p>
    <w:p w14:paraId="29FEBA50" w14:textId="77777777" w:rsidR="00D26D8E" w:rsidRDefault="00D26D8E" w:rsidP="00D26D8E">
      <w:pPr>
        <w:pStyle w:val="Ttulo5"/>
      </w:pPr>
      <w:r>
        <w:t>Santiago dice que nadie ha podido domar la lengua, y la lengua es como un fuego pequeño que enciende todo un bosque. Santiago 3:5-6, 8.</w:t>
      </w:r>
    </w:p>
    <w:p w14:paraId="2C3E4769" w14:textId="77777777" w:rsidR="00D26D8E" w:rsidRPr="00BE07F6" w:rsidRDefault="00D26D8E" w:rsidP="00D26D8E">
      <w:pPr>
        <w:pStyle w:val="Ttulo6"/>
      </w:pPr>
      <w:r>
        <w:t>Entonces si es imposible domar la lengua. ¿Qué está diciendo Pablo?</w:t>
      </w:r>
    </w:p>
    <w:p w14:paraId="6C465165" w14:textId="18DA38E8" w:rsidR="00D26D8E" w:rsidRPr="00703B95" w:rsidRDefault="00D26D8E" w:rsidP="00D26D8E">
      <w:pPr>
        <w:pStyle w:val="Ttulo5"/>
      </w:pPr>
      <w:r>
        <w:t xml:space="preserve">El mandamiento es; ME EKPOREUESTHO </w:t>
      </w:r>
      <w:r>
        <w:rPr>
          <w:i/>
          <w:iCs/>
        </w:rPr>
        <w:t>no salga</w:t>
      </w:r>
      <w:r>
        <w:t xml:space="preserve">. Esta en voz pasiva-media la traducción seria </w:t>
      </w:r>
      <w:r>
        <w:rPr>
          <w:i/>
          <w:iCs/>
        </w:rPr>
        <w:t>que no esté saliendo de la boca.</w:t>
      </w:r>
      <w:r>
        <w:t xml:space="preserve"> Ej. Dar un</w:t>
      </w:r>
      <w:r w:rsidR="00C13F35">
        <w:t>a</w:t>
      </w:r>
      <w:r>
        <w:t xml:space="preserve"> orden a alguien; “que no salga de la casa”</w:t>
      </w:r>
    </w:p>
    <w:p w14:paraId="60AD901E" w14:textId="77777777" w:rsidR="00D26D8E" w:rsidRDefault="00D26D8E" w:rsidP="00D26D8E">
      <w:pPr>
        <w:pStyle w:val="Ttulo5"/>
      </w:pPr>
      <w:r>
        <w:t xml:space="preserve">En ninguna ocasión que no esté saliendo de la boca de ustedes, los creyentes, ninguna palabra mala, esto es palabra podrida o corrompida. </w:t>
      </w:r>
    </w:p>
    <w:p w14:paraId="7D7EB59F" w14:textId="77777777" w:rsidR="00D26D8E" w:rsidRDefault="00D26D8E" w:rsidP="00D26D8E">
      <w:pPr>
        <w:pStyle w:val="Ttulo5"/>
      </w:pPr>
      <w:r>
        <w:t>Verbo pasiva-media, la acción se realiza por el bien de uno mismo, así que la palabra corrompida corrompe a uno mismo y a otros. A veces la palabra corrompida sale cuando estamos solos.</w:t>
      </w:r>
    </w:p>
    <w:p w14:paraId="010A9618" w14:textId="7DEC138D" w:rsidR="00D26D8E" w:rsidRDefault="00D26D8E" w:rsidP="00D26D8E">
      <w:pPr>
        <w:pStyle w:val="Ttulo5"/>
      </w:pPr>
      <w:r>
        <w:t>Pablo</w:t>
      </w:r>
      <w:r w:rsidR="00C13F35">
        <w:t xml:space="preserve"> hace uso del</w:t>
      </w:r>
      <w:r>
        <w:t xml:space="preserve"> singular</w:t>
      </w:r>
      <w:r w:rsidR="00C13F35">
        <w:t xml:space="preserve">, </w:t>
      </w:r>
      <w:r>
        <w:t>ninguna palabra mala, para que ningun</w:t>
      </w:r>
      <w:r w:rsidR="00C13F35">
        <w:t>o</w:t>
      </w:r>
      <w:r>
        <w:t xml:space="preserve"> diga</w:t>
      </w:r>
      <w:r w:rsidR="00C13F35">
        <w:t>,</w:t>
      </w:r>
      <w:r>
        <w:t xml:space="preserve"> solo fue un</w:t>
      </w:r>
      <w:r w:rsidR="00C13F35">
        <w:t>a</w:t>
      </w:r>
      <w:r>
        <w:t xml:space="preserve"> no pasa nada, el tiempo presente muestra continuidad, cualquier palabra mala.</w:t>
      </w:r>
    </w:p>
    <w:p w14:paraId="0E2CB79E" w14:textId="1F099D9F" w:rsidR="00D26D8E" w:rsidRDefault="00D26D8E" w:rsidP="00D26D8E">
      <w:pPr>
        <w:pStyle w:val="Ttulo4"/>
        <w:rPr>
          <w:lang w:val="es-BO"/>
        </w:rPr>
      </w:pPr>
      <w:r w:rsidRPr="0067688D">
        <w:rPr>
          <w:lang w:val="es-BO"/>
        </w:rPr>
        <w:t xml:space="preserve">Efesios 4:28 – </w:t>
      </w:r>
      <w:r>
        <w:rPr>
          <w:lang w:val="es-BO"/>
        </w:rPr>
        <w:t xml:space="preserve">… </w:t>
      </w:r>
      <w:r w:rsidR="004D6057">
        <w:rPr>
          <w:lang w:val="es-BO"/>
        </w:rPr>
        <w:t>“</w:t>
      </w:r>
      <w:r w:rsidRPr="0067688D">
        <w:rPr>
          <w:i/>
          <w:iCs/>
          <w:lang w:val="es-BO"/>
        </w:rPr>
        <w:t>sino solo la que sea buena para edificación</w:t>
      </w:r>
      <w:r>
        <w:rPr>
          <w:i/>
          <w:iCs/>
          <w:lang w:val="es-BO"/>
        </w:rPr>
        <w:t>,</w:t>
      </w:r>
      <w:r w:rsidRPr="0067688D">
        <w:rPr>
          <w:i/>
          <w:iCs/>
          <w:lang w:val="es-BO"/>
        </w:rPr>
        <w:t xml:space="preserve"> según la necesidad del momento</w:t>
      </w:r>
      <w:r w:rsidR="004D6057">
        <w:rPr>
          <w:i/>
          <w:iCs/>
          <w:lang w:val="es-BO"/>
        </w:rPr>
        <w:t>”</w:t>
      </w:r>
      <w:r w:rsidRPr="0067688D">
        <w:rPr>
          <w:i/>
          <w:iCs/>
          <w:lang w:val="es-BO"/>
        </w:rPr>
        <w:t>,</w:t>
      </w:r>
      <w:r>
        <w:rPr>
          <w:lang w:val="es-BO"/>
        </w:rPr>
        <w:t xml:space="preserve"> … lo contrario de palabra </w:t>
      </w:r>
      <w:r w:rsidR="00DA2751">
        <w:rPr>
          <w:lang w:val="es-BO"/>
        </w:rPr>
        <w:t>mala, sería</w:t>
      </w:r>
      <w:r w:rsidR="00C13F35">
        <w:rPr>
          <w:lang w:val="es-BO"/>
        </w:rPr>
        <w:t xml:space="preserve"> que </w:t>
      </w:r>
      <w:r>
        <w:rPr>
          <w:lang w:val="es-BO"/>
        </w:rPr>
        <w:t xml:space="preserve">salga la que será buena. </w:t>
      </w:r>
    </w:p>
    <w:p w14:paraId="648CD1E8" w14:textId="1A90FC7E" w:rsidR="00D26D8E" w:rsidRDefault="00D26D8E" w:rsidP="00D26D8E">
      <w:pPr>
        <w:pStyle w:val="Ttulo5"/>
      </w:pPr>
      <w:r>
        <w:t>La palabra buena que sea para edificación no dice la edificación de que, pero la palabra buenas</w:t>
      </w:r>
      <w:r w:rsidR="00C13F35">
        <w:t>, para la</w:t>
      </w:r>
      <w:r>
        <w:t xml:space="preserve"> edificación del cuerpo de Cristo. </w:t>
      </w:r>
    </w:p>
    <w:p w14:paraId="095DAEC1" w14:textId="2C77789C" w:rsidR="00D26D8E" w:rsidRDefault="00D26D8E" w:rsidP="00D26D8E">
      <w:pPr>
        <w:pStyle w:val="Ttulo5"/>
      </w:pPr>
      <w:r>
        <w:t>Esta palabra buena no es desde un p</w:t>
      </w:r>
      <w:r w:rsidR="00C13F35">
        <w:t>ú</w:t>
      </w:r>
      <w:r>
        <w:t>lpito</w:t>
      </w:r>
      <w:r w:rsidR="00C13F35">
        <w:t>,</w:t>
      </w:r>
      <w:r>
        <w:t xml:space="preserve"> sino mie</w:t>
      </w:r>
      <w:r w:rsidR="00C13F35">
        <w:t>ntras</w:t>
      </w:r>
      <w:r>
        <w:t xml:space="preserve"> caminamos por la fe.</w:t>
      </w:r>
    </w:p>
    <w:p w14:paraId="6A05C879" w14:textId="047B69DB" w:rsidR="00D26D8E" w:rsidRDefault="00D26D8E" w:rsidP="00D26D8E">
      <w:pPr>
        <w:pStyle w:val="Ttulo5"/>
      </w:pPr>
      <w:r>
        <w:t>La palabra buena para edificación igualmente</w:t>
      </w:r>
      <w:r w:rsidR="00C13F35">
        <w:t>,</w:t>
      </w:r>
      <w:r>
        <w:t xml:space="preserve"> es según la necesidad del momento, la</w:t>
      </w:r>
      <w:r w:rsidR="00C13F35">
        <w:t>s</w:t>
      </w:r>
      <w:r>
        <w:t xml:space="preserve"> oportunidad</w:t>
      </w:r>
      <w:r w:rsidR="00C13F35">
        <w:t>es</w:t>
      </w:r>
      <w:r>
        <w:t xml:space="preserve"> que se presentan para que salgan de nuestra boc</w:t>
      </w:r>
      <w:r w:rsidR="00C13F35">
        <w:t>a</w:t>
      </w:r>
      <w:r>
        <w:t>.</w:t>
      </w:r>
    </w:p>
    <w:p w14:paraId="7AE8CA28" w14:textId="0D98B726" w:rsidR="00D26D8E" w:rsidRDefault="00D26D8E" w:rsidP="00D26D8E">
      <w:pPr>
        <w:pStyle w:val="Ttulo5"/>
      </w:pPr>
      <w:r>
        <w:t>Este mundo está lleno de palabras malas</w:t>
      </w:r>
      <w:r w:rsidR="00C13F35">
        <w:t>,</w:t>
      </w:r>
      <w:r>
        <w:t xml:space="preserve"> corrompidas, siempre habrá la necesidad del momento para la palabra buena, dentro del cuerpo de Cristo para edificación.</w:t>
      </w:r>
    </w:p>
    <w:p w14:paraId="4FA05891" w14:textId="44FFF7AE" w:rsidR="00D26D8E" w:rsidRDefault="00D26D8E" w:rsidP="00D26D8E">
      <w:pPr>
        <w:pStyle w:val="Ttulo4"/>
        <w:rPr>
          <w:lang w:val="es-BO"/>
        </w:rPr>
      </w:pPr>
      <w:r w:rsidRPr="00F23168">
        <w:rPr>
          <w:lang w:val="es-BO"/>
        </w:rPr>
        <w:lastRenderedPageBreak/>
        <w:t xml:space="preserve">Efesios 4:29 – </w:t>
      </w:r>
      <w:r>
        <w:rPr>
          <w:lang w:val="es-BO"/>
        </w:rPr>
        <w:t xml:space="preserve">… </w:t>
      </w:r>
      <w:r w:rsidR="004D6057">
        <w:rPr>
          <w:lang w:val="es-BO"/>
        </w:rPr>
        <w:t>“</w:t>
      </w:r>
      <w:r w:rsidRPr="00F23168">
        <w:rPr>
          <w:i/>
          <w:iCs/>
          <w:lang w:val="es-BO"/>
        </w:rPr>
        <w:t>para que imparta gracia</w:t>
      </w:r>
      <w:r w:rsidR="0056283F">
        <w:rPr>
          <w:i/>
          <w:iCs/>
          <w:lang w:val="es-BO"/>
        </w:rPr>
        <w:t xml:space="preserve"> a</w:t>
      </w:r>
      <w:r w:rsidRPr="00F23168">
        <w:rPr>
          <w:i/>
          <w:iCs/>
          <w:lang w:val="es-BO"/>
        </w:rPr>
        <w:t xml:space="preserve"> los que escucha</w:t>
      </w:r>
      <w:r w:rsidR="0056283F">
        <w:rPr>
          <w:i/>
          <w:iCs/>
          <w:lang w:val="es-BO"/>
        </w:rPr>
        <w:t>n</w:t>
      </w:r>
      <w:r w:rsidR="004D6057">
        <w:rPr>
          <w:i/>
          <w:iCs/>
          <w:lang w:val="es-BO"/>
        </w:rPr>
        <w:t>”</w:t>
      </w:r>
      <w:r>
        <w:rPr>
          <w:lang w:val="es-BO"/>
        </w:rPr>
        <w:t xml:space="preserve">. Se espera que </w:t>
      </w:r>
      <w:r w:rsidR="0056283F">
        <w:rPr>
          <w:lang w:val="es-BO"/>
        </w:rPr>
        <w:t>el</w:t>
      </w:r>
      <w:r>
        <w:rPr>
          <w:lang w:val="es-BO"/>
        </w:rPr>
        <w:t xml:space="preserve"> hablar palabra buena sea para impartir gracia.</w:t>
      </w:r>
    </w:p>
    <w:p w14:paraId="55728C37" w14:textId="77777777" w:rsidR="00D26D8E" w:rsidRDefault="00D26D8E" w:rsidP="00D26D8E">
      <w:pPr>
        <w:pStyle w:val="Ttulo5"/>
      </w:pPr>
      <w:r>
        <w:t>La palaba buena para impartir gracia, es como sazonada con sal, a los que están escuchando.</w:t>
      </w:r>
    </w:p>
    <w:p w14:paraId="2679F625" w14:textId="5DA8BFB2" w:rsidR="00D26D8E" w:rsidRDefault="00D26D8E" w:rsidP="00D26D8E">
      <w:pPr>
        <w:pStyle w:val="Ttulo5"/>
      </w:pPr>
      <w:r>
        <w:t>Las conversaciones con gracia, hablar de la gracia de Dios en Cristo Jesús.</w:t>
      </w:r>
    </w:p>
    <w:p w14:paraId="2FE4ACF4" w14:textId="1B45A75B" w:rsidR="00D26D8E" w:rsidRDefault="00D26D8E" w:rsidP="00D26D8E">
      <w:pPr>
        <w:pStyle w:val="Ttulo5"/>
        <w:rPr>
          <w:i/>
          <w:iCs/>
        </w:rPr>
      </w:pPr>
      <w:r>
        <w:t>Colosense 4:6 –</w:t>
      </w:r>
      <w:r>
        <w:rPr>
          <w:i/>
          <w:iCs/>
        </w:rPr>
        <w:t xml:space="preserve"> </w:t>
      </w:r>
      <w:r w:rsidR="004D6057">
        <w:rPr>
          <w:i/>
          <w:iCs/>
        </w:rPr>
        <w:t>“</w:t>
      </w:r>
      <w:r>
        <w:rPr>
          <w:i/>
          <w:iCs/>
        </w:rPr>
        <w:t>Que sus conversaciones sean siempre con gracia, sazonada como con sal, para que sepan cómo deben responder a cada persona</w:t>
      </w:r>
      <w:r w:rsidR="004D6057">
        <w:rPr>
          <w:i/>
          <w:iCs/>
        </w:rPr>
        <w:t>”</w:t>
      </w:r>
      <w:r>
        <w:rPr>
          <w:i/>
          <w:iCs/>
        </w:rPr>
        <w:t>.</w:t>
      </w:r>
    </w:p>
    <w:p w14:paraId="72CBD95D" w14:textId="77777777" w:rsidR="00D26D8E" w:rsidRPr="00F312D6" w:rsidRDefault="00D26D8E" w:rsidP="00D26D8E">
      <w:pPr>
        <w:pStyle w:val="Ttulo6"/>
      </w:pPr>
      <w:r>
        <w:t>Antes de quinta instrucción Pablo comienza con una con una conjunción coordinante copulativa, KAI, y, tipo continuidad “y, además, y por cierto” une oraciones o cláusulas del mismo nivel.</w:t>
      </w:r>
    </w:p>
    <w:p w14:paraId="115EC4FE" w14:textId="2553DFE4" w:rsidR="00D26D8E" w:rsidRDefault="00D26D8E" w:rsidP="00D26D8E">
      <w:pPr>
        <w:pStyle w:val="Ttulo3"/>
      </w:pPr>
      <w:r>
        <w:t xml:space="preserve">Efesios 4:30 – </w:t>
      </w:r>
      <w:r>
        <w:rPr>
          <w:b/>
          <w:bCs/>
        </w:rPr>
        <w:t>Instrucción #5 –</w:t>
      </w:r>
      <w:r>
        <w:rPr>
          <w:i/>
          <w:iCs/>
        </w:rPr>
        <w:t xml:space="preserve"> </w:t>
      </w:r>
      <w:r w:rsidR="004D6057">
        <w:rPr>
          <w:i/>
          <w:iCs/>
        </w:rPr>
        <w:t>“</w:t>
      </w:r>
      <w:r>
        <w:rPr>
          <w:i/>
          <w:iCs/>
        </w:rPr>
        <w:t>Y no entristezcan al Espíritu Santo de Dios, por el cual fueron sellados para el día de la redención</w:t>
      </w:r>
      <w:r w:rsidR="004D6057">
        <w:rPr>
          <w:i/>
          <w:iCs/>
        </w:rPr>
        <w:t>”</w:t>
      </w:r>
      <w:r>
        <w:rPr>
          <w:i/>
          <w:iCs/>
        </w:rPr>
        <w:t>.</w:t>
      </w:r>
      <w:r>
        <w:t xml:space="preserve"> </w:t>
      </w:r>
    </w:p>
    <w:p w14:paraId="7BB7EFA7" w14:textId="1DE19368" w:rsidR="00D26D8E" w:rsidRDefault="00D26D8E" w:rsidP="00D26D8E">
      <w:pPr>
        <w:pStyle w:val="Ttulo4"/>
        <w:rPr>
          <w:lang w:val="es-BO"/>
        </w:rPr>
      </w:pPr>
      <w:r w:rsidRPr="00F312D6">
        <w:rPr>
          <w:lang w:val="es-BO"/>
        </w:rPr>
        <w:t>Efesios 4:30</w:t>
      </w:r>
      <w:r w:rsidRPr="00F312D6">
        <w:rPr>
          <w:b/>
          <w:bCs/>
          <w:lang w:val="es-BO"/>
        </w:rPr>
        <w:t xml:space="preserve"> –</w:t>
      </w:r>
      <w:r w:rsidRPr="00F312D6">
        <w:rPr>
          <w:i/>
          <w:iCs/>
          <w:lang w:val="es-BO"/>
        </w:rPr>
        <w:t xml:space="preserve"> </w:t>
      </w:r>
      <w:r w:rsidR="004D6057">
        <w:rPr>
          <w:i/>
          <w:iCs/>
          <w:lang w:val="es-BO"/>
        </w:rPr>
        <w:t>“</w:t>
      </w:r>
      <w:r w:rsidRPr="00F312D6">
        <w:rPr>
          <w:i/>
          <w:iCs/>
          <w:lang w:val="es-BO"/>
        </w:rPr>
        <w:t>Y no entristezcan al Espíritu Santo de Dios</w:t>
      </w:r>
      <w:r w:rsidR="004D6057">
        <w:rPr>
          <w:i/>
          <w:iCs/>
          <w:lang w:val="es-BO"/>
        </w:rPr>
        <w:t>”</w:t>
      </w:r>
      <w:r>
        <w:rPr>
          <w:i/>
          <w:iCs/>
          <w:lang w:val="es-BO"/>
        </w:rPr>
        <w:t>,</w:t>
      </w:r>
      <w:r>
        <w:rPr>
          <w:lang w:val="es-BO"/>
        </w:rPr>
        <w:t xml:space="preserve"> … Pablo no </w:t>
      </w:r>
      <w:r w:rsidR="0056283F">
        <w:rPr>
          <w:lang w:val="es-BO"/>
        </w:rPr>
        <w:t xml:space="preserve">dice </w:t>
      </w:r>
      <w:r>
        <w:rPr>
          <w:lang w:val="es-BO"/>
        </w:rPr>
        <w:t>por</w:t>
      </w:r>
      <w:r w:rsidR="0056283F">
        <w:rPr>
          <w:lang w:val="es-BO"/>
        </w:rPr>
        <w:t xml:space="preserve"> qué</w:t>
      </w:r>
      <w:r>
        <w:rPr>
          <w:lang w:val="es-BO"/>
        </w:rPr>
        <w:t xml:space="preserve"> el Espíritu Santo de Dios está contristado en este pasaje, la orden es, no hacerlo y hay una razón por</w:t>
      </w:r>
      <w:r w:rsidR="0056283F">
        <w:rPr>
          <w:lang w:val="es-BO"/>
        </w:rPr>
        <w:t xml:space="preserve"> la que</w:t>
      </w:r>
      <w:r>
        <w:rPr>
          <w:lang w:val="es-BO"/>
        </w:rPr>
        <w:t xml:space="preserve"> no debemos entristecer</w:t>
      </w:r>
      <w:r w:rsidR="0056283F">
        <w:rPr>
          <w:lang w:val="es-BO"/>
        </w:rPr>
        <w:t>lo</w:t>
      </w:r>
      <w:r>
        <w:rPr>
          <w:lang w:val="es-BO"/>
        </w:rPr>
        <w:t>.</w:t>
      </w:r>
    </w:p>
    <w:p w14:paraId="5A71E063" w14:textId="622B6DE8" w:rsidR="00D26D8E" w:rsidRDefault="00D26D8E" w:rsidP="00D26D8E">
      <w:pPr>
        <w:pStyle w:val="Ttulo5"/>
      </w:pPr>
      <w:r>
        <w:t xml:space="preserve">El contexto del versículo es una lista de mandamientos, según los versículos 29-30, la conjunción KAI une dos </w:t>
      </w:r>
      <w:r w:rsidR="00DA2751">
        <w:t>cláusulas</w:t>
      </w:r>
      <w:r>
        <w:t xml:space="preserve"> imperativas negativas, ambas presentan paralelismo ME, no.</w:t>
      </w:r>
    </w:p>
    <w:p w14:paraId="5DBA2695" w14:textId="77777777" w:rsidR="00D26D8E" w:rsidRPr="00356145" w:rsidRDefault="00D26D8E" w:rsidP="00D26D8E">
      <w:pPr>
        <w:pStyle w:val="Ttulo6"/>
      </w:pPr>
      <w:r>
        <w:t xml:space="preserve">Así como en versículo 29 no dice cuál es la palabra mala o corrompida, solo dice: </w:t>
      </w:r>
      <w:r>
        <w:rPr>
          <w:i/>
          <w:iCs/>
        </w:rPr>
        <w:t>no salga de la boca de ustedes ninguna palabra mala.</w:t>
      </w:r>
    </w:p>
    <w:p w14:paraId="4966FC31" w14:textId="4400308A" w:rsidR="00D26D8E" w:rsidRPr="00356145" w:rsidRDefault="00D26D8E" w:rsidP="00D26D8E">
      <w:pPr>
        <w:pStyle w:val="Ttulo6"/>
      </w:pPr>
      <w:r>
        <w:t>Aquí en el versículo 30 no dice qu</w:t>
      </w:r>
      <w:r w:rsidR="0056283F">
        <w:t>é</w:t>
      </w:r>
      <w:r>
        <w:t xml:space="preserve"> es lo que entristece al Espíritu, solo dice: </w:t>
      </w:r>
      <w:r w:rsidR="004D6057">
        <w:t>“</w:t>
      </w:r>
      <w:r>
        <w:rPr>
          <w:i/>
          <w:iCs/>
        </w:rPr>
        <w:t>no entristezcan al Espíritu Santo</w:t>
      </w:r>
      <w:r w:rsidR="004D6057">
        <w:rPr>
          <w:i/>
          <w:iCs/>
        </w:rPr>
        <w:t>”</w:t>
      </w:r>
      <w:r>
        <w:rPr>
          <w:i/>
          <w:iCs/>
        </w:rPr>
        <w:t>.</w:t>
      </w:r>
      <w:r>
        <w:t xml:space="preserve"> </w:t>
      </w:r>
    </w:p>
    <w:p w14:paraId="0EE5CA62" w14:textId="77777777" w:rsidR="00D26D8E" w:rsidRDefault="00D26D8E" w:rsidP="00D26D8E">
      <w:pPr>
        <w:pStyle w:val="Ttulo5"/>
      </w:pPr>
      <w:r>
        <w:t>El mandamiento o la orden ME LYPEITE, no entristezcan, presente, activo. El verbo acompañado por ME-no. Dejen de entristecer o no sigan entristeciendo, causar dolor, afligir, angustiar.</w:t>
      </w:r>
    </w:p>
    <w:p w14:paraId="2091B844" w14:textId="2F58F147" w:rsidR="00D26D8E" w:rsidRDefault="00D26D8E" w:rsidP="00D26D8E">
      <w:pPr>
        <w:pStyle w:val="Ttulo5"/>
      </w:pPr>
      <w:r>
        <w:t>“Al Espíritu Santo de Dios” el Espíritu no es una fuerza cósmica que te domina y que tú ya no tienes el control, este pasaje dice que</w:t>
      </w:r>
      <w:r w:rsidR="0056283F">
        <w:t xml:space="preserve"> puede ser</w:t>
      </w:r>
      <w:r>
        <w:t xml:space="preserve"> entristecido.</w:t>
      </w:r>
    </w:p>
    <w:p w14:paraId="1156D80E" w14:textId="537E4C7E" w:rsidR="00D26D8E" w:rsidRDefault="00D26D8E" w:rsidP="00D26D8E">
      <w:pPr>
        <w:pStyle w:val="Ttulo6"/>
      </w:pPr>
      <w:r>
        <w:t>Muchos dicen que</w:t>
      </w:r>
      <w:r w:rsidR="0056283F">
        <w:t xml:space="preserve"> el hecho de</w:t>
      </w:r>
      <w:r>
        <w:t xml:space="preserve"> tener al Espíritu</w:t>
      </w:r>
      <w:r w:rsidR="0056283F">
        <w:t>,</w:t>
      </w:r>
      <w:r>
        <w:t xml:space="preserve"> garantiza que nunca te vas a apartar de la fe, el Espíritu no te dejar</w:t>
      </w:r>
      <w:r w:rsidR="0056283F">
        <w:t>á</w:t>
      </w:r>
      <w:r>
        <w:t xml:space="preserve"> pecar</w:t>
      </w:r>
      <w:r w:rsidR="0056283F">
        <w:t>,</w:t>
      </w:r>
      <w:r>
        <w:t xml:space="preserve"> porque Él te guía, pero </w:t>
      </w:r>
      <w:r w:rsidR="00DA2751">
        <w:t>aquí afirma</w:t>
      </w:r>
      <w:r w:rsidR="0056283F">
        <w:t xml:space="preserve"> que </w:t>
      </w:r>
      <w:r>
        <w:t>el Espíritu es contristado por los creyentes.</w:t>
      </w:r>
    </w:p>
    <w:p w14:paraId="4BAB5246" w14:textId="0031F24D" w:rsidR="00D26D8E" w:rsidRDefault="00D26D8E" w:rsidP="00D26D8E">
      <w:pPr>
        <w:pStyle w:val="Ttulo6"/>
      </w:pPr>
      <w:r>
        <w:t>Hay que entender por</w:t>
      </w:r>
      <w:r w:rsidR="0056283F">
        <w:t xml:space="preserve"> </w:t>
      </w:r>
      <w:r>
        <w:t>qu</w:t>
      </w:r>
      <w:r w:rsidR="0056283F">
        <w:t>é</w:t>
      </w:r>
      <w:r>
        <w:t xml:space="preserve"> vino el Espíritu Santo de Dios a nuestras vidas. Leer los pasajes el orden. Juan 7:37-29; 14:16-18, 26; 15:26; 16:7-15; Hechos 1:8; Efesios 1:13-14. Él vino hacer la voluntad de Cristo, a glorificar a Cristo.</w:t>
      </w:r>
    </w:p>
    <w:p w14:paraId="06802252" w14:textId="706ED9C8" w:rsidR="00D26D8E" w:rsidRDefault="00D26D8E" w:rsidP="00D26D8E">
      <w:pPr>
        <w:pStyle w:val="Ttulo6"/>
      </w:pPr>
      <w:r>
        <w:t xml:space="preserve">Pablo enseña dando </w:t>
      </w:r>
      <w:r w:rsidR="0056283F">
        <w:t xml:space="preserve">la </w:t>
      </w:r>
      <w:r>
        <w:t xml:space="preserve">orden en Gálatas 5:16 </w:t>
      </w:r>
      <w:r w:rsidR="00DA2751">
        <w:t>–“</w:t>
      </w:r>
      <w:r w:rsidR="00DA2751">
        <w:rPr>
          <w:i/>
          <w:iCs/>
        </w:rPr>
        <w:t>Digo</w:t>
      </w:r>
      <w:r>
        <w:rPr>
          <w:i/>
          <w:iCs/>
        </w:rPr>
        <w:t>, pues, anden por el Espíritu</w:t>
      </w:r>
      <w:r w:rsidR="0056283F">
        <w:rPr>
          <w:i/>
          <w:iCs/>
        </w:rPr>
        <w:t>”</w:t>
      </w:r>
      <w:r>
        <w:rPr>
          <w:i/>
          <w:iCs/>
        </w:rPr>
        <w:t>.</w:t>
      </w:r>
      <w:r>
        <w:t xml:space="preserve"> Si el </w:t>
      </w:r>
      <w:r w:rsidR="0056283F">
        <w:t>E</w:t>
      </w:r>
      <w:r>
        <w:t>spíritu domina o le controla al creyente, esta orden estaría por demás.</w:t>
      </w:r>
    </w:p>
    <w:p w14:paraId="7CB163ED" w14:textId="6CB9F193" w:rsidR="00D26D8E" w:rsidRDefault="00D26D8E" w:rsidP="00D26D8E">
      <w:pPr>
        <w:pStyle w:val="Ttulo6"/>
      </w:pPr>
      <w:r>
        <w:t>El Espíritu Santo procede de Dios, est</w:t>
      </w:r>
      <w:r w:rsidR="0056283F">
        <w:t>e</w:t>
      </w:r>
      <w:r>
        <w:t xml:space="preserve"> es el Espíritu Santo de la promesa. Efesios 1:13-14.</w:t>
      </w:r>
    </w:p>
    <w:p w14:paraId="3C536785" w14:textId="0B656F7B" w:rsidR="00D26D8E" w:rsidRDefault="00D26D8E" w:rsidP="00D26D8E">
      <w:pPr>
        <w:pStyle w:val="Ttulo6"/>
      </w:pPr>
      <w:r>
        <w:lastRenderedPageBreak/>
        <w:t xml:space="preserve">La razón por </w:t>
      </w:r>
      <w:r w:rsidR="0084400E">
        <w:t>la</w:t>
      </w:r>
      <w:r>
        <w:t xml:space="preserve"> cual no debemos entristecer al Espíritu Santo de Dios es </w:t>
      </w:r>
      <w:proofErr w:type="gramStart"/>
      <w:r>
        <w:t>por</w:t>
      </w:r>
      <w:r w:rsidR="0084400E">
        <w:t>que</w:t>
      </w:r>
      <w:proofErr w:type="gramEnd"/>
      <w:r>
        <w:t>.</w:t>
      </w:r>
    </w:p>
    <w:p w14:paraId="66B72CDC" w14:textId="68069CD6" w:rsidR="00D26D8E" w:rsidRDefault="00D26D8E" w:rsidP="00D26D8E">
      <w:pPr>
        <w:pStyle w:val="Ttulo4"/>
        <w:rPr>
          <w:lang w:val="es-BO"/>
        </w:rPr>
      </w:pPr>
      <w:r w:rsidRPr="001F2C78">
        <w:rPr>
          <w:lang w:val="es-BO"/>
        </w:rPr>
        <w:t xml:space="preserve"> </w:t>
      </w:r>
      <w:r>
        <w:rPr>
          <w:lang w:val="es-BO"/>
        </w:rPr>
        <w:t xml:space="preserve">Efesios 4:30 – … </w:t>
      </w:r>
      <w:r w:rsidR="004D6057">
        <w:rPr>
          <w:lang w:val="es-BO"/>
        </w:rPr>
        <w:t>“</w:t>
      </w:r>
      <w:r w:rsidRPr="001F2C78">
        <w:rPr>
          <w:i/>
          <w:iCs/>
          <w:lang w:val="es-BO"/>
        </w:rPr>
        <w:t>por el cual fueron sellados para el día de la redención</w:t>
      </w:r>
      <w:r w:rsidR="004D6057">
        <w:rPr>
          <w:i/>
          <w:iCs/>
          <w:lang w:val="es-BO"/>
        </w:rPr>
        <w:t>”</w:t>
      </w:r>
      <w:r>
        <w:rPr>
          <w:lang w:val="es-BO"/>
        </w:rPr>
        <w:t>. La razón por</w:t>
      </w:r>
      <w:r w:rsidR="00834E21">
        <w:rPr>
          <w:lang w:val="es-BO"/>
        </w:rPr>
        <w:t xml:space="preserve"> la que</w:t>
      </w:r>
      <w:r>
        <w:rPr>
          <w:lang w:val="es-BO"/>
        </w:rPr>
        <w:t xml:space="preserve"> no debemos entristecer</w:t>
      </w:r>
      <w:r w:rsidR="00834E21">
        <w:rPr>
          <w:lang w:val="es-BO"/>
        </w:rPr>
        <w:t>lo,</w:t>
      </w:r>
      <w:r>
        <w:rPr>
          <w:lang w:val="es-BO"/>
        </w:rPr>
        <w:t xml:space="preserve"> es que fuimos sellados con el Espíritu Santo de Dios.</w:t>
      </w:r>
    </w:p>
    <w:p w14:paraId="1C40E212" w14:textId="3689A74F" w:rsidR="00D26D8E" w:rsidRDefault="00D26D8E" w:rsidP="00D26D8E">
      <w:pPr>
        <w:pStyle w:val="Ttulo5"/>
      </w:pPr>
      <w:r>
        <w:t>El verbo, “sellados” está en tiempo aoristo significa que en un punto del tiempo fuimos sellados de manera completa, voz pasiva quiere decir que Dios mismo nos ha sellado. Un sello muestra pertenencia, significa que somos de Dios, modo indicativo esto es una realidad</w:t>
      </w:r>
      <w:r w:rsidR="00834E21">
        <w:t xml:space="preserve"> que ha sido</w:t>
      </w:r>
      <w:r>
        <w:t xml:space="preserve"> hecha.</w:t>
      </w:r>
    </w:p>
    <w:p w14:paraId="002D8078" w14:textId="77777777" w:rsidR="00D26D8E" w:rsidRPr="00613624" w:rsidRDefault="00D26D8E" w:rsidP="00D26D8E">
      <w:pPr>
        <w:pStyle w:val="Ttulo6"/>
      </w:pPr>
      <w:r>
        <w:t>Hay un propósito por el cual fuimos sellados.</w:t>
      </w:r>
    </w:p>
    <w:p w14:paraId="6CA62A59" w14:textId="77777777" w:rsidR="00D26D8E" w:rsidRDefault="00D26D8E" w:rsidP="00D26D8E">
      <w:pPr>
        <w:pStyle w:val="Ttulo5"/>
      </w:pPr>
      <w:r>
        <w:t>“Para el día de la redención” La palabra redención es para el día del rescate. Todos los sellados por el Espíritu Santo estamos esperando el día del rescate.</w:t>
      </w:r>
    </w:p>
    <w:p w14:paraId="3DB37F5C" w14:textId="788DD42E" w:rsidR="00D26D8E" w:rsidRDefault="00D26D8E" w:rsidP="00D26D8E">
      <w:pPr>
        <w:pStyle w:val="Ttulo6"/>
      </w:pPr>
      <w:r>
        <w:t>Este rescate o redención habla del futuro, puede surgir esta pregunta ¿</w:t>
      </w:r>
      <w:r w:rsidR="00834E21">
        <w:t>R</w:t>
      </w:r>
      <w:r>
        <w:t>ed</w:t>
      </w:r>
      <w:r w:rsidR="00834E21">
        <w:t>imidos</w:t>
      </w:r>
      <w:r>
        <w:t xml:space="preserve"> de qué?, otros afirmarían ¡si ya fuimos redimidos! Efesios 1:7</w:t>
      </w:r>
    </w:p>
    <w:p w14:paraId="2A29CB5C" w14:textId="17008536" w:rsidR="00D26D8E" w:rsidRDefault="00D26D8E" w:rsidP="00D26D8E">
      <w:pPr>
        <w:pStyle w:val="Ttulo6"/>
      </w:pPr>
      <w:r>
        <w:t>Este es un día que habla de un evento, no un per</w:t>
      </w:r>
      <w:r w:rsidR="00834E21">
        <w:t>í</w:t>
      </w:r>
      <w:r>
        <w:t>odo, el evento que ocurrirá es la redención</w:t>
      </w:r>
      <w:r w:rsidR="00834E21">
        <w:t>,</w:t>
      </w:r>
      <w:r>
        <w:t xml:space="preserve"> el rescate.</w:t>
      </w:r>
    </w:p>
    <w:p w14:paraId="206B4138" w14:textId="77777777" w:rsidR="00D26D8E" w:rsidRDefault="00D26D8E" w:rsidP="00D26D8E">
      <w:pPr>
        <w:pStyle w:val="Ttulo6"/>
      </w:pPr>
      <w:r>
        <w:t xml:space="preserve">El contexto nos ayuda a definir qué día es. </w:t>
      </w:r>
    </w:p>
    <w:p w14:paraId="4DB1CF0B" w14:textId="77777777" w:rsidR="00D26D8E" w:rsidRDefault="00D26D8E" w:rsidP="00D26D8E">
      <w:pPr>
        <w:pStyle w:val="Ttulo6"/>
      </w:pPr>
      <w:r>
        <w:t>Pablo está hablando con los creyentes de la iglesia, quienes fueron sellados con el Espíritu Santo para el día de la redención. Efesios 1:14.</w:t>
      </w:r>
    </w:p>
    <w:p w14:paraId="3960C0B3" w14:textId="64DCC1A6" w:rsidR="00D26D8E" w:rsidRDefault="00D26D8E" w:rsidP="00D26D8E">
      <w:pPr>
        <w:pStyle w:val="Ttulo6"/>
      </w:pPr>
      <w:r>
        <w:t xml:space="preserve">Los creyentes están esperando </w:t>
      </w:r>
      <w:r w:rsidR="00834E21">
        <w:t>la</w:t>
      </w:r>
      <w:r>
        <w:t xml:space="preserve"> redención de sus cuerpos de la corrupción a la incorrupción. Romanos 8:23-24; 1 Corintios 15:50-53.</w:t>
      </w:r>
    </w:p>
    <w:p w14:paraId="4FCD557D" w14:textId="7A8C16AD" w:rsidR="00D26D8E" w:rsidRPr="00613624" w:rsidRDefault="00D26D8E" w:rsidP="00D26D8E">
      <w:pPr>
        <w:pStyle w:val="Ttulo5"/>
      </w:pPr>
      <w:r>
        <w:t xml:space="preserve">Pablo aquí </w:t>
      </w:r>
      <w:r w:rsidR="00834E21">
        <w:t xml:space="preserve">da </w:t>
      </w:r>
      <w:r>
        <w:t>las razones por</w:t>
      </w:r>
      <w:r w:rsidR="00834E21">
        <w:t xml:space="preserve"> las que</w:t>
      </w:r>
      <w:r>
        <w:t xml:space="preserve"> no debemos entristecer al Espíritu Santo de Dios, fuimos sellados con Él, Dios mismo está habitando en nosotros, est</w:t>
      </w:r>
      <w:r w:rsidR="00834E21">
        <w:t>á</w:t>
      </w:r>
      <w:r>
        <w:t xml:space="preserve"> como una garantía de nuestra redención, nuestra futura glorificación.  </w:t>
      </w:r>
    </w:p>
    <w:p w14:paraId="13557AAC" w14:textId="38D2E025" w:rsidR="00D26D8E" w:rsidRDefault="00D26D8E" w:rsidP="00D26D8E">
      <w:pPr>
        <w:pStyle w:val="Ttulo3"/>
      </w:pPr>
      <w:r>
        <w:t>Efesios 4:31 -</w:t>
      </w:r>
      <w:r>
        <w:rPr>
          <w:b/>
          <w:bCs/>
        </w:rPr>
        <w:t>Instrucción #6 –</w:t>
      </w:r>
      <w:r>
        <w:rPr>
          <w:i/>
          <w:iCs/>
        </w:rPr>
        <w:t xml:space="preserve"> </w:t>
      </w:r>
      <w:r w:rsidR="004D6057">
        <w:rPr>
          <w:i/>
          <w:iCs/>
        </w:rPr>
        <w:t>“</w:t>
      </w:r>
      <w:r>
        <w:rPr>
          <w:i/>
          <w:iCs/>
        </w:rPr>
        <w:t>Sea quitada de ustedes toda amargura, enojo, ira, gritos, insultos, así como toda malicia</w:t>
      </w:r>
      <w:r w:rsidR="004D6057">
        <w:rPr>
          <w:i/>
          <w:iCs/>
        </w:rPr>
        <w:t>”</w:t>
      </w:r>
      <w:r>
        <w:rPr>
          <w:i/>
          <w:iCs/>
        </w:rPr>
        <w:t>.</w:t>
      </w:r>
      <w:r>
        <w:t xml:space="preserve"> </w:t>
      </w:r>
    </w:p>
    <w:p w14:paraId="514FDF4A" w14:textId="4E0F1E4C" w:rsidR="00D26D8E" w:rsidRDefault="00D26D8E" w:rsidP="00D26D8E">
      <w:pPr>
        <w:pStyle w:val="Ttulo4"/>
        <w:rPr>
          <w:lang w:val="es-BO"/>
        </w:rPr>
      </w:pPr>
      <w:r w:rsidRPr="006374BC">
        <w:rPr>
          <w:lang w:val="es-BO"/>
        </w:rPr>
        <w:t xml:space="preserve">Efesios 4:31 </w:t>
      </w:r>
      <w:r w:rsidRPr="006374BC">
        <w:rPr>
          <w:b/>
          <w:bCs/>
          <w:lang w:val="es-BO"/>
        </w:rPr>
        <w:t>–</w:t>
      </w:r>
      <w:r w:rsidRPr="006374BC">
        <w:rPr>
          <w:i/>
          <w:iCs/>
          <w:lang w:val="es-BO"/>
        </w:rPr>
        <w:t xml:space="preserve"> </w:t>
      </w:r>
      <w:r w:rsidR="004D6057">
        <w:rPr>
          <w:i/>
          <w:iCs/>
          <w:lang w:val="es-BO"/>
        </w:rPr>
        <w:t>“</w:t>
      </w:r>
      <w:r w:rsidRPr="006374BC">
        <w:rPr>
          <w:i/>
          <w:iCs/>
          <w:lang w:val="es-BO"/>
        </w:rPr>
        <w:t>Sea quitada de ustedes</w:t>
      </w:r>
      <w:r w:rsidR="004D6057">
        <w:rPr>
          <w:i/>
          <w:iCs/>
          <w:lang w:val="es-BO"/>
        </w:rPr>
        <w:t>”</w:t>
      </w:r>
      <w:r>
        <w:rPr>
          <w:lang w:val="es-BO"/>
        </w:rPr>
        <w:t xml:space="preserve"> … Esta es la se</w:t>
      </w:r>
      <w:r w:rsidR="00834E21">
        <w:rPr>
          <w:lang w:val="es-BO"/>
        </w:rPr>
        <w:t>x</w:t>
      </w:r>
      <w:r>
        <w:rPr>
          <w:lang w:val="es-BO"/>
        </w:rPr>
        <w:t>ta cláusula de instrucciones en esta lista. Aquí la orden es sea quitada de ustedes.</w:t>
      </w:r>
    </w:p>
    <w:p w14:paraId="00360CAD" w14:textId="77777777" w:rsidR="00D26D8E" w:rsidRPr="00B77A13" w:rsidRDefault="00D26D8E" w:rsidP="00D26D8E">
      <w:pPr>
        <w:pStyle w:val="Ttulo5"/>
      </w:pPr>
      <w:r>
        <w:t>El mandamiento no es dejen de sentir toda amargura, enojo, etc. Pablo dice Sea quitada.</w:t>
      </w:r>
    </w:p>
    <w:p w14:paraId="349106D0" w14:textId="1F6E8215" w:rsidR="00D26D8E" w:rsidRPr="00B77A13" w:rsidRDefault="00D26D8E" w:rsidP="00D26D8E">
      <w:pPr>
        <w:pStyle w:val="Ttulo5"/>
      </w:pPr>
      <w:r>
        <w:t>El imperativo ARTHETO, qu</w:t>
      </w:r>
      <w:r w:rsidR="00834E21">
        <w:t>í</w:t>
      </w:r>
      <w:r>
        <w:t>tense</w:t>
      </w:r>
      <w:r w:rsidR="00834E21">
        <w:t>,</w:t>
      </w:r>
      <w:r>
        <w:t xml:space="preserve"> est</w:t>
      </w:r>
      <w:r w:rsidR="00834E21">
        <w:t>á</w:t>
      </w:r>
      <w:r>
        <w:t xml:space="preserve"> en presente, pasivo y no activo, esto es más comprensible</w:t>
      </w:r>
      <w:r w:rsidR="00834E21">
        <w:t>, cuando vemos</w:t>
      </w:r>
      <w:r>
        <w:t xml:space="preserve"> que está en tercera persona, este no es un mandamiento directo sino indirecto.</w:t>
      </w:r>
    </w:p>
    <w:p w14:paraId="3ABF3BB8" w14:textId="6B46468A" w:rsidR="00D26D8E" w:rsidRPr="00EA22E3" w:rsidRDefault="00D26D8E" w:rsidP="00D26D8E">
      <w:pPr>
        <w:pStyle w:val="Ttulo5"/>
      </w:pPr>
      <w:r>
        <w:t>Además, que sea quitada está en pasivo, quiere decir que Dios quite toda malicia.</w:t>
      </w:r>
    </w:p>
    <w:p w14:paraId="5562E81F" w14:textId="1AEBFF01" w:rsidR="00D26D8E" w:rsidRPr="00B77A13" w:rsidRDefault="00D26D8E" w:rsidP="00D26D8E">
      <w:pPr>
        <w:pStyle w:val="Ttulo4"/>
        <w:rPr>
          <w:lang w:val="es-BO"/>
        </w:rPr>
      </w:pPr>
      <w:r w:rsidRPr="00707151">
        <w:rPr>
          <w:lang w:val="es-BO"/>
        </w:rPr>
        <w:t>Efesios 4:31</w:t>
      </w:r>
      <w:r>
        <w:rPr>
          <w:i/>
          <w:iCs/>
          <w:lang w:val="es-BO"/>
        </w:rPr>
        <w:t xml:space="preserve"> – … </w:t>
      </w:r>
      <w:r w:rsidR="004D6057">
        <w:rPr>
          <w:i/>
          <w:iCs/>
          <w:lang w:val="es-BO"/>
        </w:rPr>
        <w:t>“</w:t>
      </w:r>
      <w:r w:rsidRPr="00707151">
        <w:rPr>
          <w:i/>
          <w:iCs/>
          <w:lang w:val="es-BO"/>
        </w:rPr>
        <w:t>toda amargura, enojo, ira, gritos, insultos, así como toda malicia</w:t>
      </w:r>
      <w:r w:rsidR="004D6057">
        <w:rPr>
          <w:i/>
          <w:iCs/>
          <w:lang w:val="es-BO"/>
        </w:rPr>
        <w:t>”</w:t>
      </w:r>
      <w:r w:rsidRPr="00707151">
        <w:rPr>
          <w:i/>
          <w:iCs/>
          <w:lang w:val="es-BO"/>
        </w:rPr>
        <w:t>.</w:t>
      </w:r>
      <w:r>
        <w:rPr>
          <w:lang w:val="es-BO"/>
        </w:rPr>
        <w:t xml:space="preserve"> Aquí </w:t>
      </w:r>
      <w:r w:rsidR="00834E21">
        <w:rPr>
          <w:lang w:val="es-BO"/>
        </w:rPr>
        <w:t>hay</w:t>
      </w:r>
      <w:r>
        <w:rPr>
          <w:lang w:val="es-BO"/>
        </w:rPr>
        <w:t xml:space="preserve"> una lista de cosas, que </w:t>
      </w:r>
      <w:r w:rsidR="00834E21">
        <w:rPr>
          <w:lang w:val="es-BO"/>
        </w:rPr>
        <w:t>tienen que ser</w:t>
      </w:r>
      <w:r>
        <w:rPr>
          <w:lang w:val="es-BO"/>
        </w:rPr>
        <w:t xml:space="preserve"> quitada</w:t>
      </w:r>
      <w:r w:rsidR="00834E21">
        <w:rPr>
          <w:lang w:val="es-BO"/>
        </w:rPr>
        <w:t>s</w:t>
      </w:r>
      <w:r>
        <w:rPr>
          <w:lang w:val="es-BO"/>
        </w:rPr>
        <w:t>.</w:t>
      </w:r>
    </w:p>
    <w:p w14:paraId="4E6FC4C7" w14:textId="233717D5" w:rsidR="00D26D8E" w:rsidRDefault="00D26D8E" w:rsidP="00D26D8E">
      <w:pPr>
        <w:pStyle w:val="Ttulo5"/>
        <w:rPr>
          <w:i/>
          <w:iCs/>
        </w:rPr>
      </w:pPr>
      <w:r>
        <w:t xml:space="preserve">Que sea quitada </w:t>
      </w:r>
      <w:r w:rsidRPr="00707151">
        <w:rPr>
          <w:i/>
          <w:iCs/>
        </w:rPr>
        <w:t>toda amargura</w:t>
      </w:r>
      <w:r>
        <w:t>. Causad</w:t>
      </w:r>
      <w:r w:rsidR="00834E21">
        <w:t>a</w:t>
      </w:r>
      <w:r>
        <w:t xml:space="preserve"> en </w:t>
      </w:r>
      <w:r w:rsidR="00834E21">
        <w:t>el interior</w:t>
      </w:r>
      <w:r>
        <w:t>; aborrecimiento amargura, resentimiento.</w:t>
      </w:r>
    </w:p>
    <w:p w14:paraId="30DCE621" w14:textId="0E303158" w:rsidR="00D26D8E" w:rsidRDefault="00D26D8E" w:rsidP="00D26D8E">
      <w:pPr>
        <w:pStyle w:val="Ttulo5"/>
        <w:rPr>
          <w:i/>
          <w:iCs/>
        </w:rPr>
      </w:pPr>
      <w:r>
        <w:lastRenderedPageBreak/>
        <w:t>Que sea quitad</w:t>
      </w:r>
      <w:r w:rsidR="008F345E">
        <w:t>o el</w:t>
      </w:r>
      <w:r>
        <w:t xml:space="preserve"> </w:t>
      </w:r>
      <w:r w:rsidRPr="00707151">
        <w:rPr>
          <w:i/>
          <w:iCs/>
        </w:rPr>
        <w:t>Enojo</w:t>
      </w:r>
      <w:r>
        <w:t>. Una furia súbita, condición más agitada, una explosión de ira debida a la indignación interna.</w:t>
      </w:r>
    </w:p>
    <w:p w14:paraId="25753FAE" w14:textId="10AE91B2" w:rsidR="00D26D8E" w:rsidRDefault="00D26D8E" w:rsidP="00D26D8E">
      <w:pPr>
        <w:pStyle w:val="Ttulo5"/>
        <w:rPr>
          <w:i/>
          <w:iCs/>
        </w:rPr>
      </w:pPr>
      <w:r>
        <w:t>Que sea quitad</w:t>
      </w:r>
      <w:r w:rsidR="008F345E">
        <w:t xml:space="preserve">a la </w:t>
      </w:r>
      <w:r w:rsidRPr="00707151">
        <w:rPr>
          <w:i/>
          <w:iCs/>
        </w:rPr>
        <w:t>Ira</w:t>
      </w:r>
      <w:r>
        <w:t>. Ira asentada, una condición más fija, que permanece en la mente, frecuentemente con vistas a tomar venganza.</w:t>
      </w:r>
    </w:p>
    <w:p w14:paraId="1E18B8D3" w14:textId="670E1C97" w:rsidR="00D26D8E" w:rsidRDefault="00D26D8E" w:rsidP="00D26D8E">
      <w:pPr>
        <w:pStyle w:val="Ttulo5"/>
        <w:rPr>
          <w:i/>
          <w:iCs/>
        </w:rPr>
      </w:pPr>
      <w:r>
        <w:t>Que sea</w:t>
      </w:r>
      <w:r w:rsidR="008F345E">
        <w:t>n</w:t>
      </w:r>
      <w:r>
        <w:t xml:space="preserve"> quitad</w:t>
      </w:r>
      <w:r w:rsidR="008F345E">
        <w:t>os</w:t>
      </w:r>
      <w:r>
        <w:t xml:space="preserve"> </w:t>
      </w:r>
      <w:r w:rsidRPr="00707151">
        <w:rPr>
          <w:i/>
          <w:iCs/>
        </w:rPr>
        <w:t>Gritos</w:t>
      </w:r>
      <w:r>
        <w:t xml:space="preserve">. Expresión de gritos </w:t>
      </w:r>
    </w:p>
    <w:p w14:paraId="35773C7D" w14:textId="468047EE" w:rsidR="00D26D8E" w:rsidRDefault="00D26D8E" w:rsidP="00D26D8E">
      <w:pPr>
        <w:pStyle w:val="Ttulo5"/>
        <w:rPr>
          <w:i/>
          <w:iCs/>
        </w:rPr>
      </w:pPr>
      <w:r>
        <w:t>Que sea</w:t>
      </w:r>
      <w:r w:rsidR="008F345E">
        <w:t>n</w:t>
      </w:r>
      <w:r>
        <w:t xml:space="preserve"> quitad</w:t>
      </w:r>
      <w:r w:rsidR="008F345E">
        <w:t>os</w:t>
      </w:r>
      <w:r>
        <w:t xml:space="preserve"> </w:t>
      </w:r>
      <w:r w:rsidRPr="00707151">
        <w:rPr>
          <w:i/>
          <w:iCs/>
        </w:rPr>
        <w:t>Insultos</w:t>
      </w:r>
      <w:r>
        <w:t>. Lenguaje abusivo, viene de insultar (lento, estúpido), otras palabras posibles ser</w:t>
      </w:r>
      <w:r w:rsidR="008F345E">
        <w:t>í</w:t>
      </w:r>
      <w:r>
        <w:t>an, blasfemia, calumnia, hablar injurias.</w:t>
      </w:r>
    </w:p>
    <w:p w14:paraId="3A5845FA" w14:textId="24DC4471" w:rsidR="00D26D8E" w:rsidRDefault="00D26D8E" w:rsidP="00D26D8E">
      <w:pPr>
        <w:pStyle w:val="Ttulo5"/>
      </w:pPr>
      <w:r>
        <w:t xml:space="preserve">Que sea </w:t>
      </w:r>
      <w:r w:rsidR="00276E16">
        <w:t xml:space="preserve">quitada, </w:t>
      </w:r>
      <w:r w:rsidR="00276E16" w:rsidRPr="00707151">
        <w:rPr>
          <w:i/>
          <w:iCs/>
        </w:rPr>
        <w:t>toda</w:t>
      </w:r>
      <w:r w:rsidRPr="00707151">
        <w:rPr>
          <w:i/>
          <w:iCs/>
        </w:rPr>
        <w:t xml:space="preserve"> </w:t>
      </w:r>
      <w:r w:rsidR="00276E16" w:rsidRPr="00707151">
        <w:rPr>
          <w:i/>
          <w:iCs/>
        </w:rPr>
        <w:t>malicia</w:t>
      </w:r>
      <w:r w:rsidR="00276E16">
        <w:t xml:space="preserve">. Todo </w:t>
      </w:r>
      <w:r w:rsidR="00DA2751">
        <w:t>lo que</w:t>
      </w:r>
      <w:r>
        <w:t xml:space="preserve"> se mencionó</w:t>
      </w:r>
      <w:r w:rsidR="00276E16">
        <w:t>,</w:t>
      </w:r>
      <w:r>
        <w:t xml:space="preserve"> acompañad</w:t>
      </w:r>
      <w:r w:rsidR="00276E16">
        <w:t>o</w:t>
      </w:r>
      <w:r>
        <w:t xml:space="preserve"> de malicia sea quitad</w:t>
      </w:r>
      <w:r w:rsidR="00276E16">
        <w:t>o</w:t>
      </w:r>
      <w:r>
        <w:t>.</w:t>
      </w:r>
    </w:p>
    <w:p w14:paraId="678154FF" w14:textId="122677D6" w:rsidR="00D26D8E" w:rsidRDefault="00D26D8E" w:rsidP="00D26D8E">
      <w:pPr>
        <w:pStyle w:val="Ttulo6"/>
      </w:pPr>
      <w:r>
        <w:t>El creyente debe permitir que Dios l</w:t>
      </w:r>
      <w:r w:rsidR="00E63A41">
        <w:t>e</w:t>
      </w:r>
      <w:r>
        <w:t xml:space="preserve"> quite toda malicia.</w:t>
      </w:r>
    </w:p>
    <w:p w14:paraId="67A697EC" w14:textId="77777777" w:rsidR="00D26D8E" w:rsidRPr="00C371D1" w:rsidRDefault="00D26D8E" w:rsidP="00D26D8E">
      <w:pPr>
        <w:pStyle w:val="Ttulo6"/>
      </w:pPr>
      <w:r>
        <w:t>¨Pablo de un pasivo, imperativo pasa a un pasivo-medio, imperativo en verso 32.</w:t>
      </w:r>
    </w:p>
    <w:p w14:paraId="7D1F180A" w14:textId="7A16FA83" w:rsidR="00D26D8E" w:rsidRDefault="00D26D8E" w:rsidP="00D26D8E">
      <w:pPr>
        <w:pStyle w:val="Ttulo3"/>
      </w:pPr>
      <w:r>
        <w:t xml:space="preserve">Efesios 4:32 – </w:t>
      </w:r>
      <w:r>
        <w:rPr>
          <w:b/>
          <w:bCs/>
        </w:rPr>
        <w:t>Instrucción #7 –</w:t>
      </w:r>
      <w:r>
        <w:rPr>
          <w:i/>
          <w:iCs/>
        </w:rPr>
        <w:t xml:space="preserve"> </w:t>
      </w:r>
      <w:r w:rsidR="004D6057">
        <w:rPr>
          <w:i/>
          <w:iCs/>
        </w:rPr>
        <w:t>“</w:t>
      </w:r>
      <w:r>
        <w:rPr>
          <w:i/>
          <w:iCs/>
        </w:rPr>
        <w:t>Sean más bien amables unos con otros, misericordiosos, perdonándose unos a otros, así como también Dios los perdonó en Cristo</w:t>
      </w:r>
      <w:r w:rsidR="004D6057">
        <w:rPr>
          <w:i/>
          <w:iCs/>
        </w:rPr>
        <w:t>”</w:t>
      </w:r>
      <w:r>
        <w:rPr>
          <w:i/>
          <w:iCs/>
        </w:rPr>
        <w:t>.</w:t>
      </w:r>
      <w:r>
        <w:t xml:space="preserve"> </w:t>
      </w:r>
    </w:p>
    <w:p w14:paraId="2CEA39A3" w14:textId="0F127F79" w:rsidR="00D26D8E" w:rsidRDefault="00D26D8E" w:rsidP="00D26D8E">
      <w:pPr>
        <w:pStyle w:val="Ttulo4"/>
        <w:rPr>
          <w:lang w:val="es-BO"/>
        </w:rPr>
      </w:pPr>
      <w:r w:rsidRPr="00F26591">
        <w:rPr>
          <w:lang w:val="es-BO"/>
        </w:rPr>
        <w:t xml:space="preserve">Efesios 4:32 </w:t>
      </w:r>
      <w:r w:rsidRPr="00F26591">
        <w:rPr>
          <w:b/>
          <w:bCs/>
          <w:lang w:val="es-BO"/>
        </w:rPr>
        <w:t>–</w:t>
      </w:r>
      <w:r w:rsidRPr="00F26591">
        <w:rPr>
          <w:i/>
          <w:iCs/>
          <w:lang w:val="es-BO"/>
        </w:rPr>
        <w:t xml:space="preserve"> </w:t>
      </w:r>
      <w:r w:rsidR="004D6057">
        <w:rPr>
          <w:i/>
          <w:iCs/>
          <w:lang w:val="es-BO"/>
        </w:rPr>
        <w:t>“</w:t>
      </w:r>
      <w:r w:rsidRPr="00F26591">
        <w:rPr>
          <w:i/>
          <w:iCs/>
          <w:lang w:val="es-BO"/>
        </w:rPr>
        <w:t>Sean más bien</w:t>
      </w:r>
      <w:r w:rsidR="004D6057">
        <w:rPr>
          <w:i/>
          <w:iCs/>
          <w:lang w:val="es-BO"/>
        </w:rPr>
        <w:t>”</w:t>
      </w:r>
      <w:r w:rsidRPr="00F26591">
        <w:rPr>
          <w:lang w:val="es-BO"/>
        </w:rPr>
        <w:t xml:space="preserve"> … </w:t>
      </w:r>
      <w:r>
        <w:rPr>
          <w:lang w:val="es-BO"/>
        </w:rPr>
        <w:t>Pablo mostr</w:t>
      </w:r>
      <w:r w:rsidR="00E63A41">
        <w:rPr>
          <w:lang w:val="es-BO"/>
        </w:rPr>
        <w:t>ó</w:t>
      </w:r>
      <w:r>
        <w:rPr>
          <w:lang w:val="es-BO"/>
        </w:rPr>
        <w:t xml:space="preserve"> cosas mejores que convienen “más bien”.</w:t>
      </w:r>
    </w:p>
    <w:p w14:paraId="30B1DB63" w14:textId="6E5038C8" w:rsidR="00D26D8E" w:rsidRDefault="00D26D8E" w:rsidP="00D26D8E">
      <w:pPr>
        <w:pStyle w:val="Ttulo5"/>
      </w:pPr>
      <w:r>
        <w:t xml:space="preserve">El mandamiento GINESTHE, “sean” está en presente, pasivo-medio. Transmite continuidad de que sean </w:t>
      </w:r>
      <w:r w:rsidR="00E63A41">
        <w:t>amables y misericordiosos</w:t>
      </w:r>
      <w:r>
        <w:t xml:space="preserve">. </w:t>
      </w:r>
    </w:p>
    <w:p w14:paraId="323A2F25" w14:textId="77777777" w:rsidR="00D26D8E" w:rsidRPr="00551EAB" w:rsidRDefault="00D26D8E" w:rsidP="00D26D8E">
      <w:pPr>
        <w:pStyle w:val="Ttulo5"/>
      </w:pPr>
      <w:r>
        <w:t>El hecho de que el verbo sea pasivo-medio. El versículo 31 era pasivo que Dios quite toda malicia, ahora Pablo da la orden de que se hagan ellos mismos amables y misericordiosos.</w:t>
      </w:r>
    </w:p>
    <w:p w14:paraId="7D2F7189" w14:textId="4C8751BB" w:rsidR="00D26D8E" w:rsidRDefault="00D26D8E" w:rsidP="00D26D8E">
      <w:pPr>
        <w:pStyle w:val="Ttulo4"/>
        <w:rPr>
          <w:lang w:val="es-BO"/>
        </w:rPr>
      </w:pPr>
      <w:r w:rsidRPr="000473FF">
        <w:rPr>
          <w:lang w:val="es-BO"/>
        </w:rPr>
        <w:t xml:space="preserve">Efesios 4:32 </w:t>
      </w:r>
      <w:r w:rsidRPr="000473FF">
        <w:rPr>
          <w:b/>
          <w:bCs/>
          <w:lang w:val="es-BO"/>
        </w:rPr>
        <w:t>–</w:t>
      </w:r>
      <w:r w:rsidRPr="000473FF">
        <w:rPr>
          <w:i/>
          <w:iCs/>
          <w:lang w:val="es-BO"/>
        </w:rPr>
        <w:t xml:space="preserve"> </w:t>
      </w:r>
      <w:r w:rsidR="004D6057">
        <w:rPr>
          <w:i/>
          <w:iCs/>
          <w:lang w:val="es-BO"/>
        </w:rPr>
        <w:t>“</w:t>
      </w:r>
      <w:r w:rsidRPr="000473FF">
        <w:rPr>
          <w:i/>
          <w:iCs/>
          <w:lang w:val="es-BO"/>
        </w:rPr>
        <w:t>Sean más bien amables unos con otros, misericordiosos</w:t>
      </w:r>
      <w:r w:rsidR="004D6057">
        <w:rPr>
          <w:i/>
          <w:iCs/>
          <w:lang w:val="es-BO"/>
        </w:rPr>
        <w:t>”</w:t>
      </w:r>
      <w:r>
        <w:rPr>
          <w:lang w:val="es-BO"/>
        </w:rPr>
        <w:t>, El pasaje no dice que demuestren amabilidad y misericordia, más bien</w:t>
      </w:r>
      <w:r w:rsidR="00E63A41">
        <w:rPr>
          <w:lang w:val="es-BO"/>
        </w:rPr>
        <w:t xml:space="preserve"> que</w:t>
      </w:r>
      <w:r>
        <w:rPr>
          <w:lang w:val="es-BO"/>
        </w:rPr>
        <w:t xml:space="preserve"> sus vidas sea</w:t>
      </w:r>
      <w:r w:rsidR="00E63A41">
        <w:rPr>
          <w:lang w:val="es-BO"/>
        </w:rPr>
        <w:t>n</w:t>
      </w:r>
      <w:r>
        <w:rPr>
          <w:lang w:val="es-BO"/>
        </w:rPr>
        <w:t xml:space="preserve"> caracterizada</w:t>
      </w:r>
      <w:r w:rsidR="00E63A41">
        <w:rPr>
          <w:lang w:val="es-BO"/>
        </w:rPr>
        <w:t>s</w:t>
      </w:r>
      <w:r>
        <w:rPr>
          <w:lang w:val="es-BO"/>
        </w:rPr>
        <w:t xml:space="preserve"> por ser amables y misericordiosos.</w:t>
      </w:r>
    </w:p>
    <w:p w14:paraId="20237F78" w14:textId="3E09E64A" w:rsidR="00D26D8E" w:rsidRDefault="00D26D8E" w:rsidP="00D26D8E">
      <w:pPr>
        <w:pStyle w:val="Ttulo5"/>
      </w:pPr>
      <w:r>
        <w:t>“Amables unos con otros” la palabra CHESTOI, otras traducciones; buenos, útiles, amables, virtuosos, honrados. Sean de carácter noble o manso unos con otros, esto es que sean amables mutuamente.</w:t>
      </w:r>
    </w:p>
    <w:p w14:paraId="0CDDEB40" w14:textId="1CD4701D" w:rsidR="00D26D8E" w:rsidRDefault="00D26D8E" w:rsidP="00D26D8E">
      <w:pPr>
        <w:pStyle w:val="Ttulo5"/>
      </w:pPr>
      <w:r>
        <w:t>“Misericordiosos” la palabra EÚSPLANCHOS, viene de (EU-buen, y SPLANCHNA-entrañas) Lit. de buen corazón, otras traducciones; compasivos, misericordiosos, de corazón tierno, entrañables. Sean de tierna compasión, en esta acción está</w:t>
      </w:r>
      <w:r w:rsidR="00E63A41">
        <w:t>n</w:t>
      </w:r>
      <w:r>
        <w:t xml:space="preserve"> involucrada las emociones.</w:t>
      </w:r>
    </w:p>
    <w:p w14:paraId="3896A2C2" w14:textId="5EEB8ADE" w:rsidR="00D26D8E" w:rsidRDefault="00D26D8E" w:rsidP="00D26D8E">
      <w:pPr>
        <w:pStyle w:val="Ttulo4"/>
        <w:rPr>
          <w:lang w:val="es-BO"/>
        </w:rPr>
      </w:pPr>
      <w:r w:rsidRPr="00741602">
        <w:rPr>
          <w:lang w:val="es-BO"/>
        </w:rPr>
        <w:t>Efesios 4:32 –</w:t>
      </w:r>
      <w:r w:rsidRPr="00741602">
        <w:rPr>
          <w:i/>
          <w:iCs/>
          <w:lang w:val="es-BO"/>
        </w:rPr>
        <w:t xml:space="preserve"> … </w:t>
      </w:r>
      <w:r w:rsidR="004D6057">
        <w:rPr>
          <w:i/>
          <w:iCs/>
          <w:lang w:val="es-BO"/>
        </w:rPr>
        <w:t>“</w:t>
      </w:r>
      <w:r w:rsidRPr="00741602">
        <w:rPr>
          <w:i/>
          <w:iCs/>
          <w:lang w:val="es-BO"/>
        </w:rPr>
        <w:t xml:space="preserve">perdonándose unos a otros, </w:t>
      </w:r>
      <w:r w:rsidRPr="00741602">
        <w:rPr>
          <w:b/>
          <w:bCs/>
          <w:i/>
          <w:iCs/>
          <w:lang w:val="es-BO"/>
        </w:rPr>
        <w:t>así como</w:t>
      </w:r>
      <w:r w:rsidRPr="00741602">
        <w:rPr>
          <w:i/>
          <w:iCs/>
          <w:lang w:val="es-BO"/>
        </w:rPr>
        <w:t xml:space="preserve"> también Dios los perdonó en Cristo</w:t>
      </w:r>
      <w:r w:rsidR="004D6057">
        <w:rPr>
          <w:i/>
          <w:iCs/>
          <w:lang w:val="es-BO"/>
        </w:rPr>
        <w:t>”</w:t>
      </w:r>
      <w:r>
        <w:rPr>
          <w:i/>
          <w:iCs/>
          <w:lang w:val="es-BO"/>
        </w:rPr>
        <w:t>.</w:t>
      </w:r>
      <w:r>
        <w:rPr>
          <w:lang w:val="es-BO"/>
        </w:rPr>
        <w:t xml:space="preserve"> En esta oración Pablo hace una comparación estándar del perdón, esto implica no como uno quiere sino como Dios lo hizo.</w:t>
      </w:r>
    </w:p>
    <w:p w14:paraId="05EEC246" w14:textId="77777777" w:rsidR="00D26D8E" w:rsidRDefault="00D26D8E" w:rsidP="00D26D8E">
      <w:pPr>
        <w:pStyle w:val="Ttulo5"/>
      </w:pPr>
      <w:r>
        <w:t xml:space="preserve">“Perdonándose unos a otros” </w:t>
      </w:r>
    </w:p>
    <w:p w14:paraId="339FAA15" w14:textId="77777777" w:rsidR="00D26D8E" w:rsidRDefault="00D26D8E" w:rsidP="00D26D8E">
      <w:pPr>
        <w:pStyle w:val="Ttulo6"/>
      </w:pPr>
      <w:r>
        <w:t>Este versículo no habla de perdonarse a sí mismo, habla de perdonar a alguien. Muchas personas dicen: tienes que perdonarte a ti mismo.</w:t>
      </w:r>
    </w:p>
    <w:p w14:paraId="0F4CB961" w14:textId="41288432" w:rsidR="00D26D8E" w:rsidRDefault="00D26D8E" w:rsidP="00D26D8E">
      <w:pPr>
        <w:pStyle w:val="Ttulo6"/>
      </w:pPr>
      <w:r>
        <w:lastRenderedPageBreak/>
        <w:t>El verbo CHARIZÓMENOI-perdonando, HEAUTOIS-se unos a otros, está en el mismo contexto de que sean amables unos a otros. El verbo viene de la raíz de CHARIS-gracia. Lit. mostrando gracia o favor generoso.</w:t>
      </w:r>
    </w:p>
    <w:p w14:paraId="0D70783C" w14:textId="3F96675C" w:rsidR="00D26D8E" w:rsidRDefault="00D26D8E" w:rsidP="00D26D8E">
      <w:pPr>
        <w:pStyle w:val="Ttulo6"/>
      </w:pPr>
      <w:r>
        <w:t xml:space="preserve">El verbo </w:t>
      </w:r>
      <w:r>
        <w:rPr>
          <w:i/>
          <w:iCs/>
        </w:rPr>
        <w:t xml:space="preserve">perdonándose </w:t>
      </w:r>
      <w:r>
        <w:t xml:space="preserve">está en tiempo presente esto muestra una acción </w:t>
      </w:r>
      <w:r w:rsidR="0073029B">
        <w:t>continua</w:t>
      </w:r>
      <w:r>
        <w:t>, (como setenta veces siete. Mateo 18:22) está en plural, no es solo perdonar a uno sino a todos, eso significa unos a otros.</w:t>
      </w:r>
    </w:p>
    <w:p w14:paraId="2EC15FE7" w14:textId="77777777" w:rsidR="00D26D8E" w:rsidRDefault="00D26D8E" w:rsidP="00D26D8E">
      <w:pPr>
        <w:pStyle w:val="Ttulo6"/>
      </w:pPr>
      <w:r>
        <w:t>Perdonándose gratuitamente unos a otros.</w:t>
      </w:r>
    </w:p>
    <w:p w14:paraId="4B88ED0B" w14:textId="5DC179ED" w:rsidR="00D26D8E" w:rsidRDefault="00D26D8E" w:rsidP="00D26D8E">
      <w:pPr>
        <w:pStyle w:val="Ttulo6"/>
      </w:pPr>
      <w:r>
        <w:t xml:space="preserve">El texto no da condiciones de que primero alguien tiene que ir a pedir perdón o confesar el pecado, no estaría mal confesar los pecados unos a otros, pero aquí el mandamiento es que </w:t>
      </w:r>
      <w:r w:rsidR="00E63A41">
        <w:t xml:space="preserve">los creyentes </w:t>
      </w:r>
      <w:r>
        <w:t>sean los que están perdonándose unos a otros con gracia.</w:t>
      </w:r>
    </w:p>
    <w:p w14:paraId="5EFAADD0" w14:textId="7EF752BD" w:rsidR="00D26D8E" w:rsidRDefault="00D26D8E" w:rsidP="00D26D8E">
      <w:pPr>
        <w:pStyle w:val="Ttulo6"/>
      </w:pPr>
      <w:r>
        <w:t xml:space="preserve">Este perdonarse unos a otros es comparado </w:t>
      </w:r>
      <w:r w:rsidR="00B541D8">
        <w:t>o puesto</w:t>
      </w:r>
      <w:r w:rsidR="00E63A41">
        <w:t xml:space="preserve"> </w:t>
      </w:r>
      <w:r>
        <w:t>al mismo nivel de c</w:t>
      </w:r>
      <w:r w:rsidR="00E63A41">
        <w:t>ó</w:t>
      </w:r>
      <w:r>
        <w:t xml:space="preserve">mo Dios nos perdonó. </w:t>
      </w:r>
    </w:p>
    <w:p w14:paraId="51EAF734" w14:textId="77777777" w:rsidR="00D26D8E" w:rsidRDefault="00D26D8E" w:rsidP="00D26D8E">
      <w:pPr>
        <w:pStyle w:val="Ttulo5"/>
      </w:pPr>
      <w:r>
        <w:t xml:space="preserve">“Así como también Dios los perdonó” </w:t>
      </w:r>
    </w:p>
    <w:p w14:paraId="3E1A5C49" w14:textId="2CA3C6EE" w:rsidR="00D26D8E" w:rsidRDefault="00D26D8E" w:rsidP="00D26D8E">
      <w:pPr>
        <w:pStyle w:val="Ttulo6"/>
      </w:pPr>
      <w:r>
        <w:t>El verbo ECHARIZADO, perdonó aoristo, pasivo, indicativo; es una declaración que hace Pablo de que Dios los perdonó, no hay duda</w:t>
      </w:r>
      <w:r w:rsidR="00B541D8">
        <w:t>s, es un hecho</w:t>
      </w:r>
      <w:r>
        <w:t>.</w:t>
      </w:r>
    </w:p>
    <w:p w14:paraId="1453208F" w14:textId="5C0CA890" w:rsidR="00D26D8E" w:rsidRDefault="00D26D8E" w:rsidP="00D26D8E">
      <w:pPr>
        <w:pStyle w:val="Ttulo6"/>
      </w:pPr>
      <w:r>
        <w:t>Tal vez surge la pregunta ¿</w:t>
      </w:r>
      <w:r w:rsidR="00B541D8">
        <w:t>C</w:t>
      </w:r>
      <w:r>
        <w:t>ómo Dios nos perdonó?</w:t>
      </w:r>
    </w:p>
    <w:p w14:paraId="5414BEBA" w14:textId="77777777" w:rsidR="00D26D8E" w:rsidRDefault="00D26D8E" w:rsidP="00D26D8E">
      <w:pPr>
        <w:pStyle w:val="Ttulo5"/>
      </w:pPr>
      <w:r>
        <w:t>“En Cristo”</w:t>
      </w:r>
    </w:p>
    <w:p w14:paraId="3AE5C8ED" w14:textId="77777777" w:rsidR="00D26D8E" w:rsidRDefault="00D26D8E" w:rsidP="00D26D8E">
      <w:pPr>
        <w:pStyle w:val="Ttulo6"/>
      </w:pPr>
      <w:r>
        <w:t>Dios nos perdonó en Cristo.</w:t>
      </w:r>
    </w:p>
    <w:p w14:paraId="1C5A0065" w14:textId="77777777" w:rsidR="00D26D8E" w:rsidRPr="00A61F79" w:rsidRDefault="00D26D8E" w:rsidP="00D26D8E">
      <w:pPr>
        <w:pStyle w:val="Ttulo6"/>
      </w:pPr>
      <w:r>
        <w:t>Dios no nos perdonó porque hemos pedido perdón, Dios no nos perdonó porque éramos buenas personas, DIOS NOS PERDONÓ EN CRISTO.</w:t>
      </w:r>
    </w:p>
    <w:p w14:paraId="43CDE36E" w14:textId="6349E321" w:rsidR="00D26D8E" w:rsidRPr="00A61F79" w:rsidRDefault="00D26D8E" w:rsidP="00D26D8E">
      <w:pPr>
        <w:pStyle w:val="Ttulo6"/>
      </w:pPr>
      <w:r>
        <w:t xml:space="preserve">Efesios 1:7 dice que Dios nos perdonó según las riquezas de Su gracia. </w:t>
      </w:r>
      <w:r w:rsidR="004D6057">
        <w:t>“</w:t>
      </w:r>
      <w:r>
        <w:rPr>
          <w:i/>
          <w:iCs/>
        </w:rPr>
        <w:t xml:space="preserve">En Él </w:t>
      </w:r>
      <w:r>
        <w:t>(Cristo)</w:t>
      </w:r>
      <w:r>
        <w:rPr>
          <w:i/>
          <w:iCs/>
        </w:rPr>
        <w:t xml:space="preserve"> tenemos redención mediante Su sangre, </w:t>
      </w:r>
      <w:r>
        <w:rPr>
          <w:b/>
          <w:bCs/>
          <w:i/>
          <w:iCs/>
        </w:rPr>
        <w:t>el perdón de pecados según las riquezas de Su gracia</w:t>
      </w:r>
      <w:r w:rsidR="004D6057">
        <w:rPr>
          <w:b/>
          <w:bCs/>
          <w:i/>
          <w:iCs/>
        </w:rPr>
        <w:t>”</w:t>
      </w:r>
      <w:r>
        <w:t>. Dios nos perdón gratuitamente, por creer en el evangelio. Hechos 10:43; 1 Juan 2:1-2</w:t>
      </w:r>
    </w:p>
    <w:p w14:paraId="4C9ACA67" w14:textId="77777777" w:rsidR="00D26D8E" w:rsidRPr="00830F82" w:rsidRDefault="00D26D8E" w:rsidP="00D26D8E">
      <w:pPr>
        <w:pStyle w:val="Ttulo6"/>
      </w:pPr>
      <w:bookmarkStart w:id="6" w:name="_Hlk218875367"/>
      <w:r>
        <w:t>Entender el perdón de Dios en Cristo, por Su gracia, nos hace que seamos personas que están perdonándose unos a otros.</w:t>
      </w:r>
    </w:p>
    <w:bookmarkEnd w:id="6"/>
    <w:p w14:paraId="6953AA48" w14:textId="5650BC5E" w:rsidR="00D26D8E" w:rsidRPr="00567901" w:rsidRDefault="00D26D8E" w:rsidP="00D26D8E">
      <w:pPr>
        <w:pStyle w:val="Ttulo3"/>
      </w:pPr>
      <w:r>
        <w:t xml:space="preserve">Efesios 5:1 – </w:t>
      </w:r>
      <w:r>
        <w:rPr>
          <w:b/>
          <w:bCs/>
        </w:rPr>
        <w:t xml:space="preserve">Instrucción #8 </w:t>
      </w:r>
      <w:r>
        <w:t xml:space="preserve">– </w:t>
      </w:r>
      <w:r w:rsidR="004D6057">
        <w:t>“</w:t>
      </w:r>
      <w:r w:rsidRPr="00D232F3">
        <w:rPr>
          <w:i/>
          <w:iCs/>
        </w:rPr>
        <w:t>Sean</w:t>
      </w:r>
      <w:r>
        <w:rPr>
          <w:i/>
          <w:iCs/>
        </w:rPr>
        <w:t>, pues, imitadores de Dios como hijos amados</w:t>
      </w:r>
      <w:r w:rsidR="004D6057">
        <w:rPr>
          <w:i/>
          <w:iCs/>
        </w:rPr>
        <w:t>”</w:t>
      </w:r>
      <w:r>
        <w:rPr>
          <w:i/>
          <w:iCs/>
        </w:rPr>
        <w:t>;</w:t>
      </w:r>
      <w:r>
        <w:t xml:space="preserve"> </w:t>
      </w:r>
    </w:p>
    <w:p w14:paraId="49B87654" w14:textId="7211F310" w:rsidR="00D26D8E" w:rsidRDefault="00D26D8E" w:rsidP="00D26D8E">
      <w:pPr>
        <w:pStyle w:val="Ttulo4"/>
        <w:rPr>
          <w:lang w:val="es-BO"/>
        </w:rPr>
      </w:pPr>
      <w:r w:rsidRPr="000C3B15">
        <w:rPr>
          <w:lang w:val="es-BO"/>
        </w:rPr>
        <w:t>Efesios 5:1</w:t>
      </w:r>
      <w:r w:rsidRPr="000C3B15">
        <w:rPr>
          <w:b/>
          <w:bCs/>
          <w:lang w:val="es-BO"/>
        </w:rPr>
        <w:t xml:space="preserve"> </w:t>
      </w:r>
      <w:r w:rsidRPr="000C3B15">
        <w:rPr>
          <w:lang w:val="es-BO"/>
        </w:rPr>
        <w:t xml:space="preserve">– </w:t>
      </w:r>
      <w:r w:rsidR="004D6057">
        <w:rPr>
          <w:lang w:val="es-BO"/>
        </w:rPr>
        <w:t>“</w:t>
      </w:r>
      <w:r w:rsidRPr="000C3B15">
        <w:rPr>
          <w:i/>
          <w:iCs/>
          <w:lang w:val="es-BO"/>
        </w:rPr>
        <w:t xml:space="preserve">Sean, </w:t>
      </w:r>
      <w:r w:rsidRPr="00DD0953">
        <w:rPr>
          <w:b/>
          <w:bCs/>
          <w:i/>
          <w:iCs/>
          <w:lang w:val="es-BO"/>
        </w:rPr>
        <w:t>pues</w:t>
      </w:r>
      <w:r w:rsidR="004D6057">
        <w:rPr>
          <w:b/>
          <w:bCs/>
          <w:i/>
          <w:iCs/>
          <w:lang w:val="es-BO"/>
        </w:rPr>
        <w:t>”</w:t>
      </w:r>
      <w:r w:rsidRPr="000C3B15">
        <w:rPr>
          <w:i/>
          <w:iCs/>
          <w:lang w:val="es-BO"/>
        </w:rPr>
        <w:t>,</w:t>
      </w:r>
      <w:r w:rsidRPr="000C3B15">
        <w:rPr>
          <w:lang w:val="es-BO"/>
        </w:rPr>
        <w:t xml:space="preserve"> … la l</w:t>
      </w:r>
      <w:r>
        <w:rPr>
          <w:lang w:val="es-BO"/>
        </w:rPr>
        <w:t>ista de mandamientos contin</w:t>
      </w:r>
      <w:r w:rsidR="002C27BC">
        <w:rPr>
          <w:lang w:val="es-BO"/>
        </w:rPr>
        <w:t>ú</w:t>
      </w:r>
      <w:r>
        <w:rPr>
          <w:lang w:val="es-BO"/>
        </w:rPr>
        <w:t>a hasta Efesios 5:2. Es decir; ellos han sido enseñados en Cristo</w:t>
      </w:r>
      <w:r w:rsidR="002C27BC">
        <w:rPr>
          <w:lang w:val="es-BO"/>
        </w:rPr>
        <w:t xml:space="preserve">, </w:t>
      </w:r>
      <w:r>
        <w:rPr>
          <w:lang w:val="es-BO"/>
        </w:rPr>
        <w:t xml:space="preserve">que se vistan del nuevo hombre que ha sido creado según Dios en justicia y santidad de la verdad. Por tanto, </w:t>
      </w:r>
      <w:r>
        <w:rPr>
          <w:i/>
          <w:iCs/>
          <w:lang w:val="es-BO"/>
        </w:rPr>
        <w:t xml:space="preserve">sean, pues, </w:t>
      </w:r>
      <w:r>
        <w:rPr>
          <w:lang w:val="es-BO"/>
        </w:rPr>
        <w:t>…</w:t>
      </w:r>
    </w:p>
    <w:p w14:paraId="44A05D1E" w14:textId="77777777" w:rsidR="00D26D8E" w:rsidRPr="00DD0953" w:rsidRDefault="00D26D8E" w:rsidP="00D26D8E">
      <w:pPr>
        <w:pStyle w:val="Ttulo5"/>
      </w:pPr>
      <w:r>
        <w:t xml:space="preserve">La palabra “pues” también es “por tanto, así qué”, esta oración está dando continuación lógica del discursó anterior del versículo 32. </w:t>
      </w:r>
      <w:r>
        <w:rPr>
          <w:i/>
          <w:iCs/>
        </w:rPr>
        <w:t>Por tanto, sean imitadores de Dios.</w:t>
      </w:r>
      <w:r>
        <w:t xml:space="preserve"> </w:t>
      </w:r>
    </w:p>
    <w:p w14:paraId="57211141" w14:textId="6583BE8A" w:rsidR="00D26D8E" w:rsidRDefault="00D26D8E" w:rsidP="00D26D8E">
      <w:pPr>
        <w:pStyle w:val="Ttulo5"/>
      </w:pPr>
      <w:r w:rsidRPr="00512453">
        <w:t>El mandato “sean” es t</w:t>
      </w:r>
      <w:r>
        <w:t xml:space="preserve">iempo presente, una acción </w:t>
      </w:r>
      <w:r w:rsidR="0073029B">
        <w:t>continua</w:t>
      </w:r>
      <w:r>
        <w:t>, voz pasivo-medio, mostra</w:t>
      </w:r>
      <w:r w:rsidR="002C27BC">
        <w:t>n</w:t>
      </w:r>
      <w:r>
        <w:t>do participación del sujeto en el proceso. La orden es</w:t>
      </w:r>
      <w:r w:rsidR="002C27BC">
        <w:t>,</w:t>
      </w:r>
      <w:r>
        <w:t xml:space="preserve"> lleguen a ser imitadores de Dios.</w:t>
      </w:r>
    </w:p>
    <w:p w14:paraId="2A9FBDC9" w14:textId="01C5FDED" w:rsidR="00D26D8E" w:rsidRDefault="00D26D8E" w:rsidP="00D26D8E">
      <w:pPr>
        <w:pStyle w:val="Ttulo4"/>
        <w:rPr>
          <w:lang w:val="es-BO"/>
        </w:rPr>
      </w:pPr>
      <w:r w:rsidRPr="00E4047D">
        <w:rPr>
          <w:lang w:val="es-BO"/>
        </w:rPr>
        <w:lastRenderedPageBreak/>
        <w:t xml:space="preserve">Efesios 5:1 – … </w:t>
      </w:r>
      <w:r w:rsidR="004D6057">
        <w:rPr>
          <w:lang w:val="es-BO"/>
        </w:rPr>
        <w:t>“</w:t>
      </w:r>
      <w:r w:rsidRPr="00E4047D">
        <w:rPr>
          <w:i/>
          <w:iCs/>
          <w:lang w:val="es-BO"/>
        </w:rPr>
        <w:t>imitadores de Dios</w:t>
      </w:r>
      <w:r w:rsidR="004D6057">
        <w:rPr>
          <w:i/>
          <w:iCs/>
          <w:lang w:val="es-BO"/>
        </w:rPr>
        <w:t>”</w:t>
      </w:r>
      <w:r w:rsidRPr="00E4047D">
        <w:rPr>
          <w:i/>
          <w:iCs/>
          <w:lang w:val="es-BO"/>
        </w:rPr>
        <w:t xml:space="preserve"> </w:t>
      </w:r>
      <w:r>
        <w:rPr>
          <w:lang w:val="es-BO"/>
        </w:rPr>
        <w:t>… la palabra imitadores no es un verbo como normalmente se entendería. Si fuera verbo entonces la traducción ser</w:t>
      </w:r>
      <w:r w:rsidR="00BA0537">
        <w:rPr>
          <w:lang w:val="es-BO"/>
        </w:rPr>
        <w:t>í</w:t>
      </w:r>
      <w:r>
        <w:rPr>
          <w:lang w:val="es-BO"/>
        </w:rPr>
        <w:t>a “estén imitando a Dios”.</w:t>
      </w:r>
    </w:p>
    <w:p w14:paraId="4D409352" w14:textId="77777777" w:rsidR="00D26D8E" w:rsidRPr="00F87273" w:rsidRDefault="00D26D8E" w:rsidP="00D26D8E">
      <w:pPr>
        <w:pStyle w:val="Ttulo5"/>
      </w:pPr>
      <w:r>
        <w:t>“imitadores” es un sustantivo nominativo, describe al sujeto “personas que imitan”</w:t>
      </w:r>
    </w:p>
    <w:p w14:paraId="41609FAF" w14:textId="77777777" w:rsidR="00D26D8E" w:rsidRDefault="00D26D8E" w:rsidP="00D26D8E">
      <w:pPr>
        <w:pStyle w:val="Ttulo5"/>
      </w:pPr>
      <w:r>
        <w:t>La oración es; lleguen a ser personas que están imitando a Dios.</w:t>
      </w:r>
    </w:p>
    <w:p w14:paraId="32DACFD2" w14:textId="77777777" w:rsidR="00D26D8E" w:rsidRDefault="00D26D8E" w:rsidP="00D26D8E">
      <w:pPr>
        <w:pStyle w:val="Ttulo5"/>
      </w:pPr>
      <w:r>
        <w:t xml:space="preserve">La oración no da el propósito “para que Dios </w:t>
      </w:r>
      <w:proofErr w:type="gramStart"/>
      <w:r>
        <w:t>les</w:t>
      </w:r>
      <w:proofErr w:type="gramEnd"/>
      <w:r>
        <w:t xml:space="preserve"> ame” sino da la razón implícita de porque debemos ser personas que están imitando a Dios.</w:t>
      </w:r>
    </w:p>
    <w:p w14:paraId="0F637D90" w14:textId="1F90881C" w:rsidR="00D26D8E" w:rsidRDefault="00D26D8E" w:rsidP="00D26D8E">
      <w:pPr>
        <w:pStyle w:val="Ttulo4"/>
        <w:rPr>
          <w:lang w:val="es-BO"/>
        </w:rPr>
      </w:pPr>
      <w:r w:rsidRPr="005739DC">
        <w:rPr>
          <w:lang w:val="es-BO"/>
        </w:rPr>
        <w:t>Efesios 5:1 – …</w:t>
      </w:r>
      <w:r w:rsidRPr="005739DC">
        <w:rPr>
          <w:i/>
          <w:iCs/>
          <w:lang w:val="es-BO"/>
        </w:rPr>
        <w:t xml:space="preserve"> </w:t>
      </w:r>
      <w:r w:rsidR="004D6057">
        <w:rPr>
          <w:i/>
          <w:iCs/>
          <w:lang w:val="es-BO"/>
        </w:rPr>
        <w:t>“</w:t>
      </w:r>
      <w:r w:rsidRPr="005739DC">
        <w:rPr>
          <w:i/>
          <w:iCs/>
          <w:lang w:val="es-BO"/>
        </w:rPr>
        <w:t>como hijos amados</w:t>
      </w:r>
      <w:r w:rsidR="004D6057">
        <w:rPr>
          <w:i/>
          <w:iCs/>
          <w:lang w:val="es-BO"/>
        </w:rPr>
        <w:t>”</w:t>
      </w:r>
      <w:r w:rsidRPr="005739DC">
        <w:rPr>
          <w:i/>
          <w:iCs/>
          <w:lang w:val="es-BO"/>
        </w:rPr>
        <w:t>.</w:t>
      </w:r>
      <w:r w:rsidRPr="005739DC">
        <w:rPr>
          <w:lang w:val="es-BO"/>
        </w:rPr>
        <w:t xml:space="preserve"> L</w:t>
      </w:r>
      <w:r>
        <w:rPr>
          <w:lang w:val="es-BO"/>
        </w:rPr>
        <w:t>a razón implícita es que somos hijos amados de Dios. Como hijos amados debemos llegar a ser personas que están imitando a Dios.</w:t>
      </w:r>
    </w:p>
    <w:p w14:paraId="76D4C1B8" w14:textId="77777777" w:rsidR="00D26D8E" w:rsidRPr="008758BB" w:rsidRDefault="00D26D8E" w:rsidP="00D26D8E">
      <w:pPr>
        <w:pStyle w:val="Ttulo5"/>
      </w:pPr>
      <w:r>
        <w:t xml:space="preserve">“amados” es un adjetivo calificativo para los hijos de Dios. Somos los hijos amados de Dios, así como Cristo es el Hijo amado de Dios. Mateo 3:17 </w:t>
      </w:r>
    </w:p>
    <w:p w14:paraId="5B18A9D3" w14:textId="77777777" w:rsidR="00D26D8E" w:rsidRDefault="00D26D8E" w:rsidP="00D26D8E">
      <w:pPr>
        <w:pStyle w:val="Ttulo5"/>
      </w:pPr>
      <w:r>
        <w:t>La oración parafraseada “por tanto, como hijos amados de Dios en Cristo, lleguen a ser imitadores de Dios”</w:t>
      </w:r>
    </w:p>
    <w:p w14:paraId="5C37F8C4" w14:textId="771058F2" w:rsidR="00D26D8E" w:rsidRDefault="00D26D8E" w:rsidP="00D26D8E">
      <w:pPr>
        <w:pStyle w:val="Ttulo5"/>
      </w:pPr>
      <w:r>
        <w:t>Esta oración contin</w:t>
      </w:r>
      <w:r w:rsidR="00BA0537">
        <w:t>ú</w:t>
      </w:r>
      <w:r>
        <w:t>a con una conjunción KAI, añade otra cláusula de imperativo.</w:t>
      </w:r>
    </w:p>
    <w:p w14:paraId="6A4F4D5E" w14:textId="77777777" w:rsidR="00D26D8E" w:rsidRPr="005D62D1" w:rsidRDefault="00D26D8E" w:rsidP="00D26D8E">
      <w:pPr>
        <w:pStyle w:val="Ttulo5"/>
      </w:pPr>
      <w:r>
        <w:t>“lleguen a ser imitadores de Dios” y “anden en amor”</w:t>
      </w:r>
    </w:p>
    <w:p w14:paraId="7F580B00" w14:textId="51BC105D" w:rsidR="00D26D8E" w:rsidRDefault="00D26D8E" w:rsidP="00D26D8E">
      <w:pPr>
        <w:pStyle w:val="Ttulo3"/>
      </w:pPr>
      <w:r>
        <w:t xml:space="preserve">Efesios 5:2 – </w:t>
      </w:r>
      <w:r>
        <w:rPr>
          <w:b/>
          <w:bCs/>
        </w:rPr>
        <w:t>Instrucción #9</w:t>
      </w:r>
      <w:r>
        <w:t xml:space="preserve"> – </w:t>
      </w:r>
      <w:r w:rsidR="004D6057">
        <w:t>“</w:t>
      </w:r>
      <w:r>
        <w:rPr>
          <w:i/>
          <w:iCs/>
        </w:rPr>
        <w:t xml:space="preserve">y </w:t>
      </w:r>
      <w:r w:rsidRPr="00D232F3">
        <w:rPr>
          <w:i/>
          <w:iCs/>
        </w:rPr>
        <w:t>anden</w:t>
      </w:r>
      <w:r>
        <w:rPr>
          <w:i/>
          <w:iCs/>
        </w:rPr>
        <w:t xml:space="preserve"> en amor, así como también Cristo </w:t>
      </w:r>
      <w:proofErr w:type="gramStart"/>
      <w:r>
        <w:rPr>
          <w:i/>
          <w:iCs/>
        </w:rPr>
        <w:t>les</w:t>
      </w:r>
      <w:proofErr w:type="gramEnd"/>
      <w:r>
        <w:rPr>
          <w:i/>
          <w:iCs/>
        </w:rPr>
        <w:t xml:space="preserve"> amó y se dio a sí mismo por nosotros, ofrenda y sacrificio a Dios, como fragante aroma</w:t>
      </w:r>
      <w:r w:rsidR="004D6057">
        <w:rPr>
          <w:i/>
          <w:iCs/>
        </w:rPr>
        <w:t>”</w:t>
      </w:r>
      <w:r>
        <w:rPr>
          <w:i/>
          <w:iCs/>
        </w:rPr>
        <w:t>.</w:t>
      </w:r>
      <w:r>
        <w:t xml:space="preserve"> </w:t>
      </w:r>
    </w:p>
    <w:p w14:paraId="6FAB08DE" w14:textId="5F6B44CC" w:rsidR="00D26D8E" w:rsidRDefault="00D26D8E" w:rsidP="00D26D8E">
      <w:pPr>
        <w:pStyle w:val="Ttulo4"/>
        <w:rPr>
          <w:lang w:val="es-BO"/>
        </w:rPr>
      </w:pPr>
      <w:r w:rsidRPr="004F333C">
        <w:rPr>
          <w:lang w:val="es-BO"/>
        </w:rPr>
        <w:t xml:space="preserve">Efesios 5:2 – </w:t>
      </w:r>
      <w:r w:rsidR="004D6057">
        <w:rPr>
          <w:lang w:val="es-BO"/>
        </w:rPr>
        <w:t>“</w:t>
      </w:r>
      <w:r w:rsidRPr="004F333C">
        <w:rPr>
          <w:i/>
          <w:iCs/>
          <w:lang w:val="es-BO"/>
        </w:rPr>
        <w:t>y anden en amor, así como también Cristo</w:t>
      </w:r>
      <w:r w:rsidR="004D6057">
        <w:rPr>
          <w:i/>
          <w:iCs/>
          <w:lang w:val="es-BO"/>
        </w:rPr>
        <w:t>”</w:t>
      </w:r>
      <w:r>
        <w:rPr>
          <w:i/>
          <w:iCs/>
          <w:lang w:val="es-BO"/>
        </w:rPr>
        <w:t>.</w:t>
      </w:r>
      <w:r>
        <w:rPr>
          <w:lang w:val="es-BO"/>
        </w:rPr>
        <w:t xml:space="preserve"> Aquí hay una comparación del mayor ejemplo de cómo debemos andar en amor, es decir: “anden en amor, así como Cristo también anduvo”</w:t>
      </w:r>
    </w:p>
    <w:p w14:paraId="0F800EE2" w14:textId="78C3D197" w:rsidR="00D26D8E" w:rsidRDefault="00D26D8E" w:rsidP="00D26D8E">
      <w:pPr>
        <w:pStyle w:val="Ttulo4"/>
        <w:rPr>
          <w:lang w:val="es-BO"/>
        </w:rPr>
      </w:pPr>
      <w:r w:rsidRPr="004F333C">
        <w:rPr>
          <w:lang w:val="es-BO"/>
        </w:rPr>
        <w:t xml:space="preserve">Efesios 5:2 – </w:t>
      </w:r>
      <w:r w:rsidR="004D6057">
        <w:rPr>
          <w:lang w:val="es-BO"/>
        </w:rPr>
        <w:t>“</w:t>
      </w:r>
      <w:r w:rsidRPr="004F333C">
        <w:rPr>
          <w:i/>
          <w:iCs/>
          <w:lang w:val="es-BO"/>
        </w:rPr>
        <w:t>y anden en amor</w:t>
      </w:r>
      <w:r w:rsidR="004D6057">
        <w:rPr>
          <w:i/>
          <w:iCs/>
          <w:lang w:val="es-BO"/>
        </w:rPr>
        <w:t>”</w:t>
      </w:r>
      <w:r>
        <w:rPr>
          <w:i/>
          <w:iCs/>
          <w:lang w:val="es-BO"/>
        </w:rPr>
        <w:t>,</w:t>
      </w:r>
      <w:r>
        <w:rPr>
          <w:lang w:val="es-BO"/>
        </w:rPr>
        <w:t xml:space="preserve"> … el imperativo PERIPATEITE, anden </w:t>
      </w:r>
      <w:r w:rsidR="004D6057">
        <w:rPr>
          <w:lang w:val="es-BO"/>
        </w:rPr>
        <w:t>está</w:t>
      </w:r>
      <w:r>
        <w:rPr>
          <w:lang w:val="es-BO"/>
        </w:rPr>
        <w:t xml:space="preserve"> presente, activo. Indica una acción </w:t>
      </w:r>
      <w:r w:rsidR="0073029B">
        <w:rPr>
          <w:lang w:val="es-BO"/>
        </w:rPr>
        <w:t>continua</w:t>
      </w:r>
      <w:r>
        <w:rPr>
          <w:lang w:val="es-BO"/>
        </w:rPr>
        <w:t xml:space="preserve"> y activ</w:t>
      </w:r>
      <w:r w:rsidR="00BA0537">
        <w:rPr>
          <w:lang w:val="es-BO"/>
        </w:rPr>
        <w:t>a</w:t>
      </w:r>
      <w:r>
        <w:rPr>
          <w:lang w:val="es-BO"/>
        </w:rPr>
        <w:t>. Significa andar todo alrededor. La palabra puede traducirse como; caminen, condúzcanse, vivan.</w:t>
      </w:r>
    </w:p>
    <w:p w14:paraId="3EC7ACAC" w14:textId="77777777" w:rsidR="00D26D8E" w:rsidRDefault="00D26D8E" w:rsidP="00D26D8E">
      <w:pPr>
        <w:pStyle w:val="Ttulo5"/>
      </w:pPr>
      <w:r>
        <w:t>En este pasaje el imperativo no es amen, sino es anden.</w:t>
      </w:r>
    </w:p>
    <w:p w14:paraId="0D3821A6" w14:textId="77777777" w:rsidR="00D26D8E" w:rsidRPr="0048351D" w:rsidRDefault="00D26D8E" w:rsidP="00D26D8E">
      <w:pPr>
        <w:pStyle w:val="Ttulo5"/>
      </w:pPr>
      <w:r>
        <w:t>La palabra para amor es AGAPE, un amor que busca activamente el bien del otra, un amor desinteresado, un amor por decisión que por emoción.</w:t>
      </w:r>
    </w:p>
    <w:p w14:paraId="3D6F84A4" w14:textId="13000D7F" w:rsidR="00D26D8E" w:rsidRDefault="00D26D8E" w:rsidP="00D26D8E">
      <w:pPr>
        <w:pStyle w:val="Ttulo5"/>
      </w:pPr>
      <w:r>
        <w:t>La preposición EN, e</w:t>
      </w:r>
      <w:r w:rsidR="00BA0537">
        <w:t>s</w:t>
      </w:r>
      <w:r>
        <w:t xml:space="preserve"> seguid</w:t>
      </w:r>
      <w:r w:rsidR="00BA0537">
        <w:t>a</w:t>
      </w:r>
      <w:r>
        <w:t xml:space="preserve"> por un sustantivo dativo, significa “en la esfera de amor, caracterizado por amor”</w:t>
      </w:r>
    </w:p>
    <w:p w14:paraId="7A406F47" w14:textId="041277D7" w:rsidR="00D26D8E" w:rsidRDefault="00D26D8E" w:rsidP="00D26D8E">
      <w:pPr>
        <w:pStyle w:val="Ttulo5"/>
      </w:pPr>
      <w:r>
        <w:t>“Anden en amor” es un estilo de vida</w:t>
      </w:r>
      <w:r w:rsidR="00BA0537">
        <w:t>,</w:t>
      </w:r>
      <w:r>
        <w:t xml:space="preserve"> quiere decir: caminen en la esfera del amor, que el amor caracterice su conducta en el diario vivir. Vivan por el bien de otros. Filipenses 2:4</w:t>
      </w:r>
    </w:p>
    <w:p w14:paraId="14F9DF9F" w14:textId="7AD9077F" w:rsidR="00D26D8E" w:rsidRDefault="00D26D8E" w:rsidP="00D26D8E">
      <w:pPr>
        <w:pStyle w:val="Ttulo5"/>
      </w:pPr>
      <w:r>
        <w:t xml:space="preserve">Este mandamiento es comparado con lo que Jesús enseñó. Juan 15:9 </w:t>
      </w:r>
      <w:r>
        <w:rPr>
          <w:i/>
          <w:iCs/>
        </w:rPr>
        <w:t xml:space="preserve">– </w:t>
      </w:r>
      <w:r w:rsidR="004D6057">
        <w:rPr>
          <w:i/>
          <w:iCs/>
        </w:rPr>
        <w:t>“</w:t>
      </w:r>
      <w:r>
        <w:rPr>
          <w:i/>
          <w:iCs/>
        </w:rPr>
        <w:t>permanezcan en Mi amor</w:t>
      </w:r>
      <w:r w:rsidR="004D6057">
        <w:rPr>
          <w:i/>
          <w:iCs/>
        </w:rPr>
        <w:t>”</w:t>
      </w:r>
      <w:r>
        <w:t>, entonces si están permaneciendo Juan 15:12 –</w:t>
      </w:r>
      <w:r>
        <w:rPr>
          <w:i/>
          <w:iCs/>
        </w:rPr>
        <w:t xml:space="preserve"> </w:t>
      </w:r>
      <w:r w:rsidR="004D6057">
        <w:rPr>
          <w:i/>
          <w:iCs/>
        </w:rPr>
        <w:t>“</w:t>
      </w:r>
      <w:r>
        <w:rPr>
          <w:i/>
          <w:iCs/>
        </w:rPr>
        <w:t>que se amen unos a otros, así como Yo los he amado</w:t>
      </w:r>
      <w:r w:rsidR="004D6057">
        <w:rPr>
          <w:i/>
          <w:iCs/>
        </w:rPr>
        <w:t>”</w:t>
      </w:r>
      <w:r>
        <w:rPr>
          <w:i/>
          <w:iCs/>
        </w:rPr>
        <w:t>.</w:t>
      </w:r>
    </w:p>
    <w:p w14:paraId="51048EBC" w14:textId="77777777" w:rsidR="00D26D8E" w:rsidRDefault="00D26D8E" w:rsidP="00D26D8E">
      <w:pPr>
        <w:pStyle w:val="Ttulo5"/>
      </w:pPr>
      <w:r>
        <w:t xml:space="preserve">Pablo de la misma manera compara aquí – </w:t>
      </w:r>
      <w:r>
        <w:rPr>
          <w:i/>
          <w:iCs/>
        </w:rPr>
        <w:t>así como Cristo también</w:t>
      </w:r>
      <w:r>
        <w:t xml:space="preserve"> [anduvo]</w:t>
      </w:r>
    </w:p>
    <w:p w14:paraId="36E49013" w14:textId="1F9FA35B" w:rsidR="00D26D8E" w:rsidRDefault="00D26D8E" w:rsidP="00D26D8E">
      <w:pPr>
        <w:pStyle w:val="Ttulo4"/>
        <w:rPr>
          <w:lang w:val="es-BO"/>
        </w:rPr>
      </w:pPr>
      <w:r w:rsidRPr="00605D9C">
        <w:rPr>
          <w:lang w:val="es-BO"/>
        </w:rPr>
        <w:lastRenderedPageBreak/>
        <w:t xml:space="preserve">Efesios 5:2 – … </w:t>
      </w:r>
      <w:r w:rsidR="004D6057">
        <w:rPr>
          <w:lang w:val="es-BO"/>
        </w:rPr>
        <w:t>“</w:t>
      </w:r>
      <w:r w:rsidRPr="00605D9C">
        <w:rPr>
          <w:i/>
          <w:iCs/>
          <w:lang w:val="es-BO"/>
        </w:rPr>
        <w:t xml:space="preserve">así como también Cristo </w:t>
      </w:r>
      <w:r w:rsidR="002A301C">
        <w:rPr>
          <w:i/>
          <w:iCs/>
          <w:lang w:val="es-BO"/>
        </w:rPr>
        <w:t>o</w:t>
      </w:r>
      <w:r w:rsidRPr="00605D9C">
        <w:rPr>
          <w:i/>
          <w:iCs/>
          <w:lang w:val="es-BO"/>
        </w:rPr>
        <w:t>s amó y se dio a sí mismo por nosotros</w:t>
      </w:r>
      <w:r w:rsidR="004D6057">
        <w:rPr>
          <w:i/>
          <w:iCs/>
          <w:lang w:val="es-BO"/>
        </w:rPr>
        <w:t>”</w:t>
      </w:r>
      <w:r w:rsidRPr="00605D9C">
        <w:rPr>
          <w:i/>
          <w:iCs/>
          <w:lang w:val="es-BO"/>
        </w:rPr>
        <w:t>,</w:t>
      </w:r>
      <w:r>
        <w:rPr>
          <w:i/>
          <w:iCs/>
          <w:lang w:val="es-BO"/>
        </w:rPr>
        <w:t xml:space="preserve"> …</w:t>
      </w:r>
      <w:r>
        <w:rPr>
          <w:lang w:val="es-BO"/>
        </w:rPr>
        <w:t xml:space="preserve"> Aquí Pablo muestra el amor de Cristo por nosotros, como un ejemplo de andar en amor.</w:t>
      </w:r>
    </w:p>
    <w:p w14:paraId="7977F134" w14:textId="77777777" w:rsidR="00D26D8E" w:rsidRDefault="00D26D8E" w:rsidP="00D26D8E">
      <w:pPr>
        <w:pStyle w:val="Ttulo5"/>
      </w:pPr>
      <w:r>
        <w:t xml:space="preserve">“así como también Cristo [permaneció (anduvo) en el amor de Su Padre Juan 15:10 – </w:t>
      </w:r>
      <w:r>
        <w:rPr>
          <w:i/>
          <w:iCs/>
        </w:rPr>
        <w:t>permanezco en Su amor</w:t>
      </w:r>
      <w:r>
        <w:t>] les (y nos) amó” está en modo indicativo, significa que Cristo nos amor de manera completa, esto es una declaración de una realidad.</w:t>
      </w:r>
    </w:p>
    <w:p w14:paraId="096D62F6" w14:textId="77777777" w:rsidR="00D26D8E" w:rsidRPr="00A82A41" w:rsidRDefault="00D26D8E" w:rsidP="00D26D8E">
      <w:pPr>
        <w:pStyle w:val="Ttulo5"/>
      </w:pPr>
      <w:r>
        <w:t>“</w:t>
      </w:r>
      <w:r w:rsidRPr="00A82A41">
        <w:t>Y se dio a sí mismo</w:t>
      </w:r>
      <w:r>
        <w:t>” el verbo se entregó está en modo indicativo, significa que esto es una declaración, tiempo aoristo Cristo se entregó de una vez por todas de manera completa por nosotros.</w:t>
      </w:r>
    </w:p>
    <w:p w14:paraId="447A2FA3" w14:textId="7F23D2A7" w:rsidR="00D26D8E" w:rsidRDefault="00D26D8E" w:rsidP="00D26D8E">
      <w:pPr>
        <w:pStyle w:val="Ttulo5"/>
      </w:pPr>
      <w:r>
        <w:t>“Por nosotros” Pablo fue muy específico en incluir, por nosotros, ya que se dirige a los creyentes</w:t>
      </w:r>
      <w:r w:rsidR="00540EC3">
        <w:t>.</w:t>
      </w:r>
      <w:r>
        <w:t xml:space="preserve"> Pablo se incluye. 1 Juan 2:2</w:t>
      </w:r>
    </w:p>
    <w:p w14:paraId="1E8269DE" w14:textId="0DADC7FA" w:rsidR="00D26D8E" w:rsidRDefault="00D26D8E" w:rsidP="00D26D8E">
      <w:pPr>
        <w:pStyle w:val="Ttulo4"/>
        <w:rPr>
          <w:lang w:val="es-BO"/>
        </w:rPr>
      </w:pPr>
      <w:r w:rsidRPr="006F6C8C">
        <w:rPr>
          <w:lang w:val="es-BO"/>
        </w:rPr>
        <w:t xml:space="preserve">Efesios 5:2 – </w:t>
      </w:r>
      <w:r>
        <w:rPr>
          <w:lang w:val="es-BO"/>
        </w:rPr>
        <w:t xml:space="preserve">… </w:t>
      </w:r>
      <w:r w:rsidR="004D6057">
        <w:rPr>
          <w:lang w:val="es-BO"/>
        </w:rPr>
        <w:t>“</w:t>
      </w:r>
      <w:r w:rsidRPr="006F6C8C">
        <w:rPr>
          <w:i/>
          <w:iCs/>
          <w:lang w:val="es-BO"/>
        </w:rPr>
        <w:t>ofrenda y sacrificio a Dios, como fragante aroma</w:t>
      </w:r>
      <w:r w:rsidR="004D6057">
        <w:rPr>
          <w:i/>
          <w:iCs/>
          <w:lang w:val="es-BO"/>
        </w:rPr>
        <w:t>”</w:t>
      </w:r>
      <w:r>
        <w:rPr>
          <w:i/>
          <w:iCs/>
          <w:lang w:val="es-BO"/>
        </w:rPr>
        <w:t>.</w:t>
      </w:r>
      <w:r>
        <w:rPr>
          <w:lang w:val="es-BO"/>
        </w:rPr>
        <w:t xml:space="preserve"> Est</w:t>
      </w:r>
      <w:r w:rsidR="00540EC3">
        <w:rPr>
          <w:lang w:val="es-BO"/>
        </w:rPr>
        <w:t>a</w:t>
      </w:r>
      <w:r>
        <w:rPr>
          <w:lang w:val="es-BO"/>
        </w:rPr>
        <w:t xml:space="preserve"> es la expresión de cómo nos amó y se dio a Dios por nosotros.</w:t>
      </w:r>
    </w:p>
    <w:p w14:paraId="0C242179" w14:textId="15D4A577" w:rsidR="00D26D8E" w:rsidRPr="006F6C8C" w:rsidRDefault="00D26D8E" w:rsidP="00D26D8E">
      <w:pPr>
        <w:pStyle w:val="Ttulo5"/>
      </w:pPr>
      <w:r>
        <w:t>“Ofrenda a Dios” podemos decir se dio así mismo como ofrenda a Dios y no dice en ofrendas; Cristo nos amó y se dio como ofrenda a Dios. Una ofrenda era algo separado</w:t>
      </w:r>
      <w:r w:rsidR="00540EC3">
        <w:t>,</w:t>
      </w:r>
      <w:r>
        <w:t xml:space="preserve"> que uno quería dar</w:t>
      </w:r>
      <w:r w:rsidR="00540EC3">
        <w:t>,</w:t>
      </w:r>
      <w:r>
        <w:t xml:space="preserve"> sin </w:t>
      </w:r>
      <w:r w:rsidR="00540EC3">
        <w:t>tener la necesidad de hacerlo</w:t>
      </w:r>
      <w:r>
        <w:t xml:space="preserve">.  </w:t>
      </w:r>
    </w:p>
    <w:p w14:paraId="6124DECB" w14:textId="1F076E7E" w:rsidR="00D26D8E" w:rsidRDefault="00D26D8E" w:rsidP="00D26D8E">
      <w:pPr>
        <w:pStyle w:val="Ttulo5"/>
      </w:pPr>
      <w:r>
        <w:t>“</w:t>
      </w:r>
      <w:r w:rsidRPr="00AB107F">
        <w:t>Y sacrificio a Dios</w:t>
      </w:r>
      <w:r>
        <w:t xml:space="preserve">” de la misma manera ya que el sustantivo es acusativo, Cristo nos amó y </w:t>
      </w:r>
      <w:r w:rsidR="001B391C">
        <w:t xml:space="preserve">se </w:t>
      </w:r>
      <w:r>
        <w:t>dio así mismo por nosotros como sacrificio a Dios. Un sacrificio era entregado cuando uno estaba necesitado.</w:t>
      </w:r>
    </w:p>
    <w:p w14:paraId="5E8408A8" w14:textId="77777777" w:rsidR="00D26D8E" w:rsidRPr="00AB107F" w:rsidRDefault="00D26D8E" w:rsidP="00D26D8E">
      <w:pPr>
        <w:pStyle w:val="Ttulo5"/>
      </w:pPr>
      <w:r>
        <w:t>“</w:t>
      </w:r>
      <w:r w:rsidRPr="00AB107F">
        <w:t>como fragante aroma</w:t>
      </w:r>
      <w:r>
        <w:t>” Cristo se entregó por nosotros como ofrenda y sacrificio a Dios como un olor de buena fragancia, un olor agradable.</w:t>
      </w:r>
    </w:p>
    <w:p w14:paraId="0A4CF8FD" w14:textId="2716FD47" w:rsidR="00D26D8E" w:rsidRPr="000F0DDE" w:rsidRDefault="00D26D8E" w:rsidP="00D26D8E">
      <w:pPr>
        <w:pStyle w:val="Ttulo1"/>
      </w:pPr>
      <w:r w:rsidRPr="00830F82">
        <w:t>Efesios 5:</w:t>
      </w:r>
      <w:r>
        <w:t>3</w:t>
      </w:r>
      <w:r w:rsidRPr="00830F82">
        <w:t>-2</w:t>
      </w:r>
      <w:r w:rsidR="00B62ADE">
        <w:t>1</w:t>
      </w:r>
      <w:r w:rsidRPr="00830F82">
        <w:t xml:space="preserve"> – </w:t>
      </w:r>
      <w:r>
        <w:t>La Vida como Corresponde a los Santos</w:t>
      </w:r>
      <w:r w:rsidRPr="00830F82">
        <w:t>.</w:t>
      </w:r>
    </w:p>
    <w:p w14:paraId="45F8C139" w14:textId="77777777" w:rsidR="00D26D8E" w:rsidRPr="00830F82" w:rsidRDefault="00D26D8E" w:rsidP="00D26D8E">
      <w:pPr>
        <w:pStyle w:val="Ttulo2"/>
      </w:pPr>
      <w:r w:rsidRPr="00830F82">
        <w:t xml:space="preserve">Efesios 5:3-5 – </w:t>
      </w:r>
      <w:r>
        <w:t>Lo que no corresponde a los santos.</w:t>
      </w:r>
    </w:p>
    <w:p w14:paraId="73199433" w14:textId="596CB5E3" w:rsidR="00D26D8E" w:rsidRDefault="00D26D8E" w:rsidP="00D26D8E">
      <w:pPr>
        <w:pStyle w:val="Ttulo3"/>
      </w:pPr>
      <w:r>
        <w:t xml:space="preserve">Efesios 5:3-5 – Pablo hace declaraciones de lo que no corresponde a los creyentes y que es lo que </w:t>
      </w:r>
      <w:r w:rsidR="00B03CD5">
        <w:t>sí</w:t>
      </w:r>
      <w:r>
        <w:t>.</w:t>
      </w:r>
    </w:p>
    <w:p w14:paraId="37576954" w14:textId="0D6D7DCC" w:rsidR="00D26D8E" w:rsidRPr="001800CF" w:rsidRDefault="00D26D8E" w:rsidP="00D26D8E">
      <w:pPr>
        <w:pStyle w:val="Ttulo3"/>
      </w:pPr>
      <w:r>
        <w:t xml:space="preserve">Efesios 5:3 – </w:t>
      </w:r>
      <w:r w:rsidR="004D6057">
        <w:t>“</w:t>
      </w:r>
      <w:r>
        <w:rPr>
          <w:i/>
          <w:iCs/>
        </w:rPr>
        <w:t xml:space="preserve">Pero que la inmoralidad, y toda impureza o avaricia, ni siquiera se </w:t>
      </w:r>
      <w:r>
        <w:rPr>
          <w:b/>
          <w:bCs/>
          <w:i/>
          <w:iCs/>
        </w:rPr>
        <w:t>mencionen</w:t>
      </w:r>
      <w:r>
        <w:rPr>
          <w:i/>
          <w:iCs/>
        </w:rPr>
        <w:t xml:space="preserve"> entre ustedes, como corresponde a los santos</w:t>
      </w:r>
      <w:r w:rsidR="004D6057">
        <w:rPr>
          <w:i/>
          <w:iCs/>
        </w:rPr>
        <w:t>”</w:t>
      </w:r>
      <w:r>
        <w:rPr>
          <w:i/>
          <w:iCs/>
        </w:rPr>
        <w:t>.</w:t>
      </w:r>
      <w:r>
        <w:t xml:space="preserve"> </w:t>
      </w:r>
    </w:p>
    <w:p w14:paraId="2F709EA6" w14:textId="1E9CC130" w:rsidR="00D26D8E" w:rsidRDefault="00D26D8E" w:rsidP="00D26D8E">
      <w:pPr>
        <w:pStyle w:val="Ttulo4"/>
        <w:rPr>
          <w:lang w:val="es-BO"/>
        </w:rPr>
      </w:pPr>
      <w:r w:rsidRPr="003E026E">
        <w:rPr>
          <w:lang w:val="es-BO"/>
        </w:rPr>
        <w:t xml:space="preserve">Efesios 5:3 – </w:t>
      </w:r>
      <w:r w:rsidR="004D6057">
        <w:rPr>
          <w:lang w:val="es-BO"/>
        </w:rPr>
        <w:t>“</w:t>
      </w:r>
      <w:r w:rsidRPr="003E026E">
        <w:rPr>
          <w:i/>
          <w:iCs/>
          <w:lang w:val="es-BO"/>
        </w:rPr>
        <w:t>Pero</w:t>
      </w:r>
      <w:r w:rsidR="004D6057">
        <w:rPr>
          <w:i/>
          <w:iCs/>
          <w:lang w:val="es-BO"/>
        </w:rPr>
        <w:t>”</w:t>
      </w:r>
      <w:r w:rsidRPr="003E026E">
        <w:rPr>
          <w:i/>
          <w:iCs/>
          <w:lang w:val="es-BO"/>
        </w:rPr>
        <w:t xml:space="preserve"> …</w:t>
      </w:r>
      <w:r w:rsidRPr="003E026E">
        <w:rPr>
          <w:lang w:val="es-BO"/>
        </w:rPr>
        <w:t xml:space="preserve"> </w:t>
      </w:r>
      <w:r>
        <w:rPr>
          <w:lang w:val="es-BO"/>
        </w:rPr>
        <w:t>Hace un cambio de la lista de imperativos a detallar lo que no corresponde a los santos y porque no les corresponde.</w:t>
      </w:r>
    </w:p>
    <w:p w14:paraId="0E8305B3" w14:textId="245769A2" w:rsidR="00D26D8E" w:rsidRDefault="00D26D8E" w:rsidP="00D26D8E">
      <w:pPr>
        <w:pStyle w:val="Ttulo5"/>
      </w:pPr>
      <w:r>
        <w:t>Pablo no está enseñando c</w:t>
      </w:r>
      <w:r w:rsidR="00B03CD5">
        <w:t>ó</w:t>
      </w:r>
      <w:r>
        <w:t>mo tratar con los pecados, solo les dice por</w:t>
      </w:r>
      <w:r w:rsidR="00B03CD5">
        <w:t xml:space="preserve"> </w:t>
      </w:r>
      <w:r>
        <w:t>qu</w:t>
      </w:r>
      <w:r w:rsidR="00B03CD5">
        <w:t>é</w:t>
      </w:r>
      <w:r>
        <w:t xml:space="preserve"> no </w:t>
      </w:r>
      <w:r w:rsidR="00B03CD5">
        <w:t>deben</w:t>
      </w:r>
      <w:r>
        <w:t xml:space="preserve"> estar ocupados en cosas que no les corresponde</w:t>
      </w:r>
      <w:r w:rsidR="00B03CD5">
        <w:t>n</w:t>
      </w:r>
      <w:r>
        <w:t>.</w:t>
      </w:r>
    </w:p>
    <w:p w14:paraId="537E4AC4" w14:textId="60E3DBFB" w:rsidR="00D26D8E" w:rsidRPr="003E4D27" w:rsidRDefault="00D26D8E" w:rsidP="00D26D8E">
      <w:pPr>
        <w:pStyle w:val="Ttulo5"/>
      </w:pPr>
      <w:r>
        <w:t>Tampoco dice qu</w:t>
      </w:r>
      <w:r w:rsidR="00B03CD5">
        <w:t>é</w:t>
      </w:r>
      <w:r>
        <w:t xml:space="preserve"> cosas pueden hacer para evitar estos pecados.</w:t>
      </w:r>
    </w:p>
    <w:p w14:paraId="2F071786" w14:textId="2F1DD240" w:rsidR="00D26D8E" w:rsidRDefault="00D26D8E" w:rsidP="00D26D8E">
      <w:pPr>
        <w:pStyle w:val="Ttulo4"/>
        <w:rPr>
          <w:lang w:val="es-BO"/>
        </w:rPr>
      </w:pPr>
      <w:r w:rsidRPr="001662EC">
        <w:rPr>
          <w:lang w:val="es-BO"/>
        </w:rPr>
        <w:t xml:space="preserve">Efesios 5:3 – </w:t>
      </w:r>
      <w:r w:rsidR="00955D3A">
        <w:rPr>
          <w:lang w:val="es-BO"/>
        </w:rPr>
        <w:t>“</w:t>
      </w:r>
      <w:r w:rsidRPr="001662EC">
        <w:rPr>
          <w:i/>
          <w:iCs/>
          <w:lang w:val="es-BO"/>
        </w:rPr>
        <w:t>Pero que la inmoralidad, y toda impureza o avaricia</w:t>
      </w:r>
      <w:r w:rsidR="00955D3A">
        <w:rPr>
          <w:i/>
          <w:iCs/>
          <w:lang w:val="es-BO"/>
        </w:rPr>
        <w:t>”</w:t>
      </w:r>
      <w:r w:rsidRPr="001662EC">
        <w:rPr>
          <w:i/>
          <w:iCs/>
          <w:lang w:val="es-BO"/>
        </w:rPr>
        <w:t>,</w:t>
      </w:r>
      <w:r w:rsidRPr="001662EC">
        <w:rPr>
          <w:lang w:val="es-BO"/>
        </w:rPr>
        <w:t xml:space="preserve"> </w:t>
      </w:r>
      <w:r>
        <w:rPr>
          <w:lang w:val="es-BO"/>
        </w:rPr>
        <w:t>… aunque la lista contin</w:t>
      </w:r>
      <w:r w:rsidR="00B03CD5">
        <w:rPr>
          <w:lang w:val="es-BO"/>
        </w:rPr>
        <w:t>ú</w:t>
      </w:r>
      <w:r>
        <w:rPr>
          <w:lang w:val="es-BO"/>
        </w:rPr>
        <w:t>a en verso 4 Pablo menciona tres cosas que sobresalen primero.</w:t>
      </w:r>
    </w:p>
    <w:p w14:paraId="3E1E2CBF" w14:textId="67B61577" w:rsidR="00D26D8E" w:rsidRDefault="00D26D8E" w:rsidP="00D26D8E">
      <w:pPr>
        <w:pStyle w:val="Ttulo5"/>
      </w:pPr>
      <w:r>
        <w:t>“la inmoralidad” PORNEA, de la cual viene la palabra pornografía, esto se refiere a relaciones sexuales ilícitas, incluye adulterio e incesto; estos son actos.</w:t>
      </w:r>
    </w:p>
    <w:p w14:paraId="26A776A7" w14:textId="5CDB1BE4" w:rsidR="00D26D8E" w:rsidRDefault="00D26D8E" w:rsidP="00D26D8E">
      <w:pPr>
        <w:pStyle w:val="Ttulo5"/>
      </w:pPr>
      <w:r>
        <w:lastRenderedPageBreak/>
        <w:t>“toda impureza” PASA AKATHARSIA, todo tipo de impureza sexual, tanto física, moral</w:t>
      </w:r>
      <w:r w:rsidR="008A2C6E">
        <w:t xml:space="preserve"> como </w:t>
      </w:r>
      <w:r>
        <w:t>mentalmente; en pensamiento, palabra, deseo, conducta. Abarca cada forma o grado de impureza.</w:t>
      </w:r>
    </w:p>
    <w:p w14:paraId="017FA14A" w14:textId="067D2C90" w:rsidR="00D26D8E" w:rsidRDefault="00D26D8E" w:rsidP="00D26D8E">
      <w:pPr>
        <w:pStyle w:val="Ttulo5"/>
      </w:pPr>
      <w:r>
        <w:t>“avaricia” PLEOMAXIA, deseo de tener más</w:t>
      </w:r>
      <w:r w:rsidR="008A2C6E">
        <w:t>,</w:t>
      </w:r>
      <w:r>
        <w:t xml:space="preserve"> con fraude, extor</w:t>
      </w:r>
      <w:r w:rsidR="008A2C6E">
        <w:t>s</w:t>
      </w:r>
      <w:r>
        <w:t>ión, codicia; deseos insaciables de tener bienes o riquezas en mal sentido.</w:t>
      </w:r>
    </w:p>
    <w:p w14:paraId="185B4557" w14:textId="3E8A51B0" w:rsidR="00D26D8E" w:rsidRDefault="00D26D8E" w:rsidP="00D26D8E">
      <w:pPr>
        <w:pStyle w:val="Ttulo4"/>
        <w:rPr>
          <w:lang w:val="es-BO"/>
        </w:rPr>
      </w:pPr>
      <w:r w:rsidRPr="007C1C5D">
        <w:rPr>
          <w:lang w:val="es-BO"/>
        </w:rPr>
        <w:t xml:space="preserve">Efesios 5:3 – … </w:t>
      </w:r>
      <w:r w:rsidR="00955D3A">
        <w:rPr>
          <w:lang w:val="es-BO"/>
        </w:rPr>
        <w:t>“</w:t>
      </w:r>
      <w:r w:rsidRPr="007C1C5D">
        <w:rPr>
          <w:i/>
          <w:iCs/>
          <w:lang w:val="es-BO"/>
        </w:rPr>
        <w:t xml:space="preserve">ni siquiera se </w:t>
      </w:r>
      <w:r w:rsidRPr="007C1C5D">
        <w:rPr>
          <w:b/>
          <w:bCs/>
          <w:i/>
          <w:iCs/>
          <w:lang w:val="es-BO"/>
        </w:rPr>
        <w:t>mencionen</w:t>
      </w:r>
      <w:r w:rsidRPr="007C1C5D">
        <w:rPr>
          <w:i/>
          <w:iCs/>
          <w:lang w:val="es-BO"/>
        </w:rPr>
        <w:t xml:space="preserve"> entre ustedes</w:t>
      </w:r>
      <w:r w:rsidR="00955D3A">
        <w:rPr>
          <w:i/>
          <w:iCs/>
          <w:lang w:val="es-BO"/>
        </w:rPr>
        <w:t>”</w:t>
      </w:r>
      <w:r>
        <w:rPr>
          <w:i/>
          <w:iCs/>
          <w:lang w:val="es-BO"/>
        </w:rPr>
        <w:t>,</w:t>
      </w:r>
      <w:r>
        <w:rPr>
          <w:lang w:val="es-BO"/>
        </w:rPr>
        <w:t xml:space="preserve"> … El mandato empieza con una negación continua MEDE-ni siquiera. “pronunciar, mencionar, profesar”</w:t>
      </w:r>
    </w:p>
    <w:p w14:paraId="007FC997" w14:textId="2E2CC5C7" w:rsidR="00D26D8E" w:rsidRDefault="00D26D8E" w:rsidP="00D26D8E">
      <w:pPr>
        <w:pStyle w:val="Ttulo5"/>
      </w:pPr>
      <w:r>
        <w:t xml:space="preserve">El imperativo ONOMAZESTHO, mencionen está en presente, pasivo.  Significa una acción </w:t>
      </w:r>
      <w:r w:rsidR="0073029B">
        <w:t>continua</w:t>
      </w:r>
      <w:r>
        <w:t>, y voz pasiva en imperativo ser</w:t>
      </w:r>
      <w:r w:rsidR="008A2C6E">
        <w:t>í</w:t>
      </w:r>
      <w:r>
        <w:t>a; ni siquiera se permita que sea mencionado, el verbo está en tercera persona, por eso dice entre ustedes o en medio de ustedes.</w:t>
      </w:r>
    </w:p>
    <w:p w14:paraId="41656090" w14:textId="698F57AF" w:rsidR="00D26D8E" w:rsidRPr="00BE1958" w:rsidRDefault="00D26D8E" w:rsidP="00D26D8E">
      <w:pPr>
        <w:pStyle w:val="Ttulo4"/>
        <w:rPr>
          <w:lang w:val="es-BO"/>
        </w:rPr>
      </w:pPr>
      <w:r w:rsidRPr="00BE1958">
        <w:rPr>
          <w:lang w:val="es-BO"/>
        </w:rPr>
        <w:t xml:space="preserve">Efesios 5:3 – </w:t>
      </w:r>
      <w:r>
        <w:rPr>
          <w:lang w:val="es-BO"/>
        </w:rPr>
        <w:t xml:space="preserve">… </w:t>
      </w:r>
      <w:r w:rsidR="00955D3A">
        <w:rPr>
          <w:lang w:val="es-BO"/>
        </w:rPr>
        <w:t>“</w:t>
      </w:r>
      <w:r w:rsidRPr="00074552">
        <w:rPr>
          <w:b/>
          <w:bCs/>
          <w:i/>
          <w:iCs/>
          <w:lang w:val="es-BO"/>
        </w:rPr>
        <w:t>como</w:t>
      </w:r>
      <w:r w:rsidRPr="00BE1958">
        <w:rPr>
          <w:i/>
          <w:iCs/>
          <w:lang w:val="es-BO"/>
        </w:rPr>
        <w:t xml:space="preserve"> corresponde a los santos</w:t>
      </w:r>
      <w:r w:rsidR="00955D3A">
        <w:rPr>
          <w:i/>
          <w:iCs/>
          <w:lang w:val="es-BO"/>
        </w:rPr>
        <w:t>”</w:t>
      </w:r>
      <w:r>
        <w:rPr>
          <w:lang w:val="es-BO"/>
        </w:rPr>
        <w:t>. La palabra KATHOS, “como” es un adverbio que modifica el imperativo.</w:t>
      </w:r>
    </w:p>
    <w:p w14:paraId="69364712" w14:textId="46C3036F" w:rsidR="00D26D8E" w:rsidRDefault="00D26D8E" w:rsidP="00D26D8E">
      <w:pPr>
        <w:pStyle w:val="Ttulo5"/>
      </w:pPr>
      <w:r>
        <w:t>Entonces inmoralidad, impureza o avaricia “ni siquiera se permita que sea mencionad</w:t>
      </w:r>
      <w:r w:rsidR="008A2C6E">
        <w:t>a</w:t>
      </w:r>
      <w:r>
        <w:t>” como o conforme corresponde a los santos.</w:t>
      </w:r>
    </w:p>
    <w:p w14:paraId="62516790" w14:textId="031B13EF" w:rsidR="00D26D8E" w:rsidRDefault="00D26D8E" w:rsidP="00D26D8E">
      <w:pPr>
        <w:pStyle w:val="Ttulo5"/>
      </w:pPr>
      <w:r>
        <w:t>El verbo PREPEI, “corresponde” está en presente, activo, indicativo. Pablo hace una declaración aquí es un hecho real de que no corresponde a los santos (creyentes) el que sea mencionado entre ellos la inmoralidad,</w:t>
      </w:r>
      <w:r w:rsidR="00D87F03">
        <w:t xml:space="preserve"> la </w:t>
      </w:r>
      <w:r>
        <w:t xml:space="preserve">impureza </w:t>
      </w:r>
      <w:r w:rsidR="00D87F03">
        <w:t xml:space="preserve">o la </w:t>
      </w:r>
      <w:r>
        <w:t>avaricia.</w:t>
      </w:r>
    </w:p>
    <w:p w14:paraId="67FED9F9" w14:textId="0DE6B122" w:rsidR="00D26D8E" w:rsidRPr="00FA1E69" w:rsidRDefault="00D26D8E" w:rsidP="00D26D8E">
      <w:pPr>
        <w:pStyle w:val="Ttulo5"/>
      </w:pPr>
      <w:r>
        <w:t xml:space="preserve">No va de acuerdo o corresponde a su nueva identidad en Cristo, </w:t>
      </w:r>
      <w:r w:rsidR="00D87F03">
        <w:t xml:space="preserve">un </w:t>
      </w:r>
      <w:r>
        <w:t>nuevo hombre creado en justicia y santidad de la verdad, creado según Dios.</w:t>
      </w:r>
    </w:p>
    <w:p w14:paraId="36FD1D6B" w14:textId="4DC86C24" w:rsidR="00D26D8E" w:rsidRPr="000E1EB0" w:rsidRDefault="00D26D8E" w:rsidP="00D26D8E">
      <w:pPr>
        <w:pStyle w:val="Ttulo5"/>
      </w:pPr>
      <w:r>
        <w:t>Pablo contin</w:t>
      </w:r>
      <w:r w:rsidR="00D87F03">
        <w:t>ú</w:t>
      </w:r>
      <w:r>
        <w:t xml:space="preserve">a el argumento con la conjunción KAI, y o tampoco, </w:t>
      </w:r>
      <w:r w:rsidR="00D87F03">
        <w:t>cada uno continúa con la negación</w:t>
      </w:r>
      <w:r>
        <w:t>.</w:t>
      </w:r>
    </w:p>
    <w:p w14:paraId="275E644B" w14:textId="4300C7D9" w:rsidR="00D26D8E" w:rsidRDefault="00D26D8E" w:rsidP="00D26D8E">
      <w:pPr>
        <w:pStyle w:val="Ttulo3"/>
      </w:pPr>
      <w:r>
        <w:t>Efesios 5:4 –</w:t>
      </w:r>
      <w:r>
        <w:rPr>
          <w:i/>
          <w:iCs/>
        </w:rPr>
        <w:t xml:space="preserve"> </w:t>
      </w:r>
      <w:r w:rsidR="00955D3A">
        <w:rPr>
          <w:i/>
          <w:iCs/>
        </w:rPr>
        <w:t>“</w:t>
      </w:r>
      <w:r>
        <w:rPr>
          <w:i/>
          <w:iCs/>
        </w:rPr>
        <w:t>Tampoco haya obscenidades, ni necedades, ni groserías, que no son apropiad</w:t>
      </w:r>
      <w:r w:rsidR="00D74A1C">
        <w:rPr>
          <w:i/>
          <w:iCs/>
        </w:rPr>
        <w:t>a</w:t>
      </w:r>
      <w:r>
        <w:rPr>
          <w:i/>
          <w:iCs/>
        </w:rPr>
        <w:t>s, sino más bien acciones de gracias</w:t>
      </w:r>
      <w:r w:rsidR="00955D3A">
        <w:rPr>
          <w:i/>
          <w:iCs/>
        </w:rPr>
        <w:t>”</w:t>
      </w:r>
      <w:r>
        <w:rPr>
          <w:i/>
          <w:iCs/>
        </w:rPr>
        <w:t>.</w:t>
      </w:r>
      <w:r>
        <w:t xml:space="preserve"> </w:t>
      </w:r>
    </w:p>
    <w:p w14:paraId="6B3A6397" w14:textId="797586CA" w:rsidR="00D26D8E" w:rsidRPr="000E1EB0" w:rsidRDefault="00D26D8E" w:rsidP="00D26D8E">
      <w:pPr>
        <w:pStyle w:val="Ttulo4"/>
        <w:rPr>
          <w:lang w:val="es-BO"/>
        </w:rPr>
      </w:pPr>
      <w:r w:rsidRPr="001D09F9">
        <w:rPr>
          <w:lang w:val="es-BO"/>
        </w:rPr>
        <w:t>Efesios 5:4 –</w:t>
      </w:r>
      <w:r w:rsidRPr="001D09F9">
        <w:rPr>
          <w:i/>
          <w:iCs/>
          <w:lang w:val="es-BO"/>
        </w:rPr>
        <w:t xml:space="preserve"> </w:t>
      </w:r>
      <w:r w:rsidR="00955D3A">
        <w:rPr>
          <w:i/>
          <w:iCs/>
          <w:lang w:val="es-BO"/>
        </w:rPr>
        <w:t>“</w:t>
      </w:r>
      <w:r w:rsidRPr="001D09F9">
        <w:rPr>
          <w:i/>
          <w:iCs/>
          <w:lang w:val="es-BO"/>
        </w:rPr>
        <w:t>Tampoco haya obscenidades, ni necedades, ni groserías</w:t>
      </w:r>
      <w:r w:rsidR="00955D3A">
        <w:rPr>
          <w:i/>
          <w:iCs/>
          <w:lang w:val="es-BO"/>
        </w:rPr>
        <w:t>”</w:t>
      </w:r>
      <w:r w:rsidRPr="001D09F9">
        <w:rPr>
          <w:i/>
          <w:iCs/>
          <w:lang w:val="es-BO"/>
        </w:rPr>
        <w:t>,</w:t>
      </w:r>
      <w:r>
        <w:rPr>
          <w:lang w:val="es-BO"/>
        </w:rPr>
        <w:t xml:space="preserve"> … Aquí tenemos una lista que Pablo</w:t>
      </w:r>
      <w:r w:rsidR="00D74A1C">
        <w:rPr>
          <w:lang w:val="es-BO"/>
        </w:rPr>
        <w:t>,</w:t>
      </w:r>
      <w:r>
        <w:rPr>
          <w:lang w:val="es-BO"/>
        </w:rPr>
        <w:t xml:space="preserve"> otra vez presenta de cosas</w:t>
      </w:r>
      <w:r w:rsidR="00D74A1C">
        <w:rPr>
          <w:lang w:val="es-BO"/>
        </w:rPr>
        <w:t>,</w:t>
      </w:r>
      <w:r>
        <w:rPr>
          <w:lang w:val="es-BO"/>
        </w:rPr>
        <w:t xml:space="preserve"> que no corresponde</w:t>
      </w:r>
      <w:r w:rsidR="00D74A1C">
        <w:rPr>
          <w:lang w:val="es-BO"/>
        </w:rPr>
        <w:t>n</w:t>
      </w:r>
      <w:r>
        <w:rPr>
          <w:lang w:val="es-BO"/>
        </w:rPr>
        <w:t xml:space="preserve"> a los santos</w:t>
      </w:r>
      <w:r w:rsidR="00D74A1C">
        <w:rPr>
          <w:lang w:val="es-BO"/>
        </w:rPr>
        <w:t xml:space="preserve">. Las tres </w:t>
      </w:r>
      <w:r>
        <w:rPr>
          <w:lang w:val="es-BO"/>
        </w:rPr>
        <w:t>tiene</w:t>
      </w:r>
      <w:r w:rsidR="00D74A1C">
        <w:rPr>
          <w:lang w:val="es-BO"/>
        </w:rPr>
        <w:t>n</w:t>
      </w:r>
      <w:r>
        <w:rPr>
          <w:lang w:val="es-BO"/>
        </w:rPr>
        <w:t xml:space="preserve"> que ver con expresiones verbales. Pablo no dice c</w:t>
      </w:r>
      <w:r w:rsidR="00D74A1C">
        <w:rPr>
          <w:lang w:val="es-BO"/>
        </w:rPr>
        <w:t>ó</w:t>
      </w:r>
      <w:r>
        <w:rPr>
          <w:lang w:val="es-BO"/>
        </w:rPr>
        <w:t>mo tratar con estos pecados.</w:t>
      </w:r>
    </w:p>
    <w:p w14:paraId="3A0B8999" w14:textId="209FE331" w:rsidR="00D26D8E" w:rsidRDefault="00D26D8E" w:rsidP="00D26D8E">
      <w:pPr>
        <w:pStyle w:val="Ttulo5"/>
      </w:pPr>
      <w:r>
        <w:t>“obscenidades” AISCHROTES, palabras</w:t>
      </w:r>
      <w:r w:rsidR="004F376C">
        <w:t xml:space="preserve">, </w:t>
      </w:r>
      <w:r>
        <w:t>deshonestas, fe</w:t>
      </w:r>
      <w:r w:rsidR="00D74A1C">
        <w:t>a</w:t>
      </w:r>
      <w:r>
        <w:t>s, vergonzos</w:t>
      </w:r>
      <w:r w:rsidR="00D74A1C">
        <w:t>a</w:t>
      </w:r>
      <w:r>
        <w:t>s; esto</w:t>
      </w:r>
      <w:r w:rsidR="00D74A1C">
        <w:t xml:space="preserve"> es</w:t>
      </w:r>
      <w:r>
        <w:t xml:space="preserve"> todo lo contrario a la pureza, como</w:t>
      </w:r>
      <w:r w:rsidR="004F376C">
        <w:t xml:space="preserve"> decimos,</w:t>
      </w:r>
      <w:r>
        <w:t xml:space="preserve"> malas palabras.</w:t>
      </w:r>
    </w:p>
    <w:p w14:paraId="67AA823B" w14:textId="219C1E53" w:rsidR="00D26D8E" w:rsidRDefault="00D26D8E" w:rsidP="00D26D8E">
      <w:pPr>
        <w:pStyle w:val="Ttulo5"/>
      </w:pPr>
      <w:r>
        <w:t>“necedades” MOROLOGIA, palabras necias, conversaciones tontas, estupide</w:t>
      </w:r>
      <w:r w:rsidR="004F376C">
        <w:t>ces</w:t>
      </w:r>
      <w:r>
        <w:t>, son palabras necias a la vez peca</w:t>
      </w:r>
      <w:r w:rsidR="004F376C">
        <w:t>minosas</w:t>
      </w:r>
      <w:r>
        <w:t>, son palabra</w:t>
      </w:r>
      <w:r w:rsidR="004F376C">
        <w:t>s que se dicen</w:t>
      </w:r>
      <w:r>
        <w:t xml:space="preserve"> sin pensar.</w:t>
      </w:r>
    </w:p>
    <w:p w14:paraId="1352EE7F" w14:textId="77777777" w:rsidR="00D26D8E" w:rsidRDefault="00D26D8E" w:rsidP="00D26D8E">
      <w:pPr>
        <w:pStyle w:val="Ttulo5"/>
      </w:pPr>
      <w:r>
        <w:t>“groserías” EUTRAPELIA, palabras (bromas) vulgares, chistes de doble sentido, palabras sucias, burlas.</w:t>
      </w:r>
    </w:p>
    <w:p w14:paraId="6F94488A" w14:textId="33A0E860" w:rsidR="00D26D8E" w:rsidRDefault="00D26D8E" w:rsidP="00D26D8E">
      <w:pPr>
        <w:pStyle w:val="Ttulo4"/>
        <w:rPr>
          <w:lang w:val="es-BO"/>
        </w:rPr>
      </w:pPr>
      <w:r w:rsidRPr="00FA1E69">
        <w:rPr>
          <w:lang w:val="es-BO"/>
        </w:rPr>
        <w:t xml:space="preserve">Efesios 5:4 </w:t>
      </w:r>
      <w:r>
        <w:rPr>
          <w:lang w:val="es-BO"/>
        </w:rPr>
        <w:t>–</w:t>
      </w:r>
      <w:r w:rsidRPr="00FA1E69">
        <w:rPr>
          <w:lang w:val="es-BO"/>
        </w:rPr>
        <w:t xml:space="preserve"> </w:t>
      </w:r>
      <w:r>
        <w:rPr>
          <w:lang w:val="es-BO"/>
        </w:rPr>
        <w:t xml:space="preserve">… </w:t>
      </w:r>
      <w:r w:rsidR="00955D3A">
        <w:rPr>
          <w:lang w:val="es-BO"/>
        </w:rPr>
        <w:t>“</w:t>
      </w:r>
      <w:r w:rsidRPr="00FA1E69">
        <w:rPr>
          <w:i/>
          <w:iCs/>
          <w:lang w:val="es-BO"/>
        </w:rPr>
        <w:t xml:space="preserve">que no son </w:t>
      </w:r>
      <w:r w:rsidRPr="006302EF">
        <w:rPr>
          <w:b/>
          <w:bCs/>
          <w:i/>
          <w:iCs/>
          <w:lang w:val="es-BO"/>
        </w:rPr>
        <w:t>apropiad</w:t>
      </w:r>
      <w:r w:rsidR="000A299B">
        <w:rPr>
          <w:b/>
          <w:bCs/>
          <w:i/>
          <w:iCs/>
          <w:lang w:val="es-BO"/>
        </w:rPr>
        <w:t>a</w:t>
      </w:r>
      <w:r w:rsidRPr="006302EF">
        <w:rPr>
          <w:b/>
          <w:bCs/>
          <w:i/>
          <w:iCs/>
          <w:lang w:val="es-BO"/>
        </w:rPr>
        <w:t>s</w:t>
      </w:r>
      <w:r w:rsidR="00955D3A">
        <w:rPr>
          <w:b/>
          <w:bCs/>
          <w:i/>
          <w:iCs/>
          <w:lang w:val="es-BO"/>
        </w:rPr>
        <w:t>”</w:t>
      </w:r>
      <w:r w:rsidRPr="006302EF">
        <w:rPr>
          <w:b/>
          <w:bCs/>
          <w:i/>
          <w:iCs/>
          <w:lang w:val="es-BO"/>
        </w:rPr>
        <w:t>,</w:t>
      </w:r>
      <w:r>
        <w:rPr>
          <w:i/>
          <w:iCs/>
          <w:lang w:val="es-BO"/>
        </w:rPr>
        <w:t xml:space="preserve"> </w:t>
      </w:r>
      <w:r>
        <w:rPr>
          <w:lang w:val="es-BO"/>
        </w:rPr>
        <w:t>… traducciones posibles; no corresponde, no es apropiado, no pertenece. Pablo les dice que las obscenidades, necedades, groserías; no les pertenece o no les corresponde a ellos como a santos.</w:t>
      </w:r>
    </w:p>
    <w:p w14:paraId="26AFBE23" w14:textId="75D99F64" w:rsidR="00D26D8E" w:rsidRDefault="00D26D8E" w:rsidP="00D26D8E">
      <w:pPr>
        <w:pStyle w:val="Ttulo5"/>
      </w:pPr>
      <w:r>
        <w:lastRenderedPageBreak/>
        <w:t>Ellos son santos, tienen</w:t>
      </w:r>
      <w:r w:rsidR="00D12A68">
        <w:t xml:space="preserve"> una</w:t>
      </w:r>
      <w:r>
        <w:t xml:space="preserve"> nueva identidad, son nueva</w:t>
      </w:r>
      <w:r w:rsidR="00D12A68">
        <w:t>s</w:t>
      </w:r>
      <w:r>
        <w:t xml:space="preserve"> criaturas en Cristo, lo que si corresponde a ellos es:</w:t>
      </w:r>
    </w:p>
    <w:p w14:paraId="3F1DFCB0" w14:textId="34B69991" w:rsidR="00D26D8E" w:rsidRDefault="00D26D8E" w:rsidP="00D26D8E">
      <w:pPr>
        <w:pStyle w:val="Ttulo4"/>
        <w:rPr>
          <w:lang w:val="es-BO"/>
        </w:rPr>
      </w:pPr>
      <w:r w:rsidRPr="006302EF">
        <w:rPr>
          <w:lang w:val="es-BO"/>
        </w:rPr>
        <w:t xml:space="preserve">Efesios 5:4 – … </w:t>
      </w:r>
      <w:r w:rsidR="00955D3A">
        <w:rPr>
          <w:lang w:val="es-BO"/>
        </w:rPr>
        <w:t>“</w:t>
      </w:r>
      <w:r w:rsidRPr="006302EF">
        <w:rPr>
          <w:i/>
          <w:iCs/>
          <w:lang w:val="es-BO"/>
        </w:rPr>
        <w:t>sino más bien acciones de gracias</w:t>
      </w:r>
      <w:r w:rsidR="00955D3A">
        <w:rPr>
          <w:i/>
          <w:iCs/>
          <w:lang w:val="es-BO"/>
        </w:rPr>
        <w:t>”</w:t>
      </w:r>
      <w:r>
        <w:rPr>
          <w:i/>
          <w:iCs/>
          <w:lang w:val="es-BO"/>
        </w:rPr>
        <w:t>.</w:t>
      </w:r>
      <w:r>
        <w:rPr>
          <w:lang w:val="es-BO"/>
        </w:rPr>
        <w:t xml:space="preserve"> Lo que es apropiado para los santos es;</w:t>
      </w:r>
      <w:r w:rsidR="00D12A68">
        <w:rPr>
          <w:lang w:val="es-BO"/>
        </w:rPr>
        <w:t xml:space="preserve"> un</w:t>
      </w:r>
      <w:r>
        <w:rPr>
          <w:lang w:val="es-BO"/>
        </w:rPr>
        <w:t xml:space="preserve"> lenguaje de gratitud a Dios, en adoración.</w:t>
      </w:r>
    </w:p>
    <w:p w14:paraId="7C73B9B6" w14:textId="77777777" w:rsidR="00D26D8E" w:rsidRDefault="00D26D8E" w:rsidP="00D26D8E">
      <w:pPr>
        <w:pStyle w:val="Ttulo5"/>
      </w:pPr>
      <w:r>
        <w:t xml:space="preserve">Acciones de gracias, es hablar de la gracia de Dios, reconocimiento por la gracia recibida.  </w:t>
      </w:r>
    </w:p>
    <w:p w14:paraId="7EA869C8" w14:textId="6A4DC5D6" w:rsidR="00D26D8E" w:rsidRPr="00B84B7E" w:rsidRDefault="00D26D8E" w:rsidP="00D26D8E">
      <w:pPr>
        <w:pStyle w:val="Ttulo5"/>
      </w:pPr>
      <w:r>
        <w:t>Pablo da la razón de por</w:t>
      </w:r>
      <w:r w:rsidR="00D12A68">
        <w:t xml:space="preserve"> </w:t>
      </w:r>
      <w:r>
        <w:t>qu</w:t>
      </w:r>
      <w:r w:rsidR="00D12A68">
        <w:t>é</w:t>
      </w:r>
      <w:r>
        <w:t xml:space="preserve"> no l</w:t>
      </w:r>
      <w:r w:rsidR="00D12A68">
        <w:t>e</w:t>
      </w:r>
      <w:r>
        <w:t>s conviene o no es apropiad</w:t>
      </w:r>
      <w:r w:rsidR="00D12A68">
        <w:t>a</w:t>
      </w:r>
      <w:r>
        <w:t xml:space="preserve"> para ellos </w:t>
      </w:r>
      <w:r w:rsidR="00D12A68">
        <w:t>esa</w:t>
      </w:r>
      <w:r>
        <w:t xml:space="preserve"> lista de pecados mencionados.</w:t>
      </w:r>
    </w:p>
    <w:p w14:paraId="1DEF28CD" w14:textId="041617F1" w:rsidR="00D26D8E" w:rsidRDefault="00D26D8E" w:rsidP="00D26D8E">
      <w:pPr>
        <w:pStyle w:val="Ttulo3"/>
      </w:pPr>
      <w:r>
        <w:t>Efesios 5:5 –</w:t>
      </w:r>
      <w:r>
        <w:rPr>
          <w:i/>
          <w:iCs/>
        </w:rPr>
        <w:t xml:space="preserve"> </w:t>
      </w:r>
      <w:r w:rsidR="00955D3A">
        <w:rPr>
          <w:i/>
          <w:iCs/>
        </w:rPr>
        <w:t>“</w:t>
      </w:r>
      <w:r>
        <w:rPr>
          <w:i/>
          <w:iCs/>
        </w:rPr>
        <w:t>Porque con certeza ustedes saben esto: que ningún inmoral, impuro o avaro, que es id</w:t>
      </w:r>
      <w:r w:rsidR="00D12A68">
        <w:rPr>
          <w:i/>
          <w:iCs/>
        </w:rPr>
        <w:t>ó</w:t>
      </w:r>
      <w:r>
        <w:rPr>
          <w:i/>
          <w:iCs/>
        </w:rPr>
        <w:t>latra, tiene herencia en el reino de Cristo y de Dios</w:t>
      </w:r>
      <w:r w:rsidR="00955D3A">
        <w:rPr>
          <w:i/>
          <w:iCs/>
        </w:rPr>
        <w:t>”</w:t>
      </w:r>
      <w:r>
        <w:rPr>
          <w:i/>
          <w:iCs/>
        </w:rPr>
        <w:t>.</w:t>
      </w:r>
      <w:r>
        <w:t xml:space="preserve"> </w:t>
      </w:r>
    </w:p>
    <w:p w14:paraId="7AFCFFC9" w14:textId="2FEFC9A7" w:rsidR="00D26D8E" w:rsidRDefault="00D26D8E" w:rsidP="00D26D8E">
      <w:pPr>
        <w:pStyle w:val="Ttulo4"/>
        <w:rPr>
          <w:lang w:val="es-BO"/>
        </w:rPr>
      </w:pPr>
      <w:r w:rsidRPr="00B84B7E">
        <w:rPr>
          <w:lang w:val="es-BO"/>
        </w:rPr>
        <w:t>Efesios 5:5 –</w:t>
      </w:r>
      <w:r w:rsidRPr="00B84B7E">
        <w:rPr>
          <w:i/>
          <w:iCs/>
          <w:lang w:val="es-BO"/>
        </w:rPr>
        <w:t xml:space="preserve"> </w:t>
      </w:r>
      <w:r w:rsidR="00955D3A">
        <w:rPr>
          <w:i/>
          <w:iCs/>
          <w:lang w:val="es-BO"/>
        </w:rPr>
        <w:t>“</w:t>
      </w:r>
      <w:r w:rsidRPr="00B84B7E">
        <w:rPr>
          <w:i/>
          <w:iCs/>
          <w:lang w:val="es-BO"/>
        </w:rPr>
        <w:t>Porque con certeza ustedes saben esto</w:t>
      </w:r>
      <w:r w:rsidR="00955D3A">
        <w:rPr>
          <w:i/>
          <w:iCs/>
          <w:lang w:val="es-BO"/>
        </w:rPr>
        <w:t>”</w:t>
      </w:r>
      <w:r>
        <w:rPr>
          <w:i/>
          <w:iCs/>
          <w:lang w:val="es-BO"/>
        </w:rPr>
        <w:t>:</w:t>
      </w:r>
      <w:r>
        <w:rPr>
          <w:lang w:val="es-BO"/>
        </w:rPr>
        <w:t xml:space="preserve"> I. F. L. “porque esto sabed (saben) conociendo: Pablo usa dos verbos</w:t>
      </w:r>
      <w:r w:rsidR="00D12A68">
        <w:rPr>
          <w:lang w:val="es-BO"/>
        </w:rPr>
        <w:t>, el</w:t>
      </w:r>
      <w:r>
        <w:rPr>
          <w:lang w:val="es-BO"/>
        </w:rPr>
        <w:t xml:space="preserve"> primero es declarativo</w:t>
      </w:r>
      <w:r w:rsidR="00D12A68">
        <w:rPr>
          <w:lang w:val="es-BO"/>
        </w:rPr>
        <w:t>,</w:t>
      </w:r>
      <w:r>
        <w:rPr>
          <w:lang w:val="es-BO"/>
        </w:rPr>
        <w:t xml:space="preserve"> ellos s</w:t>
      </w:r>
      <w:r w:rsidR="004B2FDB">
        <w:rPr>
          <w:lang w:val="es-BO"/>
        </w:rPr>
        <w:t>í</w:t>
      </w:r>
      <w:r>
        <w:rPr>
          <w:lang w:val="es-BO"/>
        </w:rPr>
        <w:t xml:space="preserve"> lo saben, y están conociendo, de manera </w:t>
      </w:r>
      <w:r w:rsidR="006E7682">
        <w:rPr>
          <w:lang w:val="es-BO"/>
        </w:rPr>
        <w:t>continua</w:t>
      </w:r>
      <w:r>
        <w:rPr>
          <w:lang w:val="es-BO"/>
        </w:rPr>
        <w:t xml:space="preserve"> y activamente acerca de:</w:t>
      </w:r>
    </w:p>
    <w:p w14:paraId="56EDAE84" w14:textId="77777777" w:rsidR="00D26D8E" w:rsidRDefault="00D26D8E" w:rsidP="00D26D8E">
      <w:pPr>
        <w:pStyle w:val="Ttulo5"/>
      </w:pPr>
      <w:r>
        <w:t>Pablo habla de que con certeza los santos (creyentes) saben y están conociendo, no son ignorantes.</w:t>
      </w:r>
    </w:p>
    <w:p w14:paraId="774CD863" w14:textId="77777777" w:rsidR="00D26D8E" w:rsidRDefault="00D26D8E" w:rsidP="00D26D8E">
      <w:pPr>
        <w:pStyle w:val="Ttulo5"/>
      </w:pPr>
      <w:r>
        <w:t>Entonces ¿Qué es lo que los creyentes saben conociendo?</w:t>
      </w:r>
    </w:p>
    <w:p w14:paraId="5A165762" w14:textId="21802FBD" w:rsidR="00D26D8E" w:rsidRPr="004C5699" w:rsidRDefault="00D26D8E" w:rsidP="00D26D8E">
      <w:pPr>
        <w:pStyle w:val="Ttulo4"/>
        <w:rPr>
          <w:lang w:val="es-BO"/>
        </w:rPr>
      </w:pPr>
      <w:r w:rsidRPr="004C5699">
        <w:rPr>
          <w:lang w:val="es-BO"/>
        </w:rPr>
        <w:t xml:space="preserve"> Efesios 5:5 – </w:t>
      </w:r>
      <w:r>
        <w:rPr>
          <w:lang w:val="es-BO"/>
        </w:rPr>
        <w:t xml:space="preserve">… </w:t>
      </w:r>
      <w:r w:rsidR="00955D3A">
        <w:rPr>
          <w:lang w:val="es-BO"/>
        </w:rPr>
        <w:t>“</w:t>
      </w:r>
      <w:r w:rsidRPr="004C5699">
        <w:rPr>
          <w:i/>
          <w:iCs/>
          <w:lang w:val="es-BO"/>
        </w:rPr>
        <w:t>que ningún inmoral, impuro o avaro, que es idolatra,</w:t>
      </w:r>
      <w:r>
        <w:rPr>
          <w:i/>
          <w:iCs/>
          <w:lang w:val="es-BO"/>
        </w:rPr>
        <w:t xml:space="preserve"> </w:t>
      </w:r>
      <w:r>
        <w:rPr>
          <w:lang w:val="es-BO"/>
        </w:rPr>
        <w:t xml:space="preserve">[no] </w:t>
      </w:r>
      <w:r w:rsidRPr="00722005">
        <w:rPr>
          <w:i/>
          <w:iCs/>
          <w:lang w:val="es-BO"/>
        </w:rPr>
        <w:t>tiene</w:t>
      </w:r>
      <w:r w:rsidR="00955D3A">
        <w:rPr>
          <w:i/>
          <w:iCs/>
          <w:lang w:val="es-BO"/>
        </w:rPr>
        <w:t>”</w:t>
      </w:r>
      <w:r>
        <w:rPr>
          <w:i/>
          <w:iCs/>
          <w:lang w:val="es-BO"/>
        </w:rPr>
        <w:t xml:space="preserve"> …</w:t>
      </w:r>
      <w:r>
        <w:rPr>
          <w:lang w:val="es-BO"/>
        </w:rPr>
        <w:t xml:space="preserve"> Pablo no dice que ellos son inmorales, impuros o avaros, sino que ellos saben conociendo.</w:t>
      </w:r>
    </w:p>
    <w:p w14:paraId="2623298A" w14:textId="77777777" w:rsidR="00D26D8E" w:rsidRDefault="00D26D8E" w:rsidP="00D26D8E">
      <w:pPr>
        <w:pStyle w:val="Ttulo5"/>
      </w:pPr>
      <w:r>
        <w:t xml:space="preserve">“que ningún” PAS, es un adjetivo atributivo significa “todo” y modifica a los sustantivos “inmoral, avaro y al adjetivo sustantivado impuro”. </w:t>
      </w:r>
    </w:p>
    <w:p w14:paraId="2DFD4BEE" w14:textId="06E62463" w:rsidR="00D26D8E" w:rsidRDefault="00D26D8E" w:rsidP="00D26D8E">
      <w:pPr>
        <w:pStyle w:val="Ttulo6"/>
      </w:pPr>
      <w:r>
        <w:t>Pablo está hablando de personas que son inmorales, impur</w:t>
      </w:r>
      <w:r w:rsidR="004B2FDB">
        <w:t>a</w:t>
      </w:r>
      <w:r>
        <w:t>s o avar</w:t>
      </w:r>
      <w:r w:rsidR="004B2FDB">
        <w:t>a</w:t>
      </w:r>
      <w:r>
        <w:t>s.</w:t>
      </w:r>
    </w:p>
    <w:p w14:paraId="6956B729" w14:textId="0AECAF1F" w:rsidR="00D26D8E" w:rsidRDefault="00D26D8E" w:rsidP="00D26D8E">
      <w:pPr>
        <w:pStyle w:val="Ttulo5"/>
      </w:pPr>
      <w:r>
        <w:t>“Todo inmoral no tiene” Esto describe a los incrédulos, todo fornicario, el hombre que se entrega a la inmoralidad sexual, no tiene</w:t>
      </w:r>
      <w:r w:rsidR="00E10986">
        <w:t>n</w:t>
      </w:r>
      <w:r w:rsidR="004B2FDB">
        <w:t>…</w:t>
      </w:r>
    </w:p>
    <w:p w14:paraId="3EBD8798" w14:textId="3506ED89" w:rsidR="00D26D8E" w:rsidRDefault="00D26D8E" w:rsidP="00D26D8E">
      <w:pPr>
        <w:pStyle w:val="Ttulo5"/>
      </w:pPr>
      <w:r>
        <w:t xml:space="preserve">“Todo impuro no tiene” Esto no solo habla de pecado, </w:t>
      </w:r>
      <w:r w:rsidR="004B2FDB">
        <w:t>sino que las</w:t>
      </w:r>
      <w:r>
        <w:t xml:space="preserve"> persona que practica</w:t>
      </w:r>
      <w:r w:rsidR="004B2FDB">
        <w:t>n</w:t>
      </w:r>
      <w:r>
        <w:t xml:space="preserve"> ese pecado, </w:t>
      </w:r>
      <w:r w:rsidR="004B2FDB">
        <w:t>haciendo referencia</w:t>
      </w:r>
      <w:r>
        <w:t xml:space="preserve"> a los incrédulos, son personas impuras tanto física </w:t>
      </w:r>
      <w:r w:rsidR="004B2FDB">
        <w:t xml:space="preserve">como </w:t>
      </w:r>
      <w:r>
        <w:t>mentalmente, no tiene</w:t>
      </w:r>
      <w:r w:rsidR="00E10986">
        <w:t>n</w:t>
      </w:r>
      <w:r w:rsidR="004B2FDB">
        <w:t>..</w:t>
      </w:r>
      <w:r>
        <w:t>.</w:t>
      </w:r>
    </w:p>
    <w:p w14:paraId="0807BB0C" w14:textId="0710653B" w:rsidR="00D26D8E" w:rsidRDefault="00D26D8E" w:rsidP="00D26D8E">
      <w:pPr>
        <w:pStyle w:val="Ttulo5"/>
      </w:pPr>
      <w:r>
        <w:t>“Todo avaro, que es idolatra, no tiene</w:t>
      </w:r>
      <w:r w:rsidR="004B2FDB">
        <w:t>…</w:t>
      </w:r>
      <w:r>
        <w:t>” Pablo hace</w:t>
      </w:r>
      <w:r w:rsidR="004B2FDB">
        <w:t xml:space="preserve"> una declaración:</w:t>
      </w:r>
      <w:r>
        <w:t xml:space="preserve"> todo avaro es id</w:t>
      </w:r>
      <w:r w:rsidR="004B2FDB">
        <w:t>ó</w:t>
      </w:r>
      <w:r>
        <w:t>latra. La codicia es idolatría. Entonces toda persona que es codicios</w:t>
      </w:r>
      <w:r w:rsidR="004B2FDB">
        <w:t>a</w:t>
      </w:r>
      <w:r>
        <w:t xml:space="preserve"> es id</w:t>
      </w:r>
      <w:r w:rsidR="004B2FDB">
        <w:t>ó</w:t>
      </w:r>
      <w:r>
        <w:t>latra</w:t>
      </w:r>
      <w:r w:rsidR="004B2FDB">
        <w:t>,</w:t>
      </w:r>
      <w:r>
        <w:t xml:space="preserve"> no tiene</w:t>
      </w:r>
      <w:r w:rsidR="004B2FDB">
        <w:t>…</w:t>
      </w:r>
    </w:p>
    <w:p w14:paraId="2B9F7342" w14:textId="1B31DA38" w:rsidR="00D26D8E" w:rsidRDefault="00D26D8E" w:rsidP="00D26D8E">
      <w:pPr>
        <w:pStyle w:val="Ttulo5"/>
      </w:pPr>
      <w:r>
        <w:t>Entonces ¿</w:t>
      </w:r>
      <w:r w:rsidR="004B2FDB">
        <w:t>Q</w:t>
      </w:r>
      <w:r>
        <w:t>ué es lo que no tiene toda persona que es inmoral, impur</w:t>
      </w:r>
      <w:r w:rsidR="004B2FDB">
        <w:t>a</w:t>
      </w:r>
      <w:r>
        <w:t xml:space="preserve"> o avar</w:t>
      </w:r>
      <w:r w:rsidR="004B2FDB">
        <w:t>a</w:t>
      </w:r>
      <w:r>
        <w:t xml:space="preserve"> que es id</w:t>
      </w:r>
      <w:r w:rsidR="004B2FDB">
        <w:t>ó</w:t>
      </w:r>
      <w:r>
        <w:t>latra?</w:t>
      </w:r>
    </w:p>
    <w:p w14:paraId="1F1571C9" w14:textId="5FFF0871" w:rsidR="00D26D8E" w:rsidRDefault="00D26D8E" w:rsidP="00D26D8E">
      <w:pPr>
        <w:pStyle w:val="Ttulo4"/>
        <w:rPr>
          <w:lang w:val="es-BO"/>
        </w:rPr>
      </w:pPr>
      <w:r w:rsidRPr="009D5557">
        <w:rPr>
          <w:lang w:val="es-BO"/>
        </w:rPr>
        <w:t xml:space="preserve">Efesios 5:5 – </w:t>
      </w:r>
      <w:r>
        <w:rPr>
          <w:lang w:val="es-BO"/>
        </w:rPr>
        <w:t xml:space="preserve">… </w:t>
      </w:r>
      <w:r w:rsidR="004B2FDB">
        <w:rPr>
          <w:lang w:val="es-BO"/>
        </w:rPr>
        <w:t xml:space="preserve">“no </w:t>
      </w:r>
      <w:r w:rsidRPr="009D5557">
        <w:rPr>
          <w:i/>
          <w:iCs/>
          <w:lang w:val="es-BO"/>
        </w:rPr>
        <w:t>tiene herencia en el reino de Cristo y de Dios</w:t>
      </w:r>
      <w:r w:rsidR="00955D3A">
        <w:rPr>
          <w:i/>
          <w:iCs/>
          <w:lang w:val="es-BO"/>
        </w:rPr>
        <w:t>”</w:t>
      </w:r>
      <w:r>
        <w:rPr>
          <w:i/>
          <w:iCs/>
          <w:lang w:val="es-BO"/>
        </w:rPr>
        <w:t>.</w:t>
      </w:r>
      <w:r>
        <w:rPr>
          <w:lang w:val="es-BO"/>
        </w:rPr>
        <w:t xml:space="preserve"> Est</w:t>
      </w:r>
      <w:r w:rsidR="004B2FDB">
        <w:rPr>
          <w:lang w:val="es-BO"/>
        </w:rPr>
        <w:t>a</w:t>
      </w:r>
      <w:r>
        <w:rPr>
          <w:lang w:val="es-BO"/>
        </w:rPr>
        <w:t xml:space="preserve"> no es </w:t>
      </w:r>
      <w:r w:rsidR="004B2FDB">
        <w:rPr>
          <w:lang w:val="es-BO"/>
        </w:rPr>
        <w:t xml:space="preserve">la </w:t>
      </w:r>
      <w:r>
        <w:rPr>
          <w:lang w:val="es-BO"/>
        </w:rPr>
        <w:t>realidad de los creyentes.</w:t>
      </w:r>
    </w:p>
    <w:p w14:paraId="14BAF873" w14:textId="7DEB1AA4" w:rsidR="00D26D8E" w:rsidRDefault="00D26D8E" w:rsidP="00D26D8E">
      <w:pPr>
        <w:pStyle w:val="Ttulo5"/>
      </w:pPr>
      <w:r>
        <w:t xml:space="preserve">Pablo </w:t>
      </w:r>
      <w:r w:rsidR="004B2FDB">
        <w:t>se</w:t>
      </w:r>
      <w:r>
        <w:t xml:space="preserve"> refirió a los creyentes en Efesios 1:7, 14, 18; 3:</w:t>
      </w:r>
      <w:r w:rsidR="004B2FDB">
        <w:t xml:space="preserve">6 como quienes </w:t>
      </w:r>
      <w:r>
        <w:t>t</w:t>
      </w:r>
      <w:r w:rsidR="004B2FDB">
        <w:t>ienen</w:t>
      </w:r>
      <w:r>
        <w:t xml:space="preserve"> herencia en Cristo o siendo herederos o coherederos.</w:t>
      </w:r>
    </w:p>
    <w:p w14:paraId="63DA11BE" w14:textId="3D07157C" w:rsidR="00D26D8E" w:rsidRPr="00495DA1" w:rsidRDefault="00D26D8E" w:rsidP="00D26D8E">
      <w:pPr>
        <w:pStyle w:val="Ttulo5"/>
      </w:pPr>
      <w:r>
        <w:lastRenderedPageBreak/>
        <w:t>Todos los inmorales, impuros, codiciosos que son id</w:t>
      </w:r>
      <w:r w:rsidR="00C47C7C">
        <w:t>ó</w:t>
      </w:r>
      <w:r>
        <w:t>latras no tiene</w:t>
      </w:r>
      <w:r w:rsidR="00C47C7C">
        <w:t>n</w:t>
      </w:r>
      <w:r>
        <w:t xml:space="preserve"> herencia, no tiene parte en el reino de Cristo y de Dios. </w:t>
      </w:r>
    </w:p>
    <w:p w14:paraId="3FE7882E" w14:textId="77777777" w:rsidR="00D26D8E" w:rsidRDefault="00D26D8E" w:rsidP="00D26D8E">
      <w:pPr>
        <w:pStyle w:val="Ttulo5"/>
      </w:pPr>
      <w:r>
        <w:t>El reino de Cristo es el reino de Dios.</w:t>
      </w:r>
    </w:p>
    <w:p w14:paraId="3060249A" w14:textId="13ACFDE2" w:rsidR="00D26D8E" w:rsidRPr="000C7A5C" w:rsidRDefault="00D26D8E" w:rsidP="00D26D8E">
      <w:pPr>
        <w:pStyle w:val="Ttulo6"/>
      </w:pPr>
      <w:r>
        <w:t>Pablo contin</w:t>
      </w:r>
      <w:r w:rsidR="00C47C7C">
        <w:t>ú</w:t>
      </w:r>
      <w:r>
        <w:t>a con otro imperativo.</w:t>
      </w:r>
    </w:p>
    <w:p w14:paraId="73690441" w14:textId="593D517C" w:rsidR="00D26D8E" w:rsidRPr="00263CB2" w:rsidRDefault="00D26D8E" w:rsidP="00D26D8E">
      <w:pPr>
        <w:pStyle w:val="Ttulo3"/>
      </w:pPr>
      <w:r>
        <w:t>Efesios 5:6 –</w:t>
      </w:r>
      <w:r>
        <w:rPr>
          <w:i/>
          <w:iCs/>
        </w:rPr>
        <w:t xml:space="preserve"> </w:t>
      </w:r>
      <w:r w:rsidR="00955D3A">
        <w:rPr>
          <w:i/>
          <w:iCs/>
        </w:rPr>
        <w:t>“</w:t>
      </w:r>
      <w:r>
        <w:rPr>
          <w:i/>
          <w:iCs/>
        </w:rPr>
        <w:t xml:space="preserve">Que nadie los </w:t>
      </w:r>
      <w:r>
        <w:rPr>
          <w:b/>
          <w:bCs/>
          <w:i/>
          <w:iCs/>
        </w:rPr>
        <w:t>engañe</w:t>
      </w:r>
      <w:r>
        <w:rPr>
          <w:i/>
          <w:iCs/>
        </w:rPr>
        <w:t xml:space="preserve"> con palabras vanas, pues por causa de estas cosas la ira de Dios viene sobre los hijos de desobediencia.</w:t>
      </w:r>
      <w:r w:rsidR="00955D3A">
        <w:rPr>
          <w:i/>
          <w:iCs/>
        </w:rPr>
        <w:t>”</w:t>
      </w:r>
      <w:r>
        <w:t xml:space="preserve"> </w:t>
      </w:r>
    </w:p>
    <w:p w14:paraId="1ED5296D" w14:textId="65D7C1FC" w:rsidR="00D26D8E" w:rsidRPr="00830F82" w:rsidRDefault="00D26D8E" w:rsidP="00D26D8E">
      <w:pPr>
        <w:pStyle w:val="Ttulo4"/>
        <w:rPr>
          <w:lang w:val="es-BO"/>
        </w:rPr>
      </w:pPr>
      <w:r w:rsidRPr="00506B1F">
        <w:rPr>
          <w:lang w:val="es-BO"/>
        </w:rPr>
        <w:t>Efesios 5:6 –</w:t>
      </w:r>
      <w:r w:rsidRPr="00506B1F">
        <w:rPr>
          <w:i/>
          <w:iCs/>
          <w:lang w:val="es-BO"/>
        </w:rPr>
        <w:t xml:space="preserve"> </w:t>
      </w:r>
      <w:r w:rsidR="00955D3A">
        <w:rPr>
          <w:i/>
          <w:iCs/>
          <w:lang w:val="es-BO"/>
        </w:rPr>
        <w:t>“</w:t>
      </w:r>
      <w:r w:rsidRPr="00506B1F">
        <w:rPr>
          <w:i/>
          <w:iCs/>
          <w:lang w:val="es-BO"/>
        </w:rPr>
        <w:t xml:space="preserve">Que nadie los </w:t>
      </w:r>
      <w:r w:rsidRPr="00506B1F">
        <w:rPr>
          <w:b/>
          <w:bCs/>
          <w:i/>
          <w:iCs/>
          <w:lang w:val="es-BO"/>
        </w:rPr>
        <w:t>engañe</w:t>
      </w:r>
      <w:r w:rsidRPr="00506B1F">
        <w:rPr>
          <w:i/>
          <w:iCs/>
          <w:lang w:val="es-BO"/>
        </w:rPr>
        <w:t xml:space="preserve"> con palabras vanas</w:t>
      </w:r>
      <w:r w:rsidR="00955D3A">
        <w:rPr>
          <w:i/>
          <w:iCs/>
          <w:lang w:val="es-BO"/>
        </w:rPr>
        <w:t>”</w:t>
      </w:r>
      <w:r>
        <w:rPr>
          <w:i/>
          <w:iCs/>
          <w:lang w:val="es-BO"/>
        </w:rPr>
        <w:t>,</w:t>
      </w:r>
      <w:r>
        <w:rPr>
          <w:lang w:val="es-BO"/>
        </w:rPr>
        <w:t xml:space="preserve"> … Pablo pasa a</w:t>
      </w:r>
      <w:r w:rsidR="00C47C7C">
        <w:rPr>
          <w:lang w:val="es-BO"/>
        </w:rPr>
        <w:t xml:space="preserve"> dar una</w:t>
      </w:r>
      <w:r>
        <w:rPr>
          <w:lang w:val="es-BO"/>
        </w:rPr>
        <w:t xml:space="preserve"> orden</w:t>
      </w:r>
      <w:r w:rsidR="00C47C7C">
        <w:rPr>
          <w:lang w:val="es-BO"/>
        </w:rPr>
        <w:t>,</w:t>
      </w:r>
      <w:r>
        <w:rPr>
          <w:lang w:val="es-BO"/>
        </w:rPr>
        <w:t xml:space="preserve"> que nadie los engañe. Esto sería un llamado implícito a estar siempre velando por la verdad.</w:t>
      </w:r>
    </w:p>
    <w:p w14:paraId="72A2FF27" w14:textId="3C6042C3" w:rsidR="00D26D8E" w:rsidRDefault="00D26D8E" w:rsidP="00D26D8E">
      <w:pPr>
        <w:pStyle w:val="Ttulo5"/>
      </w:pPr>
      <w:r>
        <w:t xml:space="preserve">“Nadie los engañe” APATATO, está en presente, activo, 3ra persona. Significa una acción </w:t>
      </w:r>
      <w:r w:rsidR="00F90C89">
        <w:t>continua</w:t>
      </w:r>
      <w:r>
        <w:t xml:space="preserve"> o en proceso de manera activa. “nadie, ni siquiera uno realice </w:t>
      </w:r>
      <w:r w:rsidR="00BB7CA0">
        <w:t>esa</w:t>
      </w:r>
      <w:r>
        <w:t xml:space="preserve"> acción sobre ustedes”</w:t>
      </w:r>
    </w:p>
    <w:p w14:paraId="72238316" w14:textId="76C3AD9F" w:rsidR="00D26D8E" w:rsidRDefault="00D26D8E" w:rsidP="00D26D8E">
      <w:pPr>
        <w:pStyle w:val="Ttulo5"/>
      </w:pPr>
      <w:r>
        <w:t>“Que nadie los engañe” Pablo se dirige a la iglesia, el mandamiento va dirigido al pronombre indirecto</w:t>
      </w:r>
      <w:r w:rsidR="00BB7CA0">
        <w:t>, en</w:t>
      </w:r>
      <w:r>
        <w:t xml:space="preserve"> 3ra persona, alguien que está en la congregación</w:t>
      </w:r>
      <w:r w:rsidR="00BB7CA0">
        <w:t>.</w:t>
      </w:r>
      <w:r>
        <w:t xml:space="preserve"> </w:t>
      </w:r>
      <w:r w:rsidR="00BB7CA0">
        <w:t>L</w:t>
      </w:r>
      <w:r>
        <w:t xml:space="preserve">a oración lleva un pronombre </w:t>
      </w:r>
      <w:r w:rsidR="00C47C7C">
        <w:t xml:space="preserve">en </w:t>
      </w:r>
      <w:r>
        <w:t>segunda persona</w:t>
      </w:r>
      <w:r w:rsidR="00BB7CA0">
        <w:t>,</w:t>
      </w:r>
      <w:r>
        <w:t xml:space="preserve"> para los creyentes: significa que nadie </w:t>
      </w:r>
      <w:r w:rsidR="00C47C7C">
        <w:t xml:space="preserve">les </w:t>
      </w:r>
      <w:r>
        <w:t>engañe a ustedes o que nadie</w:t>
      </w:r>
      <w:r w:rsidR="00C47C7C">
        <w:t xml:space="preserve"> ejerza engaño sobre ustedes.</w:t>
      </w:r>
    </w:p>
    <w:p w14:paraId="5768D003" w14:textId="3879CEE4" w:rsidR="00D26D8E" w:rsidRDefault="00D26D8E" w:rsidP="00D26D8E">
      <w:pPr>
        <w:pStyle w:val="Ttulo6"/>
      </w:pPr>
      <w:r>
        <w:t xml:space="preserve">Creo que </w:t>
      </w:r>
      <w:r w:rsidR="00BB7CA0">
        <w:t>este</w:t>
      </w:r>
      <w:r>
        <w:t xml:space="preserve"> mandato </w:t>
      </w:r>
      <w:r w:rsidR="00C47C7C">
        <w:t>está</w:t>
      </w:r>
      <w:r>
        <w:t xml:space="preserve"> de acuerdo con la advertencia que Pablo les había dado acerca de los falsos maestros. Hechos 20:29-30</w:t>
      </w:r>
    </w:p>
    <w:p w14:paraId="6B00E804" w14:textId="78498B2B" w:rsidR="00D26D8E" w:rsidRDefault="00D26D8E" w:rsidP="00D26D8E">
      <w:pPr>
        <w:pStyle w:val="Ttulo6"/>
      </w:pPr>
      <w:r>
        <w:t>¿</w:t>
      </w:r>
      <w:r w:rsidR="00BB7CA0">
        <w:t>C</w:t>
      </w:r>
      <w:r>
        <w:t>on que los engañarían? Pablo contin</w:t>
      </w:r>
      <w:r w:rsidR="00BB7CA0">
        <w:t>ú</w:t>
      </w:r>
      <w:r>
        <w:t>a y presenta un dativo instrumental para el engaño.</w:t>
      </w:r>
    </w:p>
    <w:p w14:paraId="1CD1D4FF" w14:textId="3C3B40BA" w:rsidR="00D26D8E" w:rsidRDefault="00D26D8E" w:rsidP="00D26D8E">
      <w:pPr>
        <w:pStyle w:val="Ttulo5"/>
      </w:pPr>
      <w:r>
        <w:t>“con palabras vanas” estos son discursos vacíos, razonamientos humanos que</w:t>
      </w:r>
      <w:r w:rsidR="00BB7CA0">
        <w:t xml:space="preserve"> se</w:t>
      </w:r>
      <w:r>
        <w:t xml:space="preserve"> desvanecen, no tienen la verdad que lleva frutos. </w:t>
      </w:r>
    </w:p>
    <w:p w14:paraId="38E4F1B6" w14:textId="4BAF8649" w:rsidR="00D26D8E" w:rsidRPr="00F015C2" w:rsidRDefault="00D26D8E" w:rsidP="00D26D8E">
      <w:pPr>
        <w:pStyle w:val="Ttulo6"/>
      </w:pPr>
      <w:r>
        <w:t xml:space="preserve">Estas palabras vanas están relacionadas a discursos </w:t>
      </w:r>
      <w:r w:rsidR="00BB7CA0">
        <w:t>acerca de</w:t>
      </w:r>
      <w:r>
        <w:t xml:space="preserve"> los pecados mencionados previamente.</w:t>
      </w:r>
    </w:p>
    <w:p w14:paraId="42199A00" w14:textId="0000525F" w:rsidR="00D26D8E" w:rsidRDefault="00D26D8E" w:rsidP="00D26D8E">
      <w:pPr>
        <w:pStyle w:val="Ttulo4"/>
        <w:rPr>
          <w:lang w:val="es-BO"/>
        </w:rPr>
      </w:pPr>
      <w:r>
        <w:rPr>
          <w:lang w:val="es-BO"/>
        </w:rPr>
        <w:t xml:space="preserve">Efesios 5:6 – … </w:t>
      </w:r>
      <w:r w:rsidR="00955D3A">
        <w:rPr>
          <w:lang w:val="es-BO"/>
        </w:rPr>
        <w:t>“</w:t>
      </w:r>
      <w:r w:rsidRPr="00D8503A">
        <w:rPr>
          <w:i/>
          <w:iCs/>
          <w:lang w:val="es-BO"/>
        </w:rPr>
        <w:t>pues por causa de estas cosas</w:t>
      </w:r>
      <w:r w:rsidR="00955D3A">
        <w:rPr>
          <w:i/>
          <w:iCs/>
          <w:lang w:val="es-BO"/>
        </w:rPr>
        <w:t>”</w:t>
      </w:r>
      <w:r>
        <w:rPr>
          <w:i/>
          <w:iCs/>
          <w:lang w:val="es-BO"/>
        </w:rPr>
        <w:t xml:space="preserve"> …</w:t>
      </w:r>
      <w:r>
        <w:rPr>
          <w:lang w:val="es-BO"/>
        </w:rPr>
        <w:t xml:space="preserve"> se refiere a las cosas mencionadas en los versículos 3-5.</w:t>
      </w:r>
    </w:p>
    <w:p w14:paraId="6B35C565" w14:textId="5805BE58" w:rsidR="00D26D8E" w:rsidRDefault="00D26D8E" w:rsidP="00D26D8E">
      <w:pPr>
        <w:pStyle w:val="Ttulo4"/>
        <w:rPr>
          <w:lang w:val="es-BO"/>
        </w:rPr>
      </w:pPr>
      <w:r w:rsidRPr="00D8503A">
        <w:rPr>
          <w:lang w:val="es-BO"/>
        </w:rPr>
        <w:t xml:space="preserve">Efesios 5:6 – … </w:t>
      </w:r>
      <w:r w:rsidR="00955D3A">
        <w:rPr>
          <w:lang w:val="es-BO"/>
        </w:rPr>
        <w:t>“</w:t>
      </w:r>
      <w:r w:rsidRPr="00D8503A">
        <w:rPr>
          <w:i/>
          <w:iCs/>
          <w:lang w:val="es-BO"/>
        </w:rPr>
        <w:t>la ira de Dios viene sobre los hijos de desobediencia</w:t>
      </w:r>
      <w:r w:rsidR="00955D3A">
        <w:rPr>
          <w:i/>
          <w:iCs/>
          <w:lang w:val="es-BO"/>
        </w:rPr>
        <w:t>”</w:t>
      </w:r>
      <w:r>
        <w:rPr>
          <w:i/>
          <w:iCs/>
          <w:lang w:val="es-BO"/>
        </w:rPr>
        <w:t>.</w:t>
      </w:r>
      <w:r>
        <w:rPr>
          <w:lang w:val="es-BO"/>
        </w:rPr>
        <w:t xml:space="preserve"> No dice que la ira de Dios viene sobre los hijos de Dios sino sobre los hijos de desobediencia.</w:t>
      </w:r>
    </w:p>
    <w:p w14:paraId="08E293E7" w14:textId="384DC6FB" w:rsidR="00D26D8E" w:rsidRDefault="00D26D8E" w:rsidP="00D26D8E">
      <w:pPr>
        <w:pStyle w:val="Ttulo5"/>
      </w:pPr>
      <w:r>
        <w:t>Dios actúa en justica y juicio con ira, hay una causa por</w:t>
      </w:r>
      <w:r w:rsidR="00BB7CA0">
        <w:t xml:space="preserve"> la</w:t>
      </w:r>
      <w:r>
        <w:t xml:space="preserve"> cual viene la ira de Dios.</w:t>
      </w:r>
    </w:p>
    <w:p w14:paraId="7750C115" w14:textId="097D11A3" w:rsidR="00D26D8E" w:rsidRDefault="00D26D8E" w:rsidP="00D26D8E">
      <w:pPr>
        <w:pStyle w:val="Ttulo5"/>
      </w:pPr>
      <w:r>
        <w:t>Dios</w:t>
      </w:r>
      <w:r w:rsidR="00BB7CA0">
        <w:t xml:space="preserve"> responde con justicia, al juzgar con Su ira,</w:t>
      </w:r>
      <w:r>
        <w:t xml:space="preserve"> la injusticia e impiedad de los hombres.</w:t>
      </w:r>
    </w:p>
    <w:p w14:paraId="700C3D5C" w14:textId="3C13A9FC" w:rsidR="00D26D8E" w:rsidRDefault="00D26D8E" w:rsidP="00D26D8E">
      <w:pPr>
        <w:pStyle w:val="Ttulo5"/>
      </w:pPr>
      <w:r>
        <w:t>Pablo hace una declaración</w:t>
      </w:r>
      <w:r w:rsidR="00BB7CA0">
        <w:t>;</w:t>
      </w:r>
      <w:r>
        <w:t xml:space="preserve"> la ira de Dios viene en contra o sobre los hijos de desobediencia o la ira de Dios</w:t>
      </w:r>
      <w:r w:rsidR="00BB7CA0">
        <w:t xml:space="preserve"> cae</w:t>
      </w:r>
      <w:r>
        <w:t xml:space="preserve"> sobre los hijos de desobediencia.</w:t>
      </w:r>
    </w:p>
    <w:p w14:paraId="209AE0A5" w14:textId="49C9B419" w:rsidR="00D26D8E" w:rsidRDefault="00D26D8E" w:rsidP="00D26D8E">
      <w:pPr>
        <w:pStyle w:val="Ttulo6"/>
      </w:pPr>
      <w:r>
        <w:t xml:space="preserve">¿Quiénes son los hijos de desobediencia? ¿Por qué tiene ese </w:t>
      </w:r>
      <w:r w:rsidR="00110983">
        <w:t>n</w:t>
      </w:r>
      <w:r>
        <w:t xml:space="preserve">ombre o identidad? </w:t>
      </w:r>
    </w:p>
    <w:p w14:paraId="70A8D4E8" w14:textId="77777777" w:rsidR="00D26D8E" w:rsidRDefault="00D26D8E" w:rsidP="00D26D8E">
      <w:pPr>
        <w:pStyle w:val="Ttulo5"/>
      </w:pPr>
      <w:r>
        <w:t xml:space="preserve">“hijos de desobediencia” APEITHEIAS vine de (A-sin, no, PEITHO-obedecer, confiar, IA- [describe carácter]) indica; estado de no dejarse persuadir, desobediencia, incredulidad, rebeldía. </w:t>
      </w:r>
    </w:p>
    <w:p w14:paraId="17FCC69D" w14:textId="77777777" w:rsidR="00D26D8E" w:rsidRDefault="00D26D8E" w:rsidP="00D26D8E">
      <w:pPr>
        <w:pStyle w:val="Ttulo6"/>
      </w:pPr>
      <w:r>
        <w:lastRenderedPageBreak/>
        <w:t>Desobediencia – rechazo voluntario a obedecer o creer. Romanos 11:30-32</w:t>
      </w:r>
    </w:p>
    <w:p w14:paraId="575C321A" w14:textId="46B483D4" w:rsidR="00D26D8E" w:rsidRDefault="00D26D8E" w:rsidP="00D26D8E">
      <w:pPr>
        <w:pStyle w:val="Ttulo6"/>
      </w:pPr>
      <w:r>
        <w:t xml:space="preserve">Entonces “hijos de desobediencia” </w:t>
      </w:r>
      <w:r w:rsidR="001E656F">
        <w:t>serían</w:t>
      </w:r>
      <w:r>
        <w:t xml:space="preserve"> personas caracterizad</w:t>
      </w:r>
      <w:r w:rsidR="001E656F">
        <w:t>a</w:t>
      </w:r>
      <w:r>
        <w:t>s por la desobediencia, que pertenecen a la esfera de la rebeldía; hijos por carácter.</w:t>
      </w:r>
    </w:p>
    <w:p w14:paraId="06FAEAB6" w14:textId="77777777" w:rsidR="00D26D8E" w:rsidRDefault="00D26D8E" w:rsidP="00D26D8E">
      <w:pPr>
        <w:pStyle w:val="Ttulo6"/>
      </w:pPr>
      <w:r>
        <w:t>El contexto da más claridad, hijos de desobediencia habla de incrédulos que rechazaron al evangelio de Cristo, no obedecieron a la verdad del evangelio.</w:t>
      </w:r>
    </w:p>
    <w:p w14:paraId="630B04BB" w14:textId="77777777" w:rsidR="00D26D8E" w:rsidRDefault="00D26D8E" w:rsidP="00D26D8E">
      <w:pPr>
        <w:pStyle w:val="Ttulo6"/>
      </w:pPr>
      <w:r>
        <w:t xml:space="preserve">Pablo va a contrastar a los hijos de desobediencia versículo 6 con los hijos de luz en el versículo 8. </w:t>
      </w:r>
    </w:p>
    <w:p w14:paraId="38C1781D" w14:textId="77777777" w:rsidR="00D26D8E" w:rsidRDefault="00D26D8E" w:rsidP="00D26D8E">
      <w:pPr>
        <w:pStyle w:val="Ttulo4"/>
        <w:rPr>
          <w:lang w:val="es-BO"/>
        </w:rPr>
      </w:pPr>
      <w:r w:rsidRPr="0070021B">
        <w:rPr>
          <w:lang w:val="es-BO"/>
        </w:rPr>
        <w:t>Pablo solo les dio la</w:t>
      </w:r>
      <w:r>
        <w:rPr>
          <w:lang w:val="es-BO"/>
        </w:rPr>
        <w:t xml:space="preserve"> orden de que nadie les engañe con palabras vanas, ellos son santos hijos de Dios, no son hijos de desobediencia.</w:t>
      </w:r>
    </w:p>
    <w:p w14:paraId="7129C5E0" w14:textId="0F44FD64" w:rsidR="00D26D8E" w:rsidRDefault="00D26D8E" w:rsidP="00D26D8E">
      <w:pPr>
        <w:pStyle w:val="Ttulo5"/>
      </w:pPr>
      <w:r>
        <w:t>Pablo no termina la oración infundiendo miedo, como muchas veces acostumbramos</w:t>
      </w:r>
      <w:r w:rsidR="001E656F">
        <w:t xml:space="preserve"> hacer o escuchar que se hace</w:t>
      </w:r>
      <w:r>
        <w:t>.</w:t>
      </w:r>
    </w:p>
    <w:p w14:paraId="6A991E4E" w14:textId="77777777" w:rsidR="00D26D8E" w:rsidRDefault="00D26D8E" w:rsidP="00D26D8E">
      <w:pPr>
        <w:pStyle w:val="Ttulo5"/>
      </w:pPr>
      <w:r>
        <w:t>No les dice que la ira de Dios también vendrá sobre ellos.</w:t>
      </w:r>
    </w:p>
    <w:p w14:paraId="0F2C80F6" w14:textId="4F112D05" w:rsidR="00D26D8E" w:rsidRDefault="00D26D8E" w:rsidP="00D26D8E">
      <w:pPr>
        <w:pStyle w:val="Ttulo5"/>
      </w:pPr>
      <w:r>
        <w:t xml:space="preserve">No les dice </w:t>
      </w:r>
      <w:r w:rsidR="00F90C89">
        <w:t>que,</w:t>
      </w:r>
      <w:r>
        <w:t xml:space="preserve"> si no obedecen a los imperativos que les orden</w:t>
      </w:r>
      <w:r w:rsidR="001E656F">
        <w:t>ó,</w:t>
      </w:r>
      <w:r>
        <w:t xml:space="preserve"> ellos </w:t>
      </w:r>
      <w:r w:rsidR="001E656F">
        <w:t xml:space="preserve">pasarían a </w:t>
      </w:r>
      <w:r w:rsidR="00DA2751">
        <w:t>ser hijos</w:t>
      </w:r>
      <w:r>
        <w:t xml:space="preserve"> de desobediencia.</w:t>
      </w:r>
    </w:p>
    <w:p w14:paraId="395C230D" w14:textId="601FBFE0" w:rsidR="00D26D8E" w:rsidRPr="00F22BEF" w:rsidRDefault="00D26D8E" w:rsidP="00D26D8E">
      <w:pPr>
        <w:pStyle w:val="Ttulo4"/>
        <w:rPr>
          <w:lang w:val="es-BO"/>
        </w:rPr>
      </w:pPr>
      <w:r w:rsidRPr="00F22BEF">
        <w:rPr>
          <w:lang w:val="es-BO"/>
        </w:rPr>
        <w:t>Lo que Pablo hace</w:t>
      </w:r>
      <w:r w:rsidR="001E656F">
        <w:rPr>
          <w:lang w:val="es-BO"/>
        </w:rPr>
        <w:t>,</w:t>
      </w:r>
      <w:r w:rsidRPr="00F22BEF">
        <w:rPr>
          <w:lang w:val="es-BO"/>
        </w:rPr>
        <w:t xml:space="preserve"> e</w:t>
      </w:r>
      <w:r>
        <w:rPr>
          <w:lang w:val="es-BO"/>
        </w:rPr>
        <w:t>s volver a llevarlos a la luz del evangelio</w:t>
      </w:r>
      <w:r w:rsidR="001E656F">
        <w:rPr>
          <w:lang w:val="es-BO"/>
        </w:rPr>
        <w:t xml:space="preserve">. Les recuerda que </w:t>
      </w:r>
      <w:r>
        <w:rPr>
          <w:lang w:val="es-BO"/>
        </w:rPr>
        <w:t>ellos son hijos de luz en el Señor. La oración continua con “por tanto”</w:t>
      </w:r>
    </w:p>
    <w:p w14:paraId="1EB980B7" w14:textId="77777777" w:rsidR="00D26D8E" w:rsidRDefault="00D26D8E" w:rsidP="00D26D8E">
      <w:pPr>
        <w:pStyle w:val="Ttulo2"/>
      </w:pPr>
      <w:r w:rsidRPr="00830F82">
        <w:t>Efesios 5:</w:t>
      </w:r>
      <w:r>
        <w:t>7</w:t>
      </w:r>
      <w:r w:rsidRPr="00830F82">
        <w:t xml:space="preserve">-14 – </w:t>
      </w:r>
      <w:r>
        <w:t>Andando como hijos de Luz</w:t>
      </w:r>
      <w:r w:rsidRPr="00830F82">
        <w:t>.</w:t>
      </w:r>
    </w:p>
    <w:p w14:paraId="4D8BC1E6" w14:textId="73F763DE" w:rsidR="00D26D8E" w:rsidRPr="000C7A5C" w:rsidRDefault="00D26D8E" w:rsidP="00D26D8E">
      <w:pPr>
        <w:pStyle w:val="Ttulo3"/>
      </w:pPr>
      <w:r>
        <w:t>Efesios 5:7-14 – Pablo continúa instruyendo a los creyentes a que no sean part</w:t>
      </w:r>
      <w:r w:rsidR="001E656F">
        <w:t>í</w:t>
      </w:r>
      <w:r>
        <w:t>cipes de las obras de las tinieblas, ya que ellos son hijos de luz y son luz en el Señor y ya no son tinieblas. Más bien el fruto de la luz consiste en bondad, justicia y verdad.</w:t>
      </w:r>
    </w:p>
    <w:p w14:paraId="059A7118" w14:textId="401B62FB" w:rsidR="00D26D8E" w:rsidRDefault="00D26D8E" w:rsidP="00D26D8E">
      <w:pPr>
        <w:pStyle w:val="Ttulo3"/>
      </w:pPr>
      <w:r>
        <w:t xml:space="preserve">Efesios 5:7 – </w:t>
      </w:r>
      <w:r w:rsidR="00955D3A">
        <w:t>“</w:t>
      </w:r>
      <w:r>
        <w:rPr>
          <w:i/>
          <w:iCs/>
        </w:rPr>
        <w:t>Por tanto</w:t>
      </w:r>
      <w:r w:rsidR="00955D3A">
        <w:rPr>
          <w:i/>
          <w:iCs/>
        </w:rPr>
        <w:t>”</w:t>
      </w:r>
      <w:r>
        <w:t>, es un conector</w:t>
      </w:r>
      <w:r w:rsidR="001E656F">
        <w:t xml:space="preserve"> que une</w:t>
      </w:r>
      <w:r>
        <w:t xml:space="preserve"> al versículo 6</w:t>
      </w:r>
      <w:r w:rsidR="001E656F">
        <w:t>,</w:t>
      </w:r>
      <w:r>
        <w:t xml:space="preserve"> donde explic</w:t>
      </w:r>
      <w:r w:rsidR="001E656F">
        <w:t>ó que</w:t>
      </w:r>
      <w:r>
        <w:t xml:space="preserve"> la ira de Dios viene por una causa a los hijos de desobediencia.</w:t>
      </w:r>
    </w:p>
    <w:p w14:paraId="10F165B6" w14:textId="233A9820" w:rsidR="00D26D8E" w:rsidRDefault="00D26D8E" w:rsidP="00D26D8E">
      <w:pPr>
        <w:pStyle w:val="Ttulo4"/>
        <w:rPr>
          <w:lang w:val="es-BO"/>
        </w:rPr>
      </w:pPr>
      <w:r>
        <w:rPr>
          <w:lang w:val="es-BO"/>
        </w:rPr>
        <w:t>Ya que la ira de Dios viene ciertamente</w:t>
      </w:r>
      <w:r w:rsidR="001E656F">
        <w:rPr>
          <w:lang w:val="es-BO"/>
        </w:rPr>
        <w:t xml:space="preserve"> a</w:t>
      </w:r>
      <w:r>
        <w:rPr>
          <w:lang w:val="es-BO"/>
        </w:rPr>
        <w:t xml:space="preserve"> los hijos de desobediencia. </w:t>
      </w:r>
    </w:p>
    <w:p w14:paraId="17D7AF3E" w14:textId="19EAB6F4" w:rsidR="00D26D8E" w:rsidRDefault="00D26D8E" w:rsidP="00D26D8E">
      <w:pPr>
        <w:pStyle w:val="Ttulo4"/>
        <w:rPr>
          <w:lang w:val="es-BO"/>
        </w:rPr>
      </w:pPr>
      <w:r w:rsidRPr="00842BEB">
        <w:rPr>
          <w:lang w:val="es-BO"/>
        </w:rPr>
        <w:t>Creo que es razonable q</w:t>
      </w:r>
      <w:r>
        <w:rPr>
          <w:lang w:val="es-BO"/>
        </w:rPr>
        <w:t>ue hay</w:t>
      </w:r>
      <w:r w:rsidR="001E656F">
        <w:rPr>
          <w:lang w:val="es-BO"/>
        </w:rPr>
        <w:t>a</w:t>
      </w:r>
      <w:r>
        <w:rPr>
          <w:lang w:val="es-BO"/>
        </w:rPr>
        <w:t xml:space="preserve"> un mandamiento, pero ¿Qué tipo de mandamiento?</w:t>
      </w:r>
    </w:p>
    <w:p w14:paraId="486A92DF" w14:textId="77777777" w:rsidR="00D26D8E" w:rsidRDefault="00D26D8E" w:rsidP="00D26D8E">
      <w:pPr>
        <w:pStyle w:val="Ttulo4"/>
        <w:rPr>
          <w:lang w:val="es-BO"/>
        </w:rPr>
      </w:pPr>
      <w:r w:rsidRPr="00842BEB">
        <w:rPr>
          <w:lang w:val="es-BO"/>
        </w:rPr>
        <w:t xml:space="preserve">El mandamiento que Pablo hace es </w:t>
      </w:r>
      <w:r>
        <w:rPr>
          <w:lang w:val="es-BO"/>
        </w:rPr>
        <w:t>lógico; diríamos como corresponde a los santos.</w:t>
      </w:r>
    </w:p>
    <w:p w14:paraId="3B915B70" w14:textId="52A47EB4" w:rsidR="00D26D8E" w:rsidRPr="00842BEB" w:rsidRDefault="00D26D8E" w:rsidP="00D26D8E">
      <w:pPr>
        <w:pStyle w:val="Ttulo4"/>
        <w:rPr>
          <w:lang w:val="es-BO"/>
        </w:rPr>
      </w:pPr>
      <w:r w:rsidRPr="00842BEB">
        <w:rPr>
          <w:lang w:val="es-BO"/>
        </w:rPr>
        <w:t>Pero Pablo les da la</w:t>
      </w:r>
      <w:r>
        <w:rPr>
          <w:lang w:val="es-BO"/>
        </w:rPr>
        <w:t xml:space="preserve"> razón (Efesios 5:8) de por</w:t>
      </w:r>
      <w:r w:rsidR="001E656F">
        <w:rPr>
          <w:lang w:val="es-BO"/>
        </w:rPr>
        <w:t xml:space="preserve"> </w:t>
      </w:r>
      <w:r>
        <w:rPr>
          <w:lang w:val="es-BO"/>
        </w:rPr>
        <w:t>qu</w:t>
      </w:r>
      <w:r w:rsidR="001E656F">
        <w:rPr>
          <w:lang w:val="es-BO"/>
        </w:rPr>
        <w:t>é</w:t>
      </w:r>
      <w:r>
        <w:rPr>
          <w:lang w:val="es-BO"/>
        </w:rPr>
        <w:t xml:space="preserve"> les da el siguiente mandamiento.</w:t>
      </w:r>
    </w:p>
    <w:p w14:paraId="526DBD24" w14:textId="2A24BB05" w:rsidR="00D26D8E" w:rsidRDefault="00D26D8E" w:rsidP="00D26D8E">
      <w:pPr>
        <w:pStyle w:val="Ttulo3"/>
      </w:pPr>
      <w:r>
        <w:t>Efesios 5:7 –</w:t>
      </w:r>
      <w:r>
        <w:rPr>
          <w:i/>
          <w:iCs/>
        </w:rPr>
        <w:t xml:space="preserve"> </w:t>
      </w:r>
      <w:r w:rsidR="00955D3A">
        <w:rPr>
          <w:i/>
          <w:iCs/>
        </w:rPr>
        <w:t>“</w:t>
      </w:r>
      <w:r>
        <w:rPr>
          <w:i/>
          <w:iCs/>
        </w:rPr>
        <w:t>Por tanto, no sean partícipes con ellos</w:t>
      </w:r>
      <w:r w:rsidR="00955D3A">
        <w:rPr>
          <w:i/>
          <w:iCs/>
        </w:rPr>
        <w:t>”</w:t>
      </w:r>
      <w:r>
        <w:rPr>
          <w:i/>
          <w:iCs/>
        </w:rPr>
        <w:t>,</w:t>
      </w:r>
      <w:r>
        <w:t xml:space="preserve"> </w:t>
      </w:r>
    </w:p>
    <w:p w14:paraId="56FDE5AB" w14:textId="6B933D2B" w:rsidR="00D26D8E" w:rsidRDefault="00D26D8E" w:rsidP="00D26D8E">
      <w:pPr>
        <w:pStyle w:val="Ttulo4"/>
        <w:rPr>
          <w:lang w:val="es-BO"/>
        </w:rPr>
      </w:pPr>
      <w:r>
        <w:rPr>
          <w:lang w:val="es-BO"/>
        </w:rPr>
        <w:t xml:space="preserve">El imperativo “no sean” ME GINESTHE, está en presente una acción </w:t>
      </w:r>
      <w:r w:rsidR="0073029B">
        <w:rPr>
          <w:lang w:val="es-BO"/>
        </w:rPr>
        <w:t>continua</w:t>
      </w:r>
      <w:r>
        <w:rPr>
          <w:lang w:val="es-BO"/>
        </w:rPr>
        <w:t xml:space="preserve"> y voz pasivo-medio en beneficio de que l</w:t>
      </w:r>
      <w:r w:rsidR="001E656F">
        <w:rPr>
          <w:lang w:val="es-BO"/>
        </w:rPr>
        <w:t>e</w:t>
      </w:r>
      <w:r>
        <w:rPr>
          <w:lang w:val="es-BO"/>
        </w:rPr>
        <w:t>s conviene.</w:t>
      </w:r>
    </w:p>
    <w:p w14:paraId="6560B7EC" w14:textId="7BEA5653" w:rsidR="00D26D8E" w:rsidRDefault="00D26D8E" w:rsidP="00D26D8E">
      <w:pPr>
        <w:pStyle w:val="Ttulo5"/>
      </w:pPr>
      <w:r>
        <w:t>Este es un mandamiento en 2da persona</w:t>
      </w:r>
      <w:r w:rsidR="001E656F">
        <w:t>,</w:t>
      </w:r>
      <w:r>
        <w:t xml:space="preserve"> va dirigido a los creyentes,</w:t>
      </w:r>
      <w:r w:rsidR="001E656F">
        <w:t xml:space="preserve"> que</w:t>
      </w:r>
      <w:r>
        <w:t xml:space="preserve"> no lleguen a ser partícipes con ellos.</w:t>
      </w:r>
    </w:p>
    <w:p w14:paraId="4A7CBAAA" w14:textId="77777777" w:rsidR="00D26D8E" w:rsidRDefault="00D26D8E" w:rsidP="00D26D8E">
      <w:pPr>
        <w:pStyle w:val="Ttulo4"/>
        <w:rPr>
          <w:lang w:val="es-BO"/>
        </w:rPr>
      </w:pPr>
      <w:r w:rsidRPr="006753D9">
        <w:rPr>
          <w:lang w:val="es-BO"/>
        </w:rPr>
        <w:t>“Partícipes” SYMMETOCHOI viene de d</w:t>
      </w:r>
      <w:r>
        <w:rPr>
          <w:lang w:val="es-BO"/>
        </w:rPr>
        <w:t>os palabras (SYN – con, juntamente, y MÉTOCHOS – partícipe) significa copartícipe o partícipe juntamente con.</w:t>
      </w:r>
    </w:p>
    <w:p w14:paraId="2E11F51C" w14:textId="31E39A41" w:rsidR="00D26D8E" w:rsidRDefault="00D26D8E" w:rsidP="00D26D8E">
      <w:pPr>
        <w:pStyle w:val="Ttulo4"/>
        <w:rPr>
          <w:lang w:val="es-BO"/>
        </w:rPr>
      </w:pPr>
      <w:r w:rsidRPr="00727A84">
        <w:rPr>
          <w:lang w:val="es-BO"/>
        </w:rPr>
        <w:t>“Ellos” pronombre personal genitivo. La</w:t>
      </w:r>
      <w:r>
        <w:rPr>
          <w:lang w:val="es-BO"/>
        </w:rPr>
        <w:t xml:space="preserve"> traducción ser</w:t>
      </w:r>
      <w:r w:rsidR="001E656F">
        <w:rPr>
          <w:lang w:val="es-BO"/>
        </w:rPr>
        <w:t>í</w:t>
      </w:r>
      <w:r>
        <w:rPr>
          <w:lang w:val="es-BO"/>
        </w:rPr>
        <w:t>a “de ellos”</w:t>
      </w:r>
    </w:p>
    <w:p w14:paraId="01F4F57D" w14:textId="668E282D" w:rsidR="00D26D8E" w:rsidRPr="006067D9" w:rsidRDefault="00D26D8E" w:rsidP="00D26D8E">
      <w:pPr>
        <w:pStyle w:val="Ttulo5"/>
      </w:pPr>
      <w:r>
        <w:t>Pablo no solo l</w:t>
      </w:r>
      <w:r w:rsidR="001E656F">
        <w:t>e</w:t>
      </w:r>
      <w:r>
        <w:t xml:space="preserve">s dice que no participen. </w:t>
      </w:r>
    </w:p>
    <w:p w14:paraId="2D7A665F" w14:textId="77777777" w:rsidR="00D26D8E" w:rsidRDefault="00D26D8E" w:rsidP="00D26D8E">
      <w:pPr>
        <w:pStyle w:val="Ttulo5"/>
      </w:pPr>
      <w:r>
        <w:lastRenderedPageBreak/>
        <w:t>La orden de Pablo es no lleguen a ser creyentes que participan juntamente con otras personas de ellos, es decir de sus pecados y de su destino.</w:t>
      </w:r>
    </w:p>
    <w:p w14:paraId="4BB61990" w14:textId="2E237DDD" w:rsidR="00D26D8E" w:rsidRPr="000B20AA" w:rsidRDefault="00D26D8E" w:rsidP="00D26D8E">
      <w:pPr>
        <w:pStyle w:val="Ttulo6"/>
      </w:pPr>
      <w:r>
        <w:t>Sus pecados (Efesios 5:3-5) y su destino (Efesios 5:6) – lo mismo pas</w:t>
      </w:r>
      <w:r w:rsidR="001E656F">
        <w:t>ó</w:t>
      </w:r>
      <w:r>
        <w:t xml:space="preserve"> en </w:t>
      </w:r>
      <w:proofErr w:type="gramStart"/>
      <w:r>
        <w:t>Hebreos</w:t>
      </w:r>
      <w:proofErr w:type="gramEnd"/>
      <w:r>
        <w:t xml:space="preserve"> 10:26-27</w:t>
      </w:r>
    </w:p>
    <w:p w14:paraId="23FF8BFF" w14:textId="140903F1" w:rsidR="00D26D8E" w:rsidRDefault="00D26D8E" w:rsidP="00D26D8E">
      <w:pPr>
        <w:pStyle w:val="Ttulo5"/>
      </w:pPr>
      <w:r>
        <w:t>Es l</w:t>
      </w:r>
      <w:r w:rsidR="001E656F">
        <w:t>o</w:t>
      </w:r>
      <w:r>
        <w:t xml:space="preserve"> misma que Pablo les dijo en Efesios 3:6</w:t>
      </w:r>
      <w:r w:rsidR="001E656F">
        <w:t>,</w:t>
      </w:r>
      <w:r>
        <w:t xml:space="preserve"> que ellos son </w:t>
      </w:r>
      <w:proofErr w:type="spellStart"/>
      <w:r>
        <w:t>co-partícipes</w:t>
      </w:r>
      <w:proofErr w:type="spellEnd"/>
      <w:r>
        <w:t xml:space="preserve"> con los judíos de la promesa en Cristo.</w:t>
      </w:r>
    </w:p>
    <w:p w14:paraId="1DAA7195" w14:textId="232BBD2E" w:rsidR="00D26D8E" w:rsidRDefault="00D26D8E" w:rsidP="00D26D8E">
      <w:pPr>
        <w:pStyle w:val="Ttulo5"/>
      </w:pPr>
      <w:r>
        <w:t>Pablo no dice en Efesios 5:7 que son copart</w:t>
      </w:r>
      <w:r w:rsidR="001E656F">
        <w:t>í</w:t>
      </w:r>
      <w:r>
        <w:t xml:space="preserve">cipes con ellos, sino </w:t>
      </w:r>
      <w:r w:rsidR="001E656F">
        <w:t xml:space="preserve">que </w:t>
      </w:r>
      <w:r>
        <w:t xml:space="preserve">da la orden </w:t>
      </w:r>
      <w:r w:rsidR="001E656F">
        <w:t xml:space="preserve">de </w:t>
      </w:r>
      <w:r>
        <w:t xml:space="preserve">que no lleguen a ser </w:t>
      </w:r>
      <w:r w:rsidR="00DA2751">
        <w:t>copartícipes</w:t>
      </w:r>
      <w:r w:rsidR="00BF117D">
        <w:t>,</w:t>
      </w:r>
      <w:r>
        <w:t xml:space="preserve"> juntamente con los incrédulos de sus pecados.</w:t>
      </w:r>
    </w:p>
    <w:p w14:paraId="2ED42098" w14:textId="0EA451D8" w:rsidR="00D26D8E" w:rsidRPr="00276E10" w:rsidRDefault="00D26D8E" w:rsidP="00D26D8E">
      <w:pPr>
        <w:pStyle w:val="Ttulo6"/>
      </w:pPr>
      <w:r>
        <w:t xml:space="preserve">No dice que no pueden </w:t>
      </w:r>
      <w:r w:rsidR="00BF117D">
        <w:t>ser</w:t>
      </w:r>
      <w:r>
        <w:t xml:space="preserve"> amigos</w:t>
      </w:r>
      <w:r w:rsidR="00BF117D">
        <w:t xml:space="preserve"> de</w:t>
      </w:r>
      <w:r>
        <w:t xml:space="preserve"> los incrédulos, ni </w:t>
      </w:r>
      <w:r w:rsidR="00C807D9">
        <w:t>tampoco que</w:t>
      </w:r>
      <w:r w:rsidR="00BF117D">
        <w:t xml:space="preserve"> no </w:t>
      </w:r>
      <w:r>
        <w:t>pueden visitar</w:t>
      </w:r>
      <w:r w:rsidR="00BF117D">
        <w:t>los</w:t>
      </w:r>
      <w:r>
        <w:t xml:space="preserve">, sino </w:t>
      </w:r>
      <w:r w:rsidR="00BF117D">
        <w:t xml:space="preserve">que </w:t>
      </w:r>
      <w:r>
        <w:t>no pueden llegar a ser partícipes con ellos de lo que hacen.</w:t>
      </w:r>
    </w:p>
    <w:p w14:paraId="1AF33B4A" w14:textId="79464BAA" w:rsidR="00D26D8E" w:rsidRDefault="00D26D8E" w:rsidP="00D26D8E">
      <w:pPr>
        <w:pStyle w:val="Ttulo6"/>
      </w:pPr>
      <w:r>
        <w:t>Pablo da la razón de por</w:t>
      </w:r>
      <w:r w:rsidR="00BF117D">
        <w:t xml:space="preserve"> </w:t>
      </w:r>
      <w:r>
        <w:t>qu</w:t>
      </w:r>
      <w:r w:rsidR="00BF117D">
        <w:t>é</w:t>
      </w:r>
      <w:r>
        <w:t xml:space="preserve"> no deben ser copart</w:t>
      </w:r>
      <w:r w:rsidR="00BF117D">
        <w:t>í</w:t>
      </w:r>
      <w:r>
        <w:t>cipes con los incrédulos de lo que ellos hacen.</w:t>
      </w:r>
    </w:p>
    <w:p w14:paraId="00365815" w14:textId="3E322789" w:rsidR="00D26D8E" w:rsidRDefault="00D26D8E" w:rsidP="00D26D8E">
      <w:pPr>
        <w:pStyle w:val="Ttulo3"/>
      </w:pPr>
      <w:r>
        <w:t xml:space="preserve">Efesios 5:8 – </w:t>
      </w:r>
      <w:r w:rsidR="00955D3A">
        <w:t>“</w:t>
      </w:r>
      <w:r>
        <w:rPr>
          <w:i/>
          <w:iCs/>
        </w:rPr>
        <w:t xml:space="preserve">porque antes ustedes eran tinieblas, pero ahora son luz en el Señor; </w:t>
      </w:r>
      <w:r>
        <w:rPr>
          <w:b/>
          <w:bCs/>
          <w:i/>
          <w:iCs/>
        </w:rPr>
        <w:t>anden</w:t>
      </w:r>
      <w:r>
        <w:rPr>
          <w:i/>
          <w:iCs/>
        </w:rPr>
        <w:t xml:space="preserve"> como hijos de luz</w:t>
      </w:r>
      <w:r w:rsidR="00955D3A">
        <w:rPr>
          <w:i/>
          <w:iCs/>
        </w:rPr>
        <w:t>”</w:t>
      </w:r>
      <w:r>
        <w:rPr>
          <w:i/>
          <w:iCs/>
        </w:rPr>
        <w:t>.</w:t>
      </w:r>
      <w:r>
        <w:t xml:space="preserve"> </w:t>
      </w:r>
    </w:p>
    <w:p w14:paraId="3FDDDB12" w14:textId="797F2AC4" w:rsidR="00D26D8E" w:rsidRDefault="00D26D8E" w:rsidP="00D26D8E">
      <w:pPr>
        <w:pStyle w:val="Ttulo4"/>
        <w:rPr>
          <w:lang w:val="es-BO"/>
        </w:rPr>
      </w:pPr>
      <w:r w:rsidRPr="00276E10">
        <w:rPr>
          <w:lang w:val="es-BO"/>
        </w:rPr>
        <w:t xml:space="preserve">Efesios 5:8 – </w:t>
      </w:r>
      <w:r w:rsidR="00955D3A">
        <w:rPr>
          <w:lang w:val="es-BO"/>
        </w:rPr>
        <w:t>“</w:t>
      </w:r>
      <w:r w:rsidRPr="00276E10">
        <w:rPr>
          <w:i/>
          <w:iCs/>
          <w:lang w:val="es-BO"/>
        </w:rPr>
        <w:t>porque antes ustedes eran tinieblas</w:t>
      </w:r>
      <w:r w:rsidR="00955D3A">
        <w:rPr>
          <w:i/>
          <w:iCs/>
          <w:lang w:val="es-BO"/>
        </w:rPr>
        <w:t>”</w:t>
      </w:r>
      <w:r>
        <w:rPr>
          <w:i/>
          <w:iCs/>
          <w:lang w:val="es-BO"/>
        </w:rPr>
        <w:t>,</w:t>
      </w:r>
      <w:r>
        <w:rPr>
          <w:lang w:val="es-BO"/>
        </w:rPr>
        <w:t xml:space="preserve"> … Es una declaración de</w:t>
      </w:r>
      <w:r w:rsidR="00BF117D">
        <w:rPr>
          <w:lang w:val="es-BO"/>
        </w:rPr>
        <w:t xml:space="preserve"> </w:t>
      </w:r>
      <w:r>
        <w:rPr>
          <w:lang w:val="es-BO"/>
        </w:rPr>
        <w:t>lo</w:t>
      </w:r>
      <w:r w:rsidR="00BF117D">
        <w:rPr>
          <w:lang w:val="es-BO"/>
        </w:rPr>
        <w:t xml:space="preserve"> que los </w:t>
      </w:r>
      <w:r>
        <w:rPr>
          <w:lang w:val="es-BO"/>
        </w:rPr>
        <w:t>creyentes eran</w:t>
      </w:r>
      <w:r w:rsidR="00BF117D">
        <w:rPr>
          <w:lang w:val="es-BO"/>
        </w:rPr>
        <w:t xml:space="preserve"> antes,</w:t>
      </w:r>
      <w:r>
        <w:rPr>
          <w:lang w:val="es-BO"/>
        </w:rPr>
        <w:t xml:space="preserve"> tinieblas, pero ahora ya no lo son.</w:t>
      </w:r>
    </w:p>
    <w:p w14:paraId="3D2A1948" w14:textId="77777777" w:rsidR="00D26D8E" w:rsidRDefault="00D26D8E" w:rsidP="00D26D8E">
      <w:pPr>
        <w:pStyle w:val="Ttulo5"/>
      </w:pPr>
      <w:r>
        <w:t>“eran” un verbo imperfecto marca un tiempo pasado e indicativo; estaban siendo.</w:t>
      </w:r>
    </w:p>
    <w:p w14:paraId="1318BBEC" w14:textId="4EEF7347" w:rsidR="00D26D8E" w:rsidRPr="00C51011" w:rsidRDefault="00D26D8E" w:rsidP="00D26D8E">
      <w:pPr>
        <w:pStyle w:val="Ttulo5"/>
      </w:pPr>
      <w:r>
        <w:t xml:space="preserve">“porque antes eran” El verbo no indica acción sino un estado, estado </w:t>
      </w:r>
      <w:r w:rsidR="00F90C89">
        <w:t>continuo</w:t>
      </w:r>
      <w:r>
        <w:t xml:space="preserve"> en el pasado, en otro tiempo o alguna vez.</w:t>
      </w:r>
    </w:p>
    <w:p w14:paraId="36EDFB44" w14:textId="6A56B37E" w:rsidR="00D26D8E" w:rsidRPr="00803B8F" w:rsidRDefault="00D26D8E" w:rsidP="00D26D8E">
      <w:pPr>
        <w:pStyle w:val="Ttulo5"/>
      </w:pPr>
      <w:r>
        <w:t xml:space="preserve">“eran tinieblas” es nominativo, neutro; señala la naturaleza que tenían, metáfora de identidad; no dice estaban en tinieblas sino eran tinieblas </w:t>
      </w:r>
      <w:r w:rsidR="005100A5">
        <w:t>continuamente</w:t>
      </w:r>
      <w:r>
        <w:t>.</w:t>
      </w:r>
    </w:p>
    <w:p w14:paraId="62CD31D3" w14:textId="2F7B1FBC" w:rsidR="00D26D8E" w:rsidRDefault="00D26D8E" w:rsidP="00D26D8E">
      <w:pPr>
        <w:pStyle w:val="Ttulo4"/>
        <w:rPr>
          <w:lang w:val="es-BO"/>
        </w:rPr>
      </w:pPr>
      <w:r w:rsidRPr="00803B8F">
        <w:rPr>
          <w:lang w:val="es-BO"/>
        </w:rPr>
        <w:t xml:space="preserve">Efesios 5:8 – … </w:t>
      </w:r>
      <w:r w:rsidR="00955D3A">
        <w:rPr>
          <w:lang w:val="es-BO"/>
        </w:rPr>
        <w:t>“</w:t>
      </w:r>
      <w:r w:rsidRPr="00803B8F">
        <w:rPr>
          <w:i/>
          <w:iCs/>
          <w:lang w:val="es-BO"/>
        </w:rPr>
        <w:t>pero ahora</w:t>
      </w:r>
      <w:r>
        <w:rPr>
          <w:lang w:val="es-BO"/>
        </w:rPr>
        <w:t xml:space="preserve"> [ustedes-creyentes]</w:t>
      </w:r>
      <w:r w:rsidRPr="00803B8F">
        <w:rPr>
          <w:i/>
          <w:iCs/>
          <w:lang w:val="es-BO"/>
        </w:rPr>
        <w:t xml:space="preserve"> son</w:t>
      </w:r>
      <w:r>
        <w:rPr>
          <w:i/>
          <w:iCs/>
          <w:lang w:val="es-BO"/>
        </w:rPr>
        <w:t xml:space="preserve"> luz</w:t>
      </w:r>
      <w:r w:rsidR="00955D3A">
        <w:rPr>
          <w:i/>
          <w:iCs/>
          <w:lang w:val="es-BO"/>
        </w:rPr>
        <w:t>”</w:t>
      </w:r>
      <w:r w:rsidRPr="00803B8F">
        <w:rPr>
          <w:lang w:val="es-BO"/>
        </w:rPr>
        <w:t xml:space="preserve"> … Pablo contin</w:t>
      </w:r>
      <w:r w:rsidR="005100A5">
        <w:rPr>
          <w:lang w:val="es-BO"/>
        </w:rPr>
        <w:t>ú</w:t>
      </w:r>
      <w:r w:rsidRPr="00803B8F">
        <w:rPr>
          <w:lang w:val="es-BO"/>
        </w:rPr>
        <w:t>a la oración con un cambio de identidad de tiempo imperfecto a tiempo presente</w:t>
      </w:r>
      <w:r>
        <w:rPr>
          <w:lang w:val="es-BO"/>
        </w:rPr>
        <w:t xml:space="preserve"> indicativo “ahora son luz”</w:t>
      </w:r>
    </w:p>
    <w:p w14:paraId="74FD487C" w14:textId="5E339EB9" w:rsidR="00D26D8E" w:rsidRDefault="00D26D8E" w:rsidP="00D26D8E">
      <w:pPr>
        <w:pStyle w:val="Ttulo5"/>
      </w:pPr>
      <w:r>
        <w:t>Pablo no dice que están en la luz, sino que ahora son luz, habla de identidad, no de lugar.</w:t>
      </w:r>
    </w:p>
    <w:p w14:paraId="33D2BF46" w14:textId="77777777" w:rsidR="00D26D8E" w:rsidRDefault="00D26D8E" w:rsidP="00D26D8E">
      <w:pPr>
        <w:pStyle w:val="Ttulo5"/>
      </w:pPr>
      <w:r>
        <w:t>La oración no termina “pero ahora son luz …” continua.</w:t>
      </w:r>
    </w:p>
    <w:p w14:paraId="3700AE95" w14:textId="782AA50C" w:rsidR="00D26D8E" w:rsidRDefault="00D26D8E" w:rsidP="00D26D8E">
      <w:pPr>
        <w:pStyle w:val="Ttulo4"/>
        <w:rPr>
          <w:lang w:val="es-BO"/>
        </w:rPr>
      </w:pPr>
      <w:r w:rsidRPr="003F323C">
        <w:rPr>
          <w:lang w:val="es-BO"/>
        </w:rPr>
        <w:t xml:space="preserve">Efesios 5:8 – </w:t>
      </w:r>
      <w:r>
        <w:rPr>
          <w:lang w:val="es-BO"/>
        </w:rPr>
        <w:t xml:space="preserve">… </w:t>
      </w:r>
      <w:r w:rsidR="00955D3A">
        <w:rPr>
          <w:lang w:val="es-BO"/>
        </w:rPr>
        <w:t>“</w:t>
      </w:r>
      <w:r w:rsidRPr="003F323C">
        <w:rPr>
          <w:i/>
          <w:iCs/>
          <w:lang w:val="es-BO"/>
        </w:rPr>
        <w:t>son luz en el Señor</w:t>
      </w:r>
      <w:r w:rsidR="00955D3A">
        <w:rPr>
          <w:i/>
          <w:iCs/>
          <w:lang w:val="es-BO"/>
        </w:rPr>
        <w:t>”</w:t>
      </w:r>
      <w:r>
        <w:rPr>
          <w:i/>
          <w:iCs/>
          <w:lang w:val="es-BO"/>
        </w:rPr>
        <w:t>;</w:t>
      </w:r>
      <w:r>
        <w:rPr>
          <w:lang w:val="es-BO"/>
        </w:rPr>
        <w:t xml:space="preserve"> Pablo no </w:t>
      </w:r>
      <w:r w:rsidR="005100A5">
        <w:rPr>
          <w:lang w:val="es-BO"/>
        </w:rPr>
        <w:t xml:space="preserve">dice </w:t>
      </w:r>
      <w:r>
        <w:rPr>
          <w:lang w:val="es-BO"/>
        </w:rPr>
        <w:t>que los creyentes son luz en ellos mismos, sino en el Señor.</w:t>
      </w:r>
    </w:p>
    <w:p w14:paraId="30364EEA" w14:textId="66215453" w:rsidR="00D26D8E" w:rsidRDefault="00D26D8E" w:rsidP="00D26D8E">
      <w:pPr>
        <w:pStyle w:val="Ttulo5"/>
      </w:pPr>
      <w:r>
        <w:t>“en Señor” EN-en una preposición</w:t>
      </w:r>
      <w:r w:rsidR="005100A5">
        <w:t>,</w:t>
      </w:r>
      <w:r>
        <w:t xml:space="preserve"> un caso dativo que indica lugar KYRIO-Señor. Significa que los creyentes son luz en unión con Cristo, por eso </w:t>
      </w:r>
      <w:r w:rsidR="005100A5">
        <w:t xml:space="preserve">tenemos esa </w:t>
      </w:r>
      <w:r>
        <w:t>identidad</w:t>
      </w:r>
      <w:r w:rsidR="005100A5">
        <w:t>,</w:t>
      </w:r>
      <w:r>
        <w:t xml:space="preserve"> somos luz en Cristo.</w:t>
      </w:r>
    </w:p>
    <w:p w14:paraId="2E7E371C" w14:textId="6258764E" w:rsidR="00D26D8E" w:rsidRDefault="00D26D8E" w:rsidP="00D26D8E">
      <w:pPr>
        <w:pStyle w:val="Ttulo6"/>
      </w:pPr>
      <w:r>
        <w:t xml:space="preserve">Jesús dijo que Él era la luz del mundo, los creyentes tienen </w:t>
      </w:r>
      <w:r w:rsidR="005100A5">
        <w:t xml:space="preserve">esa </w:t>
      </w:r>
      <w:r>
        <w:t>identidad</w:t>
      </w:r>
      <w:r w:rsidR="005100A5">
        <w:t>,</w:t>
      </w:r>
      <w:r>
        <w:t xml:space="preserve"> son luz en el Señor. Esta identidad es derivada de Cristo. Juan 8:12; 1 Tesalonicenses 5:5</w:t>
      </w:r>
    </w:p>
    <w:p w14:paraId="3B14E751" w14:textId="2B56F8C7" w:rsidR="00D26D8E" w:rsidRDefault="00D26D8E" w:rsidP="00D26D8E">
      <w:pPr>
        <w:pStyle w:val="Ttulo5"/>
      </w:pPr>
      <w:r>
        <w:t>Pablo no solo dio la razón de por</w:t>
      </w:r>
      <w:r w:rsidR="005100A5">
        <w:t xml:space="preserve"> </w:t>
      </w:r>
      <w:r>
        <w:t>qu</w:t>
      </w:r>
      <w:r w:rsidR="005100A5">
        <w:t>é</w:t>
      </w:r>
      <w:r>
        <w:t xml:space="preserve"> no pueden llegar a ser partícipes con los incrédulos, “porque ahora son luz en el Señor”</w:t>
      </w:r>
    </w:p>
    <w:p w14:paraId="2BFAE678" w14:textId="57024738" w:rsidR="00D26D8E" w:rsidRDefault="00D26D8E" w:rsidP="00D26D8E">
      <w:pPr>
        <w:pStyle w:val="Ttulo5"/>
      </w:pPr>
      <w:r>
        <w:lastRenderedPageBreak/>
        <w:t>Pablo</w:t>
      </w:r>
      <w:r w:rsidR="005100A5">
        <w:t>, además,</w:t>
      </w:r>
      <w:r>
        <w:t xml:space="preserve"> les dio un mandamiento, pero no poniendo</w:t>
      </w:r>
      <w:r w:rsidR="005100A5">
        <w:t xml:space="preserve"> el </w:t>
      </w:r>
      <w:r>
        <w:t>foco en los pecados.</w:t>
      </w:r>
    </w:p>
    <w:p w14:paraId="53684D7A" w14:textId="4191349C" w:rsidR="00D26D8E" w:rsidRDefault="00D26D8E" w:rsidP="00D26D8E">
      <w:pPr>
        <w:pStyle w:val="Ttulo5"/>
      </w:pPr>
      <w:r>
        <w:t xml:space="preserve">Pablo les dio un mandamiento </w:t>
      </w:r>
      <w:r w:rsidR="005100A5">
        <w:t xml:space="preserve">debido a </w:t>
      </w:r>
      <w:r>
        <w:t xml:space="preserve">quienes son ahora en el Señor, considerando su </w:t>
      </w:r>
      <w:r w:rsidR="00DA2751">
        <w:t>identidad, que</w:t>
      </w:r>
      <w:r>
        <w:t xml:space="preserve"> ahora son luz en el Señor; anden</w:t>
      </w:r>
      <w:r w:rsidR="005100A5">
        <w:t>…</w:t>
      </w:r>
    </w:p>
    <w:p w14:paraId="637130E3" w14:textId="77777777" w:rsidR="00D26D8E" w:rsidRDefault="00D26D8E" w:rsidP="00D26D8E">
      <w:pPr>
        <w:pStyle w:val="Ttulo5"/>
      </w:pPr>
      <w:r>
        <w:t>La oración pasa de indicativo a imperativo, Pablo dice:</w:t>
      </w:r>
    </w:p>
    <w:p w14:paraId="086D6011" w14:textId="221B4C8D" w:rsidR="00D26D8E" w:rsidRDefault="00D26D8E" w:rsidP="00D26D8E">
      <w:pPr>
        <w:pStyle w:val="Ttulo4"/>
        <w:rPr>
          <w:lang w:val="es-BO"/>
        </w:rPr>
      </w:pPr>
      <w:r w:rsidRPr="00F26833">
        <w:rPr>
          <w:lang w:val="es-BO"/>
        </w:rPr>
        <w:t xml:space="preserve">Efesios 5:8 – </w:t>
      </w:r>
      <w:r>
        <w:rPr>
          <w:lang w:val="es-BO"/>
        </w:rPr>
        <w:t xml:space="preserve">… </w:t>
      </w:r>
      <w:r w:rsidR="00955D3A">
        <w:rPr>
          <w:lang w:val="es-BO"/>
        </w:rPr>
        <w:t>“</w:t>
      </w:r>
      <w:r w:rsidRPr="00F26833">
        <w:rPr>
          <w:b/>
          <w:bCs/>
          <w:i/>
          <w:iCs/>
          <w:lang w:val="es-BO"/>
        </w:rPr>
        <w:t>anden</w:t>
      </w:r>
      <w:r w:rsidRPr="00F26833">
        <w:rPr>
          <w:i/>
          <w:iCs/>
          <w:lang w:val="es-BO"/>
        </w:rPr>
        <w:t xml:space="preserve"> como hijos de luz</w:t>
      </w:r>
      <w:r w:rsidR="00955D3A">
        <w:rPr>
          <w:i/>
          <w:iCs/>
          <w:lang w:val="es-BO"/>
        </w:rPr>
        <w:t>”</w:t>
      </w:r>
      <w:r>
        <w:rPr>
          <w:lang w:val="es-BO"/>
        </w:rPr>
        <w:t>. El imperativo PERIPATEITE, viene de (PERI-alrededor, y PATEO-caminar) caminar alrededor, está en presente indica ahora mismo y acción continua, voz activa esto es nosotros activamente por la fe.</w:t>
      </w:r>
    </w:p>
    <w:p w14:paraId="670B195B" w14:textId="77777777" w:rsidR="00D26D8E" w:rsidRPr="00EE2FE4" w:rsidRDefault="00D26D8E" w:rsidP="00D26D8E">
      <w:pPr>
        <w:pStyle w:val="Ttulo5"/>
      </w:pPr>
      <w:r>
        <w:t>Anden no es moverse sino habla de estilo de vida como hijos de luz, este imperativo tiene un participio “comprobando o examinando” Efesios 5:10</w:t>
      </w:r>
    </w:p>
    <w:p w14:paraId="2FD8A634" w14:textId="77777777" w:rsidR="00D26D8E" w:rsidRDefault="00D26D8E" w:rsidP="00D26D8E">
      <w:pPr>
        <w:pStyle w:val="Ttulo5"/>
      </w:pPr>
      <w:r>
        <w:t>El texto no dice: ya que son luz en el Señor, anden haciendo buenas obras.</w:t>
      </w:r>
    </w:p>
    <w:p w14:paraId="256CF32E" w14:textId="77777777" w:rsidR="00D26D8E" w:rsidRPr="00EE2FE4" w:rsidRDefault="00D26D8E" w:rsidP="00D26D8E">
      <w:pPr>
        <w:pStyle w:val="Ttulo5"/>
      </w:pPr>
      <w:r>
        <w:t>La declaración “anden como hijos de luz” es intencional para no perder el foco de cómo debe ser el andar como hijos de luz.</w:t>
      </w:r>
    </w:p>
    <w:p w14:paraId="5FBA00D4" w14:textId="77777777" w:rsidR="00D26D8E" w:rsidRDefault="00D26D8E" w:rsidP="00D26D8E">
      <w:pPr>
        <w:pStyle w:val="Ttulo5"/>
      </w:pPr>
      <w:r>
        <w:t>Ya que somos luz en el Señor, nuestro andar no debe ser separados del Señor</w:t>
      </w:r>
    </w:p>
    <w:p w14:paraId="7DBEAC0A" w14:textId="77777777" w:rsidR="00D26D8E" w:rsidRDefault="00D26D8E" w:rsidP="00D26D8E">
      <w:pPr>
        <w:pStyle w:val="Ttulo5"/>
      </w:pPr>
      <w:r>
        <w:t>Andar como hijos de luz, es andar en la luz. Efesios 5:13; 1 Juan 1:5, 7.</w:t>
      </w:r>
    </w:p>
    <w:p w14:paraId="16DAF279" w14:textId="77777777" w:rsidR="00D26D8E" w:rsidRPr="00633987" w:rsidRDefault="00D26D8E" w:rsidP="00D26D8E">
      <w:pPr>
        <w:pStyle w:val="Ttulo5"/>
      </w:pPr>
      <w:r>
        <w:t>Los que son tinieblas andan en tinieblas. Juan 3:19-20</w:t>
      </w:r>
    </w:p>
    <w:p w14:paraId="6894C2BA" w14:textId="25844579" w:rsidR="00D26D8E" w:rsidRPr="001D0635" w:rsidRDefault="00D26D8E" w:rsidP="00D26D8E">
      <w:pPr>
        <w:pStyle w:val="Ttulo5"/>
      </w:pPr>
      <w:r>
        <w:t>El argumento continúa mostrando la razón de por</w:t>
      </w:r>
      <w:r w:rsidR="007A696B">
        <w:t xml:space="preserve"> </w:t>
      </w:r>
      <w:r>
        <w:t>qu</w:t>
      </w:r>
      <w:r w:rsidR="007A696B">
        <w:t>é</w:t>
      </w:r>
      <w:r>
        <w:t xml:space="preserve"> debemos andar como hijos de luz, o andar en la luz. 1 Juan 1:6</w:t>
      </w:r>
    </w:p>
    <w:p w14:paraId="2DFF514F" w14:textId="0025DB92" w:rsidR="00D26D8E" w:rsidRDefault="00D26D8E" w:rsidP="00D26D8E">
      <w:pPr>
        <w:pStyle w:val="Ttulo3"/>
      </w:pPr>
      <w:r>
        <w:t xml:space="preserve">Efesios 5:9 – </w:t>
      </w:r>
      <w:r w:rsidR="00955D3A">
        <w:t>“</w:t>
      </w:r>
      <w:r>
        <w:rPr>
          <w:i/>
          <w:iCs/>
        </w:rPr>
        <w:t>Porque el fruto de la luz consiste en toda bondad, justicia y verdad</w:t>
      </w:r>
      <w:r w:rsidR="00955D3A">
        <w:rPr>
          <w:i/>
          <w:iCs/>
        </w:rPr>
        <w:t>”</w:t>
      </w:r>
      <w:r>
        <w:rPr>
          <w:i/>
          <w:iCs/>
        </w:rPr>
        <w:t>.</w:t>
      </w:r>
      <w:r>
        <w:t xml:space="preserve"> </w:t>
      </w:r>
    </w:p>
    <w:p w14:paraId="36DF0137" w14:textId="31A848E5" w:rsidR="00D26D8E" w:rsidRPr="00CD4CFE" w:rsidRDefault="00D26D8E" w:rsidP="00D26D8E">
      <w:pPr>
        <w:pStyle w:val="Ttulo4"/>
        <w:rPr>
          <w:lang w:val="es-BO"/>
        </w:rPr>
      </w:pPr>
      <w:r>
        <w:rPr>
          <w:lang w:val="es-BO"/>
        </w:rPr>
        <w:t>Pablo antes de decir cómo debe ser nuestro estilo de vida en</w:t>
      </w:r>
      <w:r w:rsidR="007A696B">
        <w:rPr>
          <w:lang w:val="es-BO"/>
        </w:rPr>
        <w:t xml:space="preserve"> el</w:t>
      </w:r>
      <w:r>
        <w:rPr>
          <w:lang w:val="es-BO"/>
        </w:rPr>
        <w:t xml:space="preserve"> verso 10, toma un paréntesis para mencionar la razón y el resultado de andar como hijos de luz, esto es EN LUZ</w:t>
      </w:r>
    </w:p>
    <w:p w14:paraId="243E79B1" w14:textId="61C6F888" w:rsidR="00D26D8E" w:rsidRDefault="00D26D8E" w:rsidP="00D26D8E">
      <w:pPr>
        <w:pStyle w:val="Ttulo4"/>
        <w:rPr>
          <w:lang w:val="es-BO"/>
        </w:rPr>
      </w:pPr>
      <w:r w:rsidRPr="0009507D">
        <w:rPr>
          <w:lang w:val="es-BO"/>
        </w:rPr>
        <w:t xml:space="preserve">Efesios 5:9 – </w:t>
      </w:r>
      <w:r w:rsidR="00955D3A">
        <w:rPr>
          <w:lang w:val="es-BO"/>
        </w:rPr>
        <w:t>“</w:t>
      </w:r>
      <w:r w:rsidRPr="0009507D">
        <w:rPr>
          <w:i/>
          <w:iCs/>
          <w:lang w:val="es-BO"/>
        </w:rPr>
        <w:t>Porque el fruto de la luz</w:t>
      </w:r>
      <w:r w:rsidR="00955D3A">
        <w:rPr>
          <w:i/>
          <w:iCs/>
          <w:lang w:val="es-BO"/>
        </w:rPr>
        <w:t>”</w:t>
      </w:r>
      <w:r>
        <w:rPr>
          <w:lang w:val="es-BO"/>
        </w:rPr>
        <w:t xml:space="preserve"> … La declaración que hace Pablo es el resultado de andar como hijos de luz.</w:t>
      </w:r>
    </w:p>
    <w:p w14:paraId="0BCF458F" w14:textId="77777777" w:rsidR="00D26D8E" w:rsidRDefault="00D26D8E" w:rsidP="00D26D8E">
      <w:pPr>
        <w:pStyle w:val="Ttulo5"/>
      </w:pPr>
      <w:r>
        <w:t>La preposición TOU, de la es genitivo y el caso PHOTOS, luz es genitivo. Muestra origen, procedencia o causa “fruto que proviene de la luz”</w:t>
      </w:r>
    </w:p>
    <w:p w14:paraId="29AC32A7" w14:textId="77777777" w:rsidR="00D26D8E" w:rsidRDefault="00D26D8E" w:rsidP="00D26D8E">
      <w:pPr>
        <w:pStyle w:val="Ttulo5"/>
      </w:pPr>
      <w:r>
        <w:t>En el versículo 8 Pablo dijo que los creyentes son luz en el Señor, indicando su nueva identidad.</w:t>
      </w:r>
    </w:p>
    <w:p w14:paraId="4E1FF0E2" w14:textId="578C337F" w:rsidR="00D26D8E" w:rsidRDefault="00D26D8E" w:rsidP="00D26D8E">
      <w:pPr>
        <w:pStyle w:val="Ttulo5"/>
      </w:pPr>
      <w:r>
        <w:t>En el versículo 8 contin</w:t>
      </w:r>
      <w:r w:rsidR="007A696B">
        <w:t>ú</w:t>
      </w:r>
      <w:r>
        <w:t>a con</w:t>
      </w:r>
      <w:r w:rsidR="007A696B">
        <w:t xml:space="preserve"> un</w:t>
      </w:r>
      <w:r>
        <w:t xml:space="preserve"> imperativo</w:t>
      </w:r>
      <w:r w:rsidR="007A696B">
        <w:t>,</w:t>
      </w:r>
      <w:r>
        <w:t xml:space="preserve"> anden como hijos de luz.</w:t>
      </w:r>
    </w:p>
    <w:p w14:paraId="3A68DB21" w14:textId="5F6D3A41" w:rsidR="00D26D8E" w:rsidRDefault="00D26D8E" w:rsidP="00D26D8E">
      <w:pPr>
        <w:pStyle w:val="Ttulo5"/>
      </w:pPr>
      <w:r>
        <w:t>Ahora en</w:t>
      </w:r>
      <w:r w:rsidR="007A696B">
        <w:t xml:space="preserve"> el</w:t>
      </w:r>
      <w:r>
        <w:t xml:space="preserve"> versículo</w:t>
      </w:r>
      <w:r w:rsidR="00EA4EDF">
        <w:t xml:space="preserve"> 9,</w:t>
      </w:r>
      <w:r>
        <w:t xml:space="preserve"> la razón es que el fruto de la luz</w:t>
      </w:r>
      <w:r w:rsidR="00EA4EDF">
        <w:t>,</w:t>
      </w:r>
      <w:r>
        <w:t xml:space="preserve"> habla de la conducta que brota de que somos luz en el Señor, de la identidad que tenemos.</w:t>
      </w:r>
    </w:p>
    <w:p w14:paraId="63AB5056" w14:textId="77777777" w:rsidR="00D26D8E" w:rsidRPr="00EE71BE" w:rsidRDefault="00D26D8E" w:rsidP="00D26D8E">
      <w:pPr>
        <w:pStyle w:val="Ttulo6"/>
      </w:pPr>
      <w:r>
        <w:t>Fruto que sale de la luz – otros pasajes Gálatas 5:22 el agente el Espíritu; Efesios 5:9 el agente es la luz. [RV-60 Efesios 5:9 – fruto del Espíritu]</w:t>
      </w:r>
    </w:p>
    <w:p w14:paraId="3E35DACB" w14:textId="38AD6661" w:rsidR="00D26D8E" w:rsidRDefault="00D26D8E" w:rsidP="00D26D8E">
      <w:pPr>
        <w:pStyle w:val="Ttulo5"/>
      </w:pPr>
      <w:r>
        <w:t>Si estás andando como hijo de luz siendo luz en el Señor, el resultado será fruto de la luz; Pablo no les mand</w:t>
      </w:r>
      <w:r w:rsidR="00377DA2">
        <w:t>ó</w:t>
      </w:r>
      <w:r>
        <w:t xml:space="preserve"> a producir fruto, sino</w:t>
      </w:r>
      <w:r w:rsidR="00377DA2">
        <w:t xml:space="preserve"> a</w:t>
      </w:r>
      <w:r>
        <w:t xml:space="preserve"> andar según </w:t>
      </w:r>
      <w:r w:rsidR="00377DA2">
        <w:t>a lo que</w:t>
      </w:r>
      <w:r>
        <w:t xml:space="preserve"> son en el Señor.</w:t>
      </w:r>
    </w:p>
    <w:p w14:paraId="331778A3" w14:textId="16A888EF" w:rsidR="00D26D8E" w:rsidRDefault="00D26D8E" w:rsidP="00D26D8E">
      <w:pPr>
        <w:pStyle w:val="Ttulo4"/>
        <w:rPr>
          <w:lang w:val="es-BO"/>
        </w:rPr>
      </w:pPr>
      <w:r w:rsidRPr="0009507D">
        <w:rPr>
          <w:lang w:val="es-BO"/>
        </w:rPr>
        <w:lastRenderedPageBreak/>
        <w:t xml:space="preserve">Efesios 5:9 – </w:t>
      </w:r>
      <w:r w:rsidR="00955D3A">
        <w:rPr>
          <w:lang w:val="es-BO"/>
        </w:rPr>
        <w:t>“</w:t>
      </w:r>
      <w:r>
        <w:rPr>
          <w:i/>
          <w:iCs/>
          <w:lang w:val="es-BO"/>
        </w:rPr>
        <w:t xml:space="preserve">el fruto </w:t>
      </w:r>
      <w:r w:rsidRPr="0009507D">
        <w:rPr>
          <w:lang w:val="es-BO"/>
        </w:rPr>
        <w:t xml:space="preserve">… </w:t>
      </w:r>
      <w:r w:rsidRPr="0009507D">
        <w:rPr>
          <w:i/>
          <w:iCs/>
          <w:lang w:val="es-BO"/>
        </w:rPr>
        <w:t>consiste en</w:t>
      </w:r>
      <w:r w:rsidR="00955D3A">
        <w:rPr>
          <w:i/>
          <w:iCs/>
          <w:lang w:val="es-BO"/>
        </w:rPr>
        <w:t>”</w:t>
      </w:r>
      <w:r w:rsidRPr="0009507D">
        <w:rPr>
          <w:lang w:val="es-BO"/>
        </w:rPr>
        <w:t xml:space="preserve"> … </w:t>
      </w:r>
      <w:r>
        <w:rPr>
          <w:lang w:val="es-BO"/>
        </w:rPr>
        <w:t xml:space="preserve">Pablo hace una declaración en tiempo presente, </w:t>
      </w:r>
      <w:r w:rsidR="00C67602">
        <w:rPr>
          <w:lang w:val="es-BO"/>
        </w:rPr>
        <w:t xml:space="preserve">en singular, </w:t>
      </w:r>
      <w:r>
        <w:rPr>
          <w:lang w:val="es-BO"/>
        </w:rPr>
        <w:t>de que el fruto, no dice frutos, de la luz es o consiste en.</w:t>
      </w:r>
    </w:p>
    <w:p w14:paraId="267BC55B" w14:textId="158D3A56" w:rsidR="00D26D8E" w:rsidRDefault="00D26D8E" w:rsidP="00D26D8E">
      <w:pPr>
        <w:pStyle w:val="Ttulo5"/>
      </w:pPr>
      <w:r>
        <w:t xml:space="preserve">Esto indica que son luz en el Señor y si andas como hijo de la luz, inevitable </w:t>
      </w:r>
      <w:r w:rsidR="00C67602">
        <w:t>llevarás</w:t>
      </w:r>
      <w:r>
        <w:t xml:space="preserve"> el fruto en </w:t>
      </w:r>
      <w:r w:rsidR="00C67602">
        <w:t>tu</w:t>
      </w:r>
      <w:r>
        <w:t xml:space="preserve"> andar diario. </w:t>
      </w:r>
    </w:p>
    <w:p w14:paraId="754EFA1D" w14:textId="3B0B1255" w:rsidR="00D26D8E" w:rsidRDefault="00D26D8E" w:rsidP="00D26D8E">
      <w:pPr>
        <w:pStyle w:val="Ttulo5"/>
      </w:pPr>
      <w:r>
        <w:t>La condición</w:t>
      </w:r>
      <w:r w:rsidR="00C67602">
        <w:t>,</w:t>
      </w:r>
      <w:r>
        <w:t xml:space="preserve"> es que el creyente obedezca el mandamiento de and</w:t>
      </w:r>
      <w:r w:rsidR="00C67602">
        <w:t xml:space="preserve">ar </w:t>
      </w:r>
      <w:r>
        <w:t xml:space="preserve">como hijos de luz. </w:t>
      </w:r>
      <w:r w:rsidR="00C67602">
        <w:t>Según</w:t>
      </w:r>
      <w:r>
        <w:t xml:space="preserve"> Efesios 5:9 vamos a asumir que el creyente </w:t>
      </w:r>
      <w:r w:rsidR="00A140E2">
        <w:t>está</w:t>
      </w:r>
      <w:r>
        <w:t xml:space="preserve"> andando como hijo de luz entonces el fruto </w:t>
      </w:r>
      <w:r w:rsidR="00C67602">
        <w:t>será</w:t>
      </w:r>
      <w:r>
        <w:t xml:space="preserve"> luz “será, es, consiste en o se compone de” lo siguiente.</w:t>
      </w:r>
    </w:p>
    <w:p w14:paraId="71DE245E" w14:textId="0B0C5AB5" w:rsidR="00D26D8E" w:rsidRDefault="00D26D8E" w:rsidP="00D26D8E">
      <w:pPr>
        <w:pStyle w:val="Ttulo4"/>
        <w:rPr>
          <w:lang w:val="es-BO"/>
        </w:rPr>
      </w:pPr>
      <w:r w:rsidRPr="0009507D">
        <w:rPr>
          <w:lang w:val="es-BO"/>
        </w:rPr>
        <w:t>Efesios 5:9 – …</w:t>
      </w:r>
      <w:r>
        <w:rPr>
          <w:lang w:val="es-BO"/>
        </w:rPr>
        <w:t xml:space="preserve"> </w:t>
      </w:r>
      <w:r w:rsidR="00955D3A">
        <w:rPr>
          <w:lang w:val="es-BO"/>
        </w:rPr>
        <w:t>“</w:t>
      </w:r>
      <w:r>
        <w:rPr>
          <w:i/>
          <w:iCs/>
          <w:lang w:val="es-BO"/>
        </w:rPr>
        <w:t>en</w:t>
      </w:r>
      <w:r w:rsidRPr="0009507D">
        <w:rPr>
          <w:lang w:val="es-BO"/>
        </w:rPr>
        <w:t xml:space="preserve"> </w:t>
      </w:r>
      <w:r w:rsidRPr="0009507D">
        <w:rPr>
          <w:i/>
          <w:iCs/>
          <w:lang w:val="es-BO"/>
        </w:rPr>
        <w:t xml:space="preserve">toda bondad, justicia y </w:t>
      </w:r>
      <w:r>
        <w:rPr>
          <w:i/>
          <w:iCs/>
          <w:lang w:val="es-BO"/>
        </w:rPr>
        <w:t>Verdad</w:t>
      </w:r>
      <w:r w:rsidR="00955D3A">
        <w:rPr>
          <w:i/>
          <w:iCs/>
          <w:lang w:val="es-BO"/>
        </w:rPr>
        <w:t>”</w:t>
      </w:r>
      <w:r>
        <w:rPr>
          <w:lang w:val="es-BO"/>
        </w:rPr>
        <w:t>. Esto no es diferente de la creación del nuevo hombre según Dios en justicia y santidad de la verdad. Efesios 4:24</w:t>
      </w:r>
    </w:p>
    <w:p w14:paraId="72261179" w14:textId="77777777" w:rsidR="00D26D8E" w:rsidRDefault="00D26D8E" w:rsidP="00D26D8E">
      <w:pPr>
        <w:pStyle w:val="Ttulo5"/>
      </w:pPr>
      <w:r>
        <w:t>“en toda bondad, justicia y verdad” no son tres frutos sino uno; podríamos llamar un fruto de tres sabores. PASE, toda es un adjetivo que modifica a los tres sustantivos.</w:t>
      </w:r>
    </w:p>
    <w:p w14:paraId="39793B61" w14:textId="15C6B8C1" w:rsidR="00D26D8E" w:rsidRPr="00AC6076" w:rsidRDefault="00D26D8E" w:rsidP="00D26D8E">
      <w:pPr>
        <w:pStyle w:val="Ttulo5"/>
      </w:pPr>
      <w:r>
        <w:t>Nota que los sustantivos no llevan art</w:t>
      </w:r>
      <w:r w:rsidR="00E34338">
        <w:t>í</w:t>
      </w:r>
      <w:r>
        <w:t xml:space="preserve">culo definido; no dice toda la bondad, la justicia, y la verdad como bloques o en partes sino “en toda bondad, justicia y verdad” en todas sus formas, </w:t>
      </w:r>
      <w:r w:rsidR="00E34338">
        <w:t>es decir,</w:t>
      </w:r>
      <w:r>
        <w:t xml:space="preserve"> el fruto de la luz cobr</w:t>
      </w:r>
      <w:r w:rsidR="00E34338">
        <w:t>a</w:t>
      </w:r>
      <w:r>
        <w:t xml:space="preserve"> toda gama (clase) de bondad, justicia y verdad.</w:t>
      </w:r>
    </w:p>
    <w:p w14:paraId="7AE7CBC8" w14:textId="4041EECC" w:rsidR="00D26D8E" w:rsidRDefault="00D26D8E" w:rsidP="00D26D8E">
      <w:pPr>
        <w:pStyle w:val="Ttulo5"/>
      </w:pPr>
      <w:r>
        <w:t>“en toda bondad” AGATHOSYNE, Cualidad de ser bueno; el fruto</w:t>
      </w:r>
      <w:r w:rsidRPr="00B30C0C">
        <w:t xml:space="preserve"> </w:t>
      </w:r>
      <w:r>
        <w:t>como conducta visible, no solo como carácter sino bondad activa pr</w:t>
      </w:r>
      <w:r w:rsidR="00E34338">
        <w:t>á</w:t>
      </w:r>
      <w:r>
        <w:t>ctica</w:t>
      </w:r>
      <w:r w:rsidR="00E34338">
        <w:t>,</w:t>
      </w:r>
      <w:r>
        <w:t xml:space="preserve"> que hace el bien a otros en todo. Gálatas 5:22</w:t>
      </w:r>
    </w:p>
    <w:p w14:paraId="2981A5CD" w14:textId="77777777" w:rsidR="00D26D8E" w:rsidRDefault="00D26D8E" w:rsidP="00D26D8E">
      <w:pPr>
        <w:pStyle w:val="Ttulo5"/>
      </w:pPr>
      <w:r>
        <w:t>“en toda justicia” DIKAIOSYNE, Cualidad de ser justo o recto; el fruto como conducta visible, Esto habla de una conducta recta u honesta, rectitud a una norma de lo correcto, hacer justicia en el trato a los demás sin hacer trampas ni injusticas.</w:t>
      </w:r>
    </w:p>
    <w:p w14:paraId="6DC283E9" w14:textId="280E63F3" w:rsidR="00D26D8E" w:rsidRPr="007B3F62" w:rsidRDefault="00D26D8E" w:rsidP="00D26D8E">
      <w:pPr>
        <w:pStyle w:val="Ttulo5"/>
      </w:pPr>
      <w:r>
        <w:t xml:space="preserve">“en toda verdad” ALETHEIA, “veracidad, sinceridad” decir la verdad, sinceramente, sin engaño; el fruto </w:t>
      </w:r>
      <w:r w:rsidR="00E34338">
        <w:t xml:space="preserve">se refleja en una </w:t>
      </w:r>
      <w:r>
        <w:t xml:space="preserve">conducta que no engaña e incluye vivir con integridad. Efesios 4:21 </w:t>
      </w:r>
    </w:p>
    <w:p w14:paraId="5A4B64B3" w14:textId="30D45A16" w:rsidR="00D26D8E" w:rsidRPr="0009507D" w:rsidRDefault="00D26D8E" w:rsidP="00D26D8E">
      <w:pPr>
        <w:pStyle w:val="Ttulo6"/>
      </w:pPr>
      <w:r>
        <w:t>Pablo presenta un contraste</w:t>
      </w:r>
      <w:r w:rsidR="00E34338">
        <w:t xml:space="preserve"> entre</w:t>
      </w:r>
      <w:r>
        <w:t xml:space="preserve"> la verdad</w:t>
      </w:r>
      <w:r w:rsidR="00E34338">
        <w:t>, y</w:t>
      </w:r>
      <w:r>
        <w:t xml:space="preserve"> lo que se hace en lo oculto o en secreto. Efesios 5:12</w:t>
      </w:r>
    </w:p>
    <w:p w14:paraId="196305F7" w14:textId="45711A30" w:rsidR="00D26D8E" w:rsidRDefault="00D26D8E" w:rsidP="00D26D8E">
      <w:pPr>
        <w:pStyle w:val="Ttulo3"/>
      </w:pPr>
      <w:r>
        <w:t xml:space="preserve">Efesios 5:10 – </w:t>
      </w:r>
      <w:r w:rsidR="00955D3A">
        <w:t>“</w:t>
      </w:r>
      <w:r>
        <w:rPr>
          <w:i/>
          <w:iCs/>
        </w:rPr>
        <w:t>Examinen qué es lo que agrada al Señor</w:t>
      </w:r>
      <w:r w:rsidR="00955D3A">
        <w:rPr>
          <w:i/>
          <w:iCs/>
        </w:rPr>
        <w:t>”</w:t>
      </w:r>
      <w:r>
        <w:rPr>
          <w:i/>
          <w:iCs/>
        </w:rPr>
        <w:t>,</w:t>
      </w:r>
      <w:r>
        <w:t xml:space="preserve"> </w:t>
      </w:r>
    </w:p>
    <w:p w14:paraId="06E88D88" w14:textId="6FFB3F27" w:rsidR="00D26D8E" w:rsidRDefault="00D26D8E" w:rsidP="00D26D8E">
      <w:pPr>
        <w:pStyle w:val="Ttulo4"/>
        <w:rPr>
          <w:lang w:val="es-BO"/>
        </w:rPr>
      </w:pPr>
      <w:r w:rsidRPr="00243D97">
        <w:rPr>
          <w:lang w:val="es-BO"/>
        </w:rPr>
        <w:t xml:space="preserve">Efesios 5:10 – </w:t>
      </w:r>
      <w:r w:rsidR="00955D3A">
        <w:rPr>
          <w:lang w:val="es-BO"/>
        </w:rPr>
        <w:t>“</w:t>
      </w:r>
      <w:r w:rsidRPr="00243D97">
        <w:rPr>
          <w:i/>
          <w:iCs/>
          <w:lang w:val="es-BO"/>
        </w:rPr>
        <w:t>Examinen</w:t>
      </w:r>
      <w:r w:rsidR="00955D3A">
        <w:rPr>
          <w:i/>
          <w:iCs/>
          <w:lang w:val="es-BO"/>
        </w:rPr>
        <w:t>”</w:t>
      </w:r>
      <w:r w:rsidRPr="00243D97">
        <w:rPr>
          <w:lang w:val="es-BO"/>
        </w:rPr>
        <w:t xml:space="preserve"> … El verbo e</w:t>
      </w:r>
      <w:r>
        <w:rPr>
          <w:lang w:val="es-BO"/>
        </w:rPr>
        <w:t>stá en participio. Examinando o comprobando.</w:t>
      </w:r>
    </w:p>
    <w:p w14:paraId="228A41BF" w14:textId="5938A613" w:rsidR="00D26D8E" w:rsidRPr="006F648A" w:rsidRDefault="00D26D8E" w:rsidP="00D26D8E">
      <w:pPr>
        <w:pStyle w:val="Ttulo5"/>
      </w:pPr>
      <w:r>
        <w:t>“Examinado” Significa poniendo a prueba con el fin de decidir</w:t>
      </w:r>
      <w:r w:rsidR="00E34338">
        <w:t xml:space="preserve"> qué es lo agradable a Dios y qué no.</w:t>
      </w:r>
      <w:r>
        <w:t xml:space="preserve">; es una acción </w:t>
      </w:r>
      <w:r w:rsidR="00EA4EDF">
        <w:t>continua</w:t>
      </w:r>
      <w:r>
        <w:t xml:space="preserve"> a medida que andamos como hijos de luz.</w:t>
      </w:r>
    </w:p>
    <w:p w14:paraId="2D08FDBA" w14:textId="09823C9D" w:rsidR="00D26D8E" w:rsidRDefault="00D26D8E" w:rsidP="00D26D8E">
      <w:pPr>
        <w:pStyle w:val="Ttulo5"/>
      </w:pPr>
      <w:r>
        <w:t>Pablo dio el mandamiento “anden como hijos de luz” aquí la oración contin</w:t>
      </w:r>
      <w:r w:rsidR="00655AE8">
        <w:t>ú</w:t>
      </w:r>
      <w:r>
        <w:t>a.</w:t>
      </w:r>
    </w:p>
    <w:p w14:paraId="4CFA8B08" w14:textId="53BED9AD" w:rsidR="00D26D8E" w:rsidRDefault="00D26D8E" w:rsidP="00D26D8E">
      <w:pPr>
        <w:pStyle w:val="Ttulo5"/>
      </w:pPr>
      <w:r>
        <w:t>Anden co</w:t>
      </w:r>
      <w:r w:rsidR="00655AE8">
        <w:t>mo</w:t>
      </w:r>
      <w:r>
        <w:t xml:space="preserve"> hijos de luz, examinando qué es lo que agrada al Señor.</w:t>
      </w:r>
    </w:p>
    <w:p w14:paraId="42B4902B" w14:textId="639D6D0C" w:rsidR="00D26D8E" w:rsidRDefault="00D26D8E" w:rsidP="00D26D8E">
      <w:pPr>
        <w:pStyle w:val="Ttulo4"/>
        <w:rPr>
          <w:lang w:val="es-BO"/>
        </w:rPr>
      </w:pPr>
      <w:r w:rsidRPr="006F648A">
        <w:rPr>
          <w:lang w:val="es-BO"/>
        </w:rPr>
        <w:t>Efesios 5:10 –</w:t>
      </w:r>
      <w:r>
        <w:rPr>
          <w:lang w:val="es-BO"/>
        </w:rPr>
        <w:t xml:space="preserve"> …</w:t>
      </w:r>
      <w:r w:rsidRPr="006F648A">
        <w:rPr>
          <w:i/>
          <w:iCs/>
          <w:lang w:val="es-BO"/>
        </w:rPr>
        <w:t xml:space="preserve"> </w:t>
      </w:r>
      <w:r w:rsidR="00955D3A">
        <w:rPr>
          <w:i/>
          <w:iCs/>
          <w:lang w:val="es-BO"/>
        </w:rPr>
        <w:t>“</w:t>
      </w:r>
      <w:r w:rsidRPr="006F648A">
        <w:rPr>
          <w:i/>
          <w:iCs/>
          <w:lang w:val="es-BO"/>
        </w:rPr>
        <w:t>qué es lo que agrada al Señor</w:t>
      </w:r>
      <w:r w:rsidR="00955D3A">
        <w:rPr>
          <w:i/>
          <w:iCs/>
          <w:lang w:val="es-BO"/>
        </w:rPr>
        <w:t>”</w:t>
      </w:r>
      <w:r>
        <w:rPr>
          <w:lang w:val="es-BO"/>
        </w:rPr>
        <w:t>. Esto es una declaración de que hay cosas agradables al Señor.</w:t>
      </w:r>
    </w:p>
    <w:p w14:paraId="240B886E" w14:textId="103D6AC0" w:rsidR="00D26D8E" w:rsidRPr="003D088E" w:rsidRDefault="00D26D8E" w:rsidP="00D26D8E">
      <w:pPr>
        <w:pStyle w:val="Ttulo5"/>
      </w:pPr>
      <w:r>
        <w:lastRenderedPageBreak/>
        <w:t xml:space="preserve">Esto es posible: </w:t>
      </w:r>
      <w:r w:rsidR="00955D3A">
        <w:t>“</w:t>
      </w:r>
      <w:r>
        <w:rPr>
          <w:i/>
          <w:iCs/>
        </w:rPr>
        <w:t>no se adapten a este mundo, sino transfórmense mediante la renovación de su mente, para que</w:t>
      </w:r>
      <w:r>
        <w:rPr>
          <w:b/>
          <w:bCs/>
          <w:i/>
          <w:iCs/>
        </w:rPr>
        <w:t xml:space="preserve"> verifiquen </w:t>
      </w:r>
      <w:r>
        <w:rPr>
          <w:i/>
          <w:iCs/>
        </w:rPr>
        <w:t>cuál es la voluntad de Dios: lo que es bueno y aceptable (</w:t>
      </w:r>
      <w:r>
        <w:rPr>
          <w:b/>
          <w:bCs/>
          <w:i/>
          <w:iCs/>
        </w:rPr>
        <w:t>agradable</w:t>
      </w:r>
      <w:r>
        <w:rPr>
          <w:i/>
          <w:iCs/>
        </w:rPr>
        <w:t>) y perfecto</w:t>
      </w:r>
      <w:r w:rsidR="00955D3A">
        <w:rPr>
          <w:i/>
          <w:iCs/>
        </w:rPr>
        <w:t>”</w:t>
      </w:r>
      <w:r>
        <w:rPr>
          <w:i/>
          <w:iCs/>
        </w:rPr>
        <w:t>.</w:t>
      </w:r>
      <w:r>
        <w:t xml:space="preserve"> </w:t>
      </w:r>
      <w:r w:rsidR="00955D3A">
        <w:t>Romanos 12:2</w:t>
      </w:r>
    </w:p>
    <w:p w14:paraId="4482D40E" w14:textId="30EB7BDC" w:rsidR="0079641C" w:rsidRDefault="0079641C" w:rsidP="0079641C">
      <w:pPr>
        <w:pStyle w:val="Ttulo3"/>
      </w:pPr>
      <w:r>
        <w:t xml:space="preserve">Efesios 5:11 – </w:t>
      </w:r>
      <w:r w:rsidR="00955D3A">
        <w:t>“</w:t>
      </w:r>
      <w:r>
        <w:rPr>
          <w:i/>
          <w:iCs/>
        </w:rPr>
        <w:t xml:space="preserve">y no </w:t>
      </w:r>
      <w:r w:rsidRPr="0079641C">
        <w:rPr>
          <w:b/>
          <w:bCs/>
          <w:i/>
          <w:iCs/>
        </w:rPr>
        <w:t>participen</w:t>
      </w:r>
      <w:r>
        <w:rPr>
          <w:i/>
          <w:iCs/>
        </w:rPr>
        <w:t xml:space="preserve"> en las obras estériles de las tinieblas, sino más bien, </w:t>
      </w:r>
      <w:r w:rsidRPr="0079641C">
        <w:rPr>
          <w:b/>
          <w:bCs/>
          <w:i/>
          <w:iCs/>
        </w:rPr>
        <w:t>desenmascárenlas</w:t>
      </w:r>
      <w:r w:rsidR="00955D3A">
        <w:rPr>
          <w:b/>
          <w:bCs/>
          <w:i/>
          <w:iCs/>
        </w:rPr>
        <w:t>”</w:t>
      </w:r>
      <w:r>
        <w:rPr>
          <w:i/>
          <w:iCs/>
        </w:rPr>
        <w:t>.</w:t>
      </w:r>
      <w:r>
        <w:t xml:space="preserve"> </w:t>
      </w:r>
    </w:p>
    <w:p w14:paraId="0F9AAFBD" w14:textId="47860308" w:rsidR="00E4115C" w:rsidRDefault="00E4115C" w:rsidP="00E4115C">
      <w:pPr>
        <w:pStyle w:val="Ttulo4"/>
        <w:rPr>
          <w:lang w:val="es-BO"/>
        </w:rPr>
      </w:pPr>
      <w:r>
        <w:rPr>
          <w:lang w:val="es-BO"/>
        </w:rPr>
        <w:t>La oración contin</w:t>
      </w:r>
      <w:r w:rsidR="009C495D">
        <w:rPr>
          <w:lang w:val="es-BO"/>
        </w:rPr>
        <w:t>ú</w:t>
      </w:r>
      <w:r>
        <w:rPr>
          <w:lang w:val="es-BO"/>
        </w:rPr>
        <w:t>a desde el imperativo “anden como hijos de luz” y no (imperativo) participen en las obras estériles de las tinieblas.</w:t>
      </w:r>
    </w:p>
    <w:p w14:paraId="3C548CA0" w14:textId="495E0EFB" w:rsidR="00E4115C" w:rsidRDefault="00E4115C" w:rsidP="00E4115C">
      <w:pPr>
        <w:pStyle w:val="Ttulo4"/>
        <w:rPr>
          <w:lang w:val="es-BO"/>
        </w:rPr>
      </w:pPr>
      <w:r w:rsidRPr="00EB5CCB">
        <w:rPr>
          <w:lang w:val="es-BO"/>
        </w:rPr>
        <w:t xml:space="preserve">Efesios 5:11 – </w:t>
      </w:r>
      <w:r w:rsidR="00955D3A">
        <w:rPr>
          <w:lang w:val="es-BO"/>
        </w:rPr>
        <w:t>“</w:t>
      </w:r>
      <w:r w:rsidRPr="00EB5CCB">
        <w:rPr>
          <w:i/>
          <w:iCs/>
          <w:lang w:val="es-BO"/>
        </w:rPr>
        <w:t xml:space="preserve">y no </w:t>
      </w:r>
      <w:r w:rsidRPr="00EB5CCB">
        <w:rPr>
          <w:b/>
          <w:bCs/>
          <w:i/>
          <w:iCs/>
          <w:lang w:val="es-BO"/>
        </w:rPr>
        <w:t>participen</w:t>
      </w:r>
      <w:r w:rsidR="00955D3A">
        <w:rPr>
          <w:b/>
          <w:bCs/>
          <w:i/>
          <w:iCs/>
          <w:lang w:val="es-BO"/>
        </w:rPr>
        <w:t>”</w:t>
      </w:r>
      <w:r w:rsidRPr="00EB5CCB">
        <w:rPr>
          <w:lang w:val="es-BO"/>
        </w:rPr>
        <w:t xml:space="preserve"> … E</w:t>
      </w:r>
      <w:r>
        <w:rPr>
          <w:lang w:val="es-BO"/>
        </w:rPr>
        <w:t xml:space="preserve">l imperativo está presente </w:t>
      </w:r>
      <w:r w:rsidR="00EA4EDF">
        <w:rPr>
          <w:lang w:val="es-BO"/>
        </w:rPr>
        <w:t>continuo</w:t>
      </w:r>
      <w:r>
        <w:rPr>
          <w:lang w:val="es-BO"/>
        </w:rPr>
        <w:t xml:space="preserve"> y activ</w:t>
      </w:r>
      <w:r w:rsidR="009C495D">
        <w:rPr>
          <w:lang w:val="es-BO"/>
        </w:rPr>
        <w:t>o</w:t>
      </w:r>
      <w:r>
        <w:rPr>
          <w:lang w:val="es-BO"/>
        </w:rPr>
        <w:t>.</w:t>
      </w:r>
    </w:p>
    <w:p w14:paraId="12A39AFD" w14:textId="14DE1F5A" w:rsidR="00E4115C" w:rsidRDefault="00E4115C" w:rsidP="00E4115C">
      <w:pPr>
        <w:pStyle w:val="Ttulo5"/>
      </w:pPr>
      <w:r>
        <w:t>Significa que no participen o no tengan parte junto con, compartir responsabilidad, compartir la acción. Esto es en:</w:t>
      </w:r>
    </w:p>
    <w:p w14:paraId="297D8C9E" w14:textId="3D769387" w:rsidR="00E4115C" w:rsidRPr="00FF3EFB" w:rsidRDefault="00E4115C" w:rsidP="00E4115C">
      <w:pPr>
        <w:pStyle w:val="Ttulo4"/>
        <w:rPr>
          <w:lang w:val="es-BO"/>
        </w:rPr>
      </w:pPr>
      <w:r w:rsidRPr="00FF3EFB">
        <w:rPr>
          <w:lang w:val="es-BO"/>
        </w:rPr>
        <w:t xml:space="preserve">Efesios 5:11 – … </w:t>
      </w:r>
      <w:r w:rsidR="00FC36D7">
        <w:rPr>
          <w:lang w:val="es-BO"/>
        </w:rPr>
        <w:t>“</w:t>
      </w:r>
      <w:r w:rsidRPr="00FF3EFB">
        <w:rPr>
          <w:i/>
          <w:iCs/>
          <w:lang w:val="es-BO"/>
        </w:rPr>
        <w:t>en las obras estériles de las tinieblas</w:t>
      </w:r>
      <w:r w:rsidR="00FC36D7">
        <w:rPr>
          <w:i/>
          <w:iCs/>
          <w:lang w:val="es-BO"/>
        </w:rPr>
        <w:t>”</w:t>
      </w:r>
      <w:r>
        <w:rPr>
          <w:i/>
          <w:iCs/>
          <w:lang w:val="es-BO"/>
        </w:rPr>
        <w:t>,</w:t>
      </w:r>
      <w:r>
        <w:rPr>
          <w:lang w:val="es-BO"/>
        </w:rPr>
        <w:t xml:space="preserve"> Pablo usa obras </w:t>
      </w:r>
      <w:r w:rsidR="004011A0">
        <w:rPr>
          <w:lang w:val="es-BO"/>
        </w:rPr>
        <w:t xml:space="preserve">estériles que son de las </w:t>
      </w:r>
      <w:r>
        <w:rPr>
          <w:lang w:val="es-BO"/>
        </w:rPr>
        <w:t>tinieblas, no fruto</w:t>
      </w:r>
      <w:r w:rsidR="009C495D">
        <w:rPr>
          <w:lang w:val="es-BO"/>
        </w:rPr>
        <w:t>,</w:t>
      </w:r>
      <w:r w:rsidR="004011A0">
        <w:rPr>
          <w:lang w:val="es-BO"/>
        </w:rPr>
        <w:t xml:space="preserve"> como cuando hablaba de la luz</w:t>
      </w:r>
      <w:r>
        <w:rPr>
          <w:lang w:val="es-BO"/>
        </w:rPr>
        <w:t xml:space="preserve">. </w:t>
      </w:r>
      <w:r w:rsidR="004011A0">
        <w:rPr>
          <w:lang w:val="es-BO"/>
        </w:rPr>
        <w:t>Aquí está el contraste</w:t>
      </w:r>
      <w:r>
        <w:rPr>
          <w:lang w:val="es-BO"/>
        </w:rPr>
        <w:t xml:space="preserve"> </w:t>
      </w:r>
      <w:r w:rsidR="004011A0">
        <w:rPr>
          <w:lang w:val="es-BO"/>
        </w:rPr>
        <w:t>entre el</w:t>
      </w:r>
      <w:r>
        <w:rPr>
          <w:lang w:val="es-BO"/>
        </w:rPr>
        <w:t xml:space="preserve"> versículo 9</w:t>
      </w:r>
      <w:r w:rsidR="004011A0">
        <w:rPr>
          <w:lang w:val="es-BO"/>
        </w:rPr>
        <w:t xml:space="preserve"> fruto</w:t>
      </w:r>
      <w:r w:rsidR="009C495D">
        <w:rPr>
          <w:lang w:val="es-BO"/>
        </w:rPr>
        <w:t>,</w:t>
      </w:r>
      <w:r w:rsidR="004011A0">
        <w:rPr>
          <w:lang w:val="es-BO"/>
        </w:rPr>
        <w:t xml:space="preserve"> singular y versículo 11 las obras estériles</w:t>
      </w:r>
      <w:r w:rsidR="009C495D">
        <w:rPr>
          <w:lang w:val="es-BO"/>
        </w:rPr>
        <w:t>,</w:t>
      </w:r>
      <w:r w:rsidR="004011A0">
        <w:rPr>
          <w:lang w:val="es-BO"/>
        </w:rPr>
        <w:t xml:space="preserve"> plural</w:t>
      </w:r>
      <w:r>
        <w:rPr>
          <w:lang w:val="es-BO"/>
        </w:rPr>
        <w:t>. Gálatas 5:19</w:t>
      </w:r>
    </w:p>
    <w:p w14:paraId="50883F6C" w14:textId="43DA5B58" w:rsidR="00E4115C" w:rsidRDefault="000D7F38" w:rsidP="00E4115C">
      <w:pPr>
        <w:pStyle w:val="Ttulo5"/>
      </w:pPr>
      <w:r>
        <w:t>Aclarando e</w:t>
      </w:r>
      <w:r w:rsidR="00E4115C">
        <w:t>l texto no dice obras sin fruto, sin</w:t>
      </w:r>
      <w:r>
        <w:t>o</w:t>
      </w:r>
      <w:r w:rsidR="00E4115C">
        <w:t xml:space="preserve"> obras estériles</w:t>
      </w:r>
      <w:r w:rsidR="009C495D">
        <w:t>,</w:t>
      </w:r>
      <w:r w:rsidR="00E4115C">
        <w:t xml:space="preserve"> s</w:t>
      </w:r>
      <w:r w:rsidR="00083FEF">
        <w:t>í</w:t>
      </w:r>
      <w:r w:rsidR="00E4115C">
        <w:t xml:space="preserve"> existen obras, pero son estériles, </w:t>
      </w:r>
      <w:r>
        <w:t>señala</w:t>
      </w:r>
      <w:r w:rsidR="00E4115C">
        <w:t xml:space="preserve"> una categoría de obras.</w:t>
      </w:r>
    </w:p>
    <w:p w14:paraId="395AC622" w14:textId="701C264B" w:rsidR="00A140E2" w:rsidRPr="00A140E2" w:rsidRDefault="00D465C4" w:rsidP="00A140E2">
      <w:pPr>
        <w:pStyle w:val="Ttulo5"/>
      </w:pPr>
      <w:r>
        <w:t>“las obras estériles” (tanto el sustantivo y adjetivo llevan el art</w:t>
      </w:r>
      <w:r w:rsidR="00464DA6">
        <w:t>í</w:t>
      </w:r>
      <w:r>
        <w:t>culo</w:t>
      </w:r>
      <w:r w:rsidR="00464DA6">
        <w:t xml:space="preserve"> en</w:t>
      </w:r>
      <w:r>
        <w:t xml:space="preserve"> plural) l</w:t>
      </w:r>
      <w:r w:rsidR="00A140E2">
        <w:t>a palabra AKARPOIS</w:t>
      </w:r>
      <w:r>
        <w:t xml:space="preserve">, estériles viene de (A – sin, y KARPOS – fruto) </w:t>
      </w:r>
      <w:r w:rsidR="00464DA6">
        <w:t>habla de</w:t>
      </w:r>
      <w:r>
        <w:t xml:space="preserve"> las obras; las cuales son infructuosas.</w:t>
      </w:r>
    </w:p>
    <w:p w14:paraId="10B736F3" w14:textId="002378C9" w:rsidR="0079641C" w:rsidRDefault="00D465C4" w:rsidP="00864C90">
      <w:pPr>
        <w:pStyle w:val="Ttulo5"/>
      </w:pPr>
      <w:r>
        <w:t>Contraste entre l</w:t>
      </w:r>
      <w:r w:rsidR="00A140E2">
        <w:t>a palabra KARPOS – fruto de la luz; AKARPOIS – estériles o infructuosas</w:t>
      </w:r>
      <w:r w:rsidR="00B95DEC">
        <w:t>,</w:t>
      </w:r>
      <w:r w:rsidR="00A140E2">
        <w:t xml:space="preserve"> de las tinieblas</w:t>
      </w:r>
      <w:r>
        <w:t>.</w:t>
      </w:r>
    </w:p>
    <w:p w14:paraId="6525E761" w14:textId="2EDCD13C" w:rsidR="00CB3042" w:rsidRDefault="001070E1" w:rsidP="0009561D">
      <w:pPr>
        <w:pStyle w:val="Ttulo5"/>
      </w:pPr>
      <w:r>
        <w:t xml:space="preserve">“de las tinieblas” </w:t>
      </w:r>
      <w:r w:rsidR="00B95DEC">
        <w:t>es</w:t>
      </w:r>
      <w:r>
        <w:t xml:space="preserve"> decir las obras que pertenecen al ámbito de las tinieblas, o</w:t>
      </w:r>
      <w:r w:rsidR="003E2C15">
        <w:t>bras que son características</w:t>
      </w:r>
      <w:r>
        <w:t xml:space="preserve"> de las tinieblas.</w:t>
      </w:r>
    </w:p>
    <w:p w14:paraId="79CC2B7F" w14:textId="5FDA6602" w:rsidR="0009561D" w:rsidRPr="0009561D" w:rsidRDefault="0009561D" w:rsidP="0009561D">
      <w:pPr>
        <w:pStyle w:val="Ttulo5"/>
      </w:pPr>
      <w:r>
        <w:t>El mandamiento es que no se asocien o participen de obra</w:t>
      </w:r>
      <w:r w:rsidR="003E2C15">
        <w:t>s</w:t>
      </w:r>
      <w:r>
        <w:t xml:space="preserve"> que no tienen valor eterno, no tiene</w:t>
      </w:r>
      <w:r w:rsidR="003E2C15">
        <w:t>n</w:t>
      </w:r>
      <w:r>
        <w:t xml:space="preserve"> provecho, no agrada</w:t>
      </w:r>
      <w:r w:rsidR="003E2C15">
        <w:t>n</w:t>
      </w:r>
      <w:r>
        <w:t xml:space="preserve"> a Dios</w:t>
      </w:r>
      <w:r w:rsidR="001070E1">
        <w:t>, no solo no agrada</w:t>
      </w:r>
      <w:r w:rsidR="003E2C15">
        <w:t>n</w:t>
      </w:r>
      <w:r w:rsidR="009F4D04">
        <w:t>,</w:t>
      </w:r>
      <w:r w:rsidR="001070E1">
        <w:t xml:space="preserve"> sino</w:t>
      </w:r>
      <w:r w:rsidR="009F4D04">
        <w:t xml:space="preserve"> que</w:t>
      </w:r>
      <w:r w:rsidR="001070E1">
        <w:t xml:space="preserve"> no proviene</w:t>
      </w:r>
      <w:r w:rsidR="009F4D04">
        <w:t xml:space="preserve">n </w:t>
      </w:r>
      <w:r w:rsidR="001070E1">
        <w:t>de</w:t>
      </w:r>
      <w:r w:rsidR="009F4D04">
        <w:t xml:space="preserve"> </w:t>
      </w:r>
      <w:r w:rsidR="001070E1">
        <w:t>Dios, la Luz.</w:t>
      </w:r>
    </w:p>
    <w:p w14:paraId="27C933D7" w14:textId="3579178A" w:rsidR="0079641C" w:rsidRDefault="00CB3042" w:rsidP="0079641C">
      <w:pPr>
        <w:pStyle w:val="Ttulo5"/>
      </w:pPr>
      <w:r>
        <w:t>Los creyentes no deben participar de las obras que no hacen bien a nadie, estas obras estériles</w:t>
      </w:r>
      <w:r w:rsidR="009F4D04">
        <w:t>,</w:t>
      </w:r>
      <w:r>
        <w:t xml:space="preserve"> no tienen valor alguno delante de Dios. </w:t>
      </w:r>
      <w:r w:rsidR="009F4D04">
        <w:t>Isaías</w:t>
      </w:r>
      <w:r>
        <w:t xml:space="preserve"> 64:6</w:t>
      </w:r>
    </w:p>
    <w:p w14:paraId="790B4045" w14:textId="0188E885" w:rsidR="0079641C" w:rsidRDefault="001070E1" w:rsidP="001070E1">
      <w:pPr>
        <w:pStyle w:val="Ttulo5"/>
      </w:pPr>
      <w:r>
        <w:t>Aunque vivimos en este mundo de tinieblas, no somos tinieblas</w:t>
      </w:r>
      <w:r w:rsidR="009F4D04">
        <w:t>,</w:t>
      </w:r>
      <w:r>
        <w:t xml:space="preserve"> ni tampoco de las tinieblas. Los creyentes son luz en el Señor.</w:t>
      </w:r>
    </w:p>
    <w:p w14:paraId="163332F6" w14:textId="1F19DCCB" w:rsidR="001070E1" w:rsidRDefault="001070E1" w:rsidP="001070E1">
      <w:pPr>
        <w:pStyle w:val="Ttulo5"/>
      </w:pPr>
      <w:r>
        <w:t>Viviendo en este mundo de tinieblas y siendo luz en el Señor ¿</w:t>
      </w:r>
      <w:r w:rsidR="009F4D04">
        <w:t>Q</w:t>
      </w:r>
      <w:r>
        <w:t xml:space="preserve">ué debemos hacer con </w:t>
      </w:r>
      <w:r w:rsidR="009F4D04">
        <w:t xml:space="preserve">las </w:t>
      </w:r>
      <w:r>
        <w:t>obras estériles de</w:t>
      </w:r>
      <w:r w:rsidR="009F4D04">
        <w:t xml:space="preserve"> las</w:t>
      </w:r>
      <w:r>
        <w:t xml:space="preserve"> tinieblas?</w:t>
      </w:r>
    </w:p>
    <w:p w14:paraId="23736E78" w14:textId="5959B0DA" w:rsidR="001070E1" w:rsidRDefault="001070E1" w:rsidP="001070E1">
      <w:pPr>
        <w:pStyle w:val="Ttulo4"/>
        <w:rPr>
          <w:lang w:val="es-BO"/>
        </w:rPr>
      </w:pPr>
      <w:r w:rsidRPr="001070E1">
        <w:rPr>
          <w:lang w:val="es-BO"/>
        </w:rPr>
        <w:t>Efesios 5:11 – “</w:t>
      </w:r>
      <w:r w:rsidRPr="001070E1">
        <w:rPr>
          <w:i/>
          <w:iCs/>
          <w:lang w:val="es-BO"/>
        </w:rPr>
        <w:t xml:space="preserve">sino más bien, </w:t>
      </w:r>
      <w:r w:rsidRPr="001070E1">
        <w:rPr>
          <w:b/>
          <w:bCs/>
          <w:i/>
          <w:iCs/>
          <w:lang w:val="es-BO"/>
        </w:rPr>
        <w:t>desenmascárenlas</w:t>
      </w:r>
      <w:r>
        <w:rPr>
          <w:lang w:val="es-BO"/>
        </w:rPr>
        <w:t xml:space="preserve">”. </w:t>
      </w:r>
      <w:r w:rsidR="000E1FF1">
        <w:rPr>
          <w:lang w:val="es-BO"/>
        </w:rPr>
        <w:t>En lugar de participar de obras estériles que no nos corresponde</w:t>
      </w:r>
      <w:r w:rsidR="009F4D04">
        <w:rPr>
          <w:lang w:val="es-BO"/>
        </w:rPr>
        <w:t>n,</w:t>
      </w:r>
      <w:r w:rsidR="000E1FF1">
        <w:rPr>
          <w:lang w:val="es-BO"/>
        </w:rPr>
        <w:t xml:space="preserve"> porque somos luz en el Señor, debemos desenmascararlas.</w:t>
      </w:r>
      <w:r>
        <w:rPr>
          <w:lang w:val="es-BO"/>
        </w:rPr>
        <w:t xml:space="preserve"> </w:t>
      </w:r>
    </w:p>
    <w:p w14:paraId="5880ED47" w14:textId="5BD1273E" w:rsidR="00A934DB" w:rsidRDefault="00A934DB" w:rsidP="00A934DB">
      <w:pPr>
        <w:pStyle w:val="Ttulo5"/>
      </w:pPr>
      <w:r>
        <w:t xml:space="preserve">El imperativo, desenmascárenlas </w:t>
      </w:r>
      <w:r w:rsidR="002C3E9A">
        <w:t>está</w:t>
      </w:r>
      <w:r>
        <w:t xml:space="preserve"> en tiempo presente, activ</w:t>
      </w:r>
      <w:r w:rsidR="00FA535A">
        <w:t>o,</w:t>
      </w:r>
      <w:r>
        <w:t xml:space="preserve"> indica una acción </w:t>
      </w:r>
      <w:r w:rsidR="00EA4EDF">
        <w:t>continua</w:t>
      </w:r>
      <w:r>
        <w:t xml:space="preserve">; otras traducciones posibles </w:t>
      </w:r>
      <w:r w:rsidR="00FA535A">
        <w:t>serían</w:t>
      </w:r>
      <w:r>
        <w:t xml:space="preserve"> reprender, convencer, poner al descubierto. Lit. más bien pongan al descubierto.</w:t>
      </w:r>
    </w:p>
    <w:p w14:paraId="227F4167" w14:textId="5121BFE3" w:rsidR="00A934DB" w:rsidRDefault="00FC36D7" w:rsidP="00A934DB">
      <w:pPr>
        <w:pStyle w:val="Ttulo5"/>
      </w:pPr>
      <w:r>
        <w:lastRenderedPageBreak/>
        <w:t>El significado es amplio no solo es poner al descubierto</w:t>
      </w:r>
      <w:r w:rsidR="0089775F">
        <w:t>,</w:t>
      </w:r>
      <w:r>
        <w:t xml:space="preserve"> eso es lo que hace la luz sino también tiene que ver con reprochar, mostrar lo falso e inútil que son las obras estériles de las tinieblas. </w:t>
      </w:r>
    </w:p>
    <w:p w14:paraId="4DCAC24D" w14:textId="16CB4D72" w:rsidR="00FC36D7" w:rsidRDefault="00FC36D7" w:rsidP="00FC36D7">
      <w:pPr>
        <w:pStyle w:val="Ttulo5"/>
      </w:pPr>
      <w:r>
        <w:t>Parafraseando el mandato; vivan como hijos de luz</w:t>
      </w:r>
      <w:r w:rsidR="0089775F">
        <w:t>,</w:t>
      </w:r>
      <w:r>
        <w:t xml:space="preserve"> de modo que su conducta exponga lo malo, no lo encubra.</w:t>
      </w:r>
    </w:p>
    <w:p w14:paraId="6573C5F5" w14:textId="24BF32F9" w:rsidR="00FC36D7" w:rsidRPr="00FC36D7" w:rsidRDefault="00FC36D7" w:rsidP="00FC36D7">
      <w:pPr>
        <w:pStyle w:val="Ttulo5"/>
      </w:pPr>
      <w:r>
        <w:t>Pablo en los versículos 12-13 explica la razón de por</w:t>
      </w:r>
      <w:r w:rsidR="0089775F">
        <w:t xml:space="preserve"> </w:t>
      </w:r>
      <w:r>
        <w:t>qu</w:t>
      </w:r>
      <w:r w:rsidR="0089775F">
        <w:t>é</w:t>
      </w:r>
      <w:r>
        <w:t xml:space="preserve"> no deben participar de obras estériles sino </w:t>
      </w:r>
      <w:r w:rsidR="008C644C">
        <w:t>desenmascararlas.</w:t>
      </w:r>
    </w:p>
    <w:p w14:paraId="77A6BBA8" w14:textId="15815C6F" w:rsidR="0079641C" w:rsidRDefault="0079641C" w:rsidP="0079641C">
      <w:pPr>
        <w:pStyle w:val="Ttulo3"/>
      </w:pPr>
      <w:r>
        <w:t xml:space="preserve">Efesios 5:12 – </w:t>
      </w:r>
      <w:r w:rsidR="008C644C">
        <w:t>“</w:t>
      </w:r>
      <w:r>
        <w:rPr>
          <w:i/>
          <w:iCs/>
        </w:rPr>
        <w:t>Porque es vergonzoso aun hablar de las cosas que ellos hacen en secreto</w:t>
      </w:r>
      <w:r w:rsidR="008C644C">
        <w:rPr>
          <w:i/>
          <w:iCs/>
        </w:rPr>
        <w:t>”</w:t>
      </w:r>
      <w:r>
        <w:rPr>
          <w:i/>
          <w:iCs/>
        </w:rPr>
        <w:t>.</w:t>
      </w:r>
      <w:r>
        <w:t xml:space="preserve"> </w:t>
      </w:r>
    </w:p>
    <w:p w14:paraId="19C056CD" w14:textId="16AF085A" w:rsidR="0079641C" w:rsidRDefault="008C644C" w:rsidP="0079641C">
      <w:pPr>
        <w:pStyle w:val="Ttulo4"/>
        <w:rPr>
          <w:lang w:val="es-BO"/>
        </w:rPr>
      </w:pPr>
      <w:r w:rsidRPr="008C644C">
        <w:rPr>
          <w:lang w:val="es-BO"/>
        </w:rPr>
        <w:t>Efesios 5:12 – “</w:t>
      </w:r>
      <w:r w:rsidRPr="008C644C">
        <w:rPr>
          <w:i/>
          <w:iCs/>
          <w:lang w:val="es-BO"/>
        </w:rPr>
        <w:t>Porque es vergonzoso aun hablar</w:t>
      </w:r>
      <w:r>
        <w:rPr>
          <w:i/>
          <w:iCs/>
          <w:lang w:val="es-BO"/>
        </w:rPr>
        <w:t xml:space="preserve"> </w:t>
      </w:r>
      <w:r w:rsidRPr="008C644C">
        <w:rPr>
          <w:i/>
          <w:iCs/>
          <w:lang w:val="es-BO"/>
        </w:rPr>
        <w:t>de las cosas que ellos hacen</w:t>
      </w:r>
      <w:r>
        <w:rPr>
          <w:lang w:val="es-BO"/>
        </w:rPr>
        <w:t xml:space="preserve">” … Cuando vemos cosas horribles a veces </w:t>
      </w:r>
      <w:r w:rsidR="0089775F">
        <w:rPr>
          <w:lang w:val="es-BO"/>
        </w:rPr>
        <w:t xml:space="preserve">nos </w:t>
      </w:r>
      <w:r>
        <w:rPr>
          <w:lang w:val="es-BO"/>
        </w:rPr>
        <w:t>expresamos diciendo: ni hablar, o no tiene caso hablar.</w:t>
      </w:r>
    </w:p>
    <w:p w14:paraId="0E1F7404" w14:textId="5BEED592" w:rsidR="0079641C" w:rsidRDefault="008C644C" w:rsidP="0079641C">
      <w:pPr>
        <w:pStyle w:val="Ttulo5"/>
      </w:pPr>
      <w:r>
        <w:t>Pablo hace una declaración de que ciertamente es vergonzoso no solo participar de obras estériles (los pecados que hacen)</w:t>
      </w:r>
      <w:r w:rsidR="0089775F">
        <w:t>,</w:t>
      </w:r>
      <w:r>
        <w:t xml:space="preserve"> sino aun el hablar</w:t>
      </w:r>
      <w:r w:rsidR="0089775F">
        <w:t xml:space="preserve"> de ellas,</w:t>
      </w:r>
      <w:r>
        <w:t xml:space="preserve"> es vergonzoso, deshonesto.</w:t>
      </w:r>
    </w:p>
    <w:p w14:paraId="2BD1CB93" w14:textId="17A2B639" w:rsidR="008C644C" w:rsidRDefault="008C644C" w:rsidP="008C644C">
      <w:pPr>
        <w:pStyle w:val="Ttulo5"/>
      </w:pPr>
      <w:r>
        <w:t>Por eso Pablo dijo: “</w:t>
      </w:r>
      <w:r>
        <w:rPr>
          <w:i/>
          <w:iCs/>
        </w:rPr>
        <w:t xml:space="preserve">Pero inmoralidad, y toda impureza o avaricia, </w:t>
      </w:r>
      <w:r>
        <w:rPr>
          <w:b/>
          <w:bCs/>
          <w:i/>
          <w:iCs/>
        </w:rPr>
        <w:t>ni siquiera se mencionen</w:t>
      </w:r>
      <w:r>
        <w:rPr>
          <w:i/>
          <w:iCs/>
        </w:rPr>
        <w:t xml:space="preserve"> entre ustedes, como corresponde </w:t>
      </w:r>
      <w:r w:rsidR="00C66717">
        <w:rPr>
          <w:i/>
          <w:iCs/>
        </w:rPr>
        <w:t>a los santos</w:t>
      </w:r>
      <w:r>
        <w:rPr>
          <w:i/>
          <w:iCs/>
        </w:rPr>
        <w:t>”</w:t>
      </w:r>
      <w:r w:rsidR="000F0C2E">
        <w:t xml:space="preserve"> Efesios 5:3-4</w:t>
      </w:r>
    </w:p>
    <w:p w14:paraId="13A81708" w14:textId="07F6D502" w:rsidR="00C66717" w:rsidRPr="00C66717" w:rsidRDefault="00C66717" w:rsidP="00C66717">
      <w:pPr>
        <w:pStyle w:val="Ttulo4"/>
        <w:rPr>
          <w:lang w:val="es-BO"/>
        </w:rPr>
      </w:pPr>
      <w:r w:rsidRPr="00C66717">
        <w:rPr>
          <w:lang w:val="es-BO"/>
        </w:rPr>
        <w:t>Efesios 5:1</w:t>
      </w:r>
      <w:r w:rsidR="001F0E73">
        <w:rPr>
          <w:lang w:val="es-BO"/>
        </w:rPr>
        <w:t>2</w:t>
      </w:r>
      <w:r w:rsidRPr="00C66717">
        <w:rPr>
          <w:lang w:val="es-BO"/>
        </w:rPr>
        <w:t xml:space="preserve"> – “</w:t>
      </w:r>
      <w:r w:rsidRPr="00C66717">
        <w:rPr>
          <w:i/>
          <w:iCs/>
          <w:lang w:val="es-BO"/>
        </w:rPr>
        <w:t>ellos hacen en secreto</w:t>
      </w:r>
      <w:r>
        <w:rPr>
          <w:lang w:val="es-BO"/>
        </w:rPr>
        <w:t>”. El verbo hace está en presente, participio. Significa que ellos (los que son tinieblas)</w:t>
      </w:r>
      <w:r w:rsidR="00E73432">
        <w:rPr>
          <w:lang w:val="es-BO"/>
        </w:rPr>
        <w:t>,</w:t>
      </w:r>
      <w:r>
        <w:rPr>
          <w:lang w:val="es-BO"/>
        </w:rPr>
        <w:t xml:space="preserve"> de manera </w:t>
      </w:r>
      <w:r w:rsidR="00EA4EDF">
        <w:rPr>
          <w:lang w:val="es-BO"/>
        </w:rPr>
        <w:t>continua</w:t>
      </w:r>
      <w:r w:rsidR="0089775F">
        <w:rPr>
          <w:lang w:val="es-BO"/>
        </w:rPr>
        <w:t>, las</w:t>
      </w:r>
      <w:r>
        <w:rPr>
          <w:lang w:val="es-BO"/>
        </w:rPr>
        <w:t xml:space="preserve"> están haciendo en secreto.</w:t>
      </w:r>
    </w:p>
    <w:p w14:paraId="16A73B46" w14:textId="6AD4698C" w:rsidR="0079641C" w:rsidRDefault="00C66717" w:rsidP="00C66717">
      <w:pPr>
        <w:pStyle w:val="Ttulo5"/>
      </w:pPr>
      <w:r>
        <w:t>Estas son las obras estériles que ellos hacen en secreto, en lo oculto de las tinieblas.</w:t>
      </w:r>
    </w:p>
    <w:p w14:paraId="0CB9E588" w14:textId="3E725C13" w:rsidR="00C66717" w:rsidRPr="00C66717" w:rsidRDefault="00C66717" w:rsidP="00C66717">
      <w:pPr>
        <w:pStyle w:val="Ttulo5"/>
      </w:pPr>
      <w:r>
        <w:t>Pablo hace un contraste de lo bueno de desenmascararla</w:t>
      </w:r>
      <w:r w:rsidR="008E7755">
        <w:t>s</w:t>
      </w:r>
      <w:r>
        <w:t>.</w:t>
      </w:r>
    </w:p>
    <w:p w14:paraId="497E1316" w14:textId="70623DA0" w:rsidR="0079641C" w:rsidRDefault="0079641C" w:rsidP="0079641C">
      <w:pPr>
        <w:pStyle w:val="Ttulo3"/>
      </w:pPr>
      <w:r>
        <w:t>Efesios 5:13 –</w:t>
      </w:r>
      <w:r>
        <w:rPr>
          <w:i/>
          <w:iCs/>
        </w:rPr>
        <w:t xml:space="preserve"> </w:t>
      </w:r>
      <w:r w:rsidR="00C66717">
        <w:rPr>
          <w:i/>
          <w:iCs/>
        </w:rPr>
        <w:t>“</w:t>
      </w:r>
      <w:r>
        <w:rPr>
          <w:i/>
          <w:iCs/>
        </w:rPr>
        <w:t>Pero todas las cosas se hacen visibles cuando son expuestas por la luz, pues</w:t>
      </w:r>
      <w:r w:rsidR="00761195">
        <w:rPr>
          <w:i/>
          <w:iCs/>
        </w:rPr>
        <w:t xml:space="preserve"> la luz, las hace visibles</w:t>
      </w:r>
      <w:r w:rsidR="00C66717">
        <w:rPr>
          <w:i/>
          <w:iCs/>
        </w:rPr>
        <w:t>”</w:t>
      </w:r>
      <w:r>
        <w:rPr>
          <w:i/>
          <w:iCs/>
        </w:rPr>
        <w:t>.</w:t>
      </w:r>
      <w:r>
        <w:t xml:space="preserve"> </w:t>
      </w:r>
    </w:p>
    <w:p w14:paraId="06BAC349" w14:textId="2100F52D" w:rsidR="0079641C" w:rsidRDefault="001F0E73" w:rsidP="0079641C">
      <w:pPr>
        <w:pStyle w:val="Ttulo4"/>
        <w:rPr>
          <w:lang w:val="es-BO"/>
        </w:rPr>
      </w:pPr>
      <w:r w:rsidRPr="001F0E73">
        <w:rPr>
          <w:lang w:val="es-BO"/>
        </w:rPr>
        <w:t>Efesios 5:13 –</w:t>
      </w:r>
      <w:r w:rsidRPr="001F0E73">
        <w:rPr>
          <w:i/>
          <w:iCs/>
          <w:lang w:val="es-BO"/>
        </w:rPr>
        <w:t xml:space="preserve"> “Pero todas las cosas se hacen visibles</w:t>
      </w:r>
      <w:r w:rsidR="00BE61E8">
        <w:rPr>
          <w:i/>
          <w:iCs/>
          <w:lang w:val="es-BO"/>
        </w:rPr>
        <w:t xml:space="preserve"> </w:t>
      </w:r>
      <w:r w:rsidR="00BE61E8" w:rsidRPr="00BE61E8">
        <w:rPr>
          <w:i/>
          <w:iCs/>
          <w:lang w:val="es-BO"/>
        </w:rPr>
        <w:t>cuando son expuestas por la luz</w:t>
      </w:r>
      <w:r w:rsidR="00BE61E8">
        <w:rPr>
          <w:i/>
          <w:iCs/>
          <w:lang w:val="es-BO"/>
        </w:rPr>
        <w:t>,</w:t>
      </w:r>
      <w:r>
        <w:rPr>
          <w:lang w:val="es-BO"/>
        </w:rPr>
        <w:t>”</w:t>
      </w:r>
      <w:r w:rsidR="00BE61E8">
        <w:rPr>
          <w:lang w:val="es-BO"/>
        </w:rPr>
        <w:t xml:space="preserve"> </w:t>
      </w:r>
      <w:r>
        <w:rPr>
          <w:lang w:val="es-BO"/>
        </w:rPr>
        <w:t xml:space="preserve">… </w:t>
      </w:r>
      <w:r w:rsidR="00BE61E8">
        <w:rPr>
          <w:lang w:val="es-BO"/>
        </w:rPr>
        <w:t xml:space="preserve">Todas las cosas se refieren a todo lo que </w:t>
      </w:r>
      <w:r w:rsidR="002C3E9A">
        <w:rPr>
          <w:lang w:val="es-BO"/>
        </w:rPr>
        <w:t>está</w:t>
      </w:r>
      <w:r w:rsidR="00BE61E8">
        <w:rPr>
          <w:lang w:val="es-BO"/>
        </w:rPr>
        <w:t xml:space="preserve"> en tinieblas; obras estériles de las tinieblas</w:t>
      </w:r>
      <w:r w:rsidR="00797D6C">
        <w:rPr>
          <w:lang w:val="es-BO"/>
        </w:rPr>
        <w:t xml:space="preserve"> y a los que están en tinieblas.</w:t>
      </w:r>
    </w:p>
    <w:p w14:paraId="0612758A" w14:textId="7880529F" w:rsidR="0079641C" w:rsidRDefault="007A1D8F" w:rsidP="0079641C">
      <w:pPr>
        <w:pStyle w:val="Ttulo5"/>
      </w:pPr>
      <w:r>
        <w:t xml:space="preserve">El </w:t>
      </w:r>
      <w:r w:rsidR="00BE61E8">
        <w:t xml:space="preserve">verbo “visibles” </w:t>
      </w:r>
      <w:r w:rsidR="00120F75">
        <w:t>está</w:t>
      </w:r>
      <w:r w:rsidR="00BE61E8">
        <w:t xml:space="preserve"> en pasivo, </w:t>
      </w:r>
      <w:r>
        <w:t>indicativo y “expuestas” está en pasivo, participio</w:t>
      </w:r>
      <w:r w:rsidR="00BE61E8">
        <w:t xml:space="preserve">. Quiere decir; que todas las cosas </w:t>
      </w:r>
      <w:r>
        <w:t>se hacen</w:t>
      </w:r>
      <w:r w:rsidR="00BE61E8">
        <w:t xml:space="preserve"> visibles</w:t>
      </w:r>
      <w:r>
        <w:t xml:space="preserve"> </w:t>
      </w:r>
      <w:r w:rsidR="00120F75">
        <w:t xml:space="preserve">cuando </w:t>
      </w:r>
      <w:r>
        <w:t>están siendo</w:t>
      </w:r>
      <w:r w:rsidR="00BE61E8">
        <w:t xml:space="preserve"> expuestas</w:t>
      </w:r>
      <w:r>
        <w:t xml:space="preserve"> por la luz</w:t>
      </w:r>
      <w:r w:rsidR="00BE61E8">
        <w:t>.</w:t>
      </w:r>
      <w:r>
        <w:t xml:space="preserve"> Esto es una declaración de que por la luz las cosas quedan expuestas.</w:t>
      </w:r>
    </w:p>
    <w:p w14:paraId="1F20F648" w14:textId="4843410C" w:rsidR="00BE61E8" w:rsidRDefault="00BE61E8" w:rsidP="00BE61E8">
      <w:pPr>
        <w:pStyle w:val="Ttulo5"/>
      </w:pPr>
      <w:r>
        <w:t>El agente que</w:t>
      </w:r>
      <w:r w:rsidR="007A1D8F">
        <w:t xml:space="preserve"> está</w:t>
      </w:r>
      <w:r>
        <w:t xml:space="preserve"> expon</w:t>
      </w:r>
      <w:r w:rsidR="007A1D8F">
        <w:t>iendo</w:t>
      </w:r>
      <w:r>
        <w:t xml:space="preserve"> todas las cosas es la luz; por eso dice: expuestas por o por medio de la luz.</w:t>
      </w:r>
      <w:r w:rsidR="00120F75">
        <w:t xml:space="preserve"> Efesios 5:8</w:t>
      </w:r>
    </w:p>
    <w:p w14:paraId="2A1EC02A" w14:textId="14643ADA" w:rsidR="00642342" w:rsidRPr="00642342" w:rsidRDefault="00642342" w:rsidP="00797D6C">
      <w:pPr>
        <w:pStyle w:val="Ttulo6"/>
      </w:pPr>
      <w:r>
        <w:t xml:space="preserve">La Luz </w:t>
      </w:r>
      <w:r w:rsidR="00797D6C">
        <w:t>en Juan 8:12 – “</w:t>
      </w:r>
      <w:r w:rsidR="00797D6C" w:rsidRPr="00797D6C">
        <w:rPr>
          <w:i/>
          <w:iCs/>
        </w:rPr>
        <w:t>Yo soy la luz del mundo; el que me sigue no andará en tinieblas, sino que tendrá la Luz de la vida</w:t>
      </w:r>
      <w:r w:rsidR="00797D6C">
        <w:t>” Juan 12:46</w:t>
      </w:r>
    </w:p>
    <w:p w14:paraId="028AD4FC" w14:textId="5F398590" w:rsidR="00120F75" w:rsidRDefault="00120F75" w:rsidP="00120F75">
      <w:pPr>
        <w:pStyle w:val="Ttulo5"/>
      </w:pPr>
      <w:r>
        <w:t xml:space="preserve">La luz </w:t>
      </w:r>
      <w:r w:rsidR="008E2CD2">
        <w:t>es el origen que produce fruto Efesios 5:9, y la luz es el agente que expone todas las cosas</w:t>
      </w:r>
      <w:r w:rsidR="004057FB">
        <w:t xml:space="preserve"> Efesios 5:13</w:t>
      </w:r>
      <w:r w:rsidR="008E2CD2">
        <w:t>.</w:t>
      </w:r>
    </w:p>
    <w:p w14:paraId="4B35362B" w14:textId="4AAA9579" w:rsidR="004057FB" w:rsidRDefault="004057FB" w:rsidP="004057FB">
      <w:pPr>
        <w:pStyle w:val="Ttulo5"/>
      </w:pPr>
      <w:r>
        <w:t xml:space="preserve">La luz es la identidad que tenemos en el Señor Efesios 5:8, y la luz es un poder activo que revela todo (hace visible) Efesios 5:13. </w:t>
      </w:r>
    </w:p>
    <w:p w14:paraId="0B021885" w14:textId="6F7CB1E2" w:rsidR="004057FB" w:rsidRDefault="004057FB" w:rsidP="004057FB">
      <w:pPr>
        <w:pStyle w:val="Ttulo4"/>
        <w:rPr>
          <w:lang w:val="es-BO"/>
        </w:rPr>
      </w:pPr>
      <w:r w:rsidRPr="004057FB">
        <w:rPr>
          <w:lang w:val="es-BO"/>
        </w:rPr>
        <w:lastRenderedPageBreak/>
        <w:t>Efesios 5:13 – “</w:t>
      </w:r>
      <w:r w:rsidRPr="004057FB">
        <w:rPr>
          <w:i/>
          <w:iCs/>
          <w:lang w:val="es-BO"/>
        </w:rPr>
        <w:t>pues todo lo que se hace visible es luz</w:t>
      </w:r>
      <w:r w:rsidR="002F175C">
        <w:rPr>
          <w:i/>
          <w:iCs/>
          <w:lang w:val="es-BO"/>
        </w:rPr>
        <w:t>”</w:t>
      </w:r>
      <w:r w:rsidR="00642342">
        <w:rPr>
          <w:i/>
          <w:iCs/>
          <w:lang w:val="es-BO"/>
        </w:rPr>
        <w:t>.</w:t>
      </w:r>
      <w:r w:rsidR="00642342">
        <w:rPr>
          <w:lang w:val="es-BO"/>
        </w:rPr>
        <w:t xml:space="preserve"> Todo aquel que </w:t>
      </w:r>
      <w:r w:rsidR="00067A0C">
        <w:rPr>
          <w:lang w:val="es-BO"/>
        </w:rPr>
        <w:t xml:space="preserve">ha </w:t>
      </w:r>
      <w:r w:rsidR="00642342">
        <w:rPr>
          <w:lang w:val="es-BO"/>
        </w:rPr>
        <w:t xml:space="preserve">sido </w:t>
      </w:r>
      <w:r w:rsidR="00797D6C">
        <w:rPr>
          <w:lang w:val="es-BO"/>
        </w:rPr>
        <w:t>alumbra</w:t>
      </w:r>
      <w:r w:rsidR="00384621">
        <w:rPr>
          <w:lang w:val="es-BO"/>
        </w:rPr>
        <w:t>do</w:t>
      </w:r>
      <w:r w:rsidR="00642342">
        <w:rPr>
          <w:lang w:val="es-BO"/>
        </w:rPr>
        <w:t xml:space="preserve"> por la Luz es luz. Pablo hace la declaración de esta realidad.</w:t>
      </w:r>
    </w:p>
    <w:p w14:paraId="03E0101B" w14:textId="5AB85486" w:rsidR="00384621" w:rsidRDefault="00384621" w:rsidP="00384621">
      <w:pPr>
        <w:pStyle w:val="Ttulo5"/>
      </w:pPr>
      <w:r>
        <w:t>“</w:t>
      </w:r>
      <w:proofErr w:type="spellStart"/>
      <w:r>
        <w:t>es</w:t>
      </w:r>
      <w:proofErr w:type="spellEnd"/>
      <w:r>
        <w:t xml:space="preserve"> luz” el verbo es o ser esta en presente indicativo</w:t>
      </w:r>
      <w:r w:rsidR="00C102F7">
        <w:t>, no lleva voz,</w:t>
      </w:r>
      <w:r w:rsidR="007B32C0">
        <w:t xml:space="preserve"> o </w:t>
      </w:r>
      <w:r w:rsidR="00C102F7">
        <w:t>sea no lleva la idea de acción, solo identifica</w:t>
      </w:r>
      <w:r w:rsidR="00014830">
        <w:t xml:space="preserve"> estado permanente; significa que es una declaración resultante.</w:t>
      </w:r>
    </w:p>
    <w:p w14:paraId="24DEC38D" w14:textId="461FF381" w:rsidR="00014830" w:rsidRPr="00014830" w:rsidRDefault="00014830" w:rsidP="00014830">
      <w:pPr>
        <w:pStyle w:val="Ttulo6"/>
      </w:pPr>
      <w:r>
        <w:t xml:space="preserve">Ya que el verbo </w:t>
      </w:r>
      <w:r>
        <w:rPr>
          <w:b/>
          <w:bCs/>
          <w:i/>
          <w:iCs/>
        </w:rPr>
        <w:t>es</w:t>
      </w:r>
      <w:r>
        <w:t xml:space="preserve"> no tiene voz, no es una acción sino</w:t>
      </w:r>
      <w:r w:rsidR="00787A1B">
        <w:t xml:space="preserve"> un estado,</w:t>
      </w:r>
      <w:r>
        <w:t xml:space="preserve"> una identidad.</w:t>
      </w:r>
    </w:p>
    <w:p w14:paraId="4A38793F" w14:textId="63EB69A6" w:rsidR="00C102F7" w:rsidRPr="00C102F7" w:rsidRDefault="00C102F7" w:rsidP="00C102F7">
      <w:pPr>
        <w:pStyle w:val="Ttulo5"/>
      </w:pPr>
      <w:r>
        <w:t>Pablo no dice que se convierte en luz, sino</w:t>
      </w:r>
      <w:r w:rsidR="00787A1B">
        <w:t xml:space="preserve"> que</w:t>
      </w:r>
      <w:r>
        <w:t xml:space="preserve"> es luz; en griego resalta</w:t>
      </w:r>
      <w:r w:rsidR="007B32C0">
        <w:t xml:space="preserve"> es</w:t>
      </w:r>
      <w:r>
        <w:t xml:space="preserve"> </w:t>
      </w:r>
      <w:proofErr w:type="gramStart"/>
      <w:r>
        <w:t>LUZ .</w:t>
      </w:r>
      <w:proofErr w:type="gramEnd"/>
      <w:r>
        <w:t xml:space="preserve"> Esto señala que pertenece a la esfera de la luz: participa de la naturaleza (se hace visible), y es revelado por la luz (es luz)</w:t>
      </w:r>
      <w:r w:rsidR="00014830">
        <w:t xml:space="preserve"> Juan 3:20-21</w:t>
      </w:r>
    </w:p>
    <w:p w14:paraId="55A8BB4F" w14:textId="4BCE5404" w:rsidR="0079641C" w:rsidRPr="00866771" w:rsidRDefault="00866771" w:rsidP="00866771">
      <w:pPr>
        <w:pStyle w:val="Ttulo4"/>
        <w:rPr>
          <w:lang w:val="es-BO"/>
        </w:rPr>
      </w:pPr>
      <w:r w:rsidRPr="00866771">
        <w:rPr>
          <w:lang w:val="es-BO"/>
        </w:rPr>
        <w:t>No hay una cita directa que Pablo haya usado en versículo 14 p</w:t>
      </w:r>
      <w:r w:rsidR="00014830" w:rsidRPr="00866771">
        <w:rPr>
          <w:lang w:val="es-BO"/>
        </w:rPr>
        <w:t xml:space="preserve">arece </w:t>
      </w:r>
      <w:r>
        <w:rPr>
          <w:lang w:val="es-BO"/>
        </w:rPr>
        <w:t>que es</w:t>
      </w:r>
      <w:r w:rsidR="00787A1B">
        <w:rPr>
          <w:lang w:val="es-BO"/>
        </w:rPr>
        <w:t xml:space="preserve"> una </w:t>
      </w:r>
      <w:r>
        <w:rPr>
          <w:lang w:val="es-BO"/>
        </w:rPr>
        <w:t xml:space="preserve">cita del libro de </w:t>
      </w:r>
      <w:r w:rsidR="00787A1B">
        <w:rPr>
          <w:lang w:val="es-BO"/>
        </w:rPr>
        <w:t>Isaías</w:t>
      </w:r>
      <w:r>
        <w:rPr>
          <w:lang w:val="es-BO"/>
        </w:rPr>
        <w:t xml:space="preserve">. </w:t>
      </w:r>
      <w:r w:rsidR="00787A1B" w:rsidRPr="00866771">
        <w:rPr>
          <w:lang w:val="es-BO"/>
        </w:rPr>
        <w:t>Isaías</w:t>
      </w:r>
      <w:r w:rsidR="00014830" w:rsidRPr="00866771">
        <w:rPr>
          <w:lang w:val="es-BO"/>
        </w:rPr>
        <w:t xml:space="preserve"> </w:t>
      </w:r>
      <w:r>
        <w:rPr>
          <w:lang w:val="es-BO"/>
        </w:rPr>
        <w:t xml:space="preserve">26:19; 51:17; 52:1; </w:t>
      </w:r>
      <w:r w:rsidR="00014830" w:rsidRPr="00866771">
        <w:rPr>
          <w:lang w:val="es-BO"/>
        </w:rPr>
        <w:t>60:1</w:t>
      </w:r>
      <w:r>
        <w:rPr>
          <w:lang w:val="es-BO"/>
        </w:rPr>
        <w:t xml:space="preserve">. Donde aparecen los verbos “despierta, levántate” refiriéndose a Jerusalén de que </w:t>
      </w:r>
      <w:r w:rsidR="00E6658D">
        <w:rPr>
          <w:lang w:val="es-BO"/>
        </w:rPr>
        <w:t xml:space="preserve">su </w:t>
      </w:r>
      <w:r w:rsidR="00787A1B">
        <w:rPr>
          <w:lang w:val="es-BO"/>
        </w:rPr>
        <w:t>L</w:t>
      </w:r>
      <w:r w:rsidR="00E6658D">
        <w:rPr>
          <w:lang w:val="es-BO"/>
        </w:rPr>
        <w:t>uz había venido.</w:t>
      </w:r>
    </w:p>
    <w:p w14:paraId="1D40F182" w14:textId="3089FBDC" w:rsidR="0079641C" w:rsidRDefault="0079641C" w:rsidP="0079641C">
      <w:pPr>
        <w:pStyle w:val="Ttulo3"/>
      </w:pPr>
      <w:r>
        <w:t xml:space="preserve">Efesios 5:14 – </w:t>
      </w:r>
      <w:r w:rsidR="00EA0498">
        <w:t>“</w:t>
      </w:r>
      <w:r>
        <w:rPr>
          <w:i/>
          <w:iCs/>
        </w:rPr>
        <w:t>Por esta razón</w:t>
      </w:r>
      <w:r w:rsidR="00EA0498">
        <w:rPr>
          <w:i/>
          <w:iCs/>
        </w:rPr>
        <w:t>”</w:t>
      </w:r>
      <w:r>
        <w:rPr>
          <w:i/>
          <w:iCs/>
        </w:rPr>
        <w:t>;</w:t>
      </w:r>
      <w:r>
        <w:t xml:space="preserve"> </w:t>
      </w:r>
      <w:r w:rsidR="00220DAC">
        <w:t xml:space="preserve">El conector </w:t>
      </w:r>
      <w:r w:rsidR="00787A1B">
        <w:t xml:space="preserve">viene del </w:t>
      </w:r>
      <w:r w:rsidR="00220DAC">
        <w:t xml:space="preserve">versículo 13, </w:t>
      </w:r>
      <w:r w:rsidR="00E6658D">
        <w:t xml:space="preserve">después de mostrar el poder de la </w:t>
      </w:r>
      <w:r w:rsidR="00787A1B">
        <w:t>L</w:t>
      </w:r>
      <w:r w:rsidR="00E6658D">
        <w:t>uz.</w:t>
      </w:r>
      <w:r w:rsidR="00220DAC">
        <w:t xml:space="preserve"> </w:t>
      </w:r>
      <w:r w:rsidR="00E6658D">
        <w:t>L</w:t>
      </w:r>
      <w:r w:rsidR="00220DAC">
        <w:t>os mandamientos de despierta y levántate</w:t>
      </w:r>
      <w:r w:rsidR="00E6658D">
        <w:t xml:space="preserve"> se dirigen a los creyentes</w:t>
      </w:r>
      <w:r w:rsidR="00220DAC">
        <w:t>.</w:t>
      </w:r>
    </w:p>
    <w:p w14:paraId="7C49EB7A" w14:textId="77777777" w:rsidR="00256197" w:rsidRDefault="00220DAC" w:rsidP="00220DAC">
      <w:pPr>
        <w:pStyle w:val="Ttulo3"/>
      </w:pPr>
      <w:r>
        <w:t xml:space="preserve">Efesios 5:14 – </w:t>
      </w:r>
      <w:r w:rsidR="00EA0498">
        <w:t>“</w:t>
      </w:r>
      <w:r>
        <w:rPr>
          <w:i/>
          <w:iCs/>
        </w:rPr>
        <w:t xml:space="preserve">Por esta razón dice: </w:t>
      </w:r>
      <w:r>
        <w:rPr>
          <w:b/>
          <w:bCs/>
          <w:i/>
          <w:iCs/>
        </w:rPr>
        <w:t>Despierta</w:t>
      </w:r>
      <w:r>
        <w:rPr>
          <w:i/>
          <w:iCs/>
        </w:rPr>
        <w:t xml:space="preserve"> tú que duermes, Y </w:t>
      </w:r>
      <w:r w:rsidRPr="00E6658D">
        <w:rPr>
          <w:b/>
          <w:bCs/>
          <w:i/>
          <w:iCs/>
        </w:rPr>
        <w:t>levántate</w:t>
      </w:r>
      <w:r>
        <w:rPr>
          <w:i/>
          <w:iCs/>
        </w:rPr>
        <w:t xml:space="preserve"> de entre los muertos, Y te alumbrará Cristo</w:t>
      </w:r>
      <w:r w:rsidR="00EA0498">
        <w:rPr>
          <w:i/>
          <w:iCs/>
        </w:rPr>
        <w:t>”</w:t>
      </w:r>
      <w:r>
        <w:rPr>
          <w:i/>
          <w:iCs/>
        </w:rPr>
        <w:t>.</w:t>
      </w:r>
      <w:r>
        <w:t xml:space="preserve"> </w:t>
      </w:r>
    </w:p>
    <w:p w14:paraId="5E0AF0B1" w14:textId="0D58DDFF" w:rsidR="00220DAC" w:rsidRDefault="00787A1B" w:rsidP="00256197">
      <w:pPr>
        <w:pStyle w:val="Ttulo4"/>
        <w:rPr>
          <w:lang w:val="es-BO"/>
        </w:rPr>
      </w:pPr>
      <w:r>
        <w:rPr>
          <w:lang w:val="es-BO"/>
        </w:rPr>
        <w:t>“</w:t>
      </w:r>
      <w:r w:rsidR="00256197" w:rsidRPr="00256197">
        <w:rPr>
          <w:lang w:val="es-BO"/>
        </w:rPr>
        <w:t>Dice</w:t>
      </w:r>
      <w:r>
        <w:rPr>
          <w:lang w:val="es-BO"/>
        </w:rPr>
        <w:t>”.</w:t>
      </w:r>
      <w:r w:rsidR="00256197" w:rsidRPr="00256197">
        <w:rPr>
          <w:lang w:val="es-BO"/>
        </w:rPr>
        <w:t xml:space="preserve"> Pablo cita las Escrituras, el verbo “dice” está en tiempo presente, </w:t>
      </w:r>
      <w:r w:rsidR="00256197">
        <w:rPr>
          <w:lang w:val="es-BO"/>
        </w:rPr>
        <w:t>la Escritura</w:t>
      </w:r>
      <w:r w:rsidR="00F82F42">
        <w:rPr>
          <w:lang w:val="es-BO"/>
        </w:rPr>
        <w:t xml:space="preserve"> </w:t>
      </w:r>
      <w:r w:rsidR="00F82F42" w:rsidRPr="00256197">
        <w:rPr>
          <w:lang w:val="es-BO"/>
        </w:rPr>
        <w:t>continúa diciendo</w:t>
      </w:r>
      <w:r w:rsidR="00256197" w:rsidRPr="00256197">
        <w:rPr>
          <w:lang w:val="es-BO"/>
        </w:rPr>
        <w:t xml:space="preserve"> de manera activa.</w:t>
      </w:r>
    </w:p>
    <w:p w14:paraId="3A26BECB" w14:textId="395C145B" w:rsidR="00F82F42" w:rsidRDefault="00F82F42" w:rsidP="00F82F42">
      <w:pPr>
        <w:pStyle w:val="Ttulo4"/>
        <w:rPr>
          <w:lang w:val="es-BO"/>
        </w:rPr>
      </w:pPr>
      <w:r w:rsidRPr="00F82F42">
        <w:rPr>
          <w:lang w:val="es-BO"/>
        </w:rPr>
        <w:t>Pablo no es quien di</w:t>
      </w:r>
      <w:r>
        <w:rPr>
          <w:lang w:val="es-BO"/>
        </w:rPr>
        <w:t>o la primera orden, sino Dios mismo</w:t>
      </w:r>
      <w:r w:rsidR="002653D2">
        <w:rPr>
          <w:lang w:val="es-BO"/>
        </w:rPr>
        <w:t xml:space="preserve"> la</w:t>
      </w:r>
      <w:r>
        <w:rPr>
          <w:lang w:val="es-BO"/>
        </w:rPr>
        <w:t xml:space="preserve"> dio, por la declaración de Dios, entonces despierta y levántate por fe.</w:t>
      </w:r>
    </w:p>
    <w:p w14:paraId="34729C68" w14:textId="6A3327A5" w:rsidR="008D11E6" w:rsidRPr="008D11E6" w:rsidRDefault="008D11E6" w:rsidP="008D11E6">
      <w:pPr>
        <w:pStyle w:val="Ttulo4"/>
        <w:rPr>
          <w:lang w:val="es-BO"/>
        </w:rPr>
      </w:pPr>
      <w:r w:rsidRPr="008D11E6">
        <w:rPr>
          <w:lang w:val="es-BO"/>
        </w:rPr>
        <w:t>Los dos mandamientos “despierta y</w:t>
      </w:r>
      <w:r>
        <w:rPr>
          <w:lang w:val="es-BO"/>
        </w:rPr>
        <w:t xml:space="preserve"> levántate” </w:t>
      </w:r>
      <w:r w:rsidR="007B32C0">
        <w:rPr>
          <w:lang w:val="es-BO"/>
        </w:rPr>
        <w:t xml:space="preserve">son </w:t>
      </w:r>
      <w:r>
        <w:rPr>
          <w:lang w:val="es-BO"/>
        </w:rPr>
        <w:t>para un solo sujeto.</w:t>
      </w:r>
    </w:p>
    <w:p w14:paraId="255D0875" w14:textId="3C3EB734" w:rsidR="00220DAC" w:rsidRDefault="00EA0498" w:rsidP="00220DAC">
      <w:pPr>
        <w:pStyle w:val="Ttulo4"/>
        <w:rPr>
          <w:lang w:val="es-BO"/>
        </w:rPr>
      </w:pPr>
      <w:r w:rsidRPr="00EA0498">
        <w:rPr>
          <w:lang w:val="es-BO"/>
        </w:rPr>
        <w:t>Efesios 5:14 – “</w:t>
      </w:r>
      <w:r w:rsidRPr="00EA0498">
        <w:rPr>
          <w:b/>
          <w:bCs/>
          <w:i/>
          <w:iCs/>
          <w:lang w:val="es-BO"/>
        </w:rPr>
        <w:t>Despierta</w:t>
      </w:r>
      <w:r w:rsidRPr="00EA0498">
        <w:rPr>
          <w:i/>
          <w:iCs/>
          <w:lang w:val="es-BO"/>
        </w:rPr>
        <w:t xml:space="preserve"> tú que duermes</w:t>
      </w:r>
      <w:r>
        <w:rPr>
          <w:i/>
          <w:iCs/>
          <w:lang w:val="es-BO"/>
        </w:rPr>
        <w:t>”</w:t>
      </w:r>
      <w:r>
        <w:rPr>
          <w:lang w:val="es-BO"/>
        </w:rPr>
        <w:t xml:space="preserve">, … Este es un mandamiento para </w:t>
      </w:r>
      <w:r w:rsidR="00F82F42">
        <w:rPr>
          <w:lang w:val="es-BO"/>
        </w:rPr>
        <w:t>el creyente</w:t>
      </w:r>
      <w:r>
        <w:rPr>
          <w:lang w:val="es-BO"/>
        </w:rPr>
        <w:t xml:space="preserve"> que está dormido</w:t>
      </w:r>
      <w:r w:rsidR="00F82F42">
        <w:rPr>
          <w:lang w:val="es-BO"/>
        </w:rPr>
        <w:t>.</w:t>
      </w:r>
    </w:p>
    <w:p w14:paraId="41C6BC3D" w14:textId="48BA0F38" w:rsidR="00220DAC" w:rsidRDefault="00EA0498" w:rsidP="00220DAC">
      <w:pPr>
        <w:pStyle w:val="Ttulo5"/>
      </w:pPr>
      <w:r>
        <w:t>El imperativo EGEIRAI, está en aoristo</w:t>
      </w:r>
      <w:r w:rsidR="00C110BB">
        <w:t xml:space="preserve"> es una acción puntual</w:t>
      </w:r>
      <w:r w:rsidR="007B32C0">
        <w:t>,</w:t>
      </w:r>
      <w:r w:rsidR="00C110BB">
        <w:t xml:space="preserve"> no </w:t>
      </w:r>
      <w:r w:rsidR="002653D2">
        <w:t>continua</w:t>
      </w:r>
      <w:r w:rsidR="00C110BB">
        <w:t>; despertarse</w:t>
      </w:r>
      <w:r w:rsidR="00F82F42">
        <w:t xml:space="preserve"> uno mismo</w:t>
      </w:r>
      <w:r w:rsidR="00EE3DFF">
        <w:t>.</w:t>
      </w:r>
    </w:p>
    <w:p w14:paraId="6BE7594C" w14:textId="67A8F4D6" w:rsidR="00EE3DFF" w:rsidRPr="00EE3DFF" w:rsidRDefault="00EE3DFF" w:rsidP="00EE3DFF">
      <w:pPr>
        <w:pStyle w:val="Ttulo6"/>
      </w:pPr>
      <w:r>
        <w:t>Pablo no le manda a que se despierte todo el tiempo</w:t>
      </w:r>
    </w:p>
    <w:p w14:paraId="54EB326F" w14:textId="4A9A56B4" w:rsidR="00220DAC" w:rsidRDefault="00C110BB" w:rsidP="00C110BB">
      <w:pPr>
        <w:pStyle w:val="Ttulo5"/>
      </w:pPr>
      <w:r>
        <w:t>El participio “duermes” está en presente, activo; est</w:t>
      </w:r>
      <w:r w:rsidR="007B32C0">
        <w:t>á</w:t>
      </w:r>
      <w:r>
        <w:t>s durmiendo.</w:t>
      </w:r>
    </w:p>
    <w:p w14:paraId="7F0F917F" w14:textId="2CB6DD54" w:rsidR="00C110BB" w:rsidRDefault="00C110BB" w:rsidP="00C110BB">
      <w:pPr>
        <w:pStyle w:val="Ttulo5"/>
      </w:pPr>
      <w:r>
        <w:t>Pablo le manda a despertarse</w:t>
      </w:r>
      <w:r w:rsidR="00EE3DFF">
        <w:t xml:space="preserve"> de una vez por todas</w:t>
      </w:r>
      <w:r>
        <w:t xml:space="preserve"> del estado</w:t>
      </w:r>
      <w:r w:rsidR="007B32C0">
        <w:t xml:space="preserve"> en el</w:t>
      </w:r>
      <w:r>
        <w:t xml:space="preserve"> </w:t>
      </w:r>
      <w:r w:rsidR="00EE3DFF">
        <w:t>que está</w:t>
      </w:r>
      <w:r w:rsidR="007B32C0">
        <w:t>,</w:t>
      </w:r>
      <w:r>
        <w:t xml:space="preserve"> durmiendo; significa</w:t>
      </w:r>
      <w:r w:rsidR="00EE3DFF">
        <w:t xml:space="preserve"> </w:t>
      </w:r>
      <w:r>
        <w:t>que</w:t>
      </w:r>
      <w:r w:rsidR="00EE3DFF">
        <w:t xml:space="preserve"> el creyente</w:t>
      </w:r>
      <w:r>
        <w:t xml:space="preserve"> esta adormecido o </w:t>
      </w:r>
      <w:r w:rsidR="007B32C0">
        <w:t>en un letargo</w:t>
      </w:r>
      <w:r>
        <w:t>.</w:t>
      </w:r>
    </w:p>
    <w:p w14:paraId="7E3401B8" w14:textId="15931B90" w:rsidR="00256197" w:rsidRDefault="00256197" w:rsidP="00256197">
      <w:pPr>
        <w:pStyle w:val="Ttulo4"/>
        <w:rPr>
          <w:lang w:val="es-BO"/>
        </w:rPr>
      </w:pPr>
      <w:r>
        <w:rPr>
          <w:lang w:val="es-BO"/>
        </w:rPr>
        <w:t>Efesios 5:14 – “</w:t>
      </w:r>
      <w:r w:rsidRPr="00256197">
        <w:rPr>
          <w:i/>
          <w:iCs/>
          <w:lang w:val="es-BO"/>
        </w:rPr>
        <w:t xml:space="preserve">Y </w:t>
      </w:r>
      <w:r w:rsidRPr="00256197">
        <w:rPr>
          <w:b/>
          <w:bCs/>
          <w:i/>
          <w:iCs/>
          <w:lang w:val="es-BO"/>
        </w:rPr>
        <w:t>levántate</w:t>
      </w:r>
      <w:r w:rsidRPr="00256197">
        <w:rPr>
          <w:i/>
          <w:iCs/>
          <w:lang w:val="es-BO"/>
        </w:rPr>
        <w:t xml:space="preserve"> de entre los muertos</w:t>
      </w:r>
      <w:r>
        <w:rPr>
          <w:i/>
          <w:iCs/>
          <w:lang w:val="es-BO"/>
        </w:rPr>
        <w:t>”</w:t>
      </w:r>
      <w:r w:rsidRPr="00256197">
        <w:rPr>
          <w:i/>
          <w:iCs/>
          <w:lang w:val="es-BO"/>
        </w:rPr>
        <w:t>,</w:t>
      </w:r>
      <w:r>
        <w:rPr>
          <w:lang w:val="es-BO"/>
        </w:rPr>
        <w:t xml:space="preserve"> </w:t>
      </w:r>
      <w:r w:rsidR="00EE3DFF">
        <w:rPr>
          <w:lang w:val="es-BO"/>
        </w:rPr>
        <w:t>el</w:t>
      </w:r>
      <w:r>
        <w:rPr>
          <w:lang w:val="es-BO"/>
        </w:rPr>
        <w:t xml:space="preserve"> mandato</w:t>
      </w:r>
      <w:r w:rsidR="00984480">
        <w:rPr>
          <w:lang w:val="es-BO"/>
        </w:rPr>
        <w:t xml:space="preserve"> que</w:t>
      </w:r>
      <w:r w:rsidR="00EE3DFF">
        <w:rPr>
          <w:lang w:val="es-BO"/>
        </w:rPr>
        <w:t xml:space="preserve"> sigue a</w:t>
      </w:r>
      <w:r w:rsidR="00984480">
        <w:rPr>
          <w:lang w:val="es-BO"/>
        </w:rPr>
        <w:t>l primero (Despierta)</w:t>
      </w:r>
      <w:r w:rsidR="00EE3DFF">
        <w:rPr>
          <w:lang w:val="es-BO"/>
        </w:rPr>
        <w:t xml:space="preserve"> </w:t>
      </w:r>
      <w:r w:rsidR="00984480">
        <w:rPr>
          <w:lang w:val="es-BO"/>
        </w:rPr>
        <w:t xml:space="preserve">es </w:t>
      </w:r>
      <w:r w:rsidR="00F82F42">
        <w:rPr>
          <w:lang w:val="es-BO"/>
        </w:rPr>
        <w:t>que se levante de entre los muertos.</w:t>
      </w:r>
    </w:p>
    <w:p w14:paraId="3C866003" w14:textId="13BE760D" w:rsidR="00256197" w:rsidRDefault="00256197" w:rsidP="00256197">
      <w:pPr>
        <w:pStyle w:val="Ttulo5"/>
      </w:pPr>
      <w:r>
        <w:t xml:space="preserve">EL imperativo </w:t>
      </w:r>
      <w:r w:rsidR="002011DF">
        <w:t xml:space="preserve">ANASTA, </w:t>
      </w:r>
      <w:r w:rsidR="00F82F42">
        <w:t>está</w:t>
      </w:r>
      <w:r w:rsidR="002011DF">
        <w:t xml:space="preserve"> en aoristo</w:t>
      </w:r>
      <w:r w:rsidR="00EE3DFF">
        <w:t xml:space="preserve"> es una acción puntual</w:t>
      </w:r>
      <w:r w:rsidR="002011DF">
        <w:t>,</w:t>
      </w:r>
      <w:r w:rsidR="005D268B">
        <w:t xml:space="preserve"> un verbo</w:t>
      </w:r>
      <w:r w:rsidR="002011DF">
        <w:t xml:space="preserve"> activo</w:t>
      </w:r>
      <w:r w:rsidR="00EE3DFF">
        <w:t>; levántate tú mismo</w:t>
      </w:r>
      <w:r w:rsidR="00317CD9">
        <w:t xml:space="preserve"> de una vez por todas</w:t>
      </w:r>
      <w:r w:rsidR="00EE3DFF">
        <w:t>.</w:t>
      </w:r>
    </w:p>
    <w:p w14:paraId="07E2DC58" w14:textId="4C340B81" w:rsidR="00317CD9" w:rsidRPr="00317CD9" w:rsidRDefault="00317CD9" w:rsidP="00317CD9">
      <w:pPr>
        <w:pStyle w:val="Ttulo5"/>
      </w:pPr>
      <w:r>
        <w:t xml:space="preserve">El texto no dice: levántate </w:t>
      </w:r>
      <w:r w:rsidR="002C3E9A">
        <w:t>tú</w:t>
      </w:r>
      <w:r>
        <w:t xml:space="preserve"> que est</w:t>
      </w:r>
      <w:r w:rsidR="00225051">
        <w:t>á</w:t>
      </w:r>
      <w:r>
        <w:t>s muerto, sino dice: de entre los muertos.</w:t>
      </w:r>
      <w:r w:rsidR="00057380">
        <w:t xml:space="preserve"> El contexto ayuda a entender</w:t>
      </w:r>
      <w:r w:rsidR="005D268B">
        <w:t>,</w:t>
      </w:r>
      <w:r w:rsidR="00057380">
        <w:t xml:space="preserve"> que Pablo da la orden a ese creyente que </w:t>
      </w:r>
      <w:r w:rsidR="00CD21F2">
        <w:t>est</w:t>
      </w:r>
      <w:r w:rsidR="005D268B">
        <w:t>á</w:t>
      </w:r>
      <w:r w:rsidR="00CD21F2">
        <w:t xml:space="preserve"> dormido</w:t>
      </w:r>
      <w:r w:rsidR="00057380">
        <w:t xml:space="preserve"> espiritualmente; no solo a despertar</w:t>
      </w:r>
      <w:r w:rsidR="005D268B">
        <w:t>,</w:t>
      </w:r>
      <w:r w:rsidR="00057380">
        <w:t xml:space="preserve"> sino también a levantarse.</w:t>
      </w:r>
    </w:p>
    <w:p w14:paraId="649208EF" w14:textId="47898513" w:rsidR="00EE3DFF" w:rsidRDefault="008D11E6" w:rsidP="00EE3DFF">
      <w:pPr>
        <w:pStyle w:val="Ttulo5"/>
      </w:pPr>
      <w:r>
        <w:lastRenderedPageBreak/>
        <w:t>La combinación de los dos mandamientos sería; despiért</w:t>
      </w:r>
      <w:r w:rsidR="00196874">
        <w:t>ate</w:t>
      </w:r>
      <w:r>
        <w:t xml:space="preserve"> </w:t>
      </w:r>
      <w:r w:rsidR="00196874">
        <w:t>tú</w:t>
      </w:r>
      <w:r>
        <w:t xml:space="preserve"> mismo y ponte de pie o levántate.</w:t>
      </w:r>
    </w:p>
    <w:p w14:paraId="527D747D" w14:textId="690D36CB" w:rsidR="00CD21F2" w:rsidRPr="00CD21F2" w:rsidRDefault="00CD21F2" w:rsidP="00CD21F2">
      <w:pPr>
        <w:pStyle w:val="Ttulo4"/>
        <w:rPr>
          <w:lang w:val="es-BO"/>
        </w:rPr>
      </w:pPr>
      <w:r w:rsidRPr="00CD21F2">
        <w:rPr>
          <w:lang w:val="es-BO"/>
        </w:rPr>
        <w:t>Este mandato viene con una promesa; “</w:t>
      </w:r>
      <w:r w:rsidRPr="00CD21F2">
        <w:rPr>
          <w:i/>
          <w:iCs/>
          <w:lang w:val="es-BO"/>
        </w:rPr>
        <w:t>Y te alumbrará Cristo</w:t>
      </w:r>
      <w:r w:rsidRPr="00CD21F2">
        <w:rPr>
          <w:lang w:val="es-BO"/>
        </w:rPr>
        <w:t>” es una declaración no una dud</w:t>
      </w:r>
      <w:r w:rsidR="00196874">
        <w:rPr>
          <w:lang w:val="es-BO"/>
        </w:rPr>
        <w:t>a,</w:t>
      </w:r>
      <w:r w:rsidRPr="00CD21F2">
        <w:rPr>
          <w:lang w:val="es-BO"/>
        </w:rPr>
        <w:t xml:space="preserve"> tal vez</w:t>
      </w:r>
      <w:r w:rsidR="00196874">
        <w:rPr>
          <w:lang w:val="es-BO"/>
        </w:rPr>
        <w:t>..</w:t>
      </w:r>
      <w:r w:rsidRPr="00CD21F2">
        <w:rPr>
          <w:lang w:val="es-BO"/>
        </w:rPr>
        <w:t xml:space="preserve">. La promesa es que será alumbrado por Cristo. </w:t>
      </w:r>
    </w:p>
    <w:p w14:paraId="37488215" w14:textId="7B130E44" w:rsidR="00CD21F2" w:rsidRPr="00CD21F2" w:rsidRDefault="00CD21F2" w:rsidP="00CD21F2">
      <w:pPr>
        <w:pStyle w:val="Ttulo5"/>
      </w:pPr>
      <w:r w:rsidRPr="00CD21F2">
        <w:t>Seguramente después de esta pr</w:t>
      </w:r>
      <w:r>
        <w:t>omesa recibida; lo que sigue es otr</w:t>
      </w:r>
      <w:r w:rsidR="00196874">
        <w:t xml:space="preserve">a </w:t>
      </w:r>
      <w:r>
        <w:t>orden; “anden como hijos de luz, porque son luz en el Señor. Efesios 5:8</w:t>
      </w:r>
    </w:p>
    <w:p w14:paraId="2CB6EA79" w14:textId="65856EFC" w:rsidR="0012529B" w:rsidRPr="00830F82" w:rsidRDefault="0012529B" w:rsidP="0012529B">
      <w:pPr>
        <w:pStyle w:val="Ttulo2"/>
      </w:pPr>
      <w:r w:rsidRPr="00830F82">
        <w:t>Efesios 5:15-2</w:t>
      </w:r>
      <w:r w:rsidR="005D1A31">
        <w:t>1</w:t>
      </w:r>
      <w:r w:rsidRPr="00830F82">
        <w:t xml:space="preserve"> – Viviendo como sabios.</w:t>
      </w:r>
    </w:p>
    <w:p w14:paraId="4896B502" w14:textId="0D3E23D6" w:rsidR="0012529B" w:rsidRDefault="006B31C9" w:rsidP="0012529B">
      <w:pPr>
        <w:pStyle w:val="Ttulo3"/>
      </w:pPr>
      <w:r>
        <w:t xml:space="preserve">Efesios 5:15-20 – </w:t>
      </w:r>
      <w:r>
        <w:rPr>
          <w:i/>
          <w:iCs/>
        </w:rPr>
        <w:t>Por tanto,</w:t>
      </w:r>
      <w:r>
        <w:t xml:space="preserve"> un conector </w:t>
      </w:r>
      <w:r w:rsidR="00196874">
        <w:t>entre</w:t>
      </w:r>
      <w:r>
        <w:t xml:space="preserve"> los versículos </w:t>
      </w:r>
      <w:r w:rsidR="00E6658D">
        <w:t>(3-14)</w:t>
      </w:r>
      <w:r w:rsidR="00196874">
        <w:t>,</w:t>
      </w:r>
      <w:r>
        <w:t xml:space="preserve"> para continuar</w:t>
      </w:r>
      <w:r w:rsidR="00E6658D">
        <w:t xml:space="preserve"> con las instrucciones</w:t>
      </w:r>
      <w:r>
        <w:t xml:space="preserve">, Pablo los llama a </w:t>
      </w:r>
      <w:r w:rsidR="00E6658D">
        <w:t>considerar su andar cada día</w:t>
      </w:r>
      <w:r>
        <w:t>.</w:t>
      </w:r>
    </w:p>
    <w:p w14:paraId="05F95EA0" w14:textId="4B9FD2DA" w:rsidR="006B31C9" w:rsidRDefault="006B31C9" w:rsidP="006B31C9">
      <w:pPr>
        <w:pStyle w:val="Ttulo3"/>
      </w:pPr>
      <w:r>
        <w:t xml:space="preserve">Pablo en estos versos hace un contraste </w:t>
      </w:r>
      <w:r w:rsidR="00196874">
        <w:t>entre</w:t>
      </w:r>
      <w:r>
        <w:t xml:space="preserve"> lo insensato y lo sabio, </w:t>
      </w:r>
      <w:r w:rsidR="00196874">
        <w:t xml:space="preserve">aprovechando </w:t>
      </w:r>
      <w:r>
        <w:t xml:space="preserve">el tiempo </w:t>
      </w:r>
      <w:r w:rsidR="00DA2751">
        <w:t>y que</w:t>
      </w:r>
      <w:r w:rsidR="00196874">
        <w:t xml:space="preserve"> </w:t>
      </w:r>
      <w:r>
        <w:t>sean llenos del Espíritu Santo.</w:t>
      </w:r>
    </w:p>
    <w:p w14:paraId="03D00012" w14:textId="13817DBE" w:rsidR="00713494" w:rsidRPr="00713494" w:rsidRDefault="006B31C9" w:rsidP="00713494">
      <w:pPr>
        <w:pStyle w:val="Ttulo3"/>
      </w:pPr>
      <w:r>
        <w:t>Efesios 5:15</w:t>
      </w:r>
      <w:r w:rsidR="00713494">
        <w:t>-16</w:t>
      </w:r>
      <w:r>
        <w:t xml:space="preserve"> –</w:t>
      </w:r>
      <w:r>
        <w:rPr>
          <w:i/>
          <w:iCs/>
        </w:rPr>
        <w:t xml:space="preserve"> Por tanto, </w:t>
      </w:r>
      <w:r w:rsidR="00713494">
        <w:rPr>
          <w:b/>
          <w:bCs/>
          <w:i/>
          <w:iCs/>
        </w:rPr>
        <w:t>tengan</w:t>
      </w:r>
      <w:r w:rsidR="00713494">
        <w:rPr>
          <w:i/>
          <w:iCs/>
        </w:rPr>
        <w:t xml:space="preserve"> cuidado cómo andan; no como insensatos sino como sabios, 16 aprovechando bien el tiempo, porque los días son malos.</w:t>
      </w:r>
      <w:r w:rsidR="00713494">
        <w:t xml:space="preserve"> </w:t>
      </w:r>
    </w:p>
    <w:p w14:paraId="58AADCC6" w14:textId="03AA44DC" w:rsidR="0012529B" w:rsidRDefault="009A166E" w:rsidP="0012529B">
      <w:pPr>
        <w:pStyle w:val="Ttulo4"/>
        <w:rPr>
          <w:lang w:val="es-BO"/>
        </w:rPr>
      </w:pPr>
      <w:r w:rsidRPr="009A166E">
        <w:rPr>
          <w:lang w:val="es-BO"/>
        </w:rPr>
        <w:t>Efesios 5:15 –</w:t>
      </w:r>
      <w:r w:rsidRPr="009A166E">
        <w:rPr>
          <w:i/>
          <w:iCs/>
          <w:lang w:val="es-BO"/>
        </w:rPr>
        <w:t xml:space="preserve"> </w:t>
      </w:r>
      <w:r>
        <w:rPr>
          <w:i/>
          <w:iCs/>
          <w:lang w:val="es-BO"/>
        </w:rPr>
        <w:t>“</w:t>
      </w:r>
      <w:r w:rsidRPr="009A166E">
        <w:rPr>
          <w:b/>
          <w:bCs/>
          <w:i/>
          <w:iCs/>
          <w:lang w:val="es-BO"/>
        </w:rPr>
        <w:t>tengan</w:t>
      </w:r>
      <w:r w:rsidRPr="009A166E">
        <w:rPr>
          <w:i/>
          <w:iCs/>
          <w:lang w:val="es-BO"/>
        </w:rPr>
        <w:t xml:space="preserve"> cuidado cómo andan</w:t>
      </w:r>
      <w:r>
        <w:rPr>
          <w:i/>
          <w:iCs/>
          <w:lang w:val="es-BO"/>
        </w:rPr>
        <w:t>;</w:t>
      </w:r>
      <w:r>
        <w:rPr>
          <w:lang w:val="es-BO"/>
        </w:rPr>
        <w:t xml:space="preserve">” </w:t>
      </w:r>
      <w:r w:rsidR="00572FA0">
        <w:rPr>
          <w:lang w:val="es-BO"/>
        </w:rPr>
        <w:t>después de haber hablado de la luz versus las tinieblas; a la luz de lo que</w:t>
      </w:r>
      <w:r w:rsidR="00196874">
        <w:rPr>
          <w:lang w:val="es-BO"/>
        </w:rPr>
        <w:t xml:space="preserve"> </w:t>
      </w:r>
      <w:r w:rsidR="00572FA0">
        <w:rPr>
          <w:lang w:val="es-BO"/>
        </w:rPr>
        <w:t>explic</w:t>
      </w:r>
      <w:r w:rsidR="00196874">
        <w:rPr>
          <w:lang w:val="es-BO"/>
        </w:rPr>
        <w:t>ó</w:t>
      </w:r>
      <w:r w:rsidR="00225051">
        <w:rPr>
          <w:lang w:val="es-BO"/>
        </w:rPr>
        <w:t>,</w:t>
      </w:r>
      <w:r w:rsidR="00572FA0">
        <w:rPr>
          <w:lang w:val="es-BO"/>
        </w:rPr>
        <w:t xml:space="preserve"> </w:t>
      </w:r>
      <w:proofErr w:type="gramStart"/>
      <w:r w:rsidR="00572FA0">
        <w:rPr>
          <w:lang w:val="es-BO"/>
        </w:rPr>
        <w:t>les</w:t>
      </w:r>
      <w:proofErr w:type="gramEnd"/>
      <w:r w:rsidR="00572FA0">
        <w:rPr>
          <w:lang w:val="es-BO"/>
        </w:rPr>
        <w:t xml:space="preserve"> lleva a considerar sus vidas.</w:t>
      </w:r>
    </w:p>
    <w:p w14:paraId="74544BD7" w14:textId="34D5486D" w:rsidR="00572FA0" w:rsidRDefault="00572FA0" w:rsidP="00572FA0">
      <w:pPr>
        <w:pStyle w:val="Ttulo5"/>
      </w:pPr>
      <w:r>
        <w:t xml:space="preserve">El imperativo BLÉPETE, </w:t>
      </w:r>
      <w:r w:rsidR="00C93959">
        <w:t xml:space="preserve">está en tiempo presente indica una acción </w:t>
      </w:r>
      <w:r w:rsidR="002653D2">
        <w:t>continua</w:t>
      </w:r>
      <w:r w:rsidR="00DF1249">
        <w:t>, no es una vez</w:t>
      </w:r>
      <w:r w:rsidR="00C93959">
        <w:t>, voz activa</w:t>
      </w:r>
      <w:r w:rsidR="00196874">
        <w:t>,</w:t>
      </w:r>
      <w:r w:rsidR="00C93959">
        <w:t xml:space="preserve"> el creyente </w:t>
      </w:r>
      <w:r w:rsidR="002B0A55">
        <w:t xml:space="preserve">es </w:t>
      </w:r>
      <w:r w:rsidR="00C93959">
        <w:t>quien realiza la acción;</w:t>
      </w:r>
      <w:r w:rsidR="002B0A55">
        <w:t xml:space="preserve"> otras</w:t>
      </w:r>
      <w:r w:rsidR="00C93959">
        <w:t xml:space="preserve"> traducciones </w:t>
      </w:r>
      <w:r w:rsidR="002B0A55">
        <w:t>serían</w:t>
      </w:r>
      <w:r w:rsidR="00C93959">
        <w:t xml:space="preserve"> miren, vean, estén atentos.</w:t>
      </w:r>
    </w:p>
    <w:p w14:paraId="4C4F9DE9" w14:textId="43A7F372" w:rsidR="00C93959" w:rsidRDefault="00DF1249" w:rsidP="00C93959">
      <w:pPr>
        <w:pStyle w:val="Ttulo5"/>
      </w:pPr>
      <w:r>
        <w:t>El mandamiento va seguido por un adverbio interrogativo “cómo”</w:t>
      </w:r>
      <w:r w:rsidR="003E0D25">
        <w:t xml:space="preserve"> y otro adverbio “cuidado</w:t>
      </w:r>
      <w:r w:rsidR="00655700">
        <w:t xml:space="preserve"> (diligencia, esmero, precisión)</w:t>
      </w:r>
      <w:r w:rsidR="003E0D25">
        <w:t>” las cuales modifican el imperativo.</w:t>
      </w:r>
    </w:p>
    <w:p w14:paraId="40044734" w14:textId="5F73F5FB" w:rsidR="003E0D25" w:rsidRDefault="002B0A55" w:rsidP="003E0D25">
      <w:pPr>
        <w:pStyle w:val="Ttulo5"/>
      </w:pPr>
      <w:r>
        <w:t>La advertencia s</w:t>
      </w:r>
      <w:r w:rsidR="003E0D25">
        <w:t>er</w:t>
      </w:r>
      <w:r>
        <w:t>í</w:t>
      </w:r>
      <w:r w:rsidR="003E0D25">
        <w:t>a</w:t>
      </w:r>
      <w:r>
        <w:t>,</w:t>
      </w:r>
      <w:r w:rsidR="003E0D25" w:rsidRPr="003E0D25">
        <w:t xml:space="preserve"> </w:t>
      </w:r>
      <w:r w:rsidR="003E0D25">
        <w:t>tengan mucho cuidado o presten mucha atención a la manera de andar.</w:t>
      </w:r>
    </w:p>
    <w:p w14:paraId="00F17251" w14:textId="7EB099F6" w:rsidR="003E0D25" w:rsidRDefault="003E0D25" w:rsidP="003E0D25">
      <w:pPr>
        <w:pStyle w:val="Ttulo5"/>
      </w:pPr>
      <w:r>
        <w:t>Esto no significa solo ver con los ojos y luego ignorar, sino a que puedan considera</w:t>
      </w:r>
      <w:r w:rsidR="002B0A55">
        <w:t>r</w:t>
      </w:r>
      <w:r>
        <w:t xml:space="preserve"> o prestar atención al estilo de vida que están viviendo.</w:t>
      </w:r>
    </w:p>
    <w:p w14:paraId="5244BB4F" w14:textId="04A5891D" w:rsidR="00655700" w:rsidRPr="00655700" w:rsidRDefault="00655700" w:rsidP="00655700">
      <w:pPr>
        <w:pStyle w:val="Ttulo5"/>
      </w:pPr>
      <w:r>
        <w:t>Porque ciertamente andan en una forma de vida, pero consideren</w:t>
      </w:r>
      <w:r w:rsidR="002B0A55">
        <w:t xml:space="preserve"> cómo es esta</w:t>
      </w:r>
      <w:r>
        <w:t>.</w:t>
      </w:r>
    </w:p>
    <w:p w14:paraId="2DE83BA1" w14:textId="18B77ED0" w:rsidR="003E0D25" w:rsidRPr="00655700" w:rsidRDefault="003E0D25" w:rsidP="003E0D25">
      <w:pPr>
        <w:pStyle w:val="Ttulo4"/>
        <w:rPr>
          <w:lang w:val="es-BO"/>
        </w:rPr>
      </w:pPr>
      <w:r w:rsidRPr="00655700">
        <w:rPr>
          <w:lang w:val="es-BO"/>
        </w:rPr>
        <w:t xml:space="preserve"> Efesios 5:15 – “</w:t>
      </w:r>
      <w:r w:rsidRPr="00655700">
        <w:rPr>
          <w:i/>
          <w:iCs/>
          <w:lang w:val="es-BO"/>
        </w:rPr>
        <w:t>no como insensatos</w:t>
      </w:r>
      <w:r w:rsidRPr="00655700">
        <w:rPr>
          <w:lang w:val="es-BO"/>
        </w:rPr>
        <w:t xml:space="preserve">”. </w:t>
      </w:r>
      <w:r w:rsidR="00655700" w:rsidRPr="00655700">
        <w:rPr>
          <w:lang w:val="es-BO"/>
        </w:rPr>
        <w:t>L</w:t>
      </w:r>
      <w:r w:rsidR="00655700">
        <w:rPr>
          <w:lang w:val="es-BO"/>
        </w:rPr>
        <w:t>os necios o insensatos están relacionad</w:t>
      </w:r>
      <w:r w:rsidR="002B0A55">
        <w:rPr>
          <w:lang w:val="es-BO"/>
        </w:rPr>
        <w:t>o</w:t>
      </w:r>
      <w:r w:rsidR="00655700">
        <w:rPr>
          <w:lang w:val="es-BO"/>
        </w:rPr>
        <w:t>s a personas que no consideran a Dios en sus vidas, o</w:t>
      </w:r>
      <w:r w:rsidR="00225051">
        <w:rPr>
          <w:lang w:val="es-BO"/>
        </w:rPr>
        <w:t xml:space="preserve"> lo</w:t>
      </w:r>
      <w:r w:rsidR="00655700">
        <w:rPr>
          <w:lang w:val="es-BO"/>
        </w:rPr>
        <w:t xml:space="preserve"> </w:t>
      </w:r>
      <w:r w:rsidR="00DA2751">
        <w:rPr>
          <w:lang w:val="es-BO"/>
        </w:rPr>
        <w:t>niegan,</w:t>
      </w:r>
      <w:r w:rsidR="00655700">
        <w:rPr>
          <w:lang w:val="es-BO"/>
        </w:rPr>
        <w:t xml:space="preserve"> y su vida refleja necedad. Salmos 14:1</w:t>
      </w:r>
      <w:r w:rsidR="00034A60">
        <w:rPr>
          <w:lang w:val="es-BO"/>
        </w:rPr>
        <w:t>; Romanos 1:21-22</w:t>
      </w:r>
    </w:p>
    <w:p w14:paraId="6FA3C35D" w14:textId="7AFC19B0" w:rsidR="003E0D25" w:rsidRDefault="00034A60" w:rsidP="003E0D25">
      <w:pPr>
        <w:pStyle w:val="Ttulo5"/>
      </w:pPr>
      <w:r>
        <w:t>Lit. no como faltos de sabiduría; Pablo no se refiere solo a</w:t>
      </w:r>
      <w:r w:rsidR="00225051">
        <w:t xml:space="preserve"> algo</w:t>
      </w:r>
      <w:r>
        <w:t xml:space="preserve"> intelectual; po</w:t>
      </w:r>
      <w:r w:rsidR="00225051">
        <w:t>r</w:t>
      </w:r>
      <w:r>
        <w:t xml:space="preserve">que también está la sabiduría del mundo, pero es necedad para Dios. 1 </w:t>
      </w:r>
      <w:proofErr w:type="gramStart"/>
      <w:r>
        <w:t>Corintios</w:t>
      </w:r>
      <w:proofErr w:type="gramEnd"/>
      <w:r>
        <w:t xml:space="preserve"> 1:20</w:t>
      </w:r>
    </w:p>
    <w:p w14:paraId="09F43CE0" w14:textId="33A9AC67" w:rsidR="00356F6B" w:rsidRDefault="00356F6B" w:rsidP="00356F6B">
      <w:pPr>
        <w:pStyle w:val="Ttulo5"/>
      </w:pPr>
      <w:r>
        <w:t>Pablo no menciona como se vive como insensato</w:t>
      </w:r>
      <w:r w:rsidR="00573ECB">
        <w:t>, solamente d</w:t>
      </w:r>
      <w:r w:rsidR="00225051">
        <w:t>a entender que es algo malo</w:t>
      </w:r>
      <w:r w:rsidR="00573ECB">
        <w:t xml:space="preserve"> y</w:t>
      </w:r>
      <w:r>
        <w:t xml:space="preserve"> rápidamente pone el foco a </w:t>
      </w:r>
      <w:r w:rsidR="00573ECB">
        <w:t>cómo</w:t>
      </w:r>
      <w:r>
        <w:t xml:space="preserve"> vivir como sabi</w:t>
      </w:r>
      <w:r w:rsidR="00225051">
        <w:t>o</w:t>
      </w:r>
      <w:r>
        <w:t>s.</w:t>
      </w:r>
    </w:p>
    <w:p w14:paraId="7FA7D6DF" w14:textId="36F5C040" w:rsidR="00573ECB" w:rsidRPr="00573ECB" w:rsidRDefault="00573ECB" w:rsidP="00573ECB">
      <w:pPr>
        <w:pStyle w:val="Ttulo5"/>
      </w:pPr>
      <w:r>
        <w:t>Pablo</w:t>
      </w:r>
      <w:r w:rsidR="00225051">
        <w:t xml:space="preserve"> </w:t>
      </w:r>
      <w:r>
        <w:t>contrasta al creyente que vive a ciegas</w:t>
      </w:r>
      <w:r w:rsidR="00FA09ED">
        <w:t xml:space="preserve">, necia e </w:t>
      </w:r>
      <w:r w:rsidR="00DA2751">
        <w:t>insensatamente, con</w:t>
      </w:r>
      <w:r>
        <w:t xml:space="preserve"> el que anda en la luz como hijo de luz</w:t>
      </w:r>
      <w:r w:rsidR="00FA09ED">
        <w:t>,</w:t>
      </w:r>
      <w:r>
        <w:t xml:space="preserve"> en sabiduría.</w:t>
      </w:r>
    </w:p>
    <w:p w14:paraId="73F4FCC3" w14:textId="601A42C8" w:rsidR="00356F6B" w:rsidRDefault="00356F6B" w:rsidP="00356F6B">
      <w:pPr>
        <w:pStyle w:val="Ttulo5"/>
      </w:pPr>
      <w:r>
        <w:t xml:space="preserve">Jesús </w:t>
      </w:r>
      <w:r w:rsidR="00FA09ED">
        <w:t>dijo,</w:t>
      </w:r>
      <w:r>
        <w:t xml:space="preserve"> </w:t>
      </w:r>
      <w:r w:rsidR="00011E03">
        <w:t>que,</w:t>
      </w:r>
      <w:r w:rsidR="00FA09ED">
        <w:t xml:space="preserve"> al</w:t>
      </w:r>
      <w:r>
        <w:t xml:space="preserve"> vivir como insensatos</w:t>
      </w:r>
      <w:r w:rsidR="00FA09ED">
        <w:t>,</w:t>
      </w:r>
      <w:r>
        <w:t xml:space="preserve"> todo</w:t>
      </w:r>
      <w:r w:rsidR="00FA09ED">
        <w:t xml:space="preserve"> termina</w:t>
      </w:r>
      <w:r>
        <w:t xml:space="preserve"> en vanidad. Mateo 16:26.</w:t>
      </w:r>
    </w:p>
    <w:p w14:paraId="4A7EE84D" w14:textId="273D1C93" w:rsidR="00356F6B" w:rsidRPr="00356F6B" w:rsidRDefault="00356F6B" w:rsidP="00356F6B">
      <w:pPr>
        <w:pStyle w:val="Ttulo5"/>
      </w:pPr>
      <w:r>
        <w:lastRenderedPageBreak/>
        <w:t>¿</w:t>
      </w:r>
      <w:r w:rsidR="00790AFC">
        <w:t>U</w:t>
      </w:r>
      <w:r>
        <w:t xml:space="preserve">n creyente puede vivir como insensato en este mundo? La respuesta es un sí, pero no debe ser así, si </w:t>
      </w:r>
      <w:r w:rsidR="00790AFC">
        <w:t xml:space="preserve">bien </w:t>
      </w:r>
      <w:r>
        <w:t>no pierde su alma, pero si perder</w:t>
      </w:r>
      <w:r w:rsidR="00C706CE">
        <w:t>á</w:t>
      </w:r>
      <w:r>
        <w:t xml:space="preserve"> las recomp</w:t>
      </w:r>
      <w:r w:rsidR="00C706CE">
        <w:t>ensas en el futuro y en el presente la vida abundante.</w:t>
      </w:r>
      <w:r w:rsidR="00573ECB">
        <w:t xml:space="preserve"> Mateo 16:24-25</w:t>
      </w:r>
    </w:p>
    <w:p w14:paraId="5D75F957" w14:textId="6BC74392" w:rsidR="00754CD1" w:rsidRDefault="003E0D25" w:rsidP="003E0D25">
      <w:pPr>
        <w:pStyle w:val="Ttulo4"/>
        <w:rPr>
          <w:lang w:val="es-BO"/>
        </w:rPr>
      </w:pPr>
      <w:r w:rsidRPr="003E0D25">
        <w:rPr>
          <w:lang w:val="es-BO"/>
        </w:rPr>
        <w:t>Efesios 5:15 – “</w:t>
      </w:r>
      <w:r w:rsidRPr="003E0D25">
        <w:rPr>
          <w:i/>
          <w:iCs/>
          <w:lang w:val="es-BO"/>
        </w:rPr>
        <w:t>sino como sabios,</w:t>
      </w:r>
      <w:r w:rsidRPr="003E0D25">
        <w:rPr>
          <w:lang w:val="es-BO"/>
        </w:rPr>
        <w:t xml:space="preserve">” </w:t>
      </w:r>
      <w:r w:rsidR="00754CD1">
        <w:rPr>
          <w:lang w:val="es-BO"/>
        </w:rPr>
        <w:t>Pero la Escritura dice qu</w:t>
      </w:r>
      <w:r w:rsidR="00011E03">
        <w:rPr>
          <w:lang w:val="es-BO"/>
        </w:rPr>
        <w:t>e</w:t>
      </w:r>
      <w:r w:rsidR="00754CD1">
        <w:rPr>
          <w:lang w:val="es-BO"/>
        </w:rPr>
        <w:t xml:space="preserve"> no seas sabio en tu propia opinión; sino confía en Dios</w:t>
      </w:r>
      <w:r w:rsidR="00790AFC">
        <w:rPr>
          <w:lang w:val="es-BO"/>
        </w:rPr>
        <w:t>,</w:t>
      </w:r>
      <w:r w:rsidR="00754CD1">
        <w:rPr>
          <w:lang w:val="es-BO"/>
        </w:rPr>
        <w:t xml:space="preserve"> eso es ser sabi</w:t>
      </w:r>
      <w:r w:rsidR="00790AFC">
        <w:rPr>
          <w:lang w:val="es-BO"/>
        </w:rPr>
        <w:t>o</w:t>
      </w:r>
      <w:r w:rsidR="00754CD1">
        <w:rPr>
          <w:lang w:val="es-BO"/>
        </w:rPr>
        <w:t>. Romanos 12:16; Proverbios 3:5</w:t>
      </w:r>
    </w:p>
    <w:p w14:paraId="7AF2F86A" w14:textId="2BE47094" w:rsidR="003E0D25" w:rsidRDefault="00754CD1" w:rsidP="00754CD1">
      <w:pPr>
        <w:pStyle w:val="Ttulo5"/>
      </w:pPr>
      <w:r>
        <w:t xml:space="preserve">Pablo explica </w:t>
      </w:r>
      <w:r w:rsidR="002C3E9A">
        <w:t>cómo</w:t>
      </w:r>
      <w:r>
        <w:t xml:space="preserve"> se vive como sabio, la sabiduría siempre viene del Señor. Santiago 1:5; 3:17-18</w:t>
      </w:r>
    </w:p>
    <w:p w14:paraId="078DE648" w14:textId="34177B88" w:rsidR="00754CD1" w:rsidRPr="00754CD1" w:rsidRDefault="00754CD1" w:rsidP="00754CD1">
      <w:pPr>
        <w:pStyle w:val="Ttulo5"/>
      </w:pPr>
      <w:r>
        <w:t xml:space="preserve">La verdadera sabiduría está en el poder del evangelio o resulta del evangelio. </w:t>
      </w:r>
      <w:r w:rsidR="002C1507">
        <w:t xml:space="preserve">1 </w:t>
      </w:r>
      <w:proofErr w:type="gramStart"/>
      <w:r w:rsidR="002C1507">
        <w:t>Corintios</w:t>
      </w:r>
      <w:proofErr w:type="gramEnd"/>
      <w:r w:rsidR="002C1507">
        <w:t xml:space="preserve"> 1:20-25</w:t>
      </w:r>
    </w:p>
    <w:p w14:paraId="338DDA78" w14:textId="33DDFE20" w:rsidR="0012529B" w:rsidRDefault="002C1507" w:rsidP="002C1507">
      <w:pPr>
        <w:pStyle w:val="Ttulo5"/>
      </w:pPr>
      <w:r>
        <w:t xml:space="preserve">La explicación de Pablo </w:t>
      </w:r>
      <w:r w:rsidR="00011E03">
        <w:t>sobre</w:t>
      </w:r>
      <w:r>
        <w:t xml:space="preserve"> cómo vivir como sabio es</w:t>
      </w:r>
      <w:r w:rsidR="00011E03">
        <w:t xml:space="preserve"> la sigui</w:t>
      </w:r>
      <w:r w:rsidR="00DA2751">
        <w:t>e</w:t>
      </w:r>
      <w:r w:rsidR="00011E03">
        <w:t>nte</w:t>
      </w:r>
      <w:r>
        <w:t>:</w:t>
      </w:r>
    </w:p>
    <w:p w14:paraId="0A00AA98" w14:textId="1EC6E969" w:rsidR="003E0D25" w:rsidRDefault="003E0D25" w:rsidP="003E0D25">
      <w:pPr>
        <w:pStyle w:val="Ttulo4"/>
        <w:rPr>
          <w:lang w:val="es-BO"/>
        </w:rPr>
      </w:pPr>
      <w:r w:rsidRPr="003E0D25">
        <w:rPr>
          <w:lang w:val="es-BO"/>
        </w:rPr>
        <w:t>Efesios 5:16 – “</w:t>
      </w:r>
      <w:r w:rsidRPr="003E0D25">
        <w:rPr>
          <w:i/>
          <w:iCs/>
          <w:lang w:val="es-BO"/>
        </w:rPr>
        <w:t>aprovechando bien el tiempo</w:t>
      </w:r>
      <w:r>
        <w:rPr>
          <w:lang w:val="es-BO"/>
        </w:rPr>
        <w:t xml:space="preserve">” </w:t>
      </w:r>
      <w:r w:rsidR="002E349E">
        <w:rPr>
          <w:lang w:val="es-BO"/>
        </w:rPr>
        <w:t>– “miren como andan con cuidado … aprovechando bien el tiempo” Colosenses 4:5</w:t>
      </w:r>
    </w:p>
    <w:p w14:paraId="03F228BF" w14:textId="3EBEDE92" w:rsidR="002E349E" w:rsidRDefault="002E349E" w:rsidP="002E349E">
      <w:pPr>
        <w:pStyle w:val="Ttulo5"/>
      </w:pPr>
      <w:r>
        <w:t>El verbo, aprovechando está en tiempo presente</w:t>
      </w:r>
      <w:r w:rsidR="0013078F">
        <w:t xml:space="preserve"> una acción </w:t>
      </w:r>
      <w:r w:rsidR="0073029B">
        <w:t>continua</w:t>
      </w:r>
      <w:r>
        <w:t>, voz media, modo participio; traducciones ser</w:t>
      </w:r>
      <w:r w:rsidR="00011E03">
        <w:t>í</w:t>
      </w:r>
      <w:r>
        <w:t>an; comprando para ustedes, redimiendo o aprovechando.</w:t>
      </w:r>
    </w:p>
    <w:p w14:paraId="4AAE078B" w14:textId="0F10D9F8" w:rsidR="0013078F" w:rsidRPr="0013078F" w:rsidRDefault="0013078F" w:rsidP="0013078F">
      <w:pPr>
        <w:pStyle w:val="Ttulo5"/>
      </w:pPr>
      <w:r>
        <w:t>La palabra KAIRON, es tiempo oportuno, momento decisivo, oportunidad.</w:t>
      </w:r>
    </w:p>
    <w:p w14:paraId="0AC39986" w14:textId="66026A47" w:rsidR="002E349E" w:rsidRDefault="002E349E" w:rsidP="002E349E">
      <w:pPr>
        <w:pStyle w:val="Ttulo5"/>
      </w:pPr>
      <w:r>
        <w:t>En el mercado griego era sacar algo del mercado</w:t>
      </w:r>
      <w:r w:rsidR="0013078F">
        <w:t xml:space="preserve">, en este tiempo decimos aprovechar la oferta, comprar cosas </w:t>
      </w:r>
      <w:r w:rsidR="00011E03">
        <w:t>como</w:t>
      </w:r>
      <w:r w:rsidR="0013078F">
        <w:t xml:space="preserve"> una ganga.</w:t>
      </w:r>
    </w:p>
    <w:p w14:paraId="2CE0A17D" w14:textId="7E271D43" w:rsidR="002E349E" w:rsidRPr="002E349E" w:rsidRDefault="002E349E" w:rsidP="002E349E">
      <w:pPr>
        <w:pStyle w:val="Ttulo5"/>
      </w:pPr>
      <w:r>
        <w:t>Pablo quiere que los creyentes estén comprando el tiempo para su propio beneficio; la imagen que Pablo les presenta es que el tiempo es valioso, está a la venta y los sabios</w:t>
      </w:r>
      <w:r w:rsidR="00011E03">
        <w:t xml:space="preserve"> lo </w:t>
      </w:r>
      <w:r>
        <w:t>compran</w:t>
      </w:r>
      <w:r w:rsidR="00011E03">
        <w:t>,</w:t>
      </w:r>
      <w:r>
        <w:t xml:space="preserve"> antes de que se pierda.</w:t>
      </w:r>
    </w:p>
    <w:p w14:paraId="711BCAED" w14:textId="091C6783" w:rsidR="003E0D25" w:rsidRDefault="0013078F" w:rsidP="0034257C">
      <w:pPr>
        <w:pStyle w:val="Ttulo6"/>
      </w:pPr>
      <w:r>
        <w:t xml:space="preserve">Tenemos un ejemplo </w:t>
      </w:r>
      <w:r w:rsidR="00011E03">
        <w:t>cuando</w:t>
      </w:r>
      <w:r>
        <w:t xml:space="preserve"> Pablo instruy</w:t>
      </w:r>
      <w:r w:rsidR="00011E03">
        <w:t xml:space="preserve">ó en </w:t>
      </w:r>
      <w:r>
        <w:t>2 Timoteo 4:2 – “</w:t>
      </w:r>
      <w:r w:rsidRPr="0034257C">
        <w:rPr>
          <w:i/>
          <w:iCs/>
        </w:rPr>
        <w:t xml:space="preserve">Predica la palabra. Insiste a tiempo y fuera de tiempo. Amonesta, </w:t>
      </w:r>
      <w:r w:rsidR="0034257C" w:rsidRPr="0034257C">
        <w:rPr>
          <w:i/>
          <w:iCs/>
        </w:rPr>
        <w:t>reprende, exhorta con mucha paciencia e instruye</w:t>
      </w:r>
      <w:r w:rsidR="0034257C">
        <w:t>”. 2 Timoteo 4:3-4</w:t>
      </w:r>
    </w:p>
    <w:p w14:paraId="29C14CA3" w14:textId="042B94B5" w:rsidR="0034257C" w:rsidRPr="0034257C" w:rsidRDefault="0034257C" w:rsidP="0034257C">
      <w:pPr>
        <w:pStyle w:val="Ttulo5"/>
      </w:pPr>
      <w:r>
        <w:t>Pablo da la raz</w:t>
      </w:r>
      <w:r w:rsidR="00011E03">
        <w:t>ón</w:t>
      </w:r>
      <w:r>
        <w:t xml:space="preserve"> de por</w:t>
      </w:r>
      <w:r w:rsidR="00011E03">
        <w:t xml:space="preserve"> </w:t>
      </w:r>
      <w:r>
        <w:t>qu</w:t>
      </w:r>
      <w:r w:rsidR="00011E03">
        <w:t>é</w:t>
      </w:r>
      <w:r>
        <w:t xml:space="preserve"> los creyentes mientras andan</w:t>
      </w:r>
      <w:r w:rsidR="00011E03">
        <w:t>,</w:t>
      </w:r>
      <w:r>
        <w:t xml:space="preserve"> debe</w:t>
      </w:r>
      <w:r w:rsidR="00011E03">
        <w:t xml:space="preserve">n </w:t>
      </w:r>
      <w:r>
        <w:t>estar aprovechando el tiempo.</w:t>
      </w:r>
    </w:p>
    <w:p w14:paraId="5B3E75B6" w14:textId="6DCF14F0" w:rsidR="003E0D25" w:rsidRDefault="003E0D25" w:rsidP="003E0D25">
      <w:pPr>
        <w:pStyle w:val="Ttulo4"/>
        <w:rPr>
          <w:lang w:val="es-BO"/>
        </w:rPr>
      </w:pPr>
      <w:r w:rsidRPr="003E0D25">
        <w:rPr>
          <w:lang w:val="es-BO"/>
        </w:rPr>
        <w:t>Efesios 5:16 – “</w:t>
      </w:r>
      <w:r w:rsidRPr="003E0D25">
        <w:rPr>
          <w:i/>
          <w:iCs/>
          <w:lang w:val="es-BO"/>
        </w:rPr>
        <w:t>porque los días son malos</w:t>
      </w:r>
      <w:r>
        <w:rPr>
          <w:lang w:val="es-BO"/>
        </w:rPr>
        <w:t xml:space="preserve">”. </w:t>
      </w:r>
      <w:r w:rsidR="00EA792F">
        <w:rPr>
          <w:lang w:val="es-BO"/>
        </w:rPr>
        <w:t>Est</w:t>
      </w:r>
      <w:r w:rsidR="00011E03">
        <w:rPr>
          <w:lang w:val="es-BO"/>
        </w:rPr>
        <w:t>a</w:t>
      </w:r>
      <w:r w:rsidR="00EA792F">
        <w:rPr>
          <w:lang w:val="es-BO"/>
        </w:rPr>
        <w:t xml:space="preserve"> es una declaración, no dice que a veces los días son malos, es un hecho que los días son malos.</w:t>
      </w:r>
    </w:p>
    <w:p w14:paraId="050DC8B9" w14:textId="3BDE5793" w:rsidR="00EA792F" w:rsidRPr="00EA792F" w:rsidRDefault="00EA792F" w:rsidP="00EA792F">
      <w:pPr>
        <w:pStyle w:val="Ttulo5"/>
      </w:pPr>
      <w:r>
        <w:t>Pablo no habla en tiempo futuro diciendo de que los días serán malos, el verbo está en tiempo presente, ahora los días son malos.</w:t>
      </w:r>
    </w:p>
    <w:p w14:paraId="4E85EF38" w14:textId="669B44D6" w:rsidR="00991EEF" w:rsidRDefault="00715169" w:rsidP="00991EEF">
      <w:pPr>
        <w:pStyle w:val="Ttulo5"/>
      </w:pPr>
      <w:r>
        <w:t>Pablo no dice que aprovechen el tiempo malo, “porque los días son mal</w:t>
      </w:r>
      <w:r w:rsidR="00011E03">
        <w:t>o</w:t>
      </w:r>
      <w:r>
        <w:t>s”</w:t>
      </w:r>
      <w:r w:rsidR="002E4F52">
        <w:t xml:space="preserve"> es una afirmación objetiva,</w:t>
      </w:r>
      <w:r>
        <w:t xml:space="preserve"> describe la situación </w:t>
      </w:r>
      <w:r w:rsidR="002E4F52">
        <w:t xml:space="preserve">del mundo en el que </w:t>
      </w:r>
      <w:r w:rsidR="00C225B8">
        <w:t>vivimos</w:t>
      </w:r>
      <w:r w:rsidR="002E4F52">
        <w:t xml:space="preserve">. </w:t>
      </w:r>
    </w:p>
    <w:p w14:paraId="75CBCA36" w14:textId="38EA13C7" w:rsidR="00FD334C" w:rsidRPr="00FD334C" w:rsidRDefault="00FD334C" w:rsidP="00FD334C">
      <w:pPr>
        <w:pStyle w:val="Ttulo5"/>
      </w:pPr>
      <w:r>
        <w:t>Po</w:t>
      </w:r>
      <w:r w:rsidR="00C225B8">
        <w:t>r</w:t>
      </w:r>
      <w:r>
        <w:t>que la corriente de este mundo es muy pervers</w:t>
      </w:r>
      <w:r w:rsidR="00C225B8">
        <w:t>a</w:t>
      </w:r>
      <w:r>
        <w:t>, dañin</w:t>
      </w:r>
      <w:r w:rsidR="00C225B8">
        <w:t>a</w:t>
      </w:r>
      <w:r>
        <w:t>, llen</w:t>
      </w:r>
      <w:r w:rsidR="00C225B8">
        <w:t>a</w:t>
      </w:r>
      <w:r>
        <w:t xml:space="preserve"> de maldad, violencia, va en contra de la voluntad de Dios, por eso</w:t>
      </w:r>
      <w:r w:rsidR="00C225B8">
        <w:t xml:space="preserve"> es oportuno aprovechar</w:t>
      </w:r>
      <w:r>
        <w:t xml:space="preserve"> el tiempo. 2 </w:t>
      </w:r>
      <w:proofErr w:type="gramStart"/>
      <w:r>
        <w:t>Corintos</w:t>
      </w:r>
      <w:proofErr w:type="gramEnd"/>
      <w:r>
        <w:t xml:space="preserve"> 4:4</w:t>
      </w:r>
    </w:p>
    <w:p w14:paraId="7B56AA11" w14:textId="1C03B1E0" w:rsidR="00B235F8" w:rsidRDefault="00713494" w:rsidP="008819E5">
      <w:pPr>
        <w:pStyle w:val="Ttulo3"/>
      </w:pPr>
      <w:bookmarkStart w:id="7" w:name="_Hlk218875383"/>
      <w:r>
        <w:t xml:space="preserve">Efesios 5:17 – </w:t>
      </w:r>
      <w:r w:rsidR="00FD334C">
        <w:t>“</w:t>
      </w:r>
      <w:r>
        <w:rPr>
          <w:i/>
          <w:iCs/>
        </w:rPr>
        <w:t xml:space="preserve">Así pues, no </w:t>
      </w:r>
      <w:r>
        <w:rPr>
          <w:b/>
          <w:bCs/>
          <w:i/>
          <w:iCs/>
        </w:rPr>
        <w:t>sean</w:t>
      </w:r>
      <w:r>
        <w:rPr>
          <w:i/>
          <w:iCs/>
        </w:rPr>
        <w:t xml:space="preserve"> necios, sino entiendan cuál es la voluntad del Señor</w:t>
      </w:r>
      <w:r w:rsidR="00FD334C">
        <w:rPr>
          <w:i/>
          <w:iCs/>
        </w:rPr>
        <w:t>”</w:t>
      </w:r>
      <w:r>
        <w:rPr>
          <w:i/>
          <w:iCs/>
        </w:rPr>
        <w:t>.</w:t>
      </w:r>
      <w:r>
        <w:t xml:space="preserve"> </w:t>
      </w:r>
    </w:p>
    <w:p w14:paraId="1E5FEEC3" w14:textId="59877233" w:rsidR="00713494" w:rsidRDefault="00FD334C" w:rsidP="00713494">
      <w:pPr>
        <w:pStyle w:val="Ttulo4"/>
        <w:rPr>
          <w:lang w:val="es-BO"/>
        </w:rPr>
      </w:pPr>
      <w:r w:rsidRPr="00FD334C">
        <w:rPr>
          <w:lang w:val="es-BO"/>
        </w:rPr>
        <w:lastRenderedPageBreak/>
        <w:t xml:space="preserve">Efesios 5:17 – </w:t>
      </w:r>
      <w:r>
        <w:rPr>
          <w:lang w:val="es-BO"/>
        </w:rPr>
        <w:t>“</w:t>
      </w:r>
      <w:r w:rsidRPr="00FD334C">
        <w:rPr>
          <w:i/>
          <w:iCs/>
          <w:lang w:val="es-BO"/>
        </w:rPr>
        <w:t xml:space="preserve">Así pues, no </w:t>
      </w:r>
      <w:r w:rsidRPr="00FD334C">
        <w:rPr>
          <w:b/>
          <w:bCs/>
          <w:i/>
          <w:iCs/>
          <w:lang w:val="es-BO"/>
        </w:rPr>
        <w:t>sean</w:t>
      </w:r>
      <w:r w:rsidRPr="00FD334C">
        <w:rPr>
          <w:i/>
          <w:iCs/>
          <w:lang w:val="es-BO"/>
        </w:rPr>
        <w:t xml:space="preserve"> necios</w:t>
      </w:r>
      <w:r>
        <w:rPr>
          <w:i/>
          <w:iCs/>
          <w:lang w:val="es-BO"/>
        </w:rPr>
        <w:t>”</w:t>
      </w:r>
      <w:r>
        <w:rPr>
          <w:lang w:val="es-BO"/>
        </w:rPr>
        <w:t>,</w:t>
      </w:r>
      <w:r w:rsidR="00000B28">
        <w:rPr>
          <w:lang w:val="es-BO"/>
        </w:rPr>
        <w:t xml:space="preserve"> Pablo no dice que dejen de ser necios, </w:t>
      </w:r>
      <w:r w:rsidR="008C53A6">
        <w:rPr>
          <w:lang w:val="es-BO"/>
        </w:rPr>
        <w:t>no</w:t>
      </w:r>
      <w:r w:rsidR="00000B28">
        <w:rPr>
          <w:lang w:val="es-BO"/>
        </w:rPr>
        <w:t xml:space="preserve"> les manda a dejar</w:t>
      </w:r>
      <w:r w:rsidR="008C53A6">
        <w:rPr>
          <w:lang w:val="es-BO"/>
        </w:rPr>
        <w:t xml:space="preserve"> de ser</w:t>
      </w:r>
      <w:r w:rsidR="00000B28">
        <w:rPr>
          <w:lang w:val="es-BO"/>
        </w:rPr>
        <w:t>, les manda a no llegar a ser necios.</w:t>
      </w:r>
    </w:p>
    <w:p w14:paraId="323B431A" w14:textId="66364C29" w:rsidR="00713494" w:rsidRDefault="006724C6" w:rsidP="00713494">
      <w:pPr>
        <w:pStyle w:val="Ttulo5"/>
      </w:pPr>
      <w:r>
        <w:t xml:space="preserve">El imperativo “no sean” es presente, pasivo-medio. Significa no llegar a ser, no convertirse en. </w:t>
      </w:r>
    </w:p>
    <w:p w14:paraId="4DC02D1F" w14:textId="0DAF694F" w:rsidR="006724C6" w:rsidRDefault="006724C6" w:rsidP="006724C6">
      <w:pPr>
        <w:pStyle w:val="Ttulo5"/>
      </w:pPr>
      <w:r>
        <w:t>La razón es; ya que los días son malos</w:t>
      </w:r>
      <w:r w:rsidR="000414E9">
        <w:t>-. L</w:t>
      </w:r>
      <w:r>
        <w:t>o peor es que un creyente</w:t>
      </w:r>
      <w:r w:rsidR="000414E9">
        <w:t xml:space="preserve"> viva</w:t>
      </w:r>
      <w:r>
        <w:t xml:space="preserve"> como un necio entendiendo que los días son malos, Pablo no quiere esto de ningún creyente. </w:t>
      </w:r>
    </w:p>
    <w:p w14:paraId="6679761C" w14:textId="2E369D55" w:rsidR="006724C6" w:rsidRPr="006724C6" w:rsidRDefault="006724C6" w:rsidP="006724C6">
      <w:pPr>
        <w:pStyle w:val="Ttulo5"/>
      </w:pPr>
      <w:r>
        <w:t>Ejemplo: Pablo les llam</w:t>
      </w:r>
      <w:r w:rsidR="000414E9">
        <w:t>ó</w:t>
      </w:r>
      <w:r>
        <w:t xml:space="preserve"> tontos cuando dejaron de caminar por el Espíritu</w:t>
      </w:r>
      <w:r w:rsidR="00FA24F5">
        <w:t>.</w:t>
      </w:r>
      <w:r>
        <w:t xml:space="preserve"> Gálatas 3:1-3 -</w:t>
      </w:r>
      <w:r>
        <w:rPr>
          <w:i/>
          <w:iCs/>
        </w:rPr>
        <w:t xml:space="preserve"> </w:t>
      </w:r>
      <w:r w:rsidR="00FA24F5">
        <w:rPr>
          <w:i/>
          <w:iCs/>
        </w:rPr>
        <w:t xml:space="preserve">¿Tan insensatos </w:t>
      </w:r>
      <w:r w:rsidR="00FA24F5">
        <w:t>(necios o tontos)</w:t>
      </w:r>
      <w:r w:rsidR="00FA24F5">
        <w:rPr>
          <w:i/>
          <w:iCs/>
        </w:rPr>
        <w:t xml:space="preserve"> son? Habiendo comenzado por el Espíritu, ¿van a terminar ahora por la carne?</w:t>
      </w:r>
    </w:p>
    <w:p w14:paraId="0B08E689" w14:textId="51E9A831" w:rsidR="00713494" w:rsidRDefault="00FD334C" w:rsidP="00FD334C">
      <w:pPr>
        <w:pStyle w:val="Ttulo4"/>
        <w:rPr>
          <w:lang w:val="es-BO"/>
        </w:rPr>
      </w:pPr>
      <w:r w:rsidRPr="00FD334C">
        <w:rPr>
          <w:lang w:val="es-BO"/>
        </w:rPr>
        <w:t>Efesios 5:17 – “</w:t>
      </w:r>
      <w:r w:rsidRPr="00FD334C">
        <w:rPr>
          <w:i/>
          <w:iCs/>
          <w:lang w:val="es-BO"/>
        </w:rPr>
        <w:t>sino entiendan cuál es la voluntad del Seño</w:t>
      </w:r>
      <w:r>
        <w:rPr>
          <w:i/>
          <w:iCs/>
          <w:lang w:val="es-BO"/>
        </w:rPr>
        <w:t>r”</w:t>
      </w:r>
      <w:r>
        <w:rPr>
          <w:lang w:val="es-BO"/>
        </w:rPr>
        <w:t xml:space="preserve">. </w:t>
      </w:r>
      <w:r w:rsidR="00FA24F5">
        <w:rPr>
          <w:lang w:val="es-BO"/>
        </w:rPr>
        <w:t>No hay tiempo para vivir como necios.</w:t>
      </w:r>
    </w:p>
    <w:p w14:paraId="1DAAD2CF" w14:textId="64840E46" w:rsidR="00FA24F5" w:rsidRDefault="00FA24F5" w:rsidP="00FA24F5">
      <w:pPr>
        <w:pStyle w:val="Ttulo5"/>
      </w:pPr>
      <w:r>
        <w:t xml:space="preserve">El verbo SYNIENTES, entiendan </w:t>
      </w:r>
      <w:r w:rsidR="002C3E9A">
        <w:t>está</w:t>
      </w:r>
      <w:r>
        <w:t xml:space="preserve"> en presente, activo, participio. Entendiendo, comprendiendo, </w:t>
      </w:r>
      <w:r w:rsidR="001F6982">
        <w:t>discern</w:t>
      </w:r>
      <w:r w:rsidR="000414E9">
        <w:t>iendo</w:t>
      </w:r>
      <w:r>
        <w:t>.</w:t>
      </w:r>
    </w:p>
    <w:p w14:paraId="194B636B" w14:textId="201CB002" w:rsidR="00FA24F5" w:rsidRDefault="001F6982" w:rsidP="001F6982">
      <w:pPr>
        <w:pStyle w:val="Ttulo5"/>
      </w:pPr>
      <w:r>
        <w:t>Pablo les dio el mandamiento</w:t>
      </w:r>
      <w:r w:rsidR="000414E9">
        <w:t>,</w:t>
      </w:r>
      <w:r>
        <w:t xml:space="preserve"> que no llega</w:t>
      </w:r>
      <w:r w:rsidR="000414E9">
        <w:t>ran</w:t>
      </w:r>
      <w:r>
        <w:t xml:space="preserve"> a ser necios.</w:t>
      </w:r>
    </w:p>
    <w:p w14:paraId="1CBF1E35" w14:textId="118E8934" w:rsidR="001F6982" w:rsidRPr="001F6982" w:rsidRDefault="001F6982" w:rsidP="001F6982">
      <w:pPr>
        <w:pStyle w:val="Ttulo5"/>
      </w:pPr>
      <w:r>
        <w:t>Sino lo contrario les dice: mientras están viviendo como sabi</w:t>
      </w:r>
      <w:r w:rsidR="000414E9">
        <w:t>o</w:t>
      </w:r>
      <w:r>
        <w:t>s, aprovechando el tiempo; estén entendiendo cuál es la voluntad de Dios.</w:t>
      </w:r>
    </w:p>
    <w:p w14:paraId="2B94DDC8" w14:textId="2AA5C0B1" w:rsidR="00FD334C" w:rsidRPr="00FD334C" w:rsidRDefault="001F6982" w:rsidP="00FD334C">
      <w:pPr>
        <w:pStyle w:val="Ttulo5"/>
      </w:pPr>
      <w:r>
        <w:t xml:space="preserve">“la voluntad del Señor” es explicada en Romanos 12:1-2 </w:t>
      </w:r>
      <w:r w:rsidR="00DA2751">
        <w:t>–“</w:t>
      </w:r>
      <w:r w:rsidR="00DA2751">
        <w:rPr>
          <w:i/>
          <w:iCs/>
        </w:rPr>
        <w:t>Y</w:t>
      </w:r>
      <w:r>
        <w:rPr>
          <w:i/>
          <w:iCs/>
        </w:rPr>
        <w:t xml:space="preserve"> no se a</w:t>
      </w:r>
      <w:r w:rsidR="000D1267">
        <w:rPr>
          <w:i/>
          <w:iCs/>
        </w:rPr>
        <w:t>dapten a este mundo, sino transfórmense mediante la renovación de su mente, para que verifiquen cuál es la voluntad de Dios;</w:t>
      </w:r>
      <w:r w:rsidR="000D1267">
        <w:rPr>
          <w:b/>
          <w:bCs/>
          <w:i/>
          <w:iCs/>
        </w:rPr>
        <w:t xml:space="preserve"> lo que es bueno y aceptable y perfecto</w:t>
      </w:r>
      <w:r w:rsidR="000414E9">
        <w:rPr>
          <w:b/>
          <w:bCs/>
          <w:i/>
          <w:iCs/>
        </w:rPr>
        <w:t>”</w:t>
      </w:r>
      <w:r w:rsidR="000D1267">
        <w:rPr>
          <w:b/>
          <w:bCs/>
          <w:i/>
          <w:iCs/>
        </w:rPr>
        <w:t>.</w:t>
      </w:r>
      <w:r w:rsidR="000D1267">
        <w:rPr>
          <w:b/>
          <w:bCs/>
        </w:rPr>
        <w:t xml:space="preserve"> </w:t>
      </w:r>
    </w:p>
    <w:p w14:paraId="7A50122E" w14:textId="6D11EB27" w:rsidR="00713494" w:rsidRDefault="00713494" w:rsidP="00713494">
      <w:pPr>
        <w:pStyle w:val="Ttulo3"/>
      </w:pPr>
      <w:r>
        <w:t xml:space="preserve">Efesios 5:18 – </w:t>
      </w:r>
      <w:r w:rsidR="008467D7">
        <w:t>“</w:t>
      </w:r>
      <w:r>
        <w:rPr>
          <w:i/>
          <w:iCs/>
        </w:rPr>
        <w:t xml:space="preserve">Y no se </w:t>
      </w:r>
      <w:r w:rsidRPr="006773E6">
        <w:rPr>
          <w:b/>
          <w:bCs/>
          <w:i/>
          <w:iCs/>
        </w:rPr>
        <w:t>embriaguen</w:t>
      </w:r>
      <w:r>
        <w:rPr>
          <w:i/>
          <w:iCs/>
        </w:rPr>
        <w:t xml:space="preserve"> con vino, en lo cual hay disolución, sino </w:t>
      </w:r>
      <w:r>
        <w:rPr>
          <w:b/>
          <w:bCs/>
          <w:i/>
          <w:iCs/>
        </w:rPr>
        <w:t>sean llenos</w:t>
      </w:r>
      <w:r>
        <w:rPr>
          <w:i/>
          <w:iCs/>
        </w:rPr>
        <w:t xml:space="preserve"> del Espíritu</w:t>
      </w:r>
      <w:r w:rsidR="008467D7">
        <w:t>”</w:t>
      </w:r>
      <w:r>
        <w:rPr>
          <w:i/>
          <w:iCs/>
        </w:rPr>
        <w:t>.</w:t>
      </w:r>
      <w:r>
        <w:t xml:space="preserve"> </w:t>
      </w:r>
      <w:r w:rsidR="005B1CB4">
        <w:t xml:space="preserve"> Pablo contin</w:t>
      </w:r>
      <w:r w:rsidR="000414E9">
        <w:t>ú</w:t>
      </w:r>
      <w:r w:rsidR="005B1CB4">
        <w:t>a con una cadena de mandamiento</w:t>
      </w:r>
      <w:r w:rsidR="000414E9">
        <w:t>,</w:t>
      </w:r>
      <w:r w:rsidR="005B1CB4">
        <w:t xml:space="preserve"> desde el versículo 15 tengan cuidado, no sean necios, ahora sean llenos del Espíritu Santo.</w:t>
      </w:r>
    </w:p>
    <w:p w14:paraId="1AC26A4F" w14:textId="711BCEB4" w:rsidR="005B1CB4" w:rsidRDefault="008467D7" w:rsidP="005B1CB4">
      <w:pPr>
        <w:pStyle w:val="Ttulo4"/>
        <w:rPr>
          <w:lang w:val="es-BO"/>
        </w:rPr>
      </w:pPr>
      <w:r>
        <w:rPr>
          <w:lang w:val="es-BO"/>
        </w:rPr>
        <w:t>Primeramente,</w:t>
      </w:r>
      <w:r w:rsidR="005B1CB4">
        <w:rPr>
          <w:lang w:val="es-BO"/>
        </w:rPr>
        <w:t xml:space="preserve"> </w:t>
      </w:r>
      <w:r w:rsidR="000414E9">
        <w:rPr>
          <w:lang w:val="es-BO"/>
        </w:rPr>
        <w:t>P</w:t>
      </w:r>
      <w:r w:rsidR="005B1CB4">
        <w:rPr>
          <w:lang w:val="es-BO"/>
        </w:rPr>
        <w:t>ablo dijo: “Por tanto tengan o miren c</w:t>
      </w:r>
      <w:r w:rsidR="002653D2">
        <w:rPr>
          <w:lang w:val="es-BO"/>
        </w:rPr>
        <w:t>ó</w:t>
      </w:r>
      <w:r w:rsidR="005B1CB4">
        <w:rPr>
          <w:lang w:val="es-BO"/>
        </w:rPr>
        <w:t>mo andan”</w:t>
      </w:r>
      <w:r>
        <w:rPr>
          <w:lang w:val="es-BO"/>
        </w:rPr>
        <w:t>, luego continu</w:t>
      </w:r>
      <w:r w:rsidR="000414E9">
        <w:rPr>
          <w:lang w:val="es-BO"/>
        </w:rPr>
        <w:t>ó</w:t>
      </w:r>
      <w:r>
        <w:rPr>
          <w:lang w:val="es-BO"/>
        </w:rPr>
        <w:t xml:space="preserve"> con </w:t>
      </w:r>
      <w:r w:rsidR="0093526B">
        <w:rPr>
          <w:lang w:val="es-BO"/>
        </w:rPr>
        <w:t xml:space="preserve">la </w:t>
      </w:r>
      <w:r>
        <w:rPr>
          <w:lang w:val="es-BO"/>
        </w:rPr>
        <w:t>siguiente orden “no sean” ahora no cambia a otro tema</w:t>
      </w:r>
      <w:r w:rsidR="0093526B">
        <w:rPr>
          <w:lang w:val="es-BO"/>
        </w:rPr>
        <w:t>,</w:t>
      </w:r>
      <w:r>
        <w:rPr>
          <w:lang w:val="es-BO"/>
        </w:rPr>
        <w:t xml:space="preserve"> sino contin</w:t>
      </w:r>
      <w:r w:rsidR="0093526B">
        <w:rPr>
          <w:lang w:val="es-BO"/>
        </w:rPr>
        <w:t>ú</w:t>
      </w:r>
      <w:r>
        <w:rPr>
          <w:lang w:val="es-BO"/>
        </w:rPr>
        <w:t>a.</w:t>
      </w:r>
    </w:p>
    <w:p w14:paraId="2EC8021A" w14:textId="662A55F3" w:rsidR="008467D7" w:rsidRPr="008467D7" w:rsidRDefault="008467D7" w:rsidP="008467D7">
      <w:pPr>
        <w:pStyle w:val="Ttulo4"/>
        <w:rPr>
          <w:lang w:val="es-BO"/>
        </w:rPr>
      </w:pPr>
      <w:r w:rsidRPr="008467D7">
        <w:rPr>
          <w:lang w:val="es-BO"/>
        </w:rPr>
        <w:t>El versículo 18 est</w:t>
      </w:r>
      <w:r>
        <w:rPr>
          <w:lang w:val="es-BO"/>
        </w:rPr>
        <w:t>á</w:t>
      </w:r>
      <w:r w:rsidRPr="008467D7">
        <w:rPr>
          <w:lang w:val="es-BO"/>
        </w:rPr>
        <w:t xml:space="preserve"> amarrado a</w:t>
      </w:r>
      <w:r>
        <w:rPr>
          <w:lang w:val="es-BO"/>
        </w:rPr>
        <w:t xml:space="preserve"> la instrucción de andar como sabios.</w:t>
      </w:r>
    </w:p>
    <w:p w14:paraId="570CDB36" w14:textId="516BE3A8" w:rsidR="00713494" w:rsidRDefault="005B1CB4" w:rsidP="00713494">
      <w:pPr>
        <w:pStyle w:val="Ttulo4"/>
        <w:rPr>
          <w:lang w:val="es-BO"/>
        </w:rPr>
      </w:pPr>
      <w:r>
        <w:rPr>
          <w:lang w:val="es-BO"/>
        </w:rPr>
        <w:t>Para continuar</w:t>
      </w:r>
      <w:r w:rsidR="008467D7">
        <w:rPr>
          <w:lang w:val="es-BO"/>
        </w:rPr>
        <w:t xml:space="preserve"> usa</w:t>
      </w:r>
      <w:r>
        <w:rPr>
          <w:lang w:val="es-BO"/>
        </w:rPr>
        <w:t xml:space="preserve"> una conjunción KAI, y para </w:t>
      </w:r>
      <w:r w:rsidR="0093526B">
        <w:rPr>
          <w:lang w:val="es-BO"/>
        </w:rPr>
        <w:t>contrastar, de</w:t>
      </w:r>
      <w:r>
        <w:rPr>
          <w:lang w:val="es-BO"/>
        </w:rPr>
        <w:t xml:space="preserve"> manera implícita el versículo 17 “no sean necios, sino entiendan cuál es la voluntad del Señor” “y” “no se embriaguen … sino sean” </w:t>
      </w:r>
      <w:r w:rsidR="0093526B">
        <w:rPr>
          <w:lang w:val="es-BO"/>
        </w:rPr>
        <w:t>T</w:t>
      </w:r>
      <w:r>
        <w:rPr>
          <w:lang w:val="es-BO"/>
        </w:rPr>
        <w:t xml:space="preserve">enemos </w:t>
      </w:r>
      <w:r w:rsidR="0093526B">
        <w:rPr>
          <w:lang w:val="es-BO"/>
        </w:rPr>
        <w:t>d</w:t>
      </w:r>
      <w:r>
        <w:rPr>
          <w:lang w:val="es-BO"/>
        </w:rPr>
        <w:t>os verbos</w:t>
      </w:r>
      <w:r w:rsidR="0093526B">
        <w:rPr>
          <w:lang w:val="es-BO"/>
        </w:rPr>
        <w:t>,</w:t>
      </w:r>
      <w:r>
        <w:rPr>
          <w:lang w:val="es-BO"/>
        </w:rPr>
        <w:t xml:space="preserve"> uno en negativo “no sean” y otro en positivo “sean”</w:t>
      </w:r>
    </w:p>
    <w:p w14:paraId="6CEDE032" w14:textId="0724C7D5" w:rsidR="005F2B0C" w:rsidRPr="005F2B0C" w:rsidRDefault="005F2B0C" w:rsidP="005F2B0C">
      <w:pPr>
        <w:pStyle w:val="Ttulo5"/>
      </w:pPr>
      <w:r>
        <w:t>En el versículo 18 tenemos dos imperativos en voz pasiva</w:t>
      </w:r>
    </w:p>
    <w:p w14:paraId="25BABEE0" w14:textId="0CD5B535" w:rsidR="005B1CB4" w:rsidRDefault="008467D7" w:rsidP="008467D7">
      <w:pPr>
        <w:pStyle w:val="Ttulo4"/>
        <w:rPr>
          <w:lang w:val="es-BO"/>
        </w:rPr>
      </w:pPr>
      <w:r w:rsidRPr="008467D7">
        <w:rPr>
          <w:lang w:val="es-BO"/>
        </w:rPr>
        <w:t xml:space="preserve">Efesios 5:18 – </w:t>
      </w:r>
      <w:r>
        <w:rPr>
          <w:lang w:val="es-BO"/>
        </w:rPr>
        <w:t>“</w:t>
      </w:r>
      <w:r w:rsidRPr="008467D7">
        <w:rPr>
          <w:i/>
          <w:iCs/>
          <w:lang w:val="es-BO"/>
        </w:rPr>
        <w:t xml:space="preserve">Y no se </w:t>
      </w:r>
      <w:r w:rsidRPr="006773E6">
        <w:rPr>
          <w:b/>
          <w:bCs/>
          <w:i/>
          <w:iCs/>
          <w:lang w:val="es-BO"/>
        </w:rPr>
        <w:t>embriaguen</w:t>
      </w:r>
      <w:r w:rsidRPr="008467D7">
        <w:rPr>
          <w:i/>
          <w:iCs/>
          <w:lang w:val="es-BO"/>
        </w:rPr>
        <w:t xml:space="preserve"> con vino</w:t>
      </w:r>
      <w:r>
        <w:rPr>
          <w:i/>
          <w:iCs/>
          <w:lang w:val="es-BO"/>
        </w:rPr>
        <w:t xml:space="preserve">, </w:t>
      </w:r>
      <w:r w:rsidRPr="008467D7">
        <w:rPr>
          <w:i/>
          <w:iCs/>
          <w:lang w:val="es-BO"/>
        </w:rPr>
        <w:t>en lo cual hay disolución</w:t>
      </w:r>
      <w:r>
        <w:rPr>
          <w:i/>
          <w:iCs/>
          <w:lang w:val="es-BO"/>
        </w:rPr>
        <w:t>,</w:t>
      </w:r>
      <w:r>
        <w:rPr>
          <w:lang w:val="es-BO"/>
        </w:rPr>
        <w:t xml:space="preserve">” </w:t>
      </w:r>
      <w:r w:rsidR="00E673A6">
        <w:rPr>
          <w:lang w:val="es-BO"/>
        </w:rPr>
        <w:t>Aquí se prohíbe la embriague</w:t>
      </w:r>
      <w:r w:rsidR="0093526B">
        <w:rPr>
          <w:lang w:val="es-BO"/>
        </w:rPr>
        <w:t>z</w:t>
      </w:r>
      <w:r w:rsidR="00E673A6">
        <w:rPr>
          <w:lang w:val="es-BO"/>
        </w:rPr>
        <w:t>, este es un mandamiento en tiempo presente.</w:t>
      </w:r>
      <w:r w:rsidR="00F65E60">
        <w:rPr>
          <w:lang w:val="es-BO"/>
        </w:rPr>
        <w:t xml:space="preserve"> </w:t>
      </w:r>
    </w:p>
    <w:p w14:paraId="4927C05B" w14:textId="7D4FED04" w:rsidR="00E673A6" w:rsidRDefault="00E673A6" w:rsidP="00E673A6">
      <w:pPr>
        <w:pStyle w:val="Ttulo5"/>
      </w:pPr>
      <w:r>
        <w:t xml:space="preserve">El imperativo “no se embriaguen” </w:t>
      </w:r>
      <w:r w:rsidR="002C3E9A">
        <w:t>está</w:t>
      </w:r>
      <w:r>
        <w:t xml:space="preserve"> en voz pasiva. Pablo les da la orden de que no estén </w:t>
      </w:r>
      <w:r w:rsidR="00F1309A">
        <w:t>embriagándose</w:t>
      </w:r>
      <w:r>
        <w:t>.</w:t>
      </w:r>
    </w:p>
    <w:p w14:paraId="3E3A0442" w14:textId="14B3D67B" w:rsidR="00F1309A" w:rsidRPr="00F1309A" w:rsidRDefault="00F1309A" w:rsidP="00F1309A">
      <w:pPr>
        <w:pStyle w:val="Ttulo5"/>
      </w:pPr>
      <w:r>
        <w:t>Ya que este no es un tema aislado</w:t>
      </w:r>
      <w:r w:rsidR="0093526B">
        <w:t>,</w:t>
      </w:r>
      <w:r>
        <w:t xml:space="preserve"> el mandamiento de Pablo ser</w:t>
      </w:r>
      <w:r w:rsidR="0093526B">
        <w:t>í</w:t>
      </w:r>
      <w:r>
        <w:t>a: no</w:t>
      </w:r>
      <w:r w:rsidR="00CB54F5">
        <w:t xml:space="preserve"> estén</w:t>
      </w:r>
      <w:r>
        <w:t xml:space="preserve"> viv</w:t>
      </w:r>
      <w:r w:rsidR="00CB54F5">
        <w:t>iendo</w:t>
      </w:r>
      <w:r>
        <w:t xml:space="preserve"> </w:t>
      </w:r>
      <w:r w:rsidR="00CB54F5">
        <w:t>embriagados</w:t>
      </w:r>
      <w:r w:rsidR="00442158">
        <w:t>, o no tenga la costumbre de emborracharse con vino.</w:t>
      </w:r>
    </w:p>
    <w:p w14:paraId="53AE1159" w14:textId="5616AF8F" w:rsidR="00713494" w:rsidRDefault="0045026B" w:rsidP="00C9568E">
      <w:pPr>
        <w:pStyle w:val="Ttulo6"/>
      </w:pPr>
      <w:r>
        <w:lastRenderedPageBreak/>
        <w:t xml:space="preserve">Puede que la costumbre de estar emborrachado </w:t>
      </w:r>
      <w:r w:rsidR="00291419">
        <w:t>haya sido</w:t>
      </w:r>
      <w:r>
        <w:t xml:space="preserve"> por</w:t>
      </w:r>
      <w:r w:rsidR="00291419">
        <w:t xml:space="preserve"> cultos a</w:t>
      </w:r>
      <w:r>
        <w:t xml:space="preserve">l dios </w:t>
      </w:r>
      <w:r w:rsidRPr="00830F82">
        <w:t>Dionisio o Baco</w:t>
      </w:r>
      <w:r>
        <w:t>; l</w:t>
      </w:r>
      <w:r w:rsidRPr="00830F82">
        <w:t>os rituales de adoración se centraban en éxtasis, danzas y mucho consumo de vino, asociado con renovación, vitalidad y libertad interna</w:t>
      </w:r>
      <w:r>
        <w:t>.</w:t>
      </w:r>
    </w:p>
    <w:p w14:paraId="2AE4743C" w14:textId="5B3C94FD" w:rsidR="009C3CF9" w:rsidRDefault="00C9568E" w:rsidP="00C9568E">
      <w:pPr>
        <w:pStyle w:val="Ttulo5"/>
      </w:pPr>
      <w:r>
        <w:t xml:space="preserve">Según la cultura </w:t>
      </w:r>
      <w:r w:rsidR="009C3CF9">
        <w:t>grecorromana</w:t>
      </w:r>
      <w:r>
        <w:t xml:space="preserve"> era costumbre t</w:t>
      </w:r>
      <w:r w:rsidR="00B66D3C">
        <w:t>omar</w:t>
      </w:r>
      <w:r>
        <w:t xml:space="preserve"> vino</w:t>
      </w:r>
      <w:r w:rsidR="009C3CF9">
        <w:t>, Pablo no les prohíbe t</w:t>
      </w:r>
      <w:r w:rsidR="00B66D3C">
        <w:t>omarlo</w:t>
      </w:r>
      <w:r w:rsidR="009C3CF9">
        <w:t xml:space="preserve">, </w:t>
      </w:r>
      <w:r w:rsidR="00B66D3C">
        <w:t>s</w:t>
      </w:r>
      <w:r w:rsidR="009C3CF9">
        <w:t>ino el embriagarse; hay una razón por</w:t>
      </w:r>
      <w:r w:rsidR="00B66D3C">
        <w:t xml:space="preserve"> la </w:t>
      </w:r>
      <w:r w:rsidR="009C3CF9">
        <w:t>que Pablo les</w:t>
      </w:r>
      <w:r w:rsidR="00B66D3C">
        <w:t xml:space="preserve"> da esa orden</w:t>
      </w:r>
      <w:r w:rsidR="009C3CF9">
        <w:t>.</w:t>
      </w:r>
    </w:p>
    <w:p w14:paraId="5A11A182" w14:textId="708F26AB" w:rsidR="00F34EE1" w:rsidRDefault="009C3CF9" w:rsidP="00C9568E">
      <w:pPr>
        <w:pStyle w:val="Ttulo5"/>
      </w:pPr>
      <w:r>
        <w:t>“en lo cual (embriague</w:t>
      </w:r>
      <w:r w:rsidR="00B66D3C">
        <w:t>z</w:t>
      </w:r>
      <w:r>
        <w:t xml:space="preserve"> con vino) hay disolución” o desenfreno. Lo que causa</w:t>
      </w:r>
      <w:r w:rsidR="00B66D3C">
        <w:t>,</w:t>
      </w:r>
      <w:r>
        <w:t xml:space="preserve"> es p</w:t>
      </w:r>
      <w:r w:rsidR="00B66D3C">
        <w:t>é</w:t>
      </w:r>
      <w:r>
        <w:t xml:space="preserve">rdida de dominio propio, una conducta desordenada, </w:t>
      </w:r>
      <w:r w:rsidR="00B66D3C">
        <w:t xml:space="preserve">o </w:t>
      </w:r>
      <w:r>
        <w:t>sea influencia</w:t>
      </w:r>
      <w:r w:rsidR="00B66D3C">
        <w:t>da,</w:t>
      </w:r>
      <w:r>
        <w:t xml:space="preserve"> contralada por el vino</w:t>
      </w:r>
      <w:r w:rsidR="00F34EE1">
        <w:t>.</w:t>
      </w:r>
    </w:p>
    <w:p w14:paraId="386A7C95" w14:textId="274A78C9" w:rsidR="00C9568E" w:rsidRDefault="00F34EE1" w:rsidP="00C9568E">
      <w:pPr>
        <w:pStyle w:val="Ttulo5"/>
      </w:pPr>
      <w:r>
        <w:t>Pablo les exhorta a los creyentes a vivir bajo la influencia o guía del Espíritu Santo.</w:t>
      </w:r>
      <w:r w:rsidR="009C3CF9">
        <w:t xml:space="preserve"> </w:t>
      </w:r>
    </w:p>
    <w:p w14:paraId="45D8F43A" w14:textId="7B7642E4" w:rsidR="00A5407E" w:rsidRDefault="00A5407E" w:rsidP="00A5407E">
      <w:pPr>
        <w:pStyle w:val="Ttulo5"/>
      </w:pPr>
      <w:r>
        <w:t xml:space="preserve">En Efesios 1:13 Pablo les dijo que tenían </w:t>
      </w:r>
      <w:r w:rsidR="00B66D3C">
        <w:t>e</w:t>
      </w:r>
      <w:r>
        <w:t>l Espíritu y Su poder morando en ellos</w:t>
      </w:r>
      <w:r w:rsidR="00B66D3C">
        <w:t>.</w:t>
      </w:r>
      <w:r>
        <w:t xml:space="preserve"> Efesios 1:19 por eso este mandamiento es</w:t>
      </w:r>
      <w:r w:rsidR="00B66D3C">
        <w:t>tá</w:t>
      </w:r>
      <w:r>
        <w:t xml:space="preserve"> en voz pasiva y no activa.</w:t>
      </w:r>
    </w:p>
    <w:p w14:paraId="0E65377B" w14:textId="39B6F551" w:rsidR="00A5407E" w:rsidRPr="00A5407E" w:rsidRDefault="00A5407E" w:rsidP="00A5407E">
      <w:pPr>
        <w:pStyle w:val="Ttulo5"/>
      </w:pPr>
      <w:r>
        <w:t>Ya tiene</w:t>
      </w:r>
      <w:r w:rsidR="00B66D3C">
        <w:t>n</w:t>
      </w:r>
      <w:r>
        <w:t xml:space="preserve"> el Espíritu Santo morando el ellos, y puede obra poderosamente en ellos, así como obr</w:t>
      </w:r>
      <w:r w:rsidR="00B66D3C">
        <w:t>ó</w:t>
      </w:r>
      <w:r>
        <w:t xml:space="preserve"> en Cristo. Efesios 1:20-21</w:t>
      </w:r>
    </w:p>
    <w:p w14:paraId="3B65A233" w14:textId="4960565F" w:rsidR="00713494" w:rsidRDefault="00E673A6" w:rsidP="00E673A6">
      <w:pPr>
        <w:pStyle w:val="Ttulo4"/>
        <w:rPr>
          <w:lang w:val="es-BO"/>
        </w:rPr>
      </w:pPr>
      <w:r w:rsidRPr="00E673A6">
        <w:rPr>
          <w:lang w:val="es-BO"/>
        </w:rPr>
        <w:t>Efesios 5:18 – “</w:t>
      </w:r>
      <w:r w:rsidRPr="00E673A6">
        <w:rPr>
          <w:i/>
          <w:iCs/>
          <w:lang w:val="es-BO"/>
        </w:rPr>
        <w:t xml:space="preserve">sino </w:t>
      </w:r>
      <w:r w:rsidRPr="00E673A6">
        <w:rPr>
          <w:b/>
          <w:bCs/>
          <w:i/>
          <w:iCs/>
          <w:lang w:val="es-BO"/>
        </w:rPr>
        <w:t>sean llenos</w:t>
      </w:r>
      <w:r w:rsidRPr="00E673A6">
        <w:rPr>
          <w:i/>
          <w:iCs/>
          <w:lang w:val="es-BO"/>
        </w:rPr>
        <w:t xml:space="preserve"> del Espíritu</w:t>
      </w:r>
      <w:r w:rsidRPr="00E673A6">
        <w:rPr>
          <w:lang w:val="es-BO"/>
        </w:rPr>
        <w:t>”</w:t>
      </w:r>
      <w:r w:rsidR="005F37CD">
        <w:rPr>
          <w:lang w:val="es-BO"/>
        </w:rPr>
        <w:t xml:space="preserve"> El verbo PLEROUSTHE, está en presente, pasivo, imperativo es una orden</w:t>
      </w:r>
      <w:r w:rsidR="00634BB5">
        <w:rPr>
          <w:lang w:val="es-BO"/>
        </w:rPr>
        <w:t xml:space="preserve"> sin opciones</w:t>
      </w:r>
      <w:r w:rsidR="00F65E60">
        <w:rPr>
          <w:lang w:val="es-BO"/>
        </w:rPr>
        <w:t>. Déjate llenar.</w:t>
      </w:r>
    </w:p>
    <w:p w14:paraId="4893B3F6" w14:textId="41997C5A" w:rsidR="00E673A6" w:rsidRDefault="00B66D3C" w:rsidP="00E673A6">
      <w:pPr>
        <w:pStyle w:val="Ttulo5"/>
      </w:pPr>
      <w:r>
        <w:t xml:space="preserve">El verbo está en </w:t>
      </w:r>
      <w:r w:rsidR="005F37CD">
        <w:t xml:space="preserve">Tiempo </w:t>
      </w:r>
      <w:r w:rsidR="0060545E">
        <w:t>P</w:t>
      </w:r>
      <w:r w:rsidR="005F37CD">
        <w:t xml:space="preserve">resente, es una acción </w:t>
      </w:r>
      <w:r w:rsidR="00FB763E">
        <w:t>continua</w:t>
      </w:r>
      <w:r w:rsidR="005F37CD">
        <w:t xml:space="preserve">, repetida, no es puntual; significa continúen siendo llenados o vivan en un estado </w:t>
      </w:r>
      <w:r w:rsidR="00FB763E">
        <w:t>continuo</w:t>
      </w:r>
      <w:r w:rsidR="005F37CD">
        <w:t xml:space="preserve"> de plenitud o llenura.</w:t>
      </w:r>
    </w:p>
    <w:p w14:paraId="37133CC9" w14:textId="5DE1ED53" w:rsidR="005F37CD" w:rsidRDefault="005F37CD" w:rsidP="005F37CD">
      <w:pPr>
        <w:pStyle w:val="Ttulo5"/>
      </w:pPr>
      <w:r>
        <w:t>Voz pasiva del verbo, el sujeto (ustedes - creyentes) recibe la acción, el Espíritu es quien llena. Sean llenados.</w:t>
      </w:r>
    </w:p>
    <w:p w14:paraId="48C8BA75" w14:textId="0179C910" w:rsidR="00FD2C20" w:rsidRPr="00FD2C20" w:rsidRDefault="00FD2C20" w:rsidP="00FD2C20">
      <w:pPr>
        <w:pStyle w:val="Ttulo5"/>
      </w:pPr>
      <w:r>
        <w:t xml:space="preserve">Ser lleno </w:t>
      </w:r>
      <w:r w:rsidR="00435CDD">
        <w:t>del</w:t>
      </w:r>
      <w:r>
        <w:t xml:space="preserve"> Espíritu</w:t>
      </w:r>
      <w:r w:rsidR="0060545E">
        <w:t>,</w:t>
      </w:r>
      <w:r>
        <w:t xml:space="preserve"> no quiere decir que uno pierde el control</w:t>
      </w:r>
      <w:r w:rsidR="00435CDD">
        <w:t>; lo correcto sería sean llenados por el Espíritu</w:t>
      </w:r>
    </w:p>
    <w:p w14:paraId="581F31E9" w14:textId="6AFF1726" w:rsidR="00005B3D" w:rsidRDefault="00FD2C20" w:rsidP="00F65E60">
      <w:pPr>
        <w:pStyle w:val="Ttulo5"/>
      </w:pPr>
      <w:r>
        <w:t xml:space="preserve">El mandamiento es </w:t>
      </w:r>
      <w:r w:rsidR="00F65E60">
        <w:t>para que</w:t>
      </w:r>
      <w:r>
        <w:t xml:space="preserve"> vivan en un estado </w:t>
      </w:r>
      <w:r w:rsidR="00FB763E">
        <w:t>continuo</w:t>
      </w:r>
      <w:r>
        <w:t xml:space="preserve"> de la plenitud del Espíritu. Significa que seamos guiados por el Espíritu</w:t>
      </w:r>
      <w:r w:rsidR="00005B3D">
        <w:t xml:space="preserve">, o vivamos bajo el control </w:t>
      </w:r>
      <w:r w:rsidR="0060545E">
        <w:t>de Él</w:t>
      </w:r>
      <w:r w:rsidR="00005B3D">
        <w:t xml:space="preserve">. </w:t>
      </w:r>
    </w:p>
    <w:p w14:paraId="23BE12F2" w14:textId="2431ED1B" w:rsidR="00005B3D" w:rsidRDefault="00005B3D" w:rsidP="00005B3D">
      <w:pPr>
        <w:pStyle w:val="Ttulo5"/>
      </w:pPr>
      <w:r>
        <w:t xml:space="preserve">Ya que Pablo hace un contraste </w:t>
      </w:r>
      <w:r w:rsidR="0060545E">
        <w:t xml:space="preserve">entre </w:t>
      </w:r>
      <w:r>
        <w:t>vivir baj</w:t>
      </w:r>
      <w:r w:rsidR="0060545E">
        <w:t>o</w:t>
      </w:r>
      <w:r>
        <w:t xml:space="preserve"> la influencia </w:t>
      </w:r>
      <w:r w:rsidR="00435CDD">
        <w:t>por</w:t>
      </w:r>
      <w:r>
        <w:t xml:space="preserve"> alcohol</w:t>
      </w:r>
      <w:r w:rsidR="0060545E">
        <w:t>,</w:t>
      </w:r>
      <w:r>
        <w:t xml:space="preserve"> </w:t>
      </w:r>
      <w:r w:rsidR="0060545E">
        <w:t xml:space="preserve">versus </w:t>
      </w:r>
      <w:r>
        <w:t xml:space="preserve">la llenura </w:t>
      </w:r>
      <w:r w:rsidR="00435CDD">
        <w:t xml:space="preserve">del o </w:t>
      </w:r>
      <w:r w:rsidR="0060545E">
        <w:t xml:space="preserve">por el </w:t>
      </w:r>
      <w:r>
        <w:t>Espíritu.</w:t>
      </w:r>
    </w:p>
    <w:p w14:paraId="24B5B8A9" w14:textId="10A71365" w:rsidR="00F65E60" w:rsidRPr="00F65E60" w:rsidRDefault="00F65E60" w:rsidP="00F65E60">
      <w:pPr>
        <w:pStyle w:val="Ttulo5"/>
      </w:pPr>
      <w:r>
        <w:t xml:space="preserve">Vivir bajo la influencia </w:t>
      </w:r>
      <w:r w:rsidR="0060545E">
        <w:t>del</w:t>
      </w:r>
      <w:r>
        <w:t xml:space="preserve"> </w:t>
      </w:r>
      <w:r w:rsidR="0060545E">
        <w:t>alcohol, resulta</w:t>
      </w:r>
      <w:r>
        <w:t xml:space="preserve"> en perder dominio propio, vivir en la llenura </w:t>
      </w:r>
      <w:r w:rsidR="0060545E">
        <w:t>del</w:t>
      </w:r>
      <w:r>
        <w:t xml:space="preserve"> Espíritu</w:t>
      </w:r>
      <w:r w:rsidR="0060545E">
        <w:t>,</w:t>
      </w:r>
      <w:r>
        <w:t xml:space="preserve"> resulta en dominio propio. Gálatas 5:22-23</w:t>
      </w:r>
    </w:p>
    <w:p w14:paraId="68C6562F" w14:textId="252B4EEB" w:rsidR="00F65E60" w:rsidRDefault="00005B3D" w:rsidP="00F65E60">
      <w:pPr>
        <w:pStyle w:val="Ttulo5"/>
      </w:pPr>
      <w:r>
        <w:t>Jesús habl</w:t>
      </w:r>
      <w:r w:rsidR="0060545E">
        <w:t>ó</w:t>
      </w:r>
      <w:r>
        <w:t xml:space="preserve"> de la obra del Espíritu en la vida de los creyentes. Juan 16:13</w:t>
      </w:r>
      <w:r w:rsidR="001F3E7E">
        <w:t>-14</w:t>
      </w:r>
      <w:r>
        <w:t xml:space="preserve"> </w:t>
      </w:r>
      <w:r w:rsidR="00DA2751">
        <w:t>–“</w:t>
      </w:r>
      <w:r w:rsidR="00DA2751">
        <w:rPr>
          <w:i/>
          <w:iCs/>
        </w:rPr>
        <w:t>Pero</w:t>
      </w:r>
      <w:r w:rsidR="001F3E7E">
        <w:rPr>
          <w:i/>
          <w:iCs/>
        </w:rPr>
        <w:t xml:space="preserve"> cuando Él, el Espíritu de verdad venga, los guiará a toda la verdad, porque no hablará por Su propia cuenta, sino que hablará todo lo que oiga, y les hará saber lo que habrá de venir. Él me glorificará, porque tomará de lo Mío y se lo hará saber a ustedes</w:t>
      </w:r>
      <w:r w:rsidR="0060545E">
        <w:rPr>
          <w:i/>
          <w:iCs/>
        </w:rPr>
        <w:t>”</w:t>
      </w:r>
      <w:r w:rsidR="001F3E7E">
        <w:rPr>
          <w:i/>
          <w:iCs/>
        </w:rPr>
        <w:t>.</w:t>
      </w:r>
      <w:r w:rsidR="001F3E7E">
        <w:t xml:space="preserve"> Creo que el Espíritu nos llena con la vida de Cristo.</w:t>
      </w:r>
    </w:p>
    <w:p w14:paraId="4ABE2F3D" w14:textId="394C18C5" w:rsidR="001F3E7E" w:rsidRDefault="001F3E7E" w:rsidP="001F3E7E">
      <w:pPr>
        <w:pStyle w:val="Ttulo5"/>
      </w:pPr>
      <w:r>
        <w:t xml:space="preserve">En Efesios 5:18 Pablo presenta al Espíritu como el agente que llena y la sustancia con </w:t>
      </w:r>
      <w:r w:rsidR="0060545E">
        <w:t xml:space="preserve">la </w:t>
      </w:r>
      <w:r>
        <w:t>cual somos llenados.</w:t>
      </w:r>
    </w:p>
    <w:p w14:paraId="1ABD03C8" w14:textId="751CF06A" w:rsidR="001F3E7E" w:rsidRPr="001F3E7E" w:rsidRDefault="001F3E7E" w:rsidP="001F3E7E">
      <w:pPr>
        <w:pStyle w:val="Ttulo5"/>
      </w:pPr>
      <w:r>
        <w:t xml:space="preserve">Ya que la llenura debe ser </w:t>
      </w:r>
      <w:r w:rsidR="00FB763E">
        <w:t>continua</w:t>
      </w:r>
      <w:r>
        <w:t xml:space="preserve">, eso es evidente en los </w:t>
      </w:r>
      <w:r w:rsidR="00CD5C4B">
        <w:t>siguientes versículos</w:t>
      </w:r>
      <w:r>
        <w:t xml:space="preserve"> </w:t>
      </w:r>
      <w:r w:rsidR="0015747F">
        <w:t>19-21</w:t>
      </w:r>
    </w:p>
    <w:p w14:paraId="6FF439DD" w14:textId="1C905B47" w:rsidR="00E673A6" w:rsidRDefault="00E673A6" w:rsidP="00E673A6">
      <w:pPr>
        <w:pStyle w:val="Ttulo5"/>
      </w:pPr>
      <w:r>
        <w:lastRenderedPageBreak/>
        <w:t>La oración</w:t>
      </w:r>
      <w:r w:rsidR="00CD5C4B">
        <w:t xml:space="preserve"> de</w:t>
      </w:r>
      <w:r>
        <w:t xml:space="preserve"> “sean llenos del</w:t>
      </w:r>
      <w:r w:rsidR="00435CDD">
        <w:t xml:space="preserve"> (por)</w:t>
      </w:r>
      <w:r>
        <w:t xml:space="preserve"> Espíritu” contin</w:t>
      </w:r>
      <w:r w:rsidR="008546F3">
        <w:t>ú</w:t>
      </w:r>
      <w:r>
        <w:t>a con verbos participio</w:t>
      </w:r>
      <w:r w:rsidR="00FB763E">
        <w:t>s</w:t>
      </w:r>
      <w:r w:rsidR="00DD7936">
        <w:t>; los participios (hablando, cantando, alabando, dando gracias, sometiendo) dependen</w:t>
      </w:r>
      <w:r w:rsidR="008546F3">
        <w:t xml:space="preserve"> del, </w:t>
      </w:r>
      <w:r w:rsidR="00903967">
        <w:t xml:space="preserve">y acompañan </w:t>
      </w:r>
      <w:r w:rsidR="008546F3">
        <w:t>al</w:t>
      </w:r>
      <w:r w:rsidR="00DD7936">
        <w:t xml:space="preserve"> mandato principal “sean llen</w:t>
      </w:r>
      <w:r w:rsidR="00CC5627">
        <w:t xml:space="preserve">ados </w:t>
      </w:r>
      <w:r w:rsidR="00435CDD">
        <w:t>por</w:t>
      </w:r>
      <w:r w:rsidR="00CC5627">
        <w:t xml:space="preserve"> Espíritu</w:t>
      </w:r>
      <w:r w:rsidR="00DD7936">
        <w:t>”</w:t>
      </w:r>
    </w:p>
    <w:p w14:paraId="51BB3653" w14:textId="659EEA53" w:rsidR="00CC5627" w:rsidRPr="00CC5627" w:rsidRDefault="00CC5627" w:rsidP="00CC5627">
      <w:pPr>
        <w:pStyle w:val="Ttulo5"/>
      </w:pPr>
      <w:r>
        <w:t xml:space="preserve">El imperativo es presente, los participios son presentes van de la mano, son acciones </w:t>
      </w:r>
      <w:r w:rsidR="00FB763E">
        <w:t>continuas</w:t>
      </w:r>
      <w:r>
        <w:t>.</w:t>
      </w:r>
    </w:p>
    <w:p w14:paraId="1AC95674" w14:textId="3511270F" w:rsidR="00713494" w:rsidRDefault="00713494" w:rsidP="00713494">
      <w:pPr>
        <w:pStyle w:val="Ttulo3"/>
      </w:pPr>
      <w:r>
        <w:t xml:space="preserve">Efesios 5:19 </w:t>
      </w:r>
      <w:r w:rsidR="000762B8">
        <w:t>–</w:t>
      </w:r>
      <w:r>
        <w:rPr>
          <w:i/>
          <w:iCs/>
        </w:rPr>
        <w:t xml:space="preserve"> </w:t>
      </w:r>
      <w:r w:rsidR="00CC5627">
        <w:rPr>
          <w:i/>
          <w:iCs/>
        </w:rPr>
        <w:t>“</w:t>
      </w:r>
      <w:r w:rsidR="000762B8">
        <w:rPr>
          <w:i/>
          <w:iCs/>
        </w:rPr>
        <w:t>Hablen entre ustedes con salmos, himnos y cantos espirituales, cantando y alabando en sus corazones al Señor</w:t>
      </w:r>
      <w:r w:rsidR="00CC5627">
        <w:rPr>
          <w:i/>
          <w:iCs/>
        </w:rPr>
        <w:t>”</w:t>
      </w:r>
      <w:r w:rsidR="000762B8">
        <w:rPr>
          <w:i/>
          <w:iCs/>
        </w:rPr>
        <w:t>.</w:t>
      </w:r>
      <w:r w:rsidR="000762B8">
        <w:t xml:space="preserve"> </w:t>
      </w:r>
    </w:p>
    <w:p w14:paraId="45FDB89F" w14:textId="04B57DFC" w:rsidR="000762B8" w:rsidRDefault="00CD5C4B" w:rsidP="000762B8">
      <w:pPr>
        <w:pStyle w:val="Ttulo4"/>
        <w:rPr>
          <w:lang w:val="es-BO"/>
        </w:rPr>
      </w:pPr>
      <w:r w:rsidRPr="00CD5C4B">
        <w:rPr>
          <w:lang w:val="es-BO"/>
        </w:rPr>
        <w:t xml:space="preserve">Efesios 5:19 </w:t>
      </w:r>
      <w:r w:rsidR="008546F3" w:rsidRPr="00CD5C4B">
        <w:rPr>
          <w:lang w:val="es-BO"/>
        </w:rPr>
        <w:t>–</w:t>
      </w:r>
      <w:r w:rsidR="008546F3">
        <w:rPr>
          <w:lang w:val="es-BO"/>
        </w:rPr>
        <w:t>“</w:t>
      </w:r>
      <w:r w:rsidR="008546F3" w:rsidRPr="00CD5C4B">
        <w:rPr>
          <w:i/>
          <w:iCs/>
          <w:lang w:val="es-BO"/>
        </w:rPr>
        <w:t>Hablen</w:t>
      </w:r>
      <w:r w:rsidRPr="00CD5C4B">
        <w:rPr>
          <w:i/>
          <w:iCs/>
          <w:lang w:val="es-BO"/>
        </w:rPr>
        <w:t xml:space="preserve"> entre ustedes</w:t>
      </w:r>
      <w:r w:rsidR="008546F3">
        <w:rPr>
          <w:i/>
          <w:iCs/>
          <w:lang w:val="es-BO"/>
        </w:rPr>
        <w:t>”</w:t>
      </w:r>
      <w:r w:rsidRPr="00CD5C4B">
        <w:rPr>
          <w:i/>
          <w:iCs/>
          <w:lang w:val="es-BO"/>
        </w:rPr>
        <w:t>.</w:t>
      </w:r>
      <w:r w:rsidRPr="00CD5C4B">
        <w:rPr>
          <w:lang w:val="es-BO"/>
        </w:rPr>
        <w:t xml:space="preserve"> El </w:t>
      </w:r>
      <w:r>
        <w:rPr>
          <w:lang w:val="es-BO"/>
        </w:rPr>
        <w:t>participio, ser</w:t>
      </w:r>
      <w:r w:rsidR="008546F3">
        <w:rPr>
          <w:lang w:val="es-BO"/>
        </w:rPr>
        <w:t>í</w:t>
      </w:r>
      <w:r>
        <w:rPr>
          <w:lang w:val="es-BO"/>
        </w:rPr>
        <w:t>a hablando o mientras hablan con.</w:t>
      </w:r>
    </w:p>
    <w:p w14:paraId="543767A0" w14:textId="1ADAEB6D" w:rsidR="000762B8" w:rsidRDefault="00CD5C4B" w:rsidP="000762B8">
      <w:pPr>
        <w:pStyle w:val="Ttulo5"/>
      </w:pPr>
      <w:r>
        <w:t xml:space="preserve">Sean llenados </w:t>
      </w:r>
      <w:r w:rsidR="00435CDD">
        <w:t>por</w:t>
      </w:r>
      <w:r>
        <w:t xml:space="preserve"> Espíritu mientras hablan entre ustedes; mientras están reunidos en comunión hablando con</w:t>
      </w:r>
      <w:r w:rsidR="00180E5A">
        <w:t>.</w:t>
      </w:r>
    </w:p>
    <w:p w14:paraId="48BCD48B" w14:textId="44959A6C" w:rsidR="00F90D80" w:rsidRDefault="00F90D80" w:rsidP="00F90D80">
      <w:pPr>
        <w:pStyle w:val="Ttulo5"/>
      </w:pPr>
      <w:r>
        <w:t xml:space="preserve">“con salmos” son cantos acompañados con instrumentos de cuerda, canciones de alabanzas. Los salmos en el </w:t>
      </w:r>
      <w:r w:rsidR="008926DB">
        <w:t>A</w:t>
      </w:r>
      <w:r>
        <w:t xml:space="preserve">ntiguo </w:t>
      </w:r>
      <w:r w:rsidR="008926DB">
        <w:t>T</w:t>
      </w:r>
      <w:r>
        <w:t>estamento eran canciones de los israelitas.</w:t>
      </w:r>
    </w:p>
    <w:p w14:paraId="483DBF60" w14:textId="3970A05B" w:rsidR="00F90D80" w:rsidRDefault="00F90D80" w:rsidP="00F90D80">
      <w:pPr>
        <w:pStyle w:val="Ttulo5"/>
      </w:pPr>
      <w:r>
        <w:t>“con himnos” (eran cantos dedicados a honrar a dioses, héroes o gobernantes) aquí una canción de alabanza, exaltación y adoración dirigid</w:t>
      </w:r>
      <w:r w:rsidR="008926DB">
        <w:t>a</w:t>
      </w:r>
      <w:r>
        <w:t xml:space="preserve"> a Dios o</w:t>
      </w:r>
      <w:r w:rsidR="008926DB">
        <w:t xml:space="preserve"> a</w:t>
      </w:r>
      <w:r>
        <w:t xml:space="preserve"> Cristo.</w:t>
      </w:r>
      <w:r w:rsidR="00DD7936">
        <w:t xml:space="preserve"> Mateo 26:30 </w:t>
      </w:r>
    </w:p>
    <w:p w14:paraId="43DB15CB" w14:textId="5DBFC467" w:rsidR="00DD7936" w:rsidRDefault="00DD7936" w:rsidP="00DD7936">
      <w:pPr>
        <w:pStyle w:val="Ttulo5"/>
      </w:pPr>
      <w:r>
        <w:t>“con cantos espirituales” odas o</w:t>
      </w:r>
      <w:r w:rsidR="008926DB">
        <w:t xml:space="preserve"> una</w:t>
      </w:r>
      <w:r>
        <w:t xml:space="preserve"> composición musical, llegaría</w:t>
      </w:r>
      <w:r w:rsidR="008926DB">
        <w:t>n a</w:t>
      </w:r>
      <w:r>
        <w:t xml:space="preserve"> ser canciones en general, canciones espirituales inspiradas</w:t>
      </w:r>
      <w:r w:rsidR="00CC5627">
        <w:t>; podemos decir que son adoraciones guiadas por el Espíritu.</w:t>
      </w:r>
    </w:p>
    <w:p w14:paraId="5321E110" w14:textId="1CAD1E16" w:rsidR="00CC5627" w:rsidRDefault="00CC5627" w:rsidP="00CC5627">
      <w:pPr>
        <w:pStyle w:val="Ttulo4"/>
        <w:rPr>
          <w:lang w:val="es-BO"/>
        </w:rPr>
      </w:pPr>
      <w:r w:rsidRPr="00CC5627">
        <w:rPr>
          <w:lang w:val="es-BO"/>
        </w:rPr>
        <w:t>Efesios 5:19 – “</w:t>
      </w:r>
      <w:r w:rsidRPr="00CC5627">
        <w:rPr>
          <w:i/>
          <w:iCs/>
          <w:lang w:val="es-BO"/>
        </w:rPr>
        <w:t>cantando y alabando en sus corazones al Señor</w:t>
      </w:r>
      <w:r>
        <w:rPr>
          <w:i/>
          <w:iCs/>
          <w:lang w:val="es-BO"/>
        </w:rPr>
        <w:t>”</w:t>
      </w:r>
      <w:r>
        <w:rPr>
          <w:lang w:val="es-BO"/>
        </w:rPr>
        <w:t>.</w:t>
      </w:r>
    </w:p>
    <w:p w14:paraId="7B12BBB5" w14:textId="392735E4" w:rsidR="00180E5A" w:rsidRDefault="00180E5A" w:rsidP="00180E5A">
      <w:pPr>
        <w:pStyle w:val="Ttulo5"/>
      </w:pPr>
      <w:r>
        <w:t xml:space="preserve">Sean llenados </w:t>
      </w:r>
      <w:r w:rsidR="00435CDD">
        <w:t>por</w:t>
      </w:r>
      <w:r>
        <w:t xml:space="preserve"> </w:t>
      </w:r>
      <w:r w:rsidR="008926DB">
        <w:t xml:space="preserve">el </w:t>
      </w:r>
      <w:r>
        <w:t>Espíritu</w:t>
      </w:r>
      <w:r w:rsidR="008926DB">
        <w:t>,</w:t>
      </w:r>
      <w:r>
        <w:t xml:space="preserve"> mientras cantan y alaban al Señor.</w:t>
      </w:r>
    </w:p>
    <w:p w14:paraId="371CCFE0" w14:textId="251D13F9" w:rsidR="00180E5A" w:rsidRDefault="00180E5A" w:rsidP="00180E5A">
      <w:pPr>
        <w:pStyle w:val="Ttulo5"/>
      </w:pPr>
      <w:r>
        <w:t xml:space="preserve">“en sus corazones” el corazón </w:t>
      </w:r>
      <w:r w:rsidR="002C3E9A">
        <w:t>está</w:t>
      </w:r>
      <w:r>
        <w:t xml:space="preserve"> casi siempre asociado con la mente; </w:t>
      </w:r>
      <w:r w:rsidR="007B5814">
        <w:t>esto nos lleva a que cantar y alaba</w:t>
      </w:r>
      <w:r w:rsidR="008926DB">
        <w:t>r</w:t>
      </w:r>
      <w:r w:rsidR="007B5814">
        <w:t xml:space="preserve"> con entendimiento.</w:t>
      </w:r>
    </w:p>
    <w:p w14:paraId="21C79EB1" w14:textId="77DD33D1" w:rsidR="000762B8" w:rsidRDefault="007B5814" w:rsidP="00D37A83">
      <w:pPr>
        <w:pStyle w:val="Ttulo5"/>
      </w:pPr>
      <w:r>
        <w:t>Nuestras canciones y alabanzas</w:t>
      </w:r>
      <w:r w:rsidR="008926DB">
        <w:t xml:space="preserve"> al o para el Señor,</w:t>
      </w:r>
      <w:r>
        <w:t xml:space="preserve"> siempre tienen que ser con entendimient</w:t>
      </w:r>
      <w:r w:rsidR="008926DB">
        <w:t>o</w:t>
      </w:r>
      <w:r>
        <w:t xml:space="preserve">. </w:t>
      </w:r>
    </w:p>
    <w:p w14:paraId="3F6B0A21" w14:textId="14792115" w:rsidR="000762B8" w:rsidRDefault="000762B8" w:rsidP="000762B8">
      <w:pPr>
        <w:pStyle w:val="Ttulo3"/>
      </w:pPr>
      <w:r>
        <w:t xml:space="preserve">Efesios 5:20 – </w:t>
      </w:r>
      <w:r w:rsidR="00D37A83">
        <w:t>“</w:t>
      </w:r>
      <w:r>
        <w:rPr>
          <w:i/>
          <w:iCs/>
        </w:rPr>
        <w:t>Den siempre gracias por todo, en el nombre de nuestro Señor Jesucristo, a Dios, el Padre.</w:t>
      </w:r>
      <w:r w:rsidR="00D37A83">
        <w:rPr>
          <w:i/>
          <w:iCs/>
        </w:rPr>
        <w:t>”</w:t>
      </w:r>
      <w:r>
        <w:t xml:space="preserve"> </w:t>
      </w:r>
    </w:p>
    <w:p w14:paraId="42DC8119" w14:textId="06C57780" w:rsidR="00E8526C" w:rsidRDefault="00D37A83" w:rsidP="00E8526C">
      <w:pPr>
        <w:pStyle w:val="Ttulo4"/>
        <w:rPr>
          <w:lang w:val="es-BO"/>
        </w:rPr>
      </w:pPr>
      <w:r w:rsidRPr="00D37A83">
        <w:rPr>
          <w:lang w:val="es-BO"/>
        </w:rPr>
        <w:t xml:space="preserve">Efesios 5:20 – </w:t>
      </w:r>
      <w:r>
        <w:rPr>
          <w:lang w:val="es-BO"/>
        </w:rPr>
        <w:t>“</w:t>
      </w:r>
      <w:r w:rsidRPr="00D37A83">
        <w:rPr>
          <w:i/>
          <w:iCs/>
          <w:lang w:val="es-BO"/>
        </w:rPr>
        <w:t>Den siempre gracias por todo,</w:t>
      </w:r>
      <w:r>
        <w:rPr>
          <w:i/>
          <w:iCs/>
          <w:lang w:val="es-BO"/>
        </w:rPr>
        <w:t>”</w:t>
      </w:r>
      <w:r>
        <w:rPr>
          <w:lang w:val="es-BO"/>
        </w:rPr>
        <w:t xml:space="preserve"> más preciso ser</w:t>
      </w:r>
      <w:r w:rsidR="008926DB">
        <w:rPr>
          <w:lang w:val="es-BO"/>
        </w:rPr>
        <w:t>í</w:t>
      </w:r>
      <w:r>
        <w:rPr>
          <w:lang w:val="es-BO"/>
        </w:rPr>
        <w:t>a con verbo participio; dando siempre gracias por todo.</w:t>
      </w:r>
    </w:p>
    <w:p w14:paraId="764E67A6" w14:textId="3C3DFDED" w:rsidR="00E8526C" w:rsidRDefault="00D37A83" w:rsidP="00E8526C">
      <w:pPr>
        <w:pStyle w:val="Ttulo5"/>
      </w:pPr>
      <w:r>
        <w:t xml:space="preserve">Sean llenados </w:t>
      </w:r>
      <w:r w:rsidR="00435CDD">
        <w:t>por</w:t>
      </w:r>
      <w:r>
        <w:t xml:space="preserve"> </w:t>
      </w:r>
      <w:r w:rsidR="008926DB">
        <w:t xml:space="preserve">el </w:t>
      </w:r>
      <w:r>
        <w:t>Espíritu</w:t>
      </w:r>
      <w:r w:rsidR="008926DB">
        <w:t>,</w:t>
      </w:r>
      <w:r>
        <w:t xml:space="preserve"> mientras dan siempre gracias por todo</w:t>
      </w:r>
      <w:r w:rsidR="00C62167">
        <w:t xml:space="preserve">; verbo tiempo presente es una acción de gratitud de manera </w:t>
      </w:r>
      <w:r w:rsidR="008617A0">
        <w:t>continua</w:t>
      </w:r>
      <w:r w:rsidR="00C62167">
        <w:t>.</w:t>
      </w:r>
    </w:p>
    <w:p w14:paraId="193D190C" w14:textId="496EF879" w:rsidR="00C62167" w:rsidRPr="00C62167" w:rsidRDefault="00C62167" w:rsidP="00C62167">
      <w:pPr>
        <w:pStyle w:val="Ttulo5"/>
      </w:pPr>
      <w:r>
        <w:t>Las personas en el mundo son moldead</w:t>
      </w:r>
      <w:r w:rsidR="008926DB">
        <w:t>a</w:t>
      </w:r>
      <w:r>
        <w:t xml:space="preserve">s a dar gracias </w:t>
      </w:r>
      <w:r w:rsidR="008926DB">
        <w:t>mediante el</w:t>
      </w:r>
      <w:r>
        <w:t xml:space="preserve"> h</w:t>
      </w:r>
      <w:r w:rsidR="008926DB">
        <w:t>á</w:t>
      </w:r>
      <w:r>
        <w:t xml:space="preserve">bito, o dan gracias a alguien solo por educación, </w:t>
      </w:r>
      <w:r w:rsidR="008926DB">
        <w:t>casi hasta inconscientemente</w:t>
      </w:r>
      <w:r>
        <w:t xml:space="preserve"> dan gracias</w:t>
      </w:r>
    </w:p>
    <w:p w14:paraId="6B7C7B33" w14:textId="1E030632" w:rsidR="00D37A83" w:rsidRDefault="00C62167" w:rsidP="00D37A83">
      <w:pPr>
        <w:pStyle w:val="Ttulo5"/>
      </w:pPr>
      <w:r>
        <w:t>Pero aquí EU</w:t>
      </w:r>
      <w:r w:rsidRPr="00C62167">
        <w:rPr>
          <w:b/>
          <w:bCs/>
        </w:rPr>
        <w:t>CHARIS</w:t>
      </w:r>
      <w:r>
        <w:t>TOUNTES, dando gracias; tiene la raíz de la palabra CHARIS – gracia o favor. Dar gracias significa hablar de la gracia de Dios.</w:t>
      </w:r>
    </w:p>
    <w:p w14:paraId="3B01350A" w14:textId="413428A6" w:rsidR="00C62167" w:rsidRDefault="00C62167" w:rsidP="00C62167">
      <w:pPr>
        <w:pStyle w:val="Ttulo5"/>
      </w:pPr>
      <w:r>
        <w:lastRenderedPageBreak/>
        <w:t>Pablo dice; “siempre y por todo”, esto es posible</w:t>
      </w:r>
      <w:r w:rsidR="006709AA">
        <w:t>,</w:t>
      </w:r>
      <w:r>
        <w:t xml:space="preserve"> solo cuando entendemos la gracia de Dios mostrad</w:t>
      </w:r>
      <w:r w:rsidR="006709AA">
        <w:t>a a nosotros,</w:t>
      </w:r>
      <w:r>
        <w:t xml:space="preserve"> en Cristo o por medio de </w:t>
      </w:r>
      <w:r w:rsidR="006709AA">
        <w:t>Él</w:t>
      </w:r>
      <w:r>
        <w:t>, así podemos estar siempre agradeciendo o hablando de la gracia de Dios, esto es a Dios mismo.</w:t>
      </w:r>
    </w:p>
    <w:p w14:paraId="21847CE8" w14:textId="1E2EA7FC" w:rsidR="00C62167" w:rsidRDefault="00C62167" w:rsidP="00C62167">
      <w:pPr>
        <w:pStyle w:val="Ttulo4"/>
        <w:rPr>
          <w:lang w:val="es-BO"/>
        </w:rPr>
      </w:pPr>
      <w:r w:rsidRPr="00C62167">
        <w:rPr>
          <w:lang w:val="es-BO"/>
        </w:rPr>
        <w:t>Efesios 5:20 – “</w:t>
      </w:r>
      <w:r w:rsidRPr="00C62167">
        <w:rPr>
          <w:i/>
          <w:iCs/>
          <w:lang w:val="es-BO"/>
        </w:rPr>
        <w:t>en el nombre de nuestro Señor Jesucristo, a Dios, el Padre.”</w:t>
      </w:r>
      <w:r w:rsidR="00F97DD9">
        <w:rPr>
          <w:lang w:val="es-BO"/>
        </w:rPr>
        <w:t xml:space="preserve"> En </w:t>
      </w:r>
      <w:r w:rsidR="006709AA">
        <w:rPr>
          <w:lang w:val="es-BO"/>
        </w:rPr>
        <w:t>n</w:t>
      </w:r>
      <w:r w:rsidR="00F97DD9">
        <w:rPr>
          <w:lang w:val="es-BO"/>
        </w:rPr>
        <w:t xml:space="preserve">ombre de alguien. </w:t>
      </w:r>
    </w:p>
    <w:p w14:paraId="1115A5BC" w14:textId="44D58967" w:rsidR="00E8526C" w:rsidRDefault="00F97DD9" w:rsidP="00F97DD9">
      <w:pPr>
        <w:pStyle w:val="Ttulo5"/>
      </w:pPr>
      <w:r>
        <w:t>Cristo Jesús</w:t>
      </w:r>
      <w:r w:rsidR="006709AA">
        <w:t>,</w:t>
      </w:r>
      <w:r>
        <w:t xml:space="preserve"> como el m</w:t>
      </w:r>
      <w:r w:rsidR="006709AA">
        <w:t>otivo</w:t>
      </w:r>
      <w:r>
        <w:t xml:space="preserve"> para dar gracias a Dios por todo, por medio de quien la gracia de Dios es mostrada a nosotros.</w:t>
      </w:r>
    </w:p>
    <w:p w14:paraId="17E32564" w14:textId="3B40ACA4" w:rsidR="00CD5C4B" w:rsidRDefault="00CD5C4B" w:rsidP="00CD5C4B">
      <w:pPr>
        <w:pStyle w:val="Ttulo3"/>
      </w:pPr>
      <w:r>
        <w:t>Efesios 5:21 –</w:t>
      </w:r>
      <w:r>
        <w:rPr>
          <w:i/>
          <w:iCs/>
        </w:rPr>
        <w:t xml:space="preserve"> </w:t>
      </w:r>
      <w:r w:rsidR="00F97DD9">
        <w:rPr>
          <w:i/>
          <w:iCs/>
        </w:rPr>
        <w:t>“</w:t>
      </w:r>
      <w:r>
        <w:rPr>
          <w:i/>
          <w:iCs/>
        </w:rPr>
        <w:t>Sométanse unos a otros en el temor de Cristo</w:t>
      </w:r>
      <w:r w:rsidR="00F97DD9">
        <w:rPr>
          <w:i/>
          <w:iCs/>
        </w:rPr>
        <w:t>”</w:t>
      </w:r>
      <w:r>
        <w:rPr>
          <w:i/>
          <w:iCs/>
        </w:rPr>
        <w:t>.</w:t>
      </w:r>
      <w:r w:rsidR="00DE3584">
        <w:t xml:space="preserve"> El verbo sométanse está en presente pasivo, participio.</w:t>
      </w:r>
    </w:p>
    <w:p w14:paraId="1DB22A8A" w14:textId="067E1806" w:rsidR="00DE3584" w:rsidRDefault="00DE3584" w:rsidP="00DE3584">
      <w:pPr>
        <w:pStyle w:val="Ttulo4"/>
        <w:rPr>
          <w:lang w:val="es-BO"/>
        </w:rPr>
      </w:pPr>
      <w:r>
        <w:rPr>
          <w:lang w:val="es-BO"/>
        </w:rPr>
        <w:t>Las traducciones posibles; sometiéndose,</w:t>
      </w:r>
      <w:r w:rsidR="00F838F6">
        <w:rPr>
          <w:lang w:val="es-BO"/>
        </w:rPr>
        <w:t xml:space="preserve"> sujetándose, estando sujetos;</w:t>
      </w:r>
      <w:r>
        <w:rPr>
          <w:lang w:val="es-BO"/>
        </w:rPr>
        <w:t xml:space="preserve"> en pasivo; siendo sujetados o sometidos.</w:t>
      </w:r>
      <w:r w:rsidR="00F838F6">
        <w:rPr>
          <w:lang w:val="es-BO"/>
        </w:rPr>
        <w:t xml:space="preserve"> Transmite una acción voluntaria, no impuesta.</w:t>
      </w:r>
    </w:p>
    <w:p w14:paraId="31B9E6B7" w14:textId="7C115DD0" w:rsidR="00F838F6" w:rsidRPr="00F838F6" w:rsidRDefault="00F838F6" w:rsidP="0017623A">
      <w:pPr>
        <w:pStyle w:val="Ttulo5"/>
      </w:pPr>
      <w:r w:rsidRPr="00F838F6">
        <w:t xml:space="preserve">El </w:t>
      </w:r>
      <w:r w:rsidR="00DA2751" w:rsidRPr="00F838F6">
        <w:t>pasivo, dejando</w:t>
      </w:r>
      <w:r w:rsidRPr="00F838F6">
        <w:t xml:space="preserve"> que a</w:t>
      </w:r>
      <w:r>
        <w:t xml:space="preserve">lguien te someta o te sujete </w:t>
      </w:r>
      <w:r w:rsidR="0047560B">
        <w:t xml:space="preserve">unos a otros </w:t>
      </w:r>
      <w:r>
        <w:t>no encaja en la gramática español</w:t>
      </w:r>
      <w:r w:rsidR="006709AA">
        <w:t>a</w:t>
      </w:r>
      <w:r w:rsidR="0047560B">
        <w:t>, las mejores traducciones ser</w:t>
      </w:r>
      <w:r w:rsidR="006709AA">
        <w:t>í</w:t>
      </w:r>
      <w:r w:rsidR="0047560B">
        <w:t>an: sometiéndose, sujetándose.</w:t>
      </w:r>
    </w:p>
    <w:p w14:paraId="00606B76" w14:textId="590F739B" w:rsidR="00DE3584" w:rsidRPr="00DE3584" w:rsidRDefault="00DE3584" w:rsidP="0017623A">
      <w:pPr>
        <w:pStyle w:val="Ttulo5"/>
      </w:pPr>
      <w:r w:rsidRPr="00DE3584">
        <w:t>El verbo HYPOTASSOMENOI, de H</w:t>
      </w:r>
      <w:r>
        <w:t xml:space="preserve">YPO – debajo, y TASSO – ordenar, poner en fila, es un </w:t>
      </w:r>
      <w:r w:rsidR="00F838F6">
        <w:t>término</w:t>
      </w:r>
      <w:r>
        <w:t xml:space="preserve"> militar</w:t>
      </w:r>
    </w:p>
    <w:p w14:paraId="68AAEE62" w14:textId="6562EF65" w:rsidR="00CD5C4B" w:rsidRDefault="00DE3584" w:rsidP="0017623A">
      <w:pPr>
        <w:pStyle w:val="Ttulo5"/>
      </w:pPr>
      <w:r w:rsidRPr="00F838F6">
        <w:t xml:space="preserve">Sean llenados </w:t>
      </w:r>
      <w:r w:rsidR="00435CDD">
        <w:t>por</w:t>
      </w:r>
      <w:r w:rsidRPr="00F838F6">
        <w:t xml:space="preserve"> Espíritu</w:t>
      </w:r>
      <w:r w:rsidR="00F838F6" w:rsidRPr="00F838F6">
        <w:t xml:space="preserve"> </w:t>
      </w:r>
      <w:r w:rsidR="00F838F6">
        <w:t>sometiéndose o sujetándose voluntariamente unos a otros.</w:t>
      </w:r>
    </w:p>
    <w:p w14:paraId="0FF5818D" w14:textId="783CA82E" w:rsidR="00CD5C4B" w:rsidRDefault="0047560B" w:rsidP="0047560B">
      <w:pPr>
        <w:pStyle w:val="Ttulo4"/>
        <w:rPr>
          <w:lang w:val="es-BO"/>
        </w:rPr>
      </w:pPr>
      <w:r w:rsidRPr="0047560B">
        <w:rPr>
          <w:lang w:val="es-BO"/>
        </w:rPr>
        <w:t>“en el temor del Seño</w:t>
      </w:r>
      <w:r>
        <w:rPr>
          <w:lang w:val="es-BO"/>
        </w:rPr>
        <w:t>r” significa en reverencia o en respet</w:t>
      </w:r>
      <w:r w:rsidR="006709AA">
        <w:rPr>
          <w:lang w:val="es-BO"/>
        </w:rPr>
        <w:t>o</w:t>
      </w:r>
      <w:r>
        <w:rPr>
          <w:lang w:val="es-BO"/>
        </w:rPr>
        <w:t xml:space="preserve"> al Señor.</w:t>
      </w:r>
    </w:p>
    <w:p w14:paraId="58DFEDD1" w14:textId="6C2CC63B" w:rsidR="0017623A" w:rsidRDefault="0017623A" w:rsidP="0017623A">
      <w:pPr>
        <w:pStyle w:val="Ttulo4"/>
        <w:rPr>
          <w:lang w:val="es-BO"/>
        </w:rPr>
      </w:pPr>
      <w:r w:rsidRPr="0075363A">
        <w:rPr>
          <w:lang w:val="es-BO"/>
        </w:rPr>
        <w:t xml:space="preserve">“UNOS A OTROS” Pablo </w:t>
      </w:r>
      <w:r w:rsidR="0075363A" w:rsidRPr="0075363A">
        <w:rPr>
          <w:lang w:val="es-BO"/>
        </w:rPr>
        <w:t>co</w:t>
      </w:r>
      <w:r w:rsidR="0075363A">
        <w:rPr>
          <w:lang w:val="es-BO"/>
        </w:rPr>
        <w:t>ntinuar</w:t>
      </w:r>
      <w:r w:rsidR="006709AA">
        <w:rPr>
          <w:lang w:val="es-BO"/>
        </w:rPr>
        <w:t xml:space="preserve">á </w:t>
      </w:r>
      <w:r w:rsidR="0075363A">
        <w:rPr>
          <w:lang w:val="es-BO"/>
        </w:rPr>
        <w:t>con instrucciones unos a otros en el temor del Señor</w:t>
      </w:r>
    </w:p>
    <w:p w14:paraId="4E4B1944" w14:textId="3F1F506C" w:rsidR="0075363A" w:rsidRDefault="0075363A" w:rsidP="0075363A">
      <w:pPr>
        <w:pStyle w:val="Ttulo5"/>
      </w:pPr>
      <w:r>
        <w:t>Efesios 5:20-24, 33 – Las mujeres casadas a sus propios maridos.</w:t>
      </w:r>
    </w:p>
    <w:p w14:paraId="6D1AADED" w14:textId="17EEF227" w:rsidR="0075363A" w:rsidRDefault="0075363A" w:rsidP="0075363A">
      <w:pPr>
        <w:pStyle w:val="Ttulo5"/>
      </w:pPr>
      <w:r>
        <w:t>Efesios 5:25-31, 33 – Los maridos a sus propias esposas.</w:t>
      </w:r>
    </w:p>
    <w:p w14:paraId="269540D9" w14:textId="5FF5D0FB" w:rsidR="0075363A" w:rsidRDefault="0075363A" w:rsidP="0075363A">
      <w:pPr>
        <w:pStyle w:val="Ttulo5"/>
      </w:pPr>
      <w:r>
        <w:t>Efesios 6:1-3 – Los hijos a sus padres</w:t>
      </w:r>
    </w:p>
    <w:p w14:paraId="7C7DA445" w14:textId="5BC7323A" w:rsidR="0075363A" w:rsidRDefault="0075363A" w:rsidP="0075363A">
      <w:pPr>
        <w:pStyle w:val="Ttulo5"/>
      </w:pPr>
      <w:r>
        <w:t>Efesios 6: 4 – Los padres a sus hijos</w:t>
      </w:r>
    </w:p>
    <w:p w14:paraId="157DF5E7" w14:textId="7442C993" w:rsidR="0075363A" w:rsidRDefault="0075363A" w:rsidP="0075363A">
      <w:pPr>
        <w:pStyle w:val="Ttulo5"/>
      </w:pPr>
      <w:r>
        <w:t>Efesios 6:5-8 – Los siervos (empleados) a sus amos (jefes)</w:t>
      </w:r>
    </w:p>
    <w:p w14:paraId="384C2197" w14:textId="34B3EAD1" w:rsidR="0075363A" w:rsidRDefault="0075363A" w:rsidP="0075363A">
      <w:pPr>
        <w:pStyle w:val="Ttulo5"/>
      </w:pPr>
      <w:r>
        <w:t>Efesios 6:9 – Los amos (jefes) a sus siervos (empleados)</w:t>
      </w:r>
    </w:p>
    <w:p w14:paraId="44F64B1F" w14:textId="7343C01A" w:rsidR="002A739D" w:rsidRDefault="002A739D" w:rsidP="002A739D">
      <w:pPr>
        <w:pStyle w:val="Ttulo4"/>
        <w:rPr>
          <w:lang w:val="es-BO"/>
        </w:rPr>
      </w:pPr>
      <w:r w:rsidRPr="002A739D">
        <w:rPr>
          <w:lang w:val="es-BO"/>
        </w:rPr>
        <w:t>Pablo quiere que entendamos q</w:t>
      </w:r>
      <w:r>
        <w:rPr>
          <w:lang w:val="es-BO"/>
        </w:rPr>
        <w:t>ue la sumisión no nace de uno mismo, eso es imposible.</w:t>
      </w:r>
    </w:p>
    <w:p w14:paraId="7D128886" w14:textId="218B17CB" w:rsidR="00AE3594" w:rsidRDefault="00AE3594" w:rsidP="00AE3594">
      <w:pPr>
        <w:pStyle w:val="Ttulo5"/>
      </w:pPr>
      <w:r>
        <w:t>La sumisión va siempre acompañada de</w:t>
      </w:r>
      <w:r w:rsidR="006709AA">
        <w:t>l hecho de ser</w:t>
      </w:r>
      <w:r>
        <w:t xml:space="preserve"> llenados </w:t>
      </w:r>
      <w:r w:rsidR="00435CDD">
        <w:t>por</w:t>
      </w:r>
      <w:r>
        <w:t xml:space="preserve"> Espíritu; por eso </w:t>
      </w:r>
      <w:r w:rsidR="002C3E9A">
        <w:t>está</w:t>
      </w:r>
      <w:r>
        <w:t xml:space="preserve"> en participio; sean llenados </w:t>
      </w:r>
      <w:r w:rsidR="00435CDD">
        <w:t>por</w:t>
      </w:r>
      <w:r>
        <w:t xml:space="preserve"> </w:t>
      </w:r>
      <w:r w:rsidR="006709AA">
        <w:t xml:space="preserve">el </w:t>
      </w:r>
      <w:r>
        <w:t>Espíritu</w:t>
      </w:r>
      <w:r w:rsidR="006709AA">
        <w:t>,</w:t>
      </w:r>
      <w:r>
        <w:t xml:space="preserve"> mientras estás siendo sumiso de manera voluntaria.</w:t>
      </w:r>
    </w:p>
    <w:p w14:paraId="63E9343C" w14:textId="2C2B2AAE" w:rsidR="00AE3594" w:rsidRDefault="00AE3594" w:rsidP="00AE3594">
      <w:pPr>
        <w:pStyle w:val="Ttulo5"/>
      </w:pPr>
      <w:r>
        <w:t>Pablo muestra que va en compañía</w:t>
      </w:r>
      <w:r w:rsidR="006709AA">
        <w:t xml:space="preserve"> de</w:t>
      </w:r>
      <w:r>
        <w:t>; no</w:t>
      </w:r>
      <w:r w:rsidR="006709AA">
        <w:t>s</w:t>
      </w:r>
      <w:r>
        <w:t xml:space="preserve"> dice que primero ocurre la llenura </w:t>
      </w:r>
      <w:r w:rsidR="00435CDD">
        <w:t>por</w:t>
      </w:r>
      <w:r w:rsidR="006709AA">
        <w:t xml:space="preserve"> el</w:t>
      </w:r>
      <w:r>
        <w:t xml:space="preserve"> Espíritu </w:t>
      </w:r>
      <w:r w:rsidR="006709AA">
        <w:t xml:space="preserve">y </w:t>
      </w:r>
      <w:r>
        <w:t>después la sumisión.</w:t>
      </w:r>
    </w:p>
    <w:p w14:paraId="056F9918" w14:textId="40301211" w:rsidR="00AE3594" w:rsidRPr="00AE3594" w:rsidRDefault="00AE3594" w:rsidP="00AE3594">
      <w:pPr>
        <w:pStyle w:val="Ttulo5"/>
      </w:pPr>
      <w:r>
        <w:t>Parafraseando la explicación: sino est</w:t>
      </w:r>
      <w:r w:rsidR="006709AA">
        <w:t>ás</w:t>
      </w:r>
      <w:r>
        <w:t xml:space="preserve"> siendo lleno </w:t>
      </w:r>
      <w:r w:rsidR="00962E81">
        <w:t>por</w:t>
      </w:r>
      <w:r w:rsidR="006709AA">
        <w:t xml:space="preserve"> el</w:t>
      </w:r>
      <w:r>
        <w:t xml:space="preserve"> Espíritu de manera </w:t>
      </w:r>
      <w:r w:rsidR="008617A0">
        <w:t>continua</w:t>
      </w:r>
      <w:r w:rsidR="006709AA">
        <w:t>,</w:t>
      </w:r>
      <w:r>
        <w:t xml:space="preserve"> entonces será imposible la sumisión.</w:t>
      </w:r>
    </w:p>
    <w:bookmarkEnd w:id="7"/>
    <w:p w14:paraId="0208ED3D" w14:textId="6F5545D6" w:rsidR="00B235F8" w:rsidRDefault="0012529B" w:rsidP="008819E5">
      <w:pPr>
        <w:pStyle w:val="Ttulo1"/>
      </w:pPr>
      <w:r w:rsidRPr="00830F82">
        <w:lastRenderedPageBreak/>
        <w:t>Efesios 5:21-</w:t>
      </w:r>
      <w:r w:rsidR="005D1A31">
        <w:t>6:9</w:t>
      </w:r>
      <w:r w:rsidRPr="00830F82">
        <w:t xml:space="preserve"> – </w:t>
      </w:r>
      <w:r w:rsidR="00D333D7">
        <w:t>Sometiéndose Unos a Otros en el Temor del Señor</w:t>
      </w:r>
      <w:r w:rsidR="008819E5" w:rsidRPr="00830F82">
        <w:t>.</w:t>
      </w:r>
    </w:p>
    <w:p w14:paraId="011C23E4" w14:textId="46991478" w:rsidR="00517147" w:rsidRDefault="00517147" w:rsidP="00C42088">
      <w:pPr>
        <w:pStyle w:val="Ttulo3"/>
      </w:pPr>
      <w:r>
        <w:t xml:space="preserve">Efesios 5:21 – </w:t>
      </w:r>
      <w:r w:rsidR="00C42088">
        <w:rPr>
          <w:b/>
          <w:bCs/>
        </w:rPr>
        <w:t xml:space="preserve">Nota – </w:t>
      </w:r>
      <w:r w:rsidR="00C42088">
        <w:t>mientras hagamos el estudio en los siguientes versículos</w:t>
      </w:r>
      <w:r w:rsidR="00CD4216">
        <w:t>.</w:t>
      </w:r>
      <w:r w:rsidR="00C42088">
        <w:t xml:space="preserve"> </w:t>
      </w:r>
      <w:r w:rsidR="00CD4216">
        <w:t>N</w:t>
      </w:r>
      <w:r w:rsidR="00C42088">
        <w:t>o de</w:t>
      </w:r>
      <w:r w:rsidR="00CD4216">
        <w:t>be</w:t>
      </w:r>
      <w:r w:rsidR="00C42088">
        <w:t>mos olvidar el primer imperativo es</w:t>
      </w:r>
      <w:r w:rsidR="00CD4216">
        <w:t>:</w:t>
      </w:r>
      <w:r w:rsidR="00C42088">
        <w:t xml:space="preserve"> SEAN LLENADOS </w:t>
      </w:r>
      <w:r w:rsidR="00435CDD">
        <w:t>POR</w:t>
      </w:r>
      <w:r w:rsidR="00C42088">
        <w:t xml:space="preserve"> ESPÍRITU</w:t>
      </w:r>
      <w:r w:rsidR="00CD4216">
        <w:t>,</w:t>
      </w:r>
      <w:r w:rsidR="00C42088">
        <w:t xml:space="preserve"> eso será evidente </w:t>
      </w:r>
      <w:r w:rsidR="00CD4216">
        <w:t xml:space="preserve">en la medida en la </w:t>
      </w:r>
      <w:r w:rsidR="00C42088">
        <w:t>que est</w:t>
      </w:r>
      <w:r w:rsidR="00CD4216">
        <w:t>e</w:t>
      </w:r>
      <w:r w:rsidR="00C42088">
        <w:t>mos viviendo en sumisión voluntaria unos a otros</w:t>
      </w:r>
    </w:p>
    <w:p w14:paraId="4CBA529F" w14:textId="2DD8E6D3" w:rsidR="008819E5" w:rsidRPr="00830F82" w:rsidRDefault="008819E5" w:rsidP="008819E5">
      <w:pPr>
        <w:pStyle w:val="Ttulo2"/>
      </w:pPr>
      <w:r w:rsidRPr="00830F82">
        <w:t>Efesios 5:2</w:t>
      </w:r>
      <w:r w:rsidR="005D2D3A">
        <w:t>2</w:t>
      </w:r>
      <w:r w:rsidRPr="00830F82">
        <w:t>-24 – Instrucciones para las mujeres casadas en el Señor</w:t>
      </w:r>
      <w:r w:rsidR="00A9450C">
        <w:t>,</w:t>
      </w:r>
      <w:r w:rsidR="005B6C31" w:rsidRPr="00830F82">
        <w:t xml:space="preserve"> usando el modelo de la iglesia</w:t>
      </w:r>
      <w:r w:rsidRPr="00830F82">
        <w:t>.</w:t>
      </w:r>
    </w:p>
    <w:p w14:paraId="2B81FAE7" w14:textId="5BD59962" w:rsidR="00B235F8" w:rsidRDefault="005D2D3A" w:rsidP="00B235F8">
      <w:pPr>
        <w:pStyle w:val="Ttulo3"/>
      </w:pPr>
      <w:r>
        <w:t xml:space="preserve">Efesios 5:22-24 – </w:t>
      </w:r>
      <w:r w:rsidR="00B127D5">
        <w:t>Estas instrucciones</w:t>
      </w:r>
      <w:r w:rsidR="006C37A5">
        <w:t xml:space="preserve"> son para las mujeres casadas en el Señor,</w:t>
      </w:r>
      <w:r w:rsidR="00A9450C">
        <w:t xml:space="preserve"> que</w:t>
      </w:r>
      <w:r w:rsidR="006C37A5">
        <w:t xml:space="preserve"> estén sometidas a </w:t>
      </w:r>
      <w:r w:rsidR="00B127D5">
        <w:t>sus maridos</w:t>
      </w:r>
      <w:r w:rsidR="006C37A5">
        <w:t>, así como la iglesia a Cristo quien es la cabeza.</w:t>
      </w:r>
    </w:p>
    <w:p w14:paraId="16C1130B" w14:textId="7036E3C0" w:rsidR="005D2D3A" w:rsidRPr="005D2D3A" w:rsidRDefault="005D2D3A" w:rsidP="005D2D3A">
      <w:pPr>
        <w:pStyle w:val="Ttulo3"/>
      </w:pPr>
      <w:r>
        <w:t>Efesios 5:22 –</w:t>
      </w:r>
      <w:r>
        <w:rPr>
          <w:i/>
          <w:iCs/>
        </w:rPr>
        <w:t xml:space="preserve"> </w:t>
      </w:r>
      <w:r w:rsidR="006E12A4">
        <w:rPr>
          <w:i/>
          <w:iCs/>
        </w:rPr>
        <w:t>“</w:t>
      </w:r>
      <w:r>
        <w:rPr>
          <w:i/>
          <w:iCs/>
        </w:rPr>
        <w:t xml:space="preserve">Las mujeres estén </w:t>
      </w:r>
      <w:r>
        <w:rPr>
          <w:b/>
          <w:bCs/>
          <w:i/>
          <w:iCs/>
        </w:rPr>
        <w:t>sometidas</w:t>
      </w:r>
      <w:r>
        <w:rPr>
          <w:i/>
          <w:iCs/>
        </w:rPr>
        <w:t xml:space="preserve"> a sus propios maridos como al Señor</w:t>
      </w:r>
      <w:r w:rsidR="006E12A4">
        <w:rPr>
          <w:i/>
          <w:iCs/>
        </w:rPr>
        <w:t>”</w:t>
      </w:r>
      <w:r>
        <w:rPr>
          <w:i/>
          <w:iCs/>
        </w:rPr>
        <w:t>.</w:t>
      </w:r>
      <w:r>
        <w:t xml:space="preserve"> </w:t>
      </w:r>
    </w:p>
    <w:p w14:paraId="34833D2C" w14:textId="7A2970EE" w:rsidR="00B235F8" w:rsidRDefault="006E12A4" w:rsidP="00B235F8">
      <w:pPr>
        <w:pStyle w:val="Ttulo4"/>
        <w:rPr>
          <w:lang w:val="es-BO"/>
        </w:rPr>
      </w:pPr>
      <w:r w:rsidRPr="006E12A4">
        <w:rPr>
          <w:lang w:val="es-BO"/>
        </w:rPr>
        <w:t>Efesios 5:22 –</w:t>
      </w:r>
      <w:r w:rsidRPr="006E12A4">
        <w:rPr>
          <w:i/>
          <w:iCs/>
          <w:lang w:val="es-BO"/>
        </w:rPr>
        <w:t xml:space="preserve"> </w:t>
      </w:r>
      <w:r>
        <w:rPr>
          <w:i/>
          <w:iCs/>
          <w:lang w:val="es-BO"/>
        </w:rPr>
        <w:t>“</w:t>
      </w:r>
      <w:r w:rsidRPr="006E12A4">
        <w:rPr>
          <w:i/>
          <w:iCs/>
          <w:lang w:val="es-BO"/>
        </w:rPr>
        <w:t xml:space="preserve">Las mujeres estén </w:t>
      </w:r>
      <w:r w:rsidRPr="006E12A4">
        <w:rPr>
          <w:b/>
          <w:bCs/>
          <w:i/>
          <w:iCs/>
          <w:lang w:val="es-BO"/>
        </w:rPr>
        <w:t>sometidas</w:t>
      </w:r>
      <w:r w:rsidR="00D77A5F">
        <w:rPr>
          <w:b/>
          <w:bCs/>
          <w:i/>
          <w:iCs/>
          <w:lang w:val="es-BO"/>
        </w:rPr>
        <w:t xml:space="preserve"> </w:t>
      </w:r>
      <w:r w:rsidR="00D77A5F" w:rsidRPr="00D77A5F">
        <w:rPr>
          <w:i/>
          <w:iCs/>
          <w:lang w:val="es-BO"/>
        </w:rPr>
        <w:t>a sus propios maridos</w:t>
      </w:r>
      <w:r>
        <w:rPr>
          <w:b/>
          <w:bCs/>
          <w:i/>
          <w:iCs/>
          <w:lang w:val="es-BO"/>
        </w:rPr>
        <w:t>”</w:t>
      </w:r>
      <w:r w:rsidRPr="006E12A4">
        <w:rPr>
          <w:b/>
          <w:bCs/>
          <w:lang w:val="es-BO"/>
        </w:rPr>
        <w:t xml:space="preserve"> </w:t>
      </w:r>
      <w:r>
        <w:rPr>
          <w:lang w:val="es-BO"/>
        </w:rPr>
        <w:t>… El imperativo HYPOTASSESTHE, está en presente</w:t>
      </w:r>
      <w:r w:rsidR="00A9450C">
        <w:rPr>
          <w:lang w:val="es-BO"/>
        </w:rPr>
        <w:t>,</w:t>
      </w:r>
      <w:r>
        <w:rPr>
          <w:lang w:val="es-BO"/>
        </w:rPr>
        <w:t xml:space="preserve"> esto debe ser una acción </w:t>
      </w:r>
      <w:r w:rsidR="008617A0">
        <w:rPr>
          <w:lang w:val="es-BO"/>
        </w:rPr>
        <w:t>continua</w:t>
      </w:r>
      <w:r>
        <w:rPr>
          <w:lang w:val="es-BO"/>
        </w:rPr>
        <w:t xml:space="preserve"> o habitual, voz media</w:t>
      </w:r>
      <w:r w:rsidR="00A9450C">
        <w:rPr>
          <w:lang w:val="es-BO"/>
        </w:rPr>
        <w:t>,</w:t>
      </w:r>
      <w:r>
        <w:rPr>
          <w:lang w:val="es-BO"/>
        </w:rPr>
        <w:t xml:space="preserve"> quiere decir uno mismo</w:t>
      </w:r>
      <w:r w:rsidR="00A9450C">
        <w:rPr>
          <w:lang w:val="es-BO"/>
        </w:rPr>
        <w:t>,</w:t>
      </w:r>
      <w:r w:rsidR="00D77A5F">
        <w:rPr>
          <w:lang w:val="es-BO"/>
        </w:rPr>
        <w:t xml:space="preserve"> voluntariamente</w:t>
      </w:r>
      <w:r>
        <w:rPr>
          <w:lang w:val="es-BO"/>
        </w:rPr>
        <w:t>. Lit ponerse bajo autoridad</w:t>
      </w:r>
      <w:r w:rsidR="009A13F8">
        <w:rPr>
          <w:lang w:val="es-BO"/>
        </w:rPr>
        <w:t xml:space="preserve"> o alinearse bajo un líder.</w:t>
      </w:r>
    </w:p>
    <w:p w14:paraId="65531768" w14:textId="6BB60360" w:rsidR="006E12A4" w:rsidRDefault="006E12A4" w:rsidP="006E12A4">
      <w:pPr>
        <w:pStyle w:val="Ttulo5"/>
      </w:pPr>
      <w:r>
        <w:t>El mandato no es para todas las mujeres en general, este mandato va directo a mujeres que están casadas, tampoco a l</w:t>
      </w:r>
      <w:r w:rsidR="00A9450C">
        <w:t>a</w:t>
      </w:r>
      <w:r>
        <w:t>s que estuvieron casadas antes</w:t>
      </w:r>
      <w:r w:rsidR="00A9450C">
        <w:t>.</w:t>
      </w:r>
    </w:p>
    <w:p w14:paraId="17D40C09" w14:textId="5EE6D1F7" w:rsidR="006E12A4" w:rsidRDefault="006E12A4" w:rsidP="006E12A4">
      <w:pPr>
        <w:pStyle w:val="Ttulo5"/>
      </w:pPr>
      <w:r>
        <w:t>EL mandamiento tampoco es</w:t>
      </w:r>
      <w:r w:rsidR="00A9450C">
        <w:t>tá diciendo que</w:t>
      </w:r>
      <w:r>
        <w:t xml:space="preserve"> los maridos sometan a sus mujeres, eso sería machismo.</w:t>
      </w:r>
    </w:p>
    <w:p w14:paraId="77B0A85D" w14:textId="599A42D5" w:rsidR="006E12A4" w:rsidRDefault="006E12A4" w:rsidP="006E12A4">
      <w:pPr>
        <w:pStyle w:val="Ttulo5"/>
      </w:pPr>
      <w:r>
        <w:t>Est</w:t>
      </w:r>
      <w:r w:rsidR="00A9450C">
        <w:t>a</w:t>
      </w:r>
      <w:r>
        <w:t xml:space="preserve"> es una orden para las mujeres casadas</w:t>
      </w:r>
      <w:r w:rsidR="00A9450C">
        <w:t>,</w:t>
      </w:r>
      <w:r>
        <w:t xml:space="preserve"> que se pongan voluntariamente bajo la autoridad del marido</w:t>
      </w:r>
      <w:r w:rsidR="00460911">
        <w:t>.</w:t>
      </w:r>
    </w:p>
    <w:p w14:paraId="5A44DE42" w14:textId="5DD956AB" w:rsidR="00460911" w:rsidRPr="00460911" w:rsidRDefault="00460911" w:rsidP="00460911">
      <w:pPr>
        <w:pStyle w:val="Ttulo5"/>
      </w:pPr>
      <w:r>
        <w:t>Pablo no po</w:t>
      </w:r>
      <w:r w:rsidR="00A9450C">
        <w:t>n</w:t>
      </w:r>
      <w:r>
        <w:t>e condiciones para que las mujeres estén sumisas, como</w:t>
      </w:r>
      <w:r w:rsidR="00A9450C">
        <w:t xml:space="preserve"> ser,</w:t>
      </w:r>
      <w:r>
        <w:t xml:space="preserve"> si su marido es creyente</w:t>
      </w:r>
      <w:r w:rsidR="00A9450C">
        <w:t xml:space="preserve">, </w:t>
      </w:r>
      <w:r>
        <w:t xml:space="preserve">o que su marido le </w:t>
      </w:r>
      <w:r w:rsidR="00F07FE3">
        <w:t>está</w:t>
      </w:r>
      <w:r>
        <w:t xml:space="preserve"> amando</w:t>
      </w:r>
      <w:r w:rsidR="00A9450C">
        <w:t>,</w:t>
      </w:r>
      <w:r>
        <w:t xml:space="preserve"> entonces </w:t>
      </w:r>
      <w:r w:rsidR="00F07FE3">
        <w:t>estén sumisas.</w:t>
      </w:r>
      <w:r>
        <w:t xml:space="preserve"> </w:t>
      </w:r>
    </w:p>
    <w:p w14:paraId="2A4329E1" w14:textId="038DB457" w:rsidR="006E12A4" w:rsidRDefault="006E12A4" w:rsidP="006E12A4">
      <w:pPr>
        <w:pStyle w:val="Ttulo5"/>
      </w:pPr>
      <w:r>
        <w:t xml:space="preserve">Esto no implica que las mujeres </w:t>
      </w:r>
      <w:r w:rsidR="00527805">
        <w:t>casadas sean sumisas a todos los hombres, el texto dice: a sus propios maridos (cada una a su marido).</w:t>
      </w:r>
    </w:p>
    <w:p w14:paraId="7AF12509" w14:textId="5186D1E5" w:rsidR="00527805" w:rsidRDefault="00527805" w:rsidP="00527805">
      <w:pPr>
        <w:pStyle w:val="Ttulo5"/>
      </w:pPr>
      <w:r>
        <w:t>La sumisión no es humillación o menos importancia</w:t>
      </w:r>
      <w:r w:rsidR="00D77A5F">
        <w:t>, sabemos por las Escrituras</w:t>
      </w:r>
      <w:r w:rsidR="00A9450C">
        <w:t xml:space="preserve">, </w:t>
      </w:r>
      <w:r w:rsidR="00DA2751">
        <w:t>que todos</w:t>
      </w:r>
      <w:r w:rsidR="00D77A5F">
        <w:t xml:space="preserve"> somos uno en Cristo. Gálatas 3:28</w:t>
      </w:r>
    </w:p>
    <w:p w14:paraId="6A7A7294" w14:textId="4EFE0A28" w:rsidR="00D77A5F" w:rsidRDefault="00D77A5F" w:rsidP="00D77A5F">
      <w:pPr>
        <w:pStyle w:val="Ttulo4"/>
        <w:rPr>
          <w:lang w:val="es-BO"/>
        </w:rPr>
      </w:pPr>
      <w:r w:rsidRPr="00D75F9C">
        <w:rPr>
          <w:lang w:val="es-BO"/>
        </w:rPr>
        <w:t>Efesios 5:22 – “</w:t>
      </w:r>
      <w:r w:rsidRPr="00D75F9C">
        <w:rPr>
          <w:i/>
          <w:iCs/>
          <w:lang w:val="es-BO"/>
        </w:rPr>
        <w:t>como al Señor”</w:t>
      </w:r>
      <w:r w:rsidR="00D75F9C" w:rsidRPr="00D75F9C">
        <w:rPr>
          <w:lang w:val="es-BO"/>
        </w:rPr>
        <w:t xml:space="preserve"> </w:t>
      </w:r>
      <w:r w:rsidR="00D75F9C">
        <w:rPr>
          <w:lang w:val="es-BO"/>
        </w:rPr>
        <w:t>El estándar de una sumisión voluntaria es como al Señor, significa como al Señor Jesucristo mismo.</w:t>
      </w:r>
    </w:p>
    <w:p w14:paraId="442953B6" w14:textId="6DA32037" w:rsidR="00D75F9C" w:rsidRPr="00D75F9C" w:rsidRDefault="00D75F9C" w:rsidP="00D75F9C">
      <w:pPr>
        <w:pStyle w:val="Ttulo5"/>
      </w:pPr>
      <w:r>
        <w:t xml:space="preserve">Así como existe la sumisión voluntaria con </w:t>
      </w:r>
      <w:r w:rsidR="00460911">
        <w:t>reverencia</w:t>
      </w:r>
      <w:r>
        <w:t xml:space="preserve"> al Señor</w:t>
      </w:r>
      <w:r w:rsidR="00A9450C">
        <w:t>,</w:t>
      </w:r>
      <w:r>
        <w:t xml:space="preserve"> de la misma maner</w:t>
      </w:r>
      <w:r w:rsidR="00A9450C">
        <w:t>a sería a</w:t>
      </w:r>
      <w:r>
        <w:t xml:space="preserve"> su marido</w:t>
      </w:r>
      <w:r w:rsidR="00460911">
        <w:t>, pon</w:t>
      </w:r>
      <w:r w:rsidR="00A9450C">
        <w:t>erse</w:t>
      </w:r>
      <w:r w:rsidR="00460911">
        <w:t xml:space="preserve"> bajo su liderazgo.</w:t>
      </w:r>
    </w:p>
    <w:p w14:paraId="29CE95E1" w14:textId="3C3A6A60" w:rsidR="00B235F8" w:rsidRDefault="00D75F9C" w:rsidP="00B235F8">
      <w:pPr>
        <w:pStyle w:val="Ttulo5"/>
      </w:pPr>
      <w:r>
        <w:t>Podría sonar algo imposible</w:t>
      </w:r>
      <w:r w:rsidR="00460911">
        <w:t xml:space="preserve">, </w:t>
      </w:r>
      <w:r w:rsidR="00A9450C">
        <w:t>ya</w:t>
      </w:r>
      <w:r w:rsidR="00460911">
        <w:t xml:space="preserve"> que su marido</w:t>
      </w:r>
      <w:r w:rsidR="00122E8A">
        <w:t xml:space="preserve"> es </w:t>
      </w:r>
      <w:r w:rsidR="00460911">
        <w:t xml:space="preserve">un hombre </w:t>
      </w:r>
      <w:r w:rsidR="00F07FE3">
        <w:t>caído</w:t>
      </w:r>
      <w:r w:rsidR="00122E8A">
        <w:t>,</w:t>
      </w:r>
      <w:r w:rsidR="00F07FE3">
        <w:t xml:space="preserve"> que falla muchas veces. </w:t>
      </w:r>
    </w:p>
    <w:p w14:paraId="6445EB70" w14:textId="40855DFC" w:rsidR="00F07FE3" w:rsidRPr="00F07FE3" w:rsidRDefault="00F07FE3" w:rsidP="00F07FE3">
      <w:pPr>
        <w:pStyle w:val="Ttulo5"/>
      </w:pPr>
      <w:r>
        <w:t xml:space="preserve">Este mandamiento viene del Señor, para cumplir este mandamiento se requiere fe en el Señor, estar viviendo llenados </w:t>
      </w:r>
      <w:r w:rsidR="00962E81">
        <w:t>por</w:t>
      </w:r>
      <w:r>
        <w:t xml:space="preserve"> Espíritu.</w:t>
      </w:r>
    </w:p>
    <w:p w14:paraId="7558AADB" w14:textId="1B466456" w:rsidR="00B235F8" w:rsidRDefault="00F07FE3" w:rsidP="00F07FE3">
      <w:pPr>
        <w:pStyle w:val="Ttulo5"/>
      </w:pPr>
      <w:r>
        <w:t>El pasaje de Efesios 5:22 no</w:t>
      </w:r>
      <w:r w:rsidR="00122E8A">
        <w:t>s</w:t>
      </w:r>
      <w:r>
        <w:t xml:space="preserve"> dice</w:t>
      </w:r>
      <w:r w:rsidR="00122E8A">
        <w:t xml:space="preserve"> que</w:t>
      </w:r>
      <w:r>
        <w:t xml:space="preserve"> habría una excepción si su marido le pide hacer cosas que sean en contra de la voluntad de Dios, en ese caso</w:t>
      </w:r>
      <w:r w:rsidR="00122E8A">
        <w:t>,</w:t>
      </w:r>
      <w:r>
        <w:t xml:space="preserve"> la mujer casada</w:t>
      </w:r>
      <w:r w:rsidR="00122E8A">
        <w:t xml:space="preserve">, </w:t>
      </w:r>
      <w:r w:rsidR="002C3E9A">
        <w:t>está</w:t>
      </w:r>
      <w:r>
        <w:t xml:space="preserve"> obligada por fe</w:t>
      </w:r>
      <w:r w:rsidR="00122E8A">
        <w:t>, a</w:t>
      </w:r>
      <w:r>
        <w:t xml:space="preserve"> obedecer a Dios en lugar de</w:t>
      </w:r>
      <w:r w:rsidR="00122E8A">
        <w:t xml:space="preserve"> a</w:t>
      </w:r>
      <w:r>
        <w:t xml:space="preserve"> su marido. Hechos 5:29</w:t>
      </w:r>
    </w:p>
    <w:p w14:paraId="23531A42" w14:textId="444D6D0F" w:rsidR="00BE21AA" w:rsidRPr="00A77E65" w:rsidRDefault="00A77E65" w:rsidP="00BE21AA">
      <w:pPr>
        <w:pStyle w:val="Ttulo4"/>
        <w:rPr>
          <w:lang w:val="es-BO"/>
        </w:rPr>
      </w:pPr>
      <w:r w:rsidRPr="00A77E65">
        <w:rPr>
          <w:lang w:val="es-BO"/>
        </w:rPr>
        <w:lastRenderedPageBreak/>
        <w:t>Pablo da la razón d</w:t>
      </w:r>
      <w:r>
        <w:rPr>
          <w:lang w:val="es-BO"/>
        </w:rPr>
        <w:t>e por</w:t>
      </w:r>
      <w:r w:rsidR="00DA64C9">
        <w:rPr>
          <w:lang w:val="es-BO"/>
        </w:rPr>
        <w:t xml:space="preserve"> </w:t>
      </w:r>
      <w:r>
        <w:rPr>
          <w:lang w:val="es-BO"/>
        </w:rPr>
        <w:t>qu</w:t>
      </w:r>
      <w:r w:rsidR="00DA64C9">
        <w:rPr>
          <w:lang w:val="es-BO"/>
        </w:rPr>
        <w:t>é</w:t>
      </w:r>
      <w:r>
        <w:rPr>
          <w:lang w:val="es-BO"/>
        </w:rPr>
        <w:t xml:space="preserve"> las mujeres casadas</w:t>
      </w:r>
      <w:r w:rsidR="00DA64C9">
        <w:rPr>
          <w:lang w:val="es-BO"/>
        </w:rPr>
        <w:t>,</w:t>
      </w:r>
      <w:r>
        <w:rPr>
          <w:lang w:val="es-BO"/>
        </w:rPr>
        <w:t xml:space="preserve"> deben estar sometidas voluntariamente a sus propios maridos.</w:t>
      </w:r>
    </w:p>
    <w:p w14:paraId="65A6A231" w14:textId="6794E004" w:rsidR="005D2D3A" w:rsidRDefault="005D2D3A" w:rsidP="005D2D3A">
      <w:pPr>
        <w:pStyle w:val="Ttulo3"/>
      </w:pPr>
      <w:r>
        <w:t xml:space="preserve">Efesios 5:23 – </w:t>
      </w:r>
      <w:r w:rsidR="00A77E65">
        <w:t>“</w:t>
      </w:r>
      <w:r>
        <w:rPr>
          <w:i/>
          <w:iCs/>
        </w:rPr>
        <w:t xml:space="preserve">Porque el marido es la cabeza de </w:t>
      </w:r>
      <w:r w:rsidR="000F1153">
        <w:rPr>
          <w:i/>
          <w:iCs/>
        </w:rPr>
        <w:t>la mujer</w:t>
      </w:r>
      <w:r>
        <w:rPr>
          <w:i/>
          <w:iCs/>
        </w:rPr>
        <w:t xml:space="preserve">, así como Cristo es la cabeza de </w:t>
      </w:r>
      <w:r w:rsidR="000F1153">
        <w:rPr>
          <w:i/>
          <w:iCs/>
        </w:rPr>
        <w:t>la iglesia</w:t>
      </w:r>
      <w:r>
        <w:rPr>
          <w:i/>
          <w:iCs/>
        </w:rPr>
        <w:t xml:space="preserve">, siendo </w:t>
      </w:r>
      <w:r w:rsidR="000F1153">
        <w:rPr>
          <w:i/>
          <w:iCs/>
        </w:rPr>
        <w:t>El mismo el Salvador del cuerpo</w:t>
      </w:r>
      <w:r w:rsidR="00A77E65">
        <w:rPr>
          <w:i/>
          <w:iCs/>
        </w:rPr>
        <w:t>”</w:t>
      </w:r>
      <w:r w:rsidR="000F1153">
        <w:rPr>
          <w:i/>
          <w:iCs/>
        </w:rPr>
        <w:t>.</w:t>
      </w:r>
      <w:r w:rsidR="000F1153">
        <w:t xml:space="preserve"> </w:t>
      </w:r>
    </w:p>
    <w:p w14:paraId="1C0F9F52" w14:textId="39ED54B4" w:rsidR="000F1153" w:rsidRDefault="00A77E65" w:rsidP="000F1153">
      <w:pPr>
        <w:pStyle w:val="Ttulo4"/>
        <w:rPr>
          <w:lang w:val="es-BO"/>
        </w:rPr>
      </w:pPr>
      <w:r w:rsidRPr="00A77E65">
        <w:rPr>
          <w:lang w:val="es-BO"/>
        </w:rPr>
        <w:t xml:space="preserve">Efesios 5:23 – </w:t>
      </w:r>
      <w:r>
        <w:rPr>
          <w:lang w:val="es-BO"/>
        </w:rPr>
        <w:t>“</w:t>
      </w:r>
      <w:r w:rsidRPr="00A77E65">
        <w:rPr>
          <w:i/>
          <w:iCs/>
          <w:lang w:val="es-BO"/>
        </w:rPr>
        <w:t>Porque el marido es la cabeza de la mujer,</w:t>
      </w:r>
      <w:r>
        <w:rPr>
          <w:lang w:val="es-BO"/>
        </w:rPr>
        <w:t>” Pablo hace una declaración</w:t>
      </w:r>
      <w:r w:rsidR="00DA64C9">
        <w:rPr>
          <w:lang w:val="es-BO"/>
        </w:rPr>
        <w:t>,</w:t>
      </w:r>
      <w:r>
        <w:rPr>
          <w:lang w:val="es-BO"/>
        </w:rPr>
        <w:t xml:space="preserve"> esto es un hecho.</w:t>
      </w:r>
    </w:p>
    <w:p w14:paraId="4B24CE6F" w14:textId="04B14EFB" w:rsidR="00A77E65" w:rsidRDefault="00A77E65" w:rsidP="00A77E65">
      <w:pPr>
        <w:pStyle w:val="Ttulo5"/>
      </w:pPr>
      <w:r>
        <w:t>Esto no es una posibilidad</w:t>
      </w:r>
      <w:r w:rsidR="00DA64C9">
        <w:t>,</w:t>
      </w:r>
      <w:r>
        <w:t xml:space="preserve"> sino una realidad delante de Dios</w:t>
      </w:r>
      <w:r w:rsidR="00DA64C9">
        <w:t>.</w:t>
      </w:r>
      <w:r>
        <w:t xml:space="preserve"> </w:t>
      </w:r>
      <w:r w:rsidR="00DA64C9">
        <w:t>T</w:t>
      </w:r>
      <w:r>
        <w:t>ampoco es una acción sino un estado.</w:t>
      </w:r>
    </w:p>
    <w:p w14:paraId="43B1E476" w14:textId="36E067C7" w:rsidR="00A77E65" w:rsidRPr="00A77E65" w:rsidRDefault="00A77E65" w:rsidP="00A77E65">
      <w:pPr>
        <w:pStyle w:val="Ttulo5"/>
      </w:pPr>
      <w:r>
        <w:t>El verbo “es”</w:t>
      </w:r>
      <w:r w:rsidR="00DA64C9">
        <w:t>,</w:t>
      </w:r>
      <w:r>
        <w:t xml:space="preserve"> </w:t>
      </w:r>
      <w:r w:rsidR="002C3E9A">
        <w:t>está</w:t>
      </w:r>
      <w:r>
        <w:t xml:space="preserve"> en presente</w:t>
      </w:r>
      <w:r w:rsidR="00DA64C9">
        <w:t>,</w:t>
      </w:r>
      <w:r>
        <w:t xml:space="preserve"> un estado </w:t>
      </w:r>
      <w:proofErr w:type="spellStart"/>
      <w:r>
        <w:t>cont</w:t>
      </w:r>
      <w:r w:rsidR="00DA64C9">
        <w:t>í</w:t>
      </w:r>
      <w:r>
        <w:t>nuo</w:t>
      </w:r>
      <w:proofErr w:type="spellEnd"/>
      <w:r>
        <w:t>, el verbo no tiene voz por eso no hay acción, el modo es indicativo.</w:t>
      </w:r>
    </w:p>
    <w:p w14:paraId="79F72130" w14:textId="3BB11B45" w:rsidR="000F1153" w:rsidRDefault="00A77E65" w:rsidP="000F1153">
      <w:pPr>
        <w:pStyle w:val="Ttulo5"/>
      </w:pPr>
      <w:r>
        <w:t xml:space="preserve">Aunque no haya una obediencia </w:t>
      </w:r>
      <w:r w:rsidR="00DA64C9">
        <w:t>al</w:t>
      </w:r>
      <w:r>
        <w:t xml:space="preserve"> mandamiento “estén sometidas”,</w:t>
      </w:r>
      <w:r w:rsidR="00DA64C9">
        <w:t xml:space="preserve"> es una</w:t>
      </w:r>
      <w:r>
        <w:t xml:space="preserve"> realidad</w:t>
      </w:r>
      <w:r w:rsidR="00DA64C9">
        <w:t>,</w:t>
      </w:r>
      <w:r>
        <w:t xml:space="preserve"> que el marido es la cabeza de la mujer</w:t>
      </w:r>
      <w:r w:rsidR="00DA64C9">
        <w:t>,</w:t>
      </w:r>
      <w:r>
        <w:t xml:space="preserve"> desde el día</w:t>
      </w:r>
      <w:r w:rsidR="00DA64C9">
        <w:t xml:space="preserve"> en</w:t>
      </w:r>
      <w:r>
        <w:t xml:space="preserve"> que se casaron.</w:t>
      </w:r>
    </w:p>
    <w:p w14:paraId="778B1691" w14:textId="731366D8" w:rsidR="00A77E65" w:rsidRDefault="00187DBA" w:rsidP="00A77E65">
      <w:pPr>
        <w:pStyle w:val="Ttulo5"/>
      </w:pPr>
      <w:r>
        <w:t>Poniendo al marido</w:t>
      </w:r>
      <w:r w:rsidR="00DA64C9">
        <w:t xml:space="preserve"> en</w:t>
      </w:r>
      <w:r>
        <w:t xml:space="preserve"> la figura de cabeza de un cuerpo, muestra que el marido es el líder</w:t>
      </w:r>
      <w:r w:rsidR="00983C4A">
        <w:t xml:space="preserve"> (quien ejerce liderazgo, autoridad, responsabilidad)</w:t>
      </w:r>
      <w:r>
        <w:t>, la cabeza</w:t>
      </w:r>
      <w:r w:rsidR="00DA64C9">
        <w:t>,</w:t>
      </w:r>
      <w:r>
        <w:t xml:space="preserve"> quien dirige la familia, así como la cabeza al cuerpo.</w:t>
      </w:r>
    </w:p>
    <w:p w14:paraId="3692EFD9" w14:textId="7CF3B618" w:rsidR="00E22F26" w:rsidRPr="00E22F26" w:rsidRDefault="00E22F26" w:rsidP="00E22F26">
      <w:pPr>
        <w:pStyle w:val="Ttulo5"/>
      </w:pPr>
      <w:r>
        <w:t>Un cuerpo no puede tener dos cabezas, solo un</w:t>
      </w:r>
      <w:r w:rsidR="00DA64C9">
        <w:t>a</w:t>
      </w:r>
      <w:r>
        <w:t>, la familia solo tiene un líder, esto muestra un orden dentro del hogar.</w:t>
      </w:r>
    </w:p>
    <w:p w14:paraId="3D9A2D72" w14:textId="4F594423" w:rsidR="00187DBA" w:rsidRDefault="00187DBA" w:rsidP="00187DBA">
      <w:pPr>
        <w:pStyle w:val="Ttulo5"/>
      </w:pPr>
      <w:r>
        <w:t>Pablo hace una comparación de esta realidad con otra.</w:t>
      </w:r>
    </w:p>
    <w:p w14:paraId="4F2F8F79" w14:textId="1783FBB3" w:rsidR="00163280" w:rsidRDefault="00163280" w:rsidP="00163280">
      <w:pPr>
        <w:pStyle w:val="Ttulo4"/>
        <w:rPr>
          <w:lang w:val="es-BO"/>
        </w:rPr>
      </w:pPr>
      <w:r w:rsidRPr="00163280">
        <w:rPr>
          <w:lang w:val="es-BO"/>
        </w:rPr>
        <w:t>Efesios 5:23 – “</w:t>
      </w:r>
      <w:r w:rsidRPr="00163280">
        <w:rPr>
          <w:i/>
          <w:iCs/>
          <w:lang w:val="es-BO"/>
        </w:rPr>
        <w:t xml:space="preserve">así como Cristo es la cabeza de la </w:t>
      </w:r>
      <w:r>
        <w:rPr>
          <w:i/>
          <w:iCs/>
          <w:lang w:val="es-BO"/>
        </w:rPr>
        <w:t>Iglesia</w:t>
      </w:r>
      <w:r>
        <w:rPr>
          <w:lang w:val="es-BO"/>
        </w:rPr>
        <w:t xml:space="preserve">” </w:t>
      </w:r>
      <w:r w:rsidR="00983C4A">
        <w:rPr>
          <w:lang w:val="es-BO"/>
        </w:rPr>
        <w:t>Cristo es la cabeza de la iglesia. Colosenses 2:19</w:t>
      </w:r>
    </w:p>
    <w:p w14:paraId="059EE163" w14:textId="40FB991B" w:rsidR="00983C4A" w:rsidRDefault="00983C4A" w:rsidP="00983C4A">
      <w:pPr>
        <w:pStyle w:val="Ttulo5"/>
      </w:pPr>
      <w:r>
        <w:t>No dice que Cristo era la cabeza de la iglesia, el verbo “es”</w:t>
      </w:r>
      <w:r w:rsidR="00001C4C">
        <w:t>,</w:t>
      </w:r>
      <w:r>
        <w:t xml:space="preserve"> </w:t>
      </w:r>
      <w:r w:rsidR="002C3E9A">
        <w:t>está</w:t>
      </w:r>
      <w:r>
        <w:t xml:space="preserve"> en presente esto muestra continuidad, indicativo es una realidad de un estado que no cambia.</w:t>
      </w:r>
    </w:p>
    <w:p w14:paraId="291FBF01" w14:textId="1B6B3045" w:rsidR="00983C4A" w:rsidRPr="00983C4A" w:rsidRDefault="00983C4A" w:rsidP="00983C4A">
      <w:pPr>
        <w:pStyle w:val="Ttulo5"/>
      </w:pPr>
      <w:r>
        <w:t>“Cristo la cabeza de la iglesia”</w:t>
      </w:r>
      <w:r w:rsidR="00001C4C">
        <w:t>.</w:t>
      </w:r>
      <w:r>
        <w:t xml:space="preserve"> </w:t>
      </w:r>
      <w:r w:rsidR="00001C4C">
        <w:t>L</w:t>
      </w:r>
      <w:r>
        <w:t>a iglesia es el cuerpo de Cristo</w:t>
      </w:r>
      <w:r w:rsidR="00001C4C">
        <w:t>,</w:t>
      </w:r>
      <w:r>
        <w:t xml:space="preserve"> de quien se nutre toda la iglesia. Efesios 4:15-16</w:t>
      </w:r>
    </w:p>
    <w:p w14:paraId="17D88143" w14:textId="4A2A0046" w:rsidR="000F1153" w:rsidRDefault="00983C4A" w:rsidP="00983C4A">
      <w:pPr>
        <w:pStyle w:val="Ttulo4"/>
        <w:rPr>
          <w:lang w:val="es-BO"/>
        </w:rPr>
      </w:pPr>
      <w:r>
        <w:rPr>
          <w:lang w:val="es-BO"/>
        </w:rPr>
        <w:t>Efesios 5:23 – “</w:t>
      </w:r>
      <w:r w:rsidRPr="00983C4A">
        <w:rPr>
          <w:i/>
          <w:iCs/>
          <w:lang w:val="es-BO"/>
        </w:rPr>
        <w:t>siendo El mismo el Salvador del cuerpo</w:t>
      </w:r>
      <w:r>
        <w:rPr>
          <w:lang w:val="es-BO"/>
        </w:rPr>
        <w:t>”. Esto no quiere decir que el marido sea el salvador de su esposa.</w:t>
      </w:r>
    </w:p>
    <w:p w14:paraId="79F55F25" w14:textId="1BFB3CE7" w:rsidR="0061424A" w:rsidRPr="0061424A" w:rsidRDefault="0061424A" w:rsidP="0061424A">
      <w:pPr>
        <w:pStyle w:val="Ttulo5"/>
      </w:pPr>
      <w:r>
        <w:t>Esto es solo una realidad de Cristo y la iglesia.</w:t>
      </w:r>
    </w:p>
    <w:p w14:paraId="7008FC92" w14:textId="2FAC8348" w:rsidR="0073095C" w:rsidRPr="0073095C" w:rsidRDefault="0073095C" w:rsidP="0073095C">
      <w:pPr>
        <w:pStyle w:val="Ttulo5"/>
      </w:pPr>
      <w:r>
        <w:t xml:space="preserve">Pablo afirma la realidad de la relación de Cristo y la iglesia, haciendo un </w:t>
      </w:r>
      <w:r w:rsidR="0061424A">
        <w:t>énfasis</w:t>
      </w:r>
      <w:r w:rsidR="00001C4C">
        <w:t xml:space="preserve"> en que</w:t>
      </w:r>
      <w:r>
        <w:t xml:space="preserve"> “</w:t>
      </w:r>
      <w:r w:rsidR="0061424A">
        <w:t>Cristo mismo” no otro</w:t>
      </w:r>
      <w:r w:rsidR="00E22F26">
        <w:t>, es el Salvador.</w:t>
      </w:r>
    </w:p>
    <w:p w14:paraId="7C65C7B5" w14:textId="58265567" w:rsidR="0073095C" w:rsidRDefault="0073095C" w:rsidP="0073095C">
      <w:pPr>
        <w:pStyle w:val="Ttulo5"/>
      </w:pPr>
      <w:r>
        <w:t xml:space="preserve">El verbo “siendo o es” </w:t>
      </w:r>
      <w:r w:rsidR="002C3E9A">
        <w:t>está</w:t>
      </w:r>
      <w:r>
        <w:t xml:space="preserve"> en presente, indicativo, significa que Cristo es y sigue siendo el Salvador del cuerpo, la iglesia.</w:t>
      </w:r>
    </w:p>
    <w:p w14:paraId="1AD664FA" w14:textId="776FA859" w:rsidR="0073095C" w:rsidRDefault="0073095C" w:rsidP="0073095C">
      <w:pPr>
        <w:pStyle w:val="Ttulo5"/>
      </w:pPr>
      <w:r>
        <w:t xml:space="preserve">El texto no dice que era su Salvador, como </w:t>
      </w:r>
      <w:r w:rsidR="00001C4C">
        <w:t>diciendo</w:t>
      </w:r>
      <w:r>
        <w:t xml:space="preserve"> que ahora no es.</w:t>
      </w:r>
    </w:p>
    <w:p w14:paraId="69EF5DDC" w14:textId="69B9647C" w:rsidR="0073095C" w:rsidRDefault="00001C4C" w:rsidP="0073095C">
      <w:pPr>
        <w:pStyle w:val="Ttulo5"/>
      </w:pPr>
      <w:r>
        <w:t>A</w:t>
      </w:r>
      <w:r w:rsidR="0073095C">
        <w:t xml:space="preserve">sí que Cristo sigue siendo y es el Salvador de la iglesia. </w:t>
      </w:r>
    </w:p>
    <w:p w14:paraId="4F01DC1B" w14:textId="5B2AEA63" w:rsidR="0073095C" w:rsidRPr="0073095C" w:rsidRDefault="0073095C" w:rsidP="0073095C">
      <w:pPr>
        <w:pStyle w:val="Ttulo5"/>
      </w:pPr>
      <w:r>
        <w:t>Pablo continúa presenta</w:t>
      </w:r>
      <w:r w:rsidR="00001C4C">
        <w:t>n</w:t>
      </w:r>
      <w:r>
        <w:t>do</w:t>
      </w:r>
      <w:r w:rsidR="003B59B8">
        <w:t xml:space="preserve"> como</w:t>
      </w:r>
      <w:r>
        <w:t xml:space="preserve"> argumento</w:t>
      </w:r>
      <w:r w:rsidR="003B59B8">
        <w:t xml:space="preserve"> para la sujeción, la relación entre</w:t>
      </w:r>
      <w:r>
        <w:t xml:space="preserve"> Cristo y la iglesi</w:t>
      </w:r>
      <w:r w:rsidR="003B59B8">
        <w:t>a</w:t>
      </w:r>
      <w:r>
        <w:t>, como un ejemplo real y mayor.</w:t>
      </w:r>
    </w:p>
    <w:p w14:paraId="59C15529" w14:textId="355156F8" w:rsidR="000F1153" w:rsidRDefault="000F1153" w:rsidP="000F1153">
      <w:pPr>
        <w:pStyle w:val="Ttulo3"/>
      </w:pPr>
      <w:r>
        <w:lastRenderedPageBreak/>
        <w:t xml:space="preserve">Efesios 5.24 – </w:t>
      </w:r>
      <w:r w:rsidR="00A07B61">
        <w:t>“</w:t>
      </w:r>
      <w:r w:rsidR="00075360">
        <w:rPr>
          <w:i/>
          <w:iCs/>
        </w:rPr>
        <w:t>Pero,</w:t>
      </w:r>
      <w:r>
        <w:rPr>
          <w:i/>
          <w:iCs/>
        </w:rPr>
        <w:t xml:space="preserve"> así como la iglesia está sujeta a Cristo, también las mujeres deben estarlo a sus maridos en todo</w:t>
      </w:r>
      <w:r w:rsidR="00A07B61">
        <w:rPr>
          <w:i/>
          <w:iCs/>
        </w:rPr>
        <w:t>”</w:t>
      </w:r>
      <w:r>
        <w:rPr>
          <w:i/>
          <w:iCs/>
        </w:rPr>
        <w:t>.</w:t>
      </w:r>
      <w:r>
        <w:t xml:space="preserve"> </w:t>
      </w:r>
    </w:p>
    <w:p w14:paraId="30F5C29B" w14:textId="4C6BD99A" w:rsidR="000F1153" w:rsidRDefault="0073095C" w:rsidP="000F1153">
      <w:pPr>
        <w:pStyle w:val="Ttulo4"/>
        <w:rPr>
          <w:lang w:val="es-BO"/>
        </w:rPr>
      </w:pPr>
      <w:r>
        <w:rPr>
          <w:lang w:val="es-BO"/>
        </w:rPr>
        <w:t>Efesios 5:24 – “</w:t>
      </w:r>
      <w:r w:rsidR="00075360" w:rsidRPr="0073095C">
        <w:rPr>
          <w:i/>
          <w:iCs/>
          <w:lang w:val="es-BO"/>
        </w:rPr>
        <w:t>Pero,</w:t>
      </w:r>
      <w:r w:rsidRPr="0073095C">
        <w:rPr>
          <w:i/>
          <w:iCs/>
          <w:lang w:val="es-BO"/>
        </w:rPr>
        <w:t xml:space="preserve"> así como la iglesia está sujeta a Cristo</w:t>
      </w:r>
      <w:r>
        <w:rPr>
          <w:lang w:val="es-BO"/>
        </w:rPr>
        <w:t xml:space="preserve">”, </w:t>
      </w:r>
      <w:r w:rsidR="00813D3C">
        <w:rPr>
          <w:lang w:val="es-BO"/>
        </w:rPr>
        <w:t>Pablo hace una declaración de esta verdad, est</w:t>
      </w:r>
      <w:r w:rsidR="00075360">
        <w:rPr>
          <w:lang w:val="es-BO"/>
        </w:rPr>
        <w:t xml:space="preserve">a </w:t>
      </w:r>
      <w:r w:rsidR="00813D3C">
        <w:rPr>
          <w:lang w:val="es-BO"/>
        </w:rPr>
        <w:t>no es una acción por realizarse, sino un hecho.</w:t>
      </w:r>
    </w:p>
    <w:p w14:paraId="19E3F59A" w14:textId="564EF2BB" w:rsidR="00813D3C" w:rsidRDefault="00813D3C" w:rsidP="00813D3C">
      <w:pPr>
        <w:pStyle w:val="Ttulo5"/>
      </w:pPr>
      <w:r>
        <w:t>El verbo “</w:t>
      </w:r>
      <w:r w:rsidR="002C3E9A">
        <w:t>está</w:t>
      </w:r>
      <w:r>
        <w:t xml:space="preserve"> sujeta” está en </w:t>
      </w:r>
      <w:r w:rsidR="00D63349">
        <w:t>presente, esto</w:t>
      </w:r>
      <w:r>
        <w:t xml:space="preserve"> es una realidad </w:t>
      </w:r>
      <w:r w:rsidR="008617A0">
        <w:t>continua</w:t>
      </w:r>
      <w:r>
        <w:t>,</w:t>
      </w:r>
      <w:r w:rsidR="00075360">
        <w:t xml:space="preserve"> (</w:t>
      </w:r>
      <w:r>
        <w:t>voz pasiva</w:t>
      </w:r>
      <w:r w:rsidR="00075360">
        <w:t>)</w:t>
      </w:r>
      <w:r>
        <w:t xml:space="preserve"> que Cristo l</w:t>
      </w:r>
      <w:r w:rsidR="00AA7CE5">
        <w:t>a</w:t>
      </w:r>
      <w:r>
        <w:t xml:space="preserve"> sostiene</w:t>
      </w:r>
      <w:r w:rsidR="00AA7CE5">
        <w:t>,</w:t>
      </w:r>
      <w:r>
        <w:t xml:space="preserve"> después de que la iglesia haya</w:t>
      </w:r>
      <w:r w:rsidR="00AA7CE5">
        <w:t xml:space="preserve"> sido</w:t>
      </w:r>
      <w:r>
        <w:t xml:space="preserve"> sometid</w:t>
      </w:r>
      <w:r w:rsidR="00AA7CE5">
        <w:t>a</w:t>
      </w:r>
      <w:r>
        <w:t xml:space="preserve"> ella misma, </w:t>
      </w:r>
      <w:r w:rsidR="00AA7CE5">
        <w:t>(</w:t>
      </w:r>
      <w:r>
        <w:t>modo indicativo</w:t>
      </w:r>
      <w:r w:rsidR="00AA7CE5">
        <w:t>)</w:t>
      </w:r>
      <w:r>
        <w:t xml:space="preserve"> muestra una </w:t>
      </w:r>
      <w:r w:rsidR="000C64E8">
        <w:t>realidad hecha</w:t>
      </w:r>
      <w:r>
        <w:t>.</w:t>
      </w:r>
    </w:p>
    <w:p w14:paraId="6F5B8563" w14:textId="0C4718B9" w:rsidR="000C64E8" w:rsidRDefault="000C64E8" w:rsidP="000C64E8">
      <w:pPr>
        <w:pStyle w:val="Ttulo5"/>
      </w:pPr>
      <w:r>
        <w:t>Pablo habla de la iglesia como un cuerpo</w:t>
      </w:r>
      <w:r w:rsidR="008617A0">
        <w:t xml:space="preserve"> </w:t>
      </w:r>
      <w:r w:rsidR="00055BB1">
        <w:t>d</w:t>
      </w:r>
      <w:r w:rsidR="00AA7CE5">
        <w:t>ependiente</w:t>
      </w:r>
      <w:r w:rsidR="00055BB1">
        <w:t>. La iglesia está sujeta a Cristo voluntariamente; una realidad espiritual</w:t>
      </w:r>
      <w:r w:rsidR="00AA7CE5">
        <w:t xml:space="preserve"> </w:t>
      </w:r>
      <w:r w:rsidR="00055BB1">
        <w:t>de Cristo y Su iglesia.</w:t>
      </w:r>
    </w:p>
    <w:p w14:paraId="5BAF2AA9" w14:textId="040A4666" w:rsidR="00055BB1" w:rsidRDefault="00055BB1" w:rsidP="00055BB1">
      <w:pPr>
        <w:pStyle w:val="Ttulo5"/>
      </w:pPr>
      <w:r>
        <w:t xml:space="preserve">El texto no </w:t>
      </w:r>
      <w:r w:rsidR="00AA7CE5">
        <w:t>está diciendo</w:t>
      </w:r>
      <w:r>
        <w:t xml:space="preserve"> que Cristo haya sometido a la iglesia en contra de su voluntad.</w:t>
      </w:r>
    </w:p>
    <w:p w14:paraId="3C5D2841" w14:textId="58542CCA" w:rsidR="00055BB1" w:rsidRDefault="00055BB1" w:rsidP="00055BB1">
      <w:pPr>
        <w:pStyle w:val="Ttulo5"/>
      </w:pPr>
      <w:r>
        <w:t xml:space="preserve">Pablo después de indicar esta realidad, dirigiéndose a las mujeres casadas, les </w:t>
      </w:r>
      <w:r w:rsidR="00AA7CE5">
        <w:t>aplica</w:t>
      </w:r>
      <w:r>
        <w:t xml:space="preserve"> este mismo modelo de sujeción a ellas.</w:t>
      </w:r>
    </w:p>
    <w:p w14:paraId="3A554AD3" w14:textId="260B33DC" w:rsidR="00055BB1" w:rsidRPr="00055BB1" w:rsidRDefault="00055BB1" w:rsidP="00055BB1">
      <w:pPr>
        <w:pStyle w:val="Ttulo4"/>
        <w:rPr>
          <w:lang w:val="es-BO"/>
        </w:rPr>
      </w:pPr>
      <w:r w:rsidRPr="00055BB1">
        <w:rPr>
          <w:lang w:val="es-BO"/>
        </w:rPr>
        <w:t xml:space="preserve">Efesios 5:24 – </w:t>
      </w:r>
      <w:r>
        <w:rPr>
          <w:lang w:val="es-BO"/>
        </w:rPr>
        <w:t>“</w:t>
      </w:r>
      <w:r w:rsidRPr="00055BB1">
        <w:rPr>
          <w:i/>
          <w:iCs/>
          <w:lang w:val="es-BO"/>
        </w:rPr>
        <w:t>también las mujeres deben estarlo a sus maridos en todo</w:t>
      </w:r>
      <w:r>
        <w:rPr>
          <w:lang w:val="es-BO"/>
        </w:rPr>
        <w:t>”. Est</w:t>
      </w:r>
      <w:r w:rsidR="00D63349">
        <w:rPr>
          <w:lang w:val="es-BO"/>
        </w:rPr>
        <w:t>a</w:t>
      </w:r>
      <w:r>
        <w:rPr>
          <w:lang w:val="es-BO"/>
        </w:rPr>
        <w:t xml:space="preserve"> es la respuesta esperada de Pablo de parte de las mujeres casadas.</w:t>
      </w:r>
    </w:p>
    <w:p w14:paraId="03F9533B" w14:textId="598B9AF4" w:rsidR="000F1153" w:rsidRDefault="00055BB1" w:rsidP="000F1153">
      <w:pPr>
        <w:pStyle w:val="Ttulo5"/>
      </w:pPr>
      <w:r>
        <w:t xml:space="preserve">De la misma manera que la iglesia </w:t>
      </w:r>
      <w:r w:rsidR="002C3E9A">
        <w:t>está</w:t>
      </w:r>
      <w:r>
        <w:t xml:space="preserve"> sujeta a Cristo, las mujeres deben estar</w:t>
      </w:r>
      <w:r w:rsidR="00631CE4">
        <w:t>lo</w:t>
      </w:r>
      <w:r>
        <w:t xml:space="preserve"> a sus propios maridos.</w:t>
      </w:r>
    </w:p>
    <w:p w14:paraId="4770A9BB" w14:textId="30471634" w:rsidR="00217FA0" w:rsidRDefault="00217FA0" w:rsidP="00217FA0">
      <w:pPr>
        <w:pStyle w:val="Ttulo5"/>
      </w:pPr>
      <w:r>
        <w:t>El mandamiento no es deben intentarlo</w:t>
      </w:r>
      <w:r w:rsidR="00AA7CE5">
        <w:t>,</w:t>
      </w:r>
      <w:r w:rsidR="00970CB2">
        <w:t xml:space="preserve"> sino deben hacerlo de la misma manera.</w:t>
      </w:r>
    </w:p>
    <w:p w14:paraId="1702A308" w14:textId="73412445" w:rsidR="00970CB2" w:rsidRDefault="00970CB2" w:rsidP="00970CB2">
      <w:pPr>
        <w:pStyle w:val="Ttulo5"/>
      </w:pPr>
      <w:r>
        <w:t>“en todo”,</w:t>
      </w:r>
      <w:r w:rsidR="00631CE4">
        <w:t xml:space="preserve"> no da lugar a excusas,</w:t>
      </w:r>
      <w:r>
        <w:t xml:space="preserve"> no solo si les conviene o si les parece bien hacerlo, debe ser una decisión</w:t>
      </w:r>
      <w:r w:rsidR="00631CE4">
        <w:t>, basada en su voluntad, no en sus sentimientos.</w:t>
      </w:r>
    </w:p>
    <w:p w14:paraId="10BA97F6" w14:textId="0F2E5F29" w:rsidR="00D20CFA" w:rsidRPr="00D20CFA" w:rsidRDefault="00D20CFA" w:rsidP="00D20CFA">
      <w:pPr>
        <w:pStyle w:val="Ttulo5"/>
      </w:pPr>
      <w:r>
        <w:t>Pedro presenta a Sara</w:t>
      </w:r>
      <w:r w:rsidR="00B41167">
        <w:t xml:space="preserve"> como quien se sujetó en todo</w:t>
      </w:r>
      <w:r>
        <w:t>. 1</w:t>
      </w:r>
      <w:r w:rsidR="00B41167">
        <w:t xml:space="preserve"> Pedro 3:5-6 – </w:t>
      </w:r>
      <w:r w:rsidR="00B41167">
        <w:rPr>
          <w:i/>
          <w:iCs/>
        </w:rPr>
        <w:t>Así obedeció Sara a Abraham, llamándolo señor, y ustedes han llegado a ser hijas de ella, si hacen bien y no tienen miedo de nada que pueda atemorizarlas.</w:t>
      </w:r>
    </w:p>
    <w:p w14:paraId="0859604E" w14:textId="78E1E63E" w:rsidR="008819E5" w:rsidRPr="00830F82" w:rsidRDefault="008819E5" w:rsidP="008819E5">
      <w:pPr>
        <w:pStyle w:val="Ttulo2"/>
      </w:pPr>
      <w:r w:rsidRPr="00830F82">
        <w:t xml:space="preserve">Efesios 5:25-31 </w:t>
      </w:r>
      <w:r w:rsidR="005B6C31" w:rsidRPr="00830F82">
        <w:t>–</w:t>
      </w:r>
      <w:r w:rsidRPr="00830F82">
        <w:t xml:space="preserve"> </w:t>
      </w:r>
      <w:r w:rsidR="005B6C31" w:rsidRPr="00830F82">
        <w:t>Instrucciones para los maridos en el Señor usando el modelo de Cristo.</w:t>
      </w:r>
    </w:p>
    <w:p w14:paraId="2C5EC572" w14:textId="47C3CA8D" w:rsidR="005B6C31" w:rsidRDefault="000F1153" w:rsidP="005B6C31">
      <w:pPr>
        <w:pStyle w:val="Ttulo3"/>
      </w:pPr>
      <w:r>
        <w:t xml:space="preserve">Efesios 5:25-31 – </w:t>
      </w:r>
      <w:r w:rsidR="006C37A5">
        <w:t>Estas son las instrucciones para los maridos creyentes en el Señor, el modelo a seguir para amar</w:t>
      </w:r>
      <w:r w:rsidR="000416BB">
        <w:t>,</w:t>
      </w:r>
      <w:r w:rsidR="006C37A5">
        <w:t xml:space="preserve"> es así como Cristo am</w:t>
      </w:r>
      <w:r w:rsidR="000416BB">
        <w:t>ó</w:t>
      </w:r>
      <w:r w:rsidR="006C37A5">
        <w:t xml:space="preserve"> a la iglesia.</w:t>
      </w:r>
    </w:p>
    <w:p w14:paraId="032630C7" w14:textId="5C8CFF61" w:rsidR="00CA1497" w:rsidRPr="00CA1497" w:rsidRDefault="00CA1497" w:rsidP="00CA1497">
      <w:pPr>
        <w:pStyle w:val="Ttulo4"/>
        <w:rPr>
          <w:lang w:val="es-BO"/>
        </w:rPr>
      </w:pPr>
      <w:r>
        <w:rPr>
          <w:lang w:val="es-BO"/>
        </w:rPr>
        <w:t>Efesios 5:25 – Mandamiento para maridos de amar a sus mujeres</w:t>
      </w:r>
    </w:p>
    <w:p w14:paraId="4B7F1080" w14:textId="4FB6407A" w:rsidR="007D6908" w:rsidRDefault="007D6908" w:rsidP="007D6908">
      <w:pPr>
        <w:pStyle w:val="Ttulo4"/>
        <w:rPr>
          <w:lang w:val="es-BO"/>
        </w:rPr>
      </w:pPr>
      <w:r>
        <w:rPr>
          <w:lang w:val="es-BO"/>
        </w:rPr>
        <w:t>Efesios 5:2</w:t>
      </w:r>
      <w:r w:rsidR="00CA1497">
        <w:rPr>
          <w:lang w:val="es-BO"/>
        </w:rPr>
        <w:t>6</w:t>
      </w:r>
      <w:r>
        <w:rPr>
          <w:lang w:val="es-BO"/>
        </w:rPr>
        <w:t>-27 – Cristo a la iglesia</w:t>
      </w:r>
      <w:r w:rsidR="001F6306">
        <w:rPr>
          <w:lang w:val="es-BO"/>
        </w:rPr>
        <w:t xml:space="preserve">, ejemplo de </w:t>
      </w:r>
      <w:r w:rsidR="00970CB2">
        <w:rPr>
          <w:lang w:val="es-BO"/>
        </w:rPr>
        <w:t>cómo</w:t>
      </w:r>
      <w:r w:rsidR="001F6306">
        <w:rPr>
          <w:lang w:val="es-BO"/>
        </w:rPr>
        <w:t xml:space="preserve"> amar a la esposa.</w:t>
      </w:r>
    </w:p>
    <w:p w14:paraId="0FEB1B3E" w14:textId="1DA60E02" w:rsidR="007D6908" w:rsidRPr="007D6908" w:rsidRDefault="007D6908" w:rsidP="007D6908">
      <w:pPr>
        <w:pStyle w:val="Ttulo4"/>
        <w:rPr>
          <w:lang w:val="es-BO"/>
        </w:rPr>
      </w:pPr>
      <w:r w:rsidRPr="007D6908">
        <w:rPr>
          <w:lang w:val="es-BO"/>
        </w:rPr>
        <w:t xml:space="preserve">Efesios 5:28-31 – Maridos a </w:t>
      </w:r>
      <w:r w:rsidR="001F6306">
        <w:rPr>
          <w:lang w:val="es-BO"/>
        </w:rPr>
        <w:t xml:space="preserve">sus cuerpos, </w:t>
      </w:r>
      <w:r w:rsidR="00970CB2">
        <w:rPr>
          <w:lang w:val="es-BO"/>
        </w:rPr>
        <w:t xml:space="preserve">es el </w:t>
      </w:r>
      <w:r w:rsidR="001F6306">
        <w:rPr>
          <w:lang w:val="es-BO"/>
        </w:rPr>
        <w:t xml:space="preserve">ejemplo de </w:t>
      </w:r>
      <w:r w:rsidR="00970CB2">
        <w:rPr>
          <w:lang w:val="es-BO"/>
        </w:rPr>
        <w:t>cómo</w:t>
      </w:r>
      <w:r w:rsidR="001F6306">
        <w:rPr>
          <w:lang w:val="es-BO"/>
        </w:rPr>
        <w:t xml:space="preserve"> amar a la esposa.</w:t>
      </w:r>
    </w:p>
    <w:p w14:paraId="208DF3DE" w14:textId="63BC4FF3" w:rsidR="000F1153" w:rsidRPr="000F1153" w:rsidRDefault="000F1153" w:rsidP="000F1153">
      <w:pPr>
        <w:pStyle w:val="Ttulo3"/>
      </w:pPr>
      <w:r>
        <w:t>Efesios 5:25 –</w:t>
      </w:r>
      <w:r>
        <w:rPr>
          <w:i/>
          <w:iCs/>
        </w:rPr>
        <w:t xml:space="preserve"> </w:t>
      </w:r>
      <w:r w:rsidR="00A07B61">
        <w:rPr>
          <w:i/>
          <w:iCs/>
        </w:rPr>
        <w:t>“</w:t>
      </w:r>
      <w:r>
        <w:rPr>
          <w:i/>
          <w:iCs/>
        </w:rPr>
        <w:t xml:space="preserve">Maridos, </w:t>
      </w:r>
      <w:r>
        <w:rPr>
          <w:b/>
          <w:bCs/>
          <w:i/>
          <w:iCs/>
        </w:rPr>
        <w:t>amen</w:t>
      </w:r>
      <w:r>
        <w:rPr>
          <w:i/>
          <w:iCs/>
        </w:rPr>
        <w:t xml:space="preserve"> a sus mujeres, así como Cristo amó a la iglesia y se dio Él mismo por ella</w:t>
      </w:r>
      <w:r w:rsidR="00A07B61">
        <w:rPr>
          <w:i/>
          <w:iCs/>
        </w:rPr>
        <w:t>”</w:t>
      </w:r>
      <w:r>
        <w:rPr>
          <w:i/>
          <w:iCs/>
        </w:rPr>
        <w:t>,</w:t>
      </w:r>
      <w:r>
        <w:t xml:space="preserve"> </w:t>
      </w:r>
    </w:p>
    <w:p w14:paraId="1F545D1B" w14:textId="7613F4E2" w:rsidR="00C00F9F" w:rsidRDefault="00A07B61" w:rsidP="005B6C31">
      <w:pPr>
        <w:pStyle w:val="Ttulo4"/>
        <w:rPr>
          <w:lang w:val="es-BO"/>
        </w:rPr>
      </w:pPr>
      <w:r w:rsidRPr="00A07B61">
        <w:rPr>
          <w:lang w:val="es-BO"/>
        </w:rPr>
        <w:t>Efesios 5:25 –</w:t>
      </w:r>
      <w:r w:rsidRPr="00A07B61">
        <w:rPr>
          <w:i/>
          <w:iCs/>
          <w:lang w:val="es-BO"/>
        </w:rPr>
        <w:t xml:space="preserve"> </w:t>
      </w:r>
      <w:r>
        <w:rPr>
          <w:i/>
          <w:iCs/>
          <w:lang w:val="es-BO"/>
        </w:rPr>
        <w:t>“</w:t>
      </w:r>
      <w:r w:rsidRPr="00A07B61">
        <w:rPr>
          <w:i/>
          <w:iCs/>
          <w:lang w:val="es-BO"/>
        </w:rPr>
        <w:t xml:space="preserve">Maridos, </w:t>
      </w:r>
      <w:r w:rsidRPr="00A07B61">
        <w:rPr>
          <w:b/>
          <w:bCs/>
          <w:i/>
          <w:iCs/>
          <w:lang w:val="es-BO"/>
        </w:rPr>
        <w:t>amen</w:t>
      </w:r>
      <w:r w:rsidRPr="00A07B61">
        <w:rPr>
          <w:i/>
          <w:iCs/>
          <w:lang w:val="es-BO"/>
        </w:rPr>
        <w:t xml:space="preserve"> a sus mujeres</w:t>
      </w:r>
      <w:r>
        <w:rPr>
          <w:i/>
          <w:iCs/>
          <w:lang w:val="es-BO"/>
        </w:rPr>
        <w:t>”</w:t>
      </w:r>
      <w:r w:rsidRPr="00A07B61">
        <w:rPr>
          <w:i/>
          <w:iCs/>
          <w:lang w:val="es-BO"/>
        </w:rPr>
        <w:t>,</w:t>
      </w:r>
      <w:r>
        <w:rPr>
          <w:lang w:val="es-BO"/>
        </w:rPr>
        <w:t xml:space="preserve"> </w:t>
      </w:r>
      <w:r w:rsidR="00C00F9F">
        <w:rPr>
          <w:lang w:val="es-BO"/>
        </w:rPr>
        <w:t>Pablo no dice que les digan a sus esposas que l</w:t>
      </w:r>
      <w:r w:rsidR="000416BB">
        <w:rPr>
          <w:lang w:val="es-BO"/>
        </w:rPr>
        <w:t>as</w:t>
      </w:r>
      <w:r w:rsidR="00C00F9F">
        <w:rPr>
          <w:lang w:val="es-BO"/>
        </w:rPr>
        <w:t xml:space="preserve"> </w:t>
      </w:r>
      <w:r w:rsidR="00572245">
        <w:rPr>
          <w:lang w:val="es-BO"/>
        </w:rPr>
        <w:t>aman,</w:t>
      </w:r>
      <w:r w:rsidR="00C00F9F">
        <w:rPr>
          <w:lang w:val="es-BO"/>
        </w:rPr>
        <w:t xml:space="preserve"> tampoco está prohibido</w:t>
      </w:r>
      <w:r w:rsidR="000416BB">
        <w:rPr>
          <w:lang w:val="es-BO"/>
        </w:rPr>
        <w:t xml:space="preserve"> hacerlo.</w:t>
      </w:r>
      <w:r w:rsidR="00C00F9F">
        <w:rPr>
          <w:lang w:val="es-BO"/>
        </w:rPr>
        <w:t xml:space="preserve"> Pablo explicar</w:t>
      </w:r>
      <w:r w:rsidR="000416BB">
        <w:rPr>
          <w:lang w:val="es-BO"/>
        </w:rPr>
        <w:t>á</w:t>
      </w:r>
      <w:r w:rsidR="00C00F9F">
        <w:rPr>
          <w:lang w:val="es-BO"/>
        </w:rPr>
        <w:t xml:space="preserve"> qu</w:t>
      </w:r>
      <w:r w:rsidR="000416BB">
        <w:rPr>
          <w:lang w:val="es-BO"/>
        </w:rPr>
        <w:t xml:space="preserve">é </w:t>
      </w:r>
      <w:r w:rsidR="00C00F9F">
        <w:rPr>
          <w:lang w:val="es-BO"/>
        </w:rPr>
        <w:t>es amar.</w:t>
      </w:r>
    </w:p>
    <w:p w14:paraId="4AC97457" w14:textId="30C8B1C8" w:rsidR="005B6C31" w:rsidRPr="00830F82" w:rsidRDefault="00BA7137" w:rsidP="00C00F9F">
      <w:pPr>
        <w:pStyle w:val="Ttulo5"/>
      </w:pPr>
      <w:r>
        <w:t xml:space="preserve"> El hecho de a</w:t>
      </w:r>
      <w:r w:rsidR="00C00F9F">
        <w:t>mar nunca fue enseñado</w:t>
      </w:r>
      <w:r>
        <w:t xml:space="preserve"> que sea</w:t>
      </w:r>
      <w:r w:rsidR="00C00F9F">
        <w:t xml:space="preserve"> solo de palabra; Jesús dijo como yo los he amado. Juan 15:12; Efesios 5:2; 1 Juan 3:18.</w:t>
      </w:r>
    </w:p>
    <w:p w14:paraId="2D8103D9" w14:textId="33BDEE5A" w:rsidR="005B6C31" w:rsidRDefault="004B7C4F" w:rsidP="005B6C31">
      <w:pPr>
        <w:pStyle w:val="Ttulo5"/>
      </w:pPr>
      <w:r>
        <w:lastRenderedPageBreak/>
        <w:t>El imperativo AGAPATE de AGAPE</w:t>
      </w:r>
      <w:r w:rsidR="00BA7137">
        <w:t>. Amen</w:t>
      </w:r>
      <w:r>
        <w:t xml:space="preserve"> está en presente, activo. Amen ustedes (maridos)</w:t>
      </w:r>
    </w:p>
    <w:p w14:paraId="0FF3C50E" w14:textId="3777C60B" w:rsidR="0092460E" w:rsidRDefault="0092460E" w:rsidP="0092460E">
      <w:pPr>
        <w:pStyle w:val="Ttulo5"/>
      </w:pPr>
      <w:r>
        <w:t>Ya que es una orden</w:t>
      </w:r>
      <w:r w:rsidR="00064085">
        <w:t>;</w:t>
      </w:r>
      <w:r>
        <w:t xml:space="preserve"> esto es una decisión no una opción a elegir amar o no amar, además está en tiempo </w:t>
      </w:r>
      <w:r w:rsidR="00DA2751">
        <w:t>presente, debe</w:t>
      </w:r>
      <w:r>
        <w:t xml:space="preserve"> ser una acción </w:t>
      </w:r>
      <w:r w:rsidR="0073029B">
        <w:t>continua</w:t>
      </w:r>
      <w:r>
        <w:t>, habitual como un estilo de vida cotidiana</w:t>
      </w:r>
      <w:r w:rsidR="00D065F2">
        <w:t>,</w:t>
      </w:r>
      <w:r>
        <w:t xml:space="preserve"> de vivir amando, voz activa</w:t>
      </w:r>
      <w:r w:rsidR="00D065F2">
        <w:t>, uno mismo.</w:t>
      </w:r>
    </w:p>
    <w:p w14:paraId="69983B7B" w14:textId="2F091943" w:rsidR="0092460E" w:rsidRDefault="0092460E" w:rsidP="0092460E">
      <w:pPr>
        <w:pStyle w:val="Ttulo5"/>
      </w:pPr>
      <w:r>
        <w:t>Este amor AGAPE, es un amor voluntario, sacrificial, comprometido, que busca el bien del otro, en este contexto buscando el bien de su esposa; este amor no es egoísta</w:t>
      </w:r>
      <w:r w:rsidR="00D065F2">
        <w:t>,</w:t>
      </w:r>
      <w:r>
        <w:t xml:space="preserve"> que busca su propio bien.</w:t>
      </w:r>
    </w:p>
    <w:p w14:paraId="0EFEC414" w14:textId="3CC7E596" w:rsidR="0092460E" w:rsidRDefault="0092460E" w:rsidP="0092460E">
      <w:pPr>
        <w:pStyle w:val="Ttulo5"/>
      </w:pPr>
      <w:r>
        <w:t>No depende de emociones, pero expresa emociones y sentimientos.</w:t>
      </w:r>
    </w:p>
    <w:p w14:paraId="5EA71153" w14:textId="244391FB" w:rsidR="0092460E" w:rsidRDefault="0092460E" w:rsidP="0092460E">
      <w:pPr>
        <w:pStyle w:val="Ttulo5"/>
      </w:pPr>
      <w:r>
        <w:t>Pablo no pone condiciones como: si su esposa es sumisa entonces debes amar</w:t>
      </w:r>
      <w:r w:rsidR="00D065F2">
        <w:t>la</w:t>
      </w:r>
      <w:r>
        <w:t>, sino una orden sin condiciones.</w:t>
      </w:r>
    </w:p>
    <w:p w14:paraId="5E5DBCF9" w14:textId="586EFEE4" w:rsidR="00D61D8D" w:rsidRPr="00D61D8D" w:rsidRDefault="00D61D8D" w:rsidP="00D61D8D">
      <w:pPr>
        <w:pStyle w:val="Ttulo5"/>
      </w:pPr>
      <w:r>
        <w:t xml:space="preserve">Tal vez cualquier marido diría que eso es imposible; cuanto más, así como Cristo ama a la iglesia; será imposible si no estamos siendo llenados </w:t>
      </w:r>
      <w:r w:rsidR="00962E81">
        <w:t>por</w:t>
      </w:r>
      <w:r>
        <w:t xml:space="preserve"> Espíritu. Efesios 5:18</w:t>
      </w:r>
    </w:p>
    <w:p w14:paraId="067DC933" w14:textId="7647ACEB" w:rsidR="0092460E" w:rsidRDefault="0092460E" w:rsidP="0092460E">
      <w:pPr>
        <w:pStyle w:val="Ttulo5"/>
      </w:pPr>
      <w:r>
        <w:t xml:space="preserve">Pablo presenta a los maridos </w:t>
      </w:r>
      <w:r w:rsidR="00DA2751">
        <w:t>el ejemplo</w:t>
      </w:r>
      <w:r>
        <w:t xml:space="preserve"> de</w:t>
      </w:r>
      <w:r w:rsidR="00D065F2">
        <w:t>l amor de</w:t>
      </w:r>
      <w:r>
        <w:t xml:space="preserve"> Cristo a la iglesia.</w:t>
      </w:r>
    </w:p>
    <w:p w14:paraId="56D66160" w14:textId="43B2C3F3" w:rsidR="0092460E" w:rsidRDefault="0092460E" w:rsidP="0092460E">
      <w:pPr>
        <w:pStyle w:val="Ttulo4"/>
        <w:rPr>
          <w:lang w:val="es-BO"/>
        </w:rPr>
      </w:pPr>
      <w:r>
        <w:rPr>
          <w:lang w:val="es-BO"/>
        </w:rPr>
        <w:t>Efesios 5:25 – “</w:t>
      </w:r>
      <w:r w:rsidRPr="0092460E">
        <w:rPr>
          <w:i/>
          <w:iCs/>
          <w:lang w:val="es-BO"/>
        </w:rPr>
        <w:t>así como Cristo amó a la iglesia y se dio Él mismo por ella”</w:t>
      </w:r>
      <w:r w:rsidR="004F49E0">
        <w:rPr>
          <w:lang w:val="es-BO"/>
        </w:rPr>
        <w:t xml:space="preserve"> Esto explic</w:t>
      </w:r>
      <w:r w:rsidR="00D065F2">
        <w:rPr>
          <w:lang w:val="es-BO"/>
        </w:rPr>
        <w:t>ó</w:t>
      </w:r>
      <w:r w:rsidR="004F49E0">
        <w:rPr>
          <w:lang w:val="es-BO"/>
        </w:rPr>
        <w:t xml:space="preserve"> Pablo en Efesios 5:2 diciendo en ofrenda y sacrificio</w:t>
      </w:r>
      <w:r w:rsidR="00D065F2">
        <w:rPr>
          <w:lang w:val="es-BO"/>
        </w:rPr>
        <w:t>,</w:t>
      </w:r>
      <w:r w:rsidR="004F49E0">
        <w:rPr>
          <w:lang w:val="es-BO"/>
        </w:rPr>
        <w:t xml:space="preserve"> el olor agradable a Dios.</w:t>
      </w:r>
    </w:p>
    <w:p w14:paraId="28B0519E" w14:textId="4D6518A7" w:rsidR="004F49E0" w:rsidRDefault="004F49E0" w:rsidP="004F49E0">
      <w:pPr>
        <w:pStyle w:val="Ttulo5"/>
      </w:pPr>
      <w:r>
        <w:t xml:space="preserve">Aquí el verbo “amó” </w:t>
      </w:r>
      <w:r w:rsidR="002C3E9A">
        <w:t>está</w:t>
      </w:r>
      <w:r>
        <w:t xml:space="preserve"> en tiempo aoristo, activo, indicativo. Significa que Cristo am</w:t>
      </w:r>
      <w:r w:rsidR="00D065F2">
        <w:t>ó</w:t>
      </w:r>
      <w:r>
        <w:t xml:space="preserve"> de una manera completa, activamente, no hay duda</w:t>
      </w:r>
      <w:r w:rsidR="00D065F2">
        <w:t xml:space="preserve"> de eso</w:t>
      </w:r>
      <w:r>
        <w:t>; Pablo presenta aquí un hecho, una realidad</w:t>
      </w:r>
      <w:r w:rsidR="00D065F2">
        <w:t>,</w:t>
      </w:r>
      <w:r>
        <w:t xml:space="preserve"> que Cristo amó a la iglesia. </w:t>
      </w:r>
    </w:p>
    <w:p w14:paraId="435DE4F3" w14:textId="52CAA495" w:rsidR="00AE267B" w:rsidRDefault="00AE267B" w:rsidP="00AE267B">
      <w:pPr>
        <w:pStyle w:val="Ttulo5"/>
      </w:pPr>
      <w:r>
        <w:t>El verbo aoristo no quiere decir que dej</w:t>
      </w:r>
      <w:r w:rsidR="00D065F2">
        <w:t>ó</w:t>
      </w:r>
      <w:r>
        <w:t xml:space="preserve"> de amar, sino amó en el pasado con resultados </w:t>
      </w:r>
      <w:r w:rsidR="006F76BE">
        <w:t>continuos</w:t>
      </w:r>
      <w:r w:rsidR="00D0229F">
        <w:t>; eso</w:t>
      </w:r>
      <w:r w:rsidR="00D065F2">
        <w:t xml:space="preserve"> se</w:t>
      </w:r>
      <w:r w:rsidR="00D0229F">
        <w:t xml:space="preserve"> explicar</w:t>
      </w:r>
      <w:r w:rsidR="00D065F2">
        <w:t>á</w:t>
      </w:r>
      <w:r w:rsidR="00D0229F">
        <w:t xml:space="preserve"> en los siguientes versículos.</w:t>
      </w:r>
    </w:p>
    <w:p w14:paraId="631850AC" w14:textId="58E8FBD4" w:rsidR="00D0229F" w:rsidRDefault="00D0229F" w:rsidP="00D0229F">
      <w:pPr>
        <w:pStyle w:val="Ttulo5"/>
      </w:pPr>
      <w:r>
        <w:t>Pablo no solo present</w:t>
      </w:r>
      <w:r w:rsidR="00D065F2">
        <w:t>a</w:t>
      </w:r>
      <w:r>
        <w:t xml:space="preserve"> que</w:t>
      </w:r>
      <w:r w:rsidR="00BB5EDB">
        <w:t xml:space="preserve"> Cristo</w:t>
      </w:r>
      <w:r>
        <w:t xml:space="preserve"> amó</w:t>
      </w:r>
      <w:r w:rsidR="00BB5EDB">
        <w:t xml:space="preserve"> a la iglesia</w:t>
      </w:r>
      <w:r w:rsidR="00D065F2">
        <w:t>,</w:t>
      </w:r>
      <w:r>
        <w:t xml:space="preserve"> sino como lo amó.</w:t>
      </w:r>
    </w:p>
    <w:p w14:paraId="331BE649" w14:textId="6490B8BB" w:rsidR="00D0229F" w:rsidRDefault="00D0229F" w:rsidP="00D0229F">
      <w:pPr>
        <w:pStyle w:val="Ttulo5"/>
      </w:pPr>
      <w:r>
        <w:t>“se dio Él (Cristo) mismo por ella”</w:t>
      </w:r>
      <w:r w:rsidR="00900AED">
        <w:t xml:space="preserve"> ¿Cómo se dio a sí mismo? Efesios 5:2 – “…</w:t>
      </w:r>
      <w:r w:rsidR="00900AED">
        <w:rPr>
          <w:i/>
          <w:iCs/>
        </w:rPr>
        <w:t xml:space="preserve"> así como también Cristo </w:t>
      </w:r>
      <w:proofErr w:type="gramStart"/>
      <w:r w:rsidR="00900AED">
        <w:rPr>
          <w:i/>
          <w:iCs/>
        </w:rPr>
        <w:t>les</w:t>
      </w:r>
      <w:proofErr w:type="gramEnd"/>
      <w:r w:rsidR="00900AED">
        <w:rPr>
          <w:i/>
          <w:iCs/>
        </w:rPr>
        <w:t xml:space="preserve"> amó y se dio a sí mismo por nosotros </w:t>
      </w:r>
      <w:r w:rsidR="00900AED">
        <w:t xml:space="preserve">(la iglesia), </w:t>
      </w:r>
      <w:r w:rsidR="00900AED" w:rsidRPr="0026324F">
        <w:rPr>
          <w:b/>
          <w:bCs/>
          <w:i/>
          <w:iCs/>
        </w:rPr>
        <w:t>ofrenda y sacrificio</w:t>
      </w:r>
      <w:r w:rsidR="00900AED" w:rsidRPr="00900AED">
        <w:rPr>
          <w:i/>
          <w:iCs/>
        </w:rPr>
        <w:t xml:space="preserve"> a Dios, como fragante aroma</w:t>
      </w:r>
      <w:r w:rsidR="00900AED">
        <w:t>”.</w:t>
      </w:r>
      <w:r w:rsidR="0026324F">
        <w:t xml:space="preserve"> Esto es un amor sacrificial buscando el bien de la iglesia.</w:t>
      </w:r>
    </w:p>
    <w:p w14:paraId="599BD136" w14:textId="7AE7B8B9" w:rsidR="0026324F" w:rsidRDefault="0026324F" w:rsidP="0026324F">
      <w:pPr>
        <w:pStyle w:val="Ttulo5"/>
      </w:pPr>
      <w:r>
        <w:t>“se dio” es una obra completa, una acción puntual</w:t>
      </w:r>
      <w:r w:rsidR="00BB5EDB">
        <w:t>.</w:t>
      </w:r>
    </w:p>
    <w:p w14:paraId="497D784B" w14:textId="3B60940E" w:rsidR="005B6C31" w:rsidRDefault="00BB5EDB" w:rsidP="00BB5EDB">
      <w:pPr>
        <w:pStyle w:val="Ttulo5"/>
      </w:pPr>
      <w:r>
        <w:t>Pablo contin</w:t>
      </w:r>
      <w:r w:rsidR="00D065F2">
        <w:t>ú</w:t>
      </w:r>
      <w:r>
        <w:t>a con los propósitos del amor y sacrificio de Cristo en la cruz por Su iglesia</w:t>
      </w:r>
      <w:r w:rsidR="001D58B4">
        <w:t>.</w:t>
      </w:r>
      <w:r w:rsidR="00656114">
        <w:t xml:space="preserve"> Cristo mismo se dio por la iglesia para</w:t>
      </w:r>
      <w:r w:rsidR="00D065F2">
        <w:t>…</w:t>
      </w:r>
    </w:p>
    <w:p w14:paraId="6435838F" w14:textId="285B9373" w:rsidR="000F1153" w:rsidRDefault="000F1153" w:rsidP="000F1153">
      <w:pPr>
        <w:pStyle w:val="Ttulo3"/>
      </w:pPr>
      <w:r>
        <w:t>Efesios 5:26 –</w:t>
      </w:r>
      <w:r>
        <w:rPr>
          <w:i/>
          <w:iCs/>
        </w:rPr>
        <w:t xml:space="preserve"> </w:t>
      </w:r>
      <w:r w:rsidR="00656114">
        <w:rPr>
          <w:i/>
          <w:iCs/>
        </w:rPr>
        <w:t>“</w:t>
      </w:r>
      <w:r>
        <w:rPr>
          <w:i/>
          <w:iCs/>
        </w:rPr>
        <w:t>Para santificarla, habiéndola purificado por el lavamiento del agua con la palabra</w:t>
      </w:r>
      <w:r w:rsidR="00656114">
        <w:rPr>
          <w:i/>
          <w:iCs/>
        </w:rPr>
        <w:t>”</w:t>
      </w:r>
      <w:r>
        <w:rPr>
          <w:i/>
          <w:iCs/>
        </w:rPr>
        <w:t>,</w:t>
      </w:r>
      <w:r>
        <w:t xml:space="preserve"> </w:t>
      </w:r>
    </w:p>
    <w:p w14:paraId="56684BE9" w14:textId="031C9FED" w:rsidR="000F1153" w:rsidRDefault="00656114" w:rsidP="000F1153">
      <w:pPr>
        <w:pStyle w:val="Ttulo4"/>
        <w:rPr>
          <w:lang w:val="es-BO"/>
        </w:rPr>
      </w:pPr>
      <w:r w:rsidRPr="00656114">
        <w:rPr>
          <w:lang w:val="es-BO"/>
        </w:rPr>
        <w:t>Esto no</w:t>
      </w:r>
      <w:r>
        <w:rPr>
          <w:lang w:val="es-BO"/>
        </w:rPr>
        <w:t xml:space="preserve"> se refiere al marido santificando a su esposa</w:t>
      </w:r>
      <w:r w:rsidR="00D065F2">
        <w:rPr>
          <w:lang w:val="es-BO"/>
        </w:rPr>
        <w:t>,</w:t>
      </w:r>
      <w:r>
        <w:rPr>
          <w:lang w:val="es-BO"/>
        </w:rPr>
        <w:t xml:space="preserve"> sino lo que Cristo hace con la iglesia.</w:t>
      </w:r>
    </w:p>
    <w:p w14:paraId="79E0D16F" w14:textId="57CF2986" w:rsidR="00656114" w:rsidRPr="00656114" w:rsidRDefault="00656114" w:rsidP="00656114">
      <w:pPr>
        <w:pStyle w:val="Ttulo4"/>
        <w:rPr>
          <w:lang w:val="es-BO"/>
        </w:rPr>
      </w:pPr>
      <w:r w:rsidRPr="00656114">
        <w:rPr>
          <w:lang w:val="es-BO"/>
        </w:rPr>
        <w:t>Efesios 5:26 –</w:t>
      </w:r>
      <w:r w:rsidRPr="00656114">
        <w:rPr>
          <w:i/>
          <w:iCs/>
          <w:lang w:val="es-BO"/>
        </w:rPr>
        <w:t xml:space="preserve"> </w:t>
      </w:r>
      <w:r>
        <w:rPr>
          <w:i/>
          <w:iCs/>
          <w:lang w:val="es-BO"/>
        </w:rPr>
        <w:t>“</w:t>
      </w:r>
      <w:r w:rsidRPr="00656114">
        <w:rPr>
          <w:i/>
          <w:iCs/>
          <w:lang w:val="es-BO"/>
        </w:rPr>
        <w:t>Para santificarla,</w:t>
      </w:r>
      <w:r>
        <w:rPr>
          <w:i/>
          <w:iCs/>
          <w:lang w:val="es-BO"/>
        </w:rPr>
        <w:t>”</w:t>
      </w:r>
      <w:r>
        <w:rPr>
          <w:lang w:val="es-BO"/>
        </w:rPr>
        <w:t xml:space="preserve"> … </w:t>
      </w:r>
      <w:r w:rsidR="00402B5C">
        <w:rPr>
          <w:lang w:val="es-BO"/>
        </w:rPr>
        <w:t>textual: para la (iglesia) santificar; y Lit. para santificar</w:t>
      </w:r>
      <w:r w:rsidR="00D065F2">
        <w:rPr>
          <w:lang w:val="es-BO"/>
        </w:rPr>
        <w:t>la</w:t>
      </w:r>
      <w:r w:rsidR="00402B5C">
        <w:rPr>
          <w:lang w:val="es-BO"/>
        </w:rPr>
        <w:t xml:space="preserve"> a ella (iglesia).</w:t>
      </w:r>
    </w:p>
    <w:p w14:paraId="6E4706A6" w14:textId="1150846D" w:rsidR="000F1153" w:rsidRDefault="00402B5C" w:rsidP="000F1153">
      <w:pPr>
        <w:pStyle w:val="Ttulo5"/>
      </w:pPr>
      <w:r>
        <w:lastRenderedPageBreak/>
        <w:t xml:space="preserve">Cristo es quien santifica a la iglesia, </w:t>
      </w:r>
      <w:r w:rsidR="0083045A">
        <w:t xml:space="preserve">ella </w:t>
      </w:r>
      <w:r>
        <w:t>no se santifica a sí misma; Cristo murió en la cruz</w:t>
      </w:r>
      <w:r w:rsidR="00D065F2">
        <w:t>,</w:t>
      </w:r>
      <w:r>
        <w:t xml:space="preserve"> Él mismo por la iglesia</w:t>
      </w:r>
      <w:r w:rsidR="00D065F2">
        <w:t>,</w:t>
      </w:r>
      <w:r>
        <w:t xml:space="preserve"> para santificar</w:t>
      </w:r>
      <w:r w:rsidR="00D065F2">
        <w:t>la</w:t>
      </w:r>
      <w:r>
        <w:t>.</w:t>
      </w:r>
    </w:p>
    <w:p w14:paraId="0F15941E" w14:textId="3760F894" w:rsidR="00402B5C" w:rsidRDefault="00402B5C" w:rsidP="00402B5C">
      <w:pPr>
        <w:pStyle w:val="Ttulo5"/>
      </w:pPr>
      <w:r>
        <w:t>El verbo HAGIASE, santificar está en</w:t>
      </w:r>
      <w:r w:rsidR="00CD21A6">
        <w:t xml:space="preserve"> tiempo aoristo es una</w:t>
      </w:r>
      <w:r w:rsidR="00C6174E">
        <w:t xml:space="preserve"> acción completa con</w:t>
      </w:r>
      <w:r w:rsidR="007620B8">
        <w:t xml:space="preserve"> una</w:t>
      </w:r>
      <w:r w:rsidR="00C6174E">
        <w:t xml:space="preserve"> meta definida</w:t>
      </w:r>
      <w:r>
        <w:t xml:space="preserve">, </w:t>
      </w:r>
      <w:r w:rsidR="0083045A">
        <w:t xml:space="preserve">voz </w:t>
      </w:r>
      <w:r>
        <w:t>activ</w:t>
      </w:r>
      <w:r w:rsidR="007620B8">
        <w:t>a,</w:t>
      </w:r>
      <w:r w:rsidR="0083045A">
        <w:t xml:space="preserve"> Cristo</w:t>
      </w:r>
      <w:r w:rsidR="007620B8">
        <w:t xml:space="preserve"> es</w:t>
      </w:r>
      <w:r w:rsidR="0083045A">
        <w:t xml:space="preserve"> quien</w:t>
      </w:r>
      <w:r w:rsidR="007620B8">
        <w:t xml:space="preserve"> </w:t>
      </w:r>
      <w:r w:rsidR="0083045A">
        <w:t>hace esta obra</w:t>
      </w:r>
      <w:r w:rsidR="007620B8">
        <w:t>.</w:t>
      </w:r>
      <w:r>
        <w:t xml:space="preserve"> </w:t>
      </w:r>
      <w:r w:rsidR="007620B8">
        <w:t>S</w:t>
      </w:r>
      <w:r>
        <w:t>ubjuntivo</w:t>
      </w:r>
      <w:r w:rsidR="0083045A">
        <w:t xml:space="preserve"> expresa propósito o finalidad</w:t>
      </w:r>
      <w:r>
        <w:t>.</w:t>
      </w:r>
    </w:p>
    <w:p w14:paraId="60899755" w14:textId="59780541" w:rsidR="00CD21A6" w:rsidRDefault="00CD21A6" w:rsidP="00CD21A6">
      <w:pPr>
        <w:pStyle w:val="Ttulo5"/>
      </w:pPr>
      <w:r>
        <w:t>Tiempo aoristo</w:t>
      </w:r>
      <w:r w:rsidR="007620B8">
        <w:t>,</w:t>
      </w:r>
      <w:r>
        <w:t xml:space="preserve"> significa</w:t>
      </w:r>
      <w:r w:rsidR="00124558">
        <w:t xml:space="preserve"> que</w:t>
      </w:r>
      <w:r>
        <w:t xml:space="preserve"> Cristo</w:t>
      </w:r>
      <w:r w:rsidR="007620B8">
        <w:t>,</w:t>
      </w:r>
      <w:r>
        <w:t xml:space="preserve"> para santificar</w:t>
      </w:r>
      <w:r w:rsidR="007620B8">
        <w:t>la,</w:t>
      </w:r>
      <w:r>
        <w:t xml:space="preserve"> hizo toda la obra en la cruz, en esa obra</w:t>
      </w:r>
      <w:r w:rsidR="007620B8">
        <w:t>,</w:t>
      </w:r>
      <w:r>
        <w:t xml:space="preserve"> la iglesia</w:t>
      </w:r>
      <w:r w:rsidR="007620B8">
        <w:t xml:space="preserve"> está</w:t>
      </w:r>
      <w:r>
        <w:t xml:space="preserve"> siendo santificada</w:t>
      </w:r>
      <w:r w:rsidR="00124558">
        <w:t>; la santificación es el resultado de la obra de Cristo.</w:t>
      </w:r>
    </w:p>
    <w:p w14:paraId="329B4A94" w14:textId="65EB964E" w:rsidR="00124558" w:rsidRDefault="00124558" w:rsidP="00124558">
      <w:pPr>
        <w:pStyle w:val="Ttulo5"/>
      </w:pPr>
      <w:r>
        <w:t>Cristo se dio (murió en la cruz) por amor a la iglesia, con el propósito de santificar</w:t>
      </w:r>
      <w:r w:rsidR="007620B8">
        <w:t>la</w:t>
      </w:r>
      <w:r>
        <w:t xml:space="preserve"> completamente.</w:t>
      </w:r>
    </w:p>
    <w:p w14:paraId="710C0AA3" w14:textId="087070CA" w:rsidR="00124558" w:rsidRPr="00124558" w:rsidRDefault="00124558" w:rsidP="00124558">
      <w:pPr>
        <w:pStyle w:val="Ttulo5"/>
      </w:pPr>
      <w:r>
        <w:t xml:space="preserve">Ejemplo: cuando uno prepara de antemano todos </w:t>
      </w:r>
      <w:r w:rsidR="00EC7298">
        <w:t>los</w:t>
      </w:r>
      <w:r>
        <w:t xml:space="preserve"> materiales para construir una casa, llegado el tiempo</w:t>
      </w:r>
      <w:r w:rsidR="007620B8">
        <w:t>,</w:t>
      </w:r>
      <w:r>
        <w:t xml:space="preserve"> con</w:t>
      </w:r>
      <w:r w:rsidR="007620B8">
        <w:t>tando con la totalidad</w:t>
      </w:r>
      <w:r>
        <w:t xml:space="preserve"> </w:t>
      </w:r>
      <w:r w:rsidR="007620B8">
        <w:t>d</w:t>
      </w:r>
      <w:r>
        <w:t>el material</w:t>
      </w:r>
      <w:r w:rsidR="007620B8">
        <w:t>,</w:t>
      </w:r>
      <w:r>
        <w:t xml:space="preserve"> </w:t>
      </w:r>
      <w:r w:rsidR="00EC7298">
        <w:t>se construye la casa. Claro el ejemplo no alcanza para describir</w:t>
      </w:r>
      <w:r w:rsidR="007620B8">
        <w:t xml:space="preserve"> la situación</w:t>
      </w:r>
      <w:r w:rsidR="00EC7298">
        <w:t>.</w:t>
      </w:r>
    </w:p>
    <w:p w14:paraId="5FCBB070" w14:textId="0DDC8E3C" w:rsidR="000F1153" w:rsidRDefault="0083045A" w:rsidP="0083045A">
      <w:pPr>
        <w:pStyle w:val="Ttulo5"/>
      </w:pPr>
      <w:r>
        <w:t>La oración de Pablo ser</w:t>
      </w:r>
      <w:r w:rsidR="007620B8">
        <w:t>í</w:t>
      </w:r>
      <w:r>
        <w:t>a; Cristo se dio por la Iglesia a fin de hacerla santa; pero antes de hacerla santa Cristo hizo una obra con la iglesia.</w:t>
      </w:r>
    </w:p>
    <w:p w14:paraId="742706AD" w14:textId="70B78DE6" w:rsidR="0083045A" w:rsidRDefault="0083045A" w:rsidP="0083045A">
      <w:pPr>
        <w:pStyle w:val="Ttulo4"/>
        <w:rPr>
          <w:lang w:val="es-BO"/>
        </w:rPr>
      </w:pPr>
      <w:r w:rsidRPr="0083045A">
        <w:rPr>
          <w:lang w:val="es-BO"/>
        </w:rPr>
        <w:t>Efesios 5:26 – “</w:t>
      </w:r>
      <w:r w:rsidRPr="0083045A">
        <w:rPr>
          <w:i/>
          <w:iCs/>
          <w:lang w:val="es-BO"/>
        </w:rPr>
        <w:t>habiéndola purificado por el lavamiento del agua con la palabra”,</w:t>
      </w:r>
      <w:r w:rsidR="00CD21A6">
        <w:rPr>
          <w:lang w:val="es-BO"/>
        </w:rPr>
        <w:t xml:space="preserve"> había purificado, no dice que está purificando</w:t>
      </w:r>
      <w:r w:rsidR="007620B8">
        <w:rPr>
          <w:lang w:val="es-BO"/>
        </w:rPr>
        <w:t xml:space="preserve">, </w:t>
      </w:r>
      <w:r w:rsidR="00CD21A6">
        <w:rPr>
          <w:lang w:val="es-BO"/>
        </w:rPr>
        <w:t>tampoco dice que purificará.</w:t>
      </w:r>
    </w:p>
    <w:p w14:paraId="47C51459" w14:textId="7A131919" w:rsidR="00EC7298" w:rsidRDefault="00124558" w:rsidP="00CD21A6">
      <w:pPr>
        <w:pStyle w:val="Ttulo5"/>
      </w:pPr>
      <w:r>
        <w:t>El participio KATHARISAS, purificado está en aoristo</w:t>
      </w:r>
      <w:r w:rsidR="0081386E">
        <w:t xml:space="preserve"> no es una acción </w:t>
      </w:r>
      <w:r w:rsidR="00631CE4">
        <w:t>continua</w:t>
      </w:r>
      <w:r w:rsidR="0081386E">
        <w:t xml:space="preserve"> sino una acción puntual y completa</w:t>
      </w:r>
      <w:r>
        <w:t>, activ</w:t>
      </w:r>
      <w:r w:rsidR="007620B8">
        <w:t>a</w:t>
      </w:r>
      <w:r>
        <w:t>.</w:t>
      </w:r>
      <w:r w:rsidR="00EC7298">
        <w:t xml:space="preserve"> Habiendo limpiado o después de limpiar.</w:t>
      </w:r>
    </w:p>
    <w:p w14:paraId="1C32099B" w14:textId="1C73E32D" w:rsidR="00CD21A6" w:rsidRDefault="00EC7298" w:rsidP="00CD21A6">
      <w:pPr>
        <w:pStyle w:val="Ttulo5"/>
      </w:pPr>
      <w:r>
        <w:t>Cristo a la iglesia habi</w:t>
      </w:r>
      <w:r w:rsidR="00947DF6">
        <w:t>éndola</w:t>
      </w:r>
      <w:r>
        <w:t xml:space="preserve"> purificado</w:t>
      </w:r>
      <w:r w:rsidR="0081386E">
        <w:t xml:space="preserve"> previamente por medio del lavamiento </w:t>
      </w:r>
      <w:r w:rsidR="00927451">
        <w:t>del agua con la palabra.</w:t>
      </w:r>
    </w:p>
    <w:p w14:paraId="71865940" w14:textId="2C321B97" w:rsidR="00927451" w:rsidRDefault="00927451" w:rsidP="00927451">
      <w:pPr>
        <w:pStyle w:val="Ttulo5"/>
      </w:pPr>
      <w:r>
        <w:t xml:space="preserve">Pablo </w:t>
      </w:r>
      <w:r w:rsidR="00947DF6">
        <w:t xml:space="preserve">presenta </w:t>
      </w:r>
      <w:r>
        <w:t>este mismo lavamiento</w:t>
      </w:r>
      <w:r w:rsidR="00947DF6">
        <w:t xml:space="preserve"> </w:t>
      </w:r>
      <w:r>
        <w:t>en Tito 3:5 –</w:t>
      </w:r>
      <w:r>
        <w:rPr>
          <w:i/>
          <w:iCs/>
        </w:rPr>
        <w:t xml:space="preserve"> “</w:t>
      </w:r>
      <w:r w:rsidR="00532197">
        <w:rPr>
          <w:i/>
          <w:iCs/>
        </w:rPr>
        <w:t xml:space="preserve">Él nos salvó … conforme a Su misericordia, </w:t>
      </w:r>
      <w:r w:rsidR="00532197">
        <w:rPr>
          <w:b/>
          <w:bCs/>
          <w:i/>
          <w:iCs/>
        </w:rPr>
        <w:t>por medio del lavamiento</w:t>
      </w:r>
      <w:r w:rsidR="00532197">
        <w:rPr>
          <w:i/>
          <w:iCs/>
        </w:rPr>
        <w:t xml:space="preserve"> de la regeneración y la renovación por el Espíritu”</w:t>
      </w:r>
      <w:r w:rsidR="00532197">
        <w:t>.</w:t>
      </w:r>
    </w:p>
    <w:p w14:paraId="2FCB8E4F" w14:textId="0369E7E2" w:rsidR="007C5316" w:rsidRPr="007C5316" w:rsidRDefault="007C5316" w:rsidP="007C5316">
      <w:pPr>
        <w:pStyle w:val="Ttulo5"/>
      </w:pPr>
      <w:r>
        <w:t>Por medio del lavamiento del agua significa la obra del Espíritu.</w:t>
      </w:r>
    </w:p>
    <w:p w14:paraId="08B00667" w14:textId="693902D8" w:rsidR="00532197" w:rsidRDefault="00532197" w:rsidP="00532197">
      <w:pPr>
        <w:pStyle w:val="Ttulo5"/>
      </w:pPr>
      <w:r>
        <w:t>“con la palabra” RHEMATI, enfatiza palabra hablada, pronunciada, mensaje expresado; diferencia de LOGOS es más amplio; mensaje, discurso, doctrina.</w:t>
      </w:r>
    </w:p>
    <w:p w14:paraId="67A5EDB5" w14:textId="2490C4DF" w:rsidR="00532197" w:rsidRDefault="00532197" w:rsidP="00532197">
      <w:pPr>
        <w:pStyle w:val="Ttulo5"/>
      </w:pPr>
      <w:r>
        <w:t xml:space="preserve">Pablo al mencionar “habiendo purificado” en tiempo aoristo, ahora “con la palabra” la palabra </w:t>
      </w:r>
      <w:r w:rsidR="007C5316">
        <w:t>sería</w:t>
      </w:r>
      <w:r>
        <w:t xml:space="preserve"> el mensaje del evangelio. </w:t>
      </w:r>
      <w:r w:rsidR="007C5316">
        <w:t>Cristo ha purificado a la iglesia que respondió por la fe al mensaje del Evangelio.</w:t>
      </w:r>
    </w:p>
    <w:p w14:paraId="689C1633" w14:textId="590B2130" w:rsidR="00B1680C" w:rsidRPr="00B1680C" w:rsidRDefault="00B1680C" w:rsidP="00B1680C">
      <w:pPr>
        <w:pStyle w:val="Ttulo4"/>
        <w:rPr>
          <w:lang w:val="es-BO"/>
        </w:rPr>
      </w:pPr>
      <w:r w:rsidRPr="00B1680C">
        <w:rPr>
          <w:lang w:val="es-BO"/>
        </w:rPr>
        <w:t>Pablo contin</w:t>
      </w:r>
      <w:r w:rsidR="00947DF6">
        <w:rPr>
          <w:lang w:val="es-BO"/>
        </w:rPr>
        <w:t>ú</w:t>
      </w:r>
      <w:r w:rsidRPr="00B1680C">
        <w:rPr>
          <w:lang w:val="es-BO"/>
        </w:rPr>
        <w:t>a</w:t>
      </w:r>
      <w:r>
        <w:rPr>
          <w:lang w:val="es-BO"/>
        </w:rPr>
        <w:t xml:space="preserve"> (verso 26)</w:t>
      </w:r>
      <w:r w:rsidRPr="00B1680C">
        <w:rPr>
          <w:lang w:val="es-BO"/>
        </w:rPr>
        <w:t xml:space="preserve"> con</w:t>
      </w:r>
      <w:r>
        <w:rPr>
          <w:lang w:val="es-BO"/>
        </w:rPr>
        <w:t xml:space="preserve"> el argumento de que Cristo se dio por la iglesia para santificar</w:t>
      </w:r>
      <w:r w:rsidR="00947DF6">
        <w:rPr>
          <w:lang w:val="es-BO"/>
        </w:rPr>
        <w:t>la</w:t>
      </w:r>
      <w:r>
        <w:rPr>
          <w:lang w:val="es-BO"/>
        </w:rPr>
        <w:t xml:space="preserve"> a fin de presentársela a sí mism</w:t>
      </w:r>
      <w:r w:rsidR="00947DF6">
        <w:rPr>
          <w:lang w:val="es-BO"/>
        </w:rPr>
        <w:t>o</w:t>
      </w:r>
      <w:r>
        <w:rPr>
          <w:lang w:val="es-BO"/>
        </w:rPr>
        <w:t>.</w:t>
      </w:r>
    </w:p>
    <w:p w14:paraId="4FA0FC58" w14:textId="2CB38B1A" w:rsidR="000F1153" w:rsidRDefault="000F1153" w:rsidP="000F1153">
      <w:pPr>
        <w:pStyle w:val="Ttulo3"/>
      </w:pPr>
      <w:r>
        <w:t>Efesios 5:27 –</w:t>
      </w:r>
      <w:r>
        <w:rPr>
          <w:i/>
          <w:iCs/>
        </w:rPr>
        <w:t xml:space="preserve"> </w:t>
      </w:r>
      <w:r w:rsidR="00613AD2">
        <w:rPr>
          <w:i/>
          <w:iCs/>
        </w:rPr>
        <w:t>“</w:t>
      </w:r>
      <w:r>
        <w:rPr>
          <w:i/>
          <w:iCs/>
        </w:rPr>
        <w:t>a fin de presentársela a sí mism</w:t>
      </w:r>
      <w:r w:rsidR="00947DF6">
        <w:rPr>
          <w:i/>
          <w:iCs/>
        </w:rPr>
        <w:t>o</w:t>
      </w:r>
      <w:r>
        <w:rPr>
          <w:i/>
          <w:iCs/>
        </w:rPr>
        <w:t>, una iglesia en toda su gloria, sin que tenga mancha ni arruga ni cosa semejante, sino que fuera santa e inmaculada</w:t>
      </w:r>
      <w:r w:rsidR="00613AD2">
        <w:rPr>
          <w:i/>
          <w:iCs/>
        </w:rPr>
        <w:t>”</w:t>
      </w:r>
      <w:r>
        <w:rPr>
          <w:i/>
          <w:iCs/>
        </w:rPr>
        <w:t>.</w:t>
      </w:r>
      <w:r>
        <w:t xml:space="preserve"> </w:t>
      </w:r>
    </w:p>
    <w:p w14:paraId="2AA1A832" w14:textId="4AB24FB7" w:rsidR="000F1153" w:rsidRDefault="00613AD2" w:rsidP="000F1153">
      <w:pPr>
        <w:pStyle w:val="Ttulo4"/>
        <w:rPr>
          <w:lang w:val="es-BO"/>
        </w:rPr>
      </w:pPr>
      <w:r w:rsidRPr="00613AD2">
        <w:rPr>
          <w:lang w:val="es-BO"/>
        </w:rPr>
        <w:t>Efesios 5:27 –</w:t>
      </w:r>
      <w:r w:rsidRPr="00613AD2">
        <w:rPr>
          <w:i/>
          <w:iCs/>
          <w:lang w:val="es-BO"/>
        </w:rPr>
        <w:t xml:space="preserve"> </w:t>
      </w:r>
      <w:r>
        <w:rPr>
          <w:i/>
          <w:iCs/>
          <w:lang w:val="es-BO"/>
        </w:rPr>
        <w:t>“</w:t>
      </w:r>
      <w:r w:rsidRPr="00613AD2">
        <w:rPr>
          <w:i/>
          <w:iCs/>
          <w:lang w:val="es-BO"/>
        </w:rPr>
        <w:t>a fin de presentársela a sí mism</w:t>
      </w:r>
      <w:r w:rsidR="00947DF6">
        <w:rPr>
          <w:i/>
          <w:iCs/>
          <w:lang w:val="es-BO"/>
        </w:rPr>
        <w:t>o</w:t>
      </w:r>
      <w:r>
        <w:rPr>
          <w:i/>
          <w:iCs/>
          <w:lang w:val="es-BO"/>
        </w:rPr>
        <w:t>”</w:t>
      </w:r>
      <w:r w:rsidR="004D2320">
        <w:rPr>
          <w:lang w:val="es-BO"/>
        </w:rPr>
        <w:t>, el propósito de santificar</w:t>
      </w:r>
      <w:r w:rsidR="00947DF6">
        <w:rPr>
          <w:lang w:val="es-BO"/>
        </w:rPr>
        <w:t>la</w:t>
      </w:r>
      <w:r w:rsidR="004D2320">
        <w:rPr>
          <w:lang w:val="es-BO"/>
        </w:rPr>
        <w:t xml:space="preserve"> es presentársela a sí mism</w:t>
      </w:r>
      <w:r w:rsidR="00947DF6">
        <w:rPr>
          <w:lang w:val="es-BO"/>
        </w:rPr>
        <w:t>o</w:t>
      </w:r>
      <w:r w:rsidR="004D2320">
        <w:rPr>
          <w:lang w:val="es-BO"/>
        </w:rPr>
        <w:t>; pero ¿</w:t>
      </w:r>
      <w:r w:rsidR="009C05A2">
        <w:rPr>
          <w:lang w:val="es-BO"/>
        </w:rPr>
        <w:t>presentársela a quién?</w:t>
      </w:r>
    </w:p>
    <w:p w14:paraId="4F6B66F0" w14:textId="3272A48A" w:rsidR="000F1153" w:rsidRDefault="009C05A2" w:rsidP="000F1153">
      <w:pPr>
        <w:pStyle w:val="Ttulo5"/>
      </w:pPr>
      <w:r>
        <w:lastRenderedPageBreak/>
        <w:t>El verbo presentársela no está en tiempo futuro, no se refiere a la futura glorificación donde estará la iglesia glorificada, Pablo no habla de ese momento.</w:t>
      </w:r>
    </w:p>
    <w:p w14:paraId="6FD4E7BC" w14:textId="12471F4C" w:rsidR="007C0084" w:rsidRPr="007C0084" w:rsidRDefault="007C0084" w:rsidP="007C0084">
      <w:pPr>
        <w:pStyle w:val="Ttulo5"/>
      </w:pPr>
      <w:r>
        <w:t>El verbo en griego PARASTESE, se usaba para presentar una novia al novio, presentar a un acusado ante el juez, presentar una ofrenda ante Dios.</w:t>
      </w:r>
    </w:p>
    <w:p w14:paraId="3671607B" w14:textId="7805137A" w:rsidR="009C05A2" w:rsidRDefault="00E86767" w:rsidP="009C05A2">
      <w:pPr>
        <w:pStyle w:val="Ttulo5"/>
      </w:pPr>
      <w:r>
        <w:t>El verbo PARASTESE, está en tiempo aoristo</w:t>
      </w:r>
      <w:r w:rsidR="00947DF6">
        <w:t>,</w:t>
      </w:r>
      <w:r w:rsidR="0024644D">
        <w:t xml:space="preserve"> otra vez presenta una acción </w:t>
      </w:r>
      <w:r w:rsidR="00947DF6">
        <w:t>realizada en su</w:t>
      </w:r>
      <w:r w:rsidR="0024644D">
        <w:t xml:space="preserve"> totalidad, completa</w:t>
      </w:r>
      <w:r w:rsidR="007C0084">
        <w:t xml:space="preserve">, modo subjuntivo </w:t>
      </w:r>
      <w:r w:rsidR="00947DF6">
        <w:t>hace referencia a</w:t>
      </w:r>
      <w:r w:rsidR="007C0084">
        <w:t xml:space="preserve"> propósito: pueda presentar</w:t>
      </w:r>
      <w:r w:rsidR="00947DF6">
        <w:t>se</w:t>
      </w:r>
      <w:r w:rsidR="007C0084">
        <w:t xml:space="preserve"> o para que Él </w:t>
      </w:r>
      <w:r w:rsidR="00947DF6">
        <w:t xml:space="preserve">la </w:t>
      </w:r>
      <w:r w:rsidR="007C0084">
        <w:t>presente.</w:t>
      </w:r>
    </w:p>
    <w:p w14:paraId="4E2015BD" w14:textId="4EB2AF56" w:rsidR="0024644D" w:rsidRPr="0024644D" w:rsidRDefault="0024644D" w:rsidP="0024644D">
      <w:pPr>
        <w:pStyle w:val="Ttulo5"/>
      </w:pPr>
      <w:r>
        <w:t>Desde Efesios 5:25-27</w:t>
      </w:r>
      <w:r w:rsidR="007C0084">
        <w:t xml:space="preserve"> la secuencia es;</w:t>
      </w:r>
      <w:r>
        <w:t xml:space="preserve"> Cristo</w:t>
      </w:r>
      <w:r w:rsidR="00631CE4">
        <w:t xml:space="preserve"> la</w:t>
      </w:r>
      <w:r>
        <w:t xml:space="preserve"> amó, se entregó, </w:t>
      </w:r>
      <w:r w:rsidR="006F76BE">
        <w:t>habiéndola</w:t>
      </w:r>
      <w:r>
        <w:t xml:space="preserve"> purificado, santifica</w:t>
      </w:r>
      <w:r w:rsidR="00947DF6">
        <w:t>do,</w:t>
      </w:r>
      <w:r>
        <w:t xml:space="preserve"> para finalmente presentársela</w:t>
      </w:r>
      <w:r w:rsidR="007C0084">
        <w:t xml:space="preserve"> a sí mism</w:t>
      </w:r>
      <w:r w:rsidR="00947DF6">
        <w:t>o</w:t>
      </w:r>
      <w:r>
        <w:t>.</w:t>
      </w:r>
    </w:p>
    <w:p w14:paraId="69AA43B4" w14:textId="45844D45" w:rsidR="00FC1207" w:rsidRDefault="00A84F6E" w:rsidP="00A84F6E">
      <w:pPr>
        <w:pStyle w:val="Ttulo5"/>
      </w:pPr>
      <w:r>
        <w:t>“a sí mism</w:t>
      </w:r>
      <w:r w:rsidR="00947DF6">
        <w:t>o</w:t>
      </w:r>
      <w:r>
        <w:t>” HEAUTO, es</w:t>
      </w:r>
      <w:r w:rsidR="00FC1207">
        <w:t xml:space="preserve"> reflexivo el sujeto y el beneficiario son el mismo y es</w:t>
      </w:r>
      <w:r>
        <w:t xml:space="preserve"> masculino</w:t>
      </w:r>
      <w:r w:rsidR="00FC1207">
        <w:t xml:space="preserve">: Ejemplo (él se </w:t>
      </w:r>
      <w:r w:rsidR="002C3E9A">
        <w:t>compró</w:t>
      </w:r>
      <w:r w:rsidR="00FC1207">
        <w:t xml:space="preserve"> un regalo y no él le compr</w:t>
      </w:r>
      <w:r w:rsidR="006F76BE">
        <w:t>ó</w:t>
      </w:r>
      <w:r w:rsidR="00FC1207">
        <w:t xml:space="preserve"> un regalo)</w:t>
      </w:r>
    </w:p>
    <w:p w14:paraId="28967239" w14:textId="32F661E8" w:rsidR="000F1153" w:rsidRDefault="00FC1207" w:rsidP="00FC1207">
      <w:pPr>
        <w:pStyle w:val="Ttulo6"/>
      </w:pPr>
      <w:r>
        <w:t>P</w:t>
      </w:r>
      <w:r w:rsidR="00A84F6E">
        <w:t>uede ser traducida: a sí mismo, para sí mismo, a él mismo. Significa que el Sujeto (Cristo) se relaciona con su propia acción.</w:t>
      </w:r>
    </w:p>
    <w:p w14:paraId="50F61EDB" w14:textId="39B15E52" w:rsidR="00A84F6E" w:rsidRDefault="00A84F6E" w:rsidP="00A84F6E">
      <w:pPr>
        <w:pStyle w:val="Ttulo5"/>
      </w:pPr>
      <w:r>
        <w:t>Cristo santifica a la iglesia para present</w:t>
      </w:r>
      <w:r w:rsidR="00947DF6">
        <w:t>ársela</w:t>
      </w:r>
      <w:r w:rsidR="009A4C49">
        <w:t xml:space="preserve"> para sí mismo; significa que Cristo no presenta a la iglesia a otra persona, más bien se la presenta a sí mism</w:t>
      </w:r>
      <w:r w:rsidR="00947DF6">
        <w:t>o</w:t>
      </w:r>
      <w:r w:rsidR="00FC1207">
        <w:t xml:space="preserve"> (para él mismo)</w:t>
      </w:r>
      <w:r w:rsidR="009A4C49">
        <w:t>.</w:t>
      </w:r>
      <w:r>
        <w:t xml:space="preserve"> </w:t>
      </w:r>
    </w:p>
    <w:p w14:paraId="0D297FB2" w14:textId="39091804" w:rsidR="00FC1207" w:rsidRDefault="00FC1207" w:rsidP="00FC1207">
      <w:pPr>
        <w:pStyle w:val="Ttulo4"/>
        <w:rPr>
          <w:lang w:val="es-BO"/>
        </w:rPr>
      </w:pPr>
      <w:r w:rsidRPr="00FC1207">
        <w:rPr>
          <w:lang w:val="es-BO"/>
        </w:rPr>
        <w:t>Efesios 5:27 – [presentársela a sí mism</w:t>
      </w:r>
      <w:r w:rsidR="00947DF6">
        <w:rPr>
          <w:lang w:val="es-BO"/>
        </w:rPr>
        <w:t>o</w:t>
      </w:r>
      <w:r w:rsidRPr="00FC1207">
        <w:rPr>
          <w:lang w:val="es-BO"/>
        </w:rPr>
        <w:t xml:space="preserve">] </w:t>
      </w:r>
      <w:r w:rsidRPr="00FC1207">
        <w:rPr>
          <w:i/>
          <w:iCs/>
          <w:lang w:val="es-BO"/>
        </w:rPr>
        <w:t>una iglesia en toda su gloria</w:t>
      </w:r>
      <w:r>
        <w:rPr>
          <w:i/>
          <w:iCs/>
          <w:lang w:val="es-BO"/>
        </w:rPr>
        <w:t>.</w:t>
      </w:r>
      <w:r>
        <w:rPr>
          <w:lang w:val="es-BO"/>
        </w:rPr>
        <w:t xml:space="preserve"> Pablo no dice las iglesias en todas sus glorias</w:t>
      </w:r>
      <w:r w:rsidR="00947DF6">
        <w:rPr>
          <w:lang w:val="es-BO"/>
        </w:rPr>
        <w:t>,</w:t>
      </w:r>
      <w:r w:rsidR="00472353">
        <w:rPr>
          <w:lang w:val="es-BO"/>
        </w:rPr>
        <w:t xml:space="preserve"> tampoco a algunas iglesias</w:t>
      </w:r>
      <w:r>
        <w:rPr>
          <w:lang w:val="es-BO"/>
        </w:rPr>
        <w:t>; solo habla de una iglesia.</w:t>
      </w:r>
    </w:p>
    <w:p w14:paraId="53895925" w14:textId="47F15B06" w:rsidR="00472353" w:rsidRDefault="00472353" w:rsidP="00472353">
      <w:pPr>
        <w:pStyle w:val="Ttulo5"/>
      </w:pPr>
      <w:r>
        <w:t xml:space="preserve">Una iglesia en toda su gloria; como una novia que esta vestida </w:t>
      </w:r>
      <w:r w:rsidR="00947DF6">
        <w:t xml:space="preserve">con su máximo esplendor </w:t>
      </w:r>
      <w:r>
        <w:t>para casarse.</w:t>
      </w:r>
    </w:p>
    <w:p w14:paraId="17A64F77" w14:textId="29C71A60" w:rsidR="00472353" w:rsidRDefault="008205F6" w:rsidP="00472353">
      <w:pPr>
        <w:pStyle w:val="Ttulo5"/>
      </w:pPr>
      <w:r>
        <w:t xml:space="preserve">Es </w:t>
      </w:r>
      <w:r w:rsidR="00472353">
        <w:t>Cristo quien la santifica o le hace santa</w:t>
      </w:r>
      <w:r>
        <w:t>,</w:t>
      </w:r>
      <w:r w:rsidR="00472353">
        <w:t xml:space="preserve"> para que este en toda su gloria.</w:t>
      </w:r>
    </w:p>
    <w:p w14:paraId="15044DA8" w14:textId="4EAFAAC4" w:rsidR="00472353" w:rsidRDefault="00472353" w:rsidP="00472353">
      <w:pPr>
        <w:pStyle w:val="Ttulo4"/>
        <w:rPr>
          <w:lang w:val="es-BO"/>
        </w:rPr>
      </w:pPr>
      <w:r w:rsidRPr="00472353">
        <w:rPr>
          <w:lang w:val="es-BO"/>
        </w:rPr>
        <w:t>Efesios 5:27 – “</w:t>
      </w:r>
      <w:r w:rsidRPr="00472353">
        <w:rPr>
          <w:i/>
          <w:iCs/>
          <w:lang w:val="es-BO"/>
        </w:rPr>
        <w:t>sin que tenga mancha ni arruga ni cosa semejante</w:t>
      </w:r>
      <w:r>
        <w:rPr>
          <w:lang w:val="es-BO"/>
        </w:rPr>
        <w:t>”, Para que la iglesia est</w:t>
      </w:r>
      <w:r w:rsidR="006E461E">
        <w:rPr>
          <w:lang w:val="es-BO"/>
        </w:rPr>
        <w:t>é</w:t>
      </w:r>
      <w:r>
        <w:rPr>
          <w:lang w:val="es-BO"/>
        </w:rPr>
        <w:t xml:space="preserve"> sin mancha</w:t>
      </w:r>
      <w:r w:rsidR="006E461E">
        <w:rPr>
          <w:lang w:val="es-BO"/>
        </w:rPr>
        <w:t>,</w:t>
      </w:r>
      <w:r>
        <w:rPr>
          <w:lang w:val="es-BO"/>
        </w:rPr>
        <w:t xml:space="preserve"> ni arruga ni cosa semejante; Cristo la santific</w:t>
      </w:r>
      <w:r w:rsidR="006E461E">
        <w:rPr>
          <w:lang w:val="es-BO"/>
        </w:rPr>
        <w:t>ó,</w:t>
      </w:r>
      <w:r>
        <w:rPr>
          <w:lang w:val="es-BO"/>
        </w:rPr>
        <w:t xml:space="preserve"> porque Él al amar</w:t>
      </w:r>
      <w:r w:rsidR="006E461E">
        <w:rPr>
          <w:lang w:val="es-BO"/>
        </w:rPr>
        <w:t>la</w:t>
      </w:r>
      <w:r>
        <w:rPr>
          <w:lang w:val="es-BO"/>
        </w:rPr>
        <w:t xml:space="preserve"> se entregó por ella, en un amor sacrificial</w:t>
      </w:r>
      <w:r w:rsidR="006E461E">
        <w:rPr>
          <w:lang w:val="es-BO"/>
        </w:rPr>
        <w:t>,</w:t>
      </w:r>
      <w:r>
        <w:rPr>
          <w:lang w:val="es-BO"/>
        </w:rPr>
        <w:t xml:space="preserve"> hasta la muerte.</w:t>
      </w:r>
    </w:p>
    <w:p w14:paraId="5A9E5C50" w14:textId="7AEED0CC" w:rsidR="007D0F80" w:rsidRPr="007D0F80" w:rsidRDefault="007D0F80" w:rsidP="007D0F80">
      <w:pPr>
        <w:pStyle w:val="Ttulo5"/>
      </w:pPr>
      <w:r>
        <w:t xml:space="preserve">El verbo “tenga” es presente, participio: Lit. </w:t>
      </w:r>
      <w:r w:rsidR="009E7D29">
        <w:t>no teniendo mancha ni arruga ni cosa semejante</w:t>
      </w:r>
      <w:r w:rsidR="006E461E">
        <w:t>.</w:t>
      </w:r>
      <w:r w:rsidR="009E7D29">
        <w:t xml:space="preserve"> </w:t>
      </w:r>
      <w:r w:rsidR="006E461E">
        <w:t>T</w:t>
      </w:r>
      <w:r w:rsidR="009E7D29">
        <w:t xml:space="preserve">iempo presente indica un estado </w:t>
      </w:r>
      <w:proofErr w:type="spellStart"/>
      <w:r w:rsidR="009E7D29">
        <w:t>cont</w:t>
      </w:r>
      <w:r w:rsidR="006E461E">
        <w:t>í</w:t>
      </w:r>
      <w:r w:rsidR="009E7D29">
        <w:t>nuo</w:t>
      </w:r>
      <w:proofErr w:type="spellEnd"/>
      <w:r w:rsidR="009E7D29">
        <w:t xml:space="preserve"> o condición presente pero caracterizado. Esto </w:t>
      </w:r>
      <w:r w:rsidR="006E461E">
        <w:t xml:space="preserve">quiere decir que </w:t>
      </w:r>
      <w:r w:rsidR="009E7D29">
        <w:t>es una iglesia que no posee mancha ni defecto.</w:t>
      </w:r>
    </w:p>
    <w:p w14:paraId="70D93E90" w14:textId="3C8CCC63" w:rsidR="007D0F80" w:rsidRDefault="007D0F80" w:rsidP="007D0F80">
      <w:pPr>
        <w:pStyle w:val="Ttulo4"/>
        <w:rPr>
          <w:lang w:val="es-BO"/>
        </w:rPr>
      </w:pPr>
      <w:r w:rsidRPr="007D0F80">
        <w:rPr>
          <w:lang w:val="es-BO"/>
        </w:rPr>
        <w:t>Efesios 5:27 – “</w:t>
      </w:r>
      <w:r w:rsidRPr="007D0F80">
        <w:rPr>
          <w:i/>
          <w:iCs/>
          <w:lang w:val="es-BO"/>
        </w:rPr>
        <w:t>sino que fuera santa e inmaculada</w:t>
      </w:r>
      <w:r>
        <w:rPr>
          <w:lang w:val="es-BO"/>
        </w:rPr>
        <w:t>”. Una iglesia en toda su gloria es: Lit. sino para que sea santa</w:t>
      </w:r>
      <w:r w:rsidR="009E7D29">
        <w:rPr>
          <w:lang w:val="es-BO"/>
        </w:rPr>
        <w:t xml:space="preserve"> (pura)</w:t>
      </w:r>
      <w:r>
        <w:rPr>
          <w:lang w:val="es-BO"/>
        </w:rPr>
        <w:t xml:space="preserve"> y sin tacha (sin mancha o intachable)</w:t>
      </w:r>
    </w:p>
    <w:p w14:paraId="6DC99497" w14:textId="0FFD1876" w:rsidR="00A27B26" w:rsidRPr="00A27B26" w:rsidRDefault="00A27B26" w:rsidP="00A27B26">
      <w:pPr>
        <w:pStyle w:val="Ttulo5"/>
      </w:pPr>
      <w:r>
        <w:t>La obra</w:t>
      </w:r>
      <w:r w:rsidR="00AA5540">
        <w:t xml:space="preserve"> es</w:t>
      </w:r>
      <w:r>
        <w:t xml:space="preserve"> de Cristo</w:t>
      </w:r>
      <w:r w:rsidR="00AA5540">
        <w:t>,</w:t>
      </w:r>
      <w:r>
        <w:t xml:space="preserve"> Él quita lo negativo, para lograr lo positivo (sea santa y sin mancha).</w:t>
      </w:r>
    </w:p>
    <w:p w14:paraId="37F65473" w14:textId="101D8AF4" w:rsidR="00A27B26" w:rsidRPr="00A27B26" w:rsidRDefault="00A27B26" w:rsidP="00A27B26">
      <w:pPr>
        <w:pStyle w:val="Ttulo5"/>
      </w:pPr>
      <w:r>
        <w:t>El verbo “fuera o para que sea” HINA E, está en presente no en aoristo, es subjuntivo. Significa que es el resultado deseado, no algo que la iglesia tiene por sí misma</w:t>
      </w:r>
      <w:r w:rsidR="00A52D6F">
        <w:t>. Literal del verbo “para que siga siendo o esté siendo santa e inmaculada.</w:t>
      </w:r>
    </w:p>
    <w:p w14:paraId="441A38F6" w14:textId="7BD273FF" w:rsidR="007D0F80" w:rsidRDefault="009E7D29" w:rsidP="007D0F80">
      <w:pPr>
        <w:pStyle w:val="Ttulo5"/>
      </w:pPr>
      <w:r>
        <w:t>“santa”</w:t>
      </w:r>
      <w:r w:rsidR="005E355E">
        <w:t xml:space="preserve"> </w:t>
      </w:r>
      <w:r w:rsidR="00E60DE3">
        <w:t>significa posición cambiada</w:t>
      </w:r>
      <w:r w:rsidR="00AA5540">
        <w:t xml:space="preserve"> por</w:t>
      </w:r>
      <w:r w:rsidR="00E60DE3">
        <w:t xml:space="preserve"> una relación</w:t>
      </w:r>
      <w:r w:rsidR="00F452ED">
        <w:t xml:space="preserve"> (ella pertenece al novio)</w:t>
      </w:r>
      <w:r w:rsidR="00E60DE3">
        <w:t>; ahora esta apartada para Cristo por su muerte; es de Cristo y no del mundo.</w:t>
      </w:r>
    </w:p>
    <w:p w14:paraId="37CDF44C" w14:textId="65B5FA5C" w:rsidR="00E60DE3" w:rsidRDefault="00E60DE3" w:rsidP="00E60DE3">
      <w:pPr>
        <w:pStyle w:val="Ttulo5"/>
      </w:pPr>
      <w:r>
        <w:lastRenderedPageBreak/>
        <w:t>“inmaculada” sin mancha significa condición cambiada</w:t>
      </w:r>
      <w:r w:rsidR="00AA5540">
        <w:t>,</w:t>
      </w:r>
      <w:r>
        <w:t xml:space="preserve"> v</w:t>
      </w:r>
      <w:r w:rsidR="00AA5540">
        <w:t>í</w:t>
      </w:r>
      <w:r>
        <w:t>vida</w:t>
      </w:r>
      <w:r w:rsidR="00AA5540">
        <w:t>,</w:t>
      </w:r>
      <w:r>
        <w:t xml:space="preserve"> pr</w:t>
      </w:r>
      <w:r w:rsidR="00AA5540">
        <w:t>á</w:t>
      </w:r>
      <w:r>
        <w:t>ctica</w:t>
      </w:r>
      <w:r w:rsidR="00F452ED">
        <w:t xml:space="preserve"> (ella no tiene suciedad en el vestido)</w:t>
      </w:r>
      <w:r>
        <w:t>; ahora está limpia sin defecto</w:t>
      </w:r>
      <w:r w:rsidR="00AA5540">
        <w:t>, como</w:t>
      </w:r>
      <w:r>
        <w:t xml:space="preserve"> resulta</w:t>
      </w:r>
      <w:r w:rsidR="00AA5540">
        <w:t>do</w:t>
      </w:r>
      <w:r>
        <w:t xml:space="preserve"> de la purificación.</w:t>
      </w:r>
    </w:p>
    <w:p w14:paraId="37450887" w14:textId="3311DB14" w:rsidR="00A52D6F" w:rsidRDefault="00A52D6F" w:rsidP="00A52D6F">
      <w:pPr>
        <w:pStyle w:val="Ttulo5"/>
      </w:pPr>
      <w:r>
        <w:t xml:space="preserve">Aplicación; la iglesia viva por fe en los logros de Cristo, no en </w:t>
      </w:r>
      <w:r w:rsidR="0009124F">
        <w:t>los suyos</w:t>
      </w:r>
      <w:r>
        <w:t>.</w:t>
      </w:r>
    </w:p>
    <w:p w14:paraId="2C5C5A85" w14:textId="22529CB9" w:rsidR="00A52D6F" w:rsidRPr="00A52D6F" w:rsidRDefault="00A52D6F" w:rsidP="00A52D6F">
      <w:pPr>
        <w:pStyle w:val="Ttulo5"/>
      </w:pPr>
      <w:r>
        <w:t>Al amor de Cristo ´por la iglesia es magnífico, es sublime.</w:t>
      </w:r>
    </w:p>
    <w:p w14:paraId="02844F36" w14:textId="1566C8B5" w:rsidR="000F1153" w:rsidRDefault="007D6908" w:rsidP="007D6908">
      <w:pPr>
        <w:pStyle w:val="Ttulo3"/>
      </w:pPr>
      <w:r>
        <w:t xml:space="preserve">Efesios </w:t>
      </w:r>
      <w:r w:rsidR="00E10975">
        <w:t>5:28 –</w:t>
      </w:r>
      <w:r w:rsidR="00E10975">
        <w:rPr>
          <w:i/>
          <w:iCs/>
        </w:rPr>
        <w:t xml:space="preserve"> </w:t>
      </w:r>
      <w:r w:rsidR="00FF792F">
        <w:rPr>
          <w:i/>
          <w:iCs/>
        </w:rPr>
        <w:t>“</w:t>
      </w:r>
      <w:r w:rsidR="00E10975">
        <w:rPr>
          <w:i/>
          <w:iCs/>
        </w:rPr>
        <w:t>Así deben también los maridos amar a sus mujeres, como a sus propios cuerpos. El que ama a su mujer, a sí mismo se ama</w:t>
      </w:r>
      <w:r w:rsidR="00FF792F">
        <w:rPr>
          <w:i/>
          <w:iCs/>
        </w:rPr>
        <w:t>”</w:t>
      </w:r>
      <w:r w:rsidR="00E10975">
        <w:rPr>
          <w:i/>
          <w:iCs/>
        </w:rPr>
        <w:t>.</w:t>
      </w:r>
      <w:r w:rsidR="00E10975">
        <w:t xml:space="preserve"> </w:t>
      </w:r>
    </w:p>
    <w:p w14:paraId="2E0B517B" w14:textId="4451C413" w:rsidR="00E10975" w:rsidRDefault="00FF792F" w:rsidP="00E10975">
      <w:pPr>
        <w:pStyle w:val="Ttulo4"/>
        <w:rPr>
          <w:lang w:val="es-BO"/>
        </w:rPr>
      </w:pPr>
      <w:r w:rsidRPr="00FF792F">
        <w:rPr>
          <w:lang w:val="es-BO"/>
        </w:rPr>
        <w:t>Efesios 5:28 –</w:t>
      </w:r>
      <w:r w:rsidRPr="00FF792F">
        <w:rPr>
          <w:i/>
          <w:iCs/>
          <w:lang w:val="es-BO"/>
        </w:rPr>
        <w:t xml:space="preserve"> “Así deben también” </w:t>
      </w:r>
      <w:r>
        <w:rPr>
          <w:lang w:val="es-BO"/>
        </w:rPr>
        <w:t>Pablo está diciendo, así como Cristo</w:t>
      </w:r>
      <w:r w:rsidR="0009124F">
        <w:rPr>
          <w:lang w:val="es-BO"/>
        </w:rPr>
        <w:t xml:space="preserve"> amó a la </w:t>
      </w:r>
      <w:r>
        <w:rPr>
          <w:lang w:val="es-BO"/>
        </w:rPr>
        <w:t>iglesia, Su cuerpo.</w:t>
      </w:r>
    </w:p>
    <w:p w14:paraId="600627CD" w14:textId="419C8C6F" w:rsidR="00FF792F" w:rsidRDefault="00FF792F" w:rsidP="00FF792F">
      <w:pPr>
        <w:pStyle w:val="Ttulo4"/>
        <w:rPr>
          <w:lang w:val="es-BO"/>
        </w:rPr>
      </w:pPr>
      <w:r w:rsidRPr="00FF792F">
        <w:rPr>
          <w:lang w:val="es-BO"/>
        </w:rPr>
        <w:t>Efesios 5:28 –</w:t>
      </w:r>
      <w:r w:rsidRPr="00FF792F">
        <w:rPr>
          <w:i/>
          <w:iCs/>
          <w:lang w:val="es-BO"/>
        </w:rPr>
        <w:t xml:space="preserve"> “Así deben también los maridos amar a sus mujeres</w:t>
      </w:r>
      <w:r>
        <w:rPr>
          <w:lang w:val="es-BO"/>
        </w:rPr>
        <w:t xml:space="preserve">”, Los maridos deben amar a sus mujeres; no </w:t>
      </w:r>
      <w:r w:rsidR="0009124F">
        <w:rPr>
          <w:lang w:val="es-BO"/>
        </w:rPr>
        <w:t>dice</w:t>
      </w:r>
      <w:r>
        <w:rPr>
          <w:lang w:val="es-BO"/>
        </w:rPr>
        <w:t xml:space="preserve"> a sus muchas mujeres; cada uno a su propia mujer.</w:t>
      </w:r>
    </w:p>
    <w:p w14:paraId="09E153E0" w14:textId="20FAF056" w:rsidR="00FF792F" w:rsidRDefault="00FF792F" w:rsidP="00FF792F">
      <w:pPr>
        <w:pStyle w:val="Ttulo5"/>
      </w:pPr>
      <w:r>
        <w:t xml:space="preserve">Deben </w:t>
      </w:r>
      <w:r w:rsidR="0009124F">
        <w:t xml:space="preserve">amarla con un </w:t>
      </w:r>
      <w:r>
        <w:t>amor que busque el bien de ella, no</w:t>
      </w:r>
      <w:r w:rsidR="0009124F">
        <w:t xml:space="preserve"> el</w:t>
      </w:r>
      <w:r>
        <w:t xml:space="preserve"> suy</w:t>
      </w:r>
      <w:r w:rsidR="0009124F">
        <w:t>o</w:t>
      </w:r>
      <w:r>
        <w:t>; Pablo dice:</w:t>
      </w:r>
    </w:p>
    <w:p w14:paraId="075F6002" w14:textId="55E2E583" w:rsidR="00FF792F" w:rsidRDefault="00FF792F" w:rsidP="00FF792F">
      <w:pPr>
        <w:pStyle w:val="Ttulo4"/>
        <w:rPr>
          <w:lang w:val="es-BO"/>
        </w:rPr>
      </w:pPr>
      <w:r w:rsidRPr="00FF792F">
        <w:rPr>
          <w:lang w:val="es-BO"/>
        </w:rPr>
        <w:t>Efesios 5:28 – “</w:t>
      </w:r>
      <w:r w:rsidRPr="00FF792F">
        <w:rPr>
          <w:i/>
          <w:iCs/>
          <w:lang w:val="es-BO"/>
        </w:rPr>
        <w:t>como a sus propios cuerpos</w:t>
      </w:r>
      <w:r>
        <w:rPr>
          <w:i/>
          <w:iCs/>
          <w:lang w:val="es-BO"/>
        </w:rPr>
        <w:t>”</w:t>
      </w:r>
      <w:r>
        <w:rPr>
          <w:lang w:val="es-BO"/>
        </w:rPr>
        <w:t xml:space="preserve">. Consideren </w:t>
      </w:r>
      <w:r w:rsidR="007A5D50">
        <w:rPr>
          <w:lang w:val="es-BO"/>
        </w:rPr>
        <w:t>sus cuerpos</w:t>
      </w:r>
      <w:r>
        <w:rPr>
          <w:lang w:val="es-BO"/>
        </w:rPr>
        <w:t xml:space="preserve">; </w:t>
      </w:r>
      <w:r w:rsidR="007A5D50">
        <w:rPr>
          <w:lang w:val="es-BO"/>
        </w:rPr>
        <w:t>así como amas a tu propio cuerpo</w:t>
      </w:r>
      <w:r w:rsidR="0009124F">
        <w:rPr>
          <w:lang w:val="es-BO"/>
        </w:rPr>
        <w:t>,</w:t>
      </w:r>
      <w:r w:rsidR="007A5D50">
        <w:rPr>
          <w:lang w:val="es-BO"/>
        </w:rPr>
        <w:t xml:space="preserve"> debes amar a tu esposa.</w:t>
      </w:r>
    </w:p>
    <w:p w14:paraId="79CB3020" w14:textId="04355B70" w:rsidR="007A5D50" w:rsidRDefault="007A5D50" w:rsidP="007A5D50">
      <w:pPr>
        <w:pStyle w:val="Ttulo5"/>
      </w:pPr>
      <w:r>
        <w:t>Nadie puede negar que</w:t>
      </w:r>
      <w:r w:rsidR="0009124F">
        <w:t xml:space="preserve"> </w:t>
      </w:r>
      <w:r>
        <w:t xml:space="preserve">ama a su propio cuerpo; por si a alguien se le olvida como amar a su esposa, el día que </w:t>
      </w:r>
      <w:r w:rsidR="0071619F">
        <w:t>te</w:t>
      </w:r>
      <w:r>
        <w:t xml:space="preserve"> sienta</w:t>
      </w:r>
      <w:r w:rsidR="0071619F">
        <w:t>s</w:t>
      </w:r>
      <w:r>
        <w:t xml:space="preserve"> mal</w:t>
      </w:r>
      <w:r w:rsidR="0071619F">
        <w:t>, que tu</w:t>
      </w:r>
      <w:r>
        <w:t xml:space="preserve"> cuerpo</w:t>
      </w:r>
      <w:r w:rsidR="0071619F">
        <w:t xml:space="preserve"> te duela,</w:t>
      </w:r>
      <w:r>
        <w:t xml:space="preserve"> recuerd</w:t>
      </w:r>
      <w:r w:rsidR="0071619F">
        <w:t>e que con ese mismo amor con el que tratas a tu cuerpo, debes tratar a tu esposa</w:t>
      </w:r>
      <w:r>
        <w:t>.</w:t>
      </w:r>
    </w:p>
    <w:p w14:paraId="310386FF" w14:textId="0D689501" w:rsidR="007A5D50" w:rsidRDefault="007A5D50" w:rsidP="007A5D50">
      <w:pPr>
        <w:pStyle w:val="Ttulo5"/>
      </w:pPr>
      <w:r>
        <w:t>El rato</w:t>
      </w:r>
      <w:r w:rsidR="0071619F">
        <w:t xml:space="preserve"> en el</w:t>
      </w:r>
      <w:r>
        <w:t xml:space="preserve"> que les d</w:t>
      </w:r>
      <w:r w:rsidR="0071619F">
        <w:t>e</w:t>
      </w:r>
      <w:r>
        <w:t xml:space="preserve"> </w:t>
      </w:r>
      <w:r w:rsidR="0071619F">
        <w:t>hambre, recuerden</w:t>
      </w:r>
      <w:r>
        <w:t xml:space="preserve"> que debe</w:t>
      </w:r>
      <w:r w:rsidR="0071619F">
        <w:t>n</w:t>
      </w:r>
      <w:r>
        <w:t xml:space="preserve"> amar a </w:t>
      </w:r>
      <w:r w:rsidR="0071619F">
        <w:t xml:space="preserve">sus </w:t>
      </w:r>
      <w:r>
        <w:t>esposa</w:t>
      </w:r>
      <w:r w:rsidR="0071619F">
        <w:t>s</w:t>
      </w:r>
      <w:r>
        <w:t xml:space="preserve"> como a </w:t>
      </w:r>
      <w:r w:rsidR="0071619F">
        <w:t>sus</w:t>
      </w:r>
      <w:r>
        <w:t xml:space="preserve"> propio</w:t>
      </w:r>
      <w:r w:rsidR="0071619F">
        <w:t>s</w:t>
      </w:r>
      <w:r>
        <w:t xml:space="preserve"> cuerpo</w:t>
      </w:r>
      <w:r w:rsidR="0071619F">
        <w:t>s</w:t>
      </w:r>
      <w:r>
        <w:t>.</w:t>
      </w:r>
    </w:p>
    <w:p w14:paraId="5E01C2BE" w14:textId="002900D6" w:rsidR="007A5D50" w:rsidRDefault="007A5D50" w:rsidP="007A5D50">
      <w:pPr>
        <w:pStyle w:val="Ttulo5"/>
      </w:pPr>
      <w:r>
        <w:t>Uno todo el tiempo mima su cuerpo, así también todo el tiempo vives amando a tu esposa.</w:t>
      </w:r>
    </w:p>
    <w:p w14:paraId="74B46F9C" w14:textId="7C16A449" w:rsidR="007A5D50" w:rsidRDefault="007A5D50" w:rsidP="007A5D50">
      <w:pPr>
        <w:pStyle w:val="Ttulo4"/>
        <w:rPr>
          <w:lang w:val="es-BO"/>
        </w:rPr>
      </w:pPr>
      <w:r w:rsidRPr="007A5D50">
        <w:rPr>
          <w:lang w:val="es-BO"/>
        </w:rPr>
        <w:t xml:space="preserve">Efesios 5:28 </w:t>
      </w:r>
      <w:r>
        <w:rPr>
          <w:lang w:val="es-BO"/>
        </w:rPr>
        <w:t>–</w:t>
      </w:r>
      <w:r w:rsidRPr="007A5D50">
        <w:rPr>
          <w:lang w:val="es-BO"/>
        </w:rPr>
        <w:t xml:space="preserve"> </w:t>
      </w:r>
      <w:r>
        <w:rPr>
          <w:lang w:val="es-BO"/>
        </w:rPr>
        <w:t>“</w:t>
      </w:r>
      <w:r w:rsidRPr="007A5D50">
        <w:rPr>
          <w:i/>
          <w:iCs/>
          <w:lang w:val="es-BO"/>
        </w:rPr>
        <w:t xml:space="preserve">El que ama a su mujer, a sí mismo se </w:t>
      </w:r>
      <w:r w:rsidR="00D20CFA" w:rsidRPr="007A5D50">
        <w:rPr>
          <w:i/>
          <w:iCs/>
          <w:lang w:val="es-BO"/>
        </w:rPr>
        <w:t>ama”</w:t>
      </w:r>
      <w:r w:rsidR="00D20CFA">
        <w:rPr>
          <w:lang w:val="es-BO"/>
        </w:rPr>
        <w:t xml:space="preserve"> si</w:t>
      </w:r>
      <w:r w:rsidR="00F91270">
        <w:rPr>
          <w:lang w:val="es-BO"/>
        </w:rPr>
        <w:t xml:space="preserve"> invertimos la oración, podríamos decir, que el que se ama a sí mismo, ama a su mujer.</w:t>
      </w:r>
    </w:p>
    <w:p w14:paraId="18C4157F" w14:textId="4ABCAABD" w:rsidR="007A5D50" w:rsidRDefault="00014E12" w:rsidP="007A5D50">
      <w:pPr>
        <w:pStyle w:val="Ttulo5"/>
      </w:pPr>
      <w:r>
        <w:t xml:space="preserve">Pero, </w:t>
      </w:r>
      <w:r w:rsidR="007A5D50">
        <w:t>Pablo intencionalmente pone un orden de prioridad.</w:t>
      </w:r>
    </w:p>
    <w:p w14:paraId="6CEBD3C1" w14:textId="22E9812D" w:rsidR="00014E12" w:rsidRDefault="00014E12" w:rsidP="00014E12">
      <w:pPr>
        <w:pStyle w:val="Ttulo5"/>
      </w:pPr>
      <w:r>
        <w:t xml:space="preserve">Pablo dice de esta manera: El que </w:t>
      </w:r>
      <w:r w:rsidR="002C3E9A">
        <w:t>está</w:t>
      </w:r>
      <w:r>
        <w:t xml:space="preserve"> amando a su mujer</w:t>
      </w:r>
      <w:r w:rsidR="00FF4180">
        <w:t>,</w:t>
      </w:r>
      <w:r>
        <w:t xml:space="preserve"> a sí mismo se ama; o de manera </w:t>
      </w:r>
      <w:r w:rsidR="00FF4180">
        <w:t>inversa</w:t>
      </w:r>
      <w:r>
        <w:t xml:space="preserve">; el que no </w:t>
      </w:r>
      <w:r w:rsidR="002C3E9A">
        <w:t>está</w:t>
      </w:r>
      <w:r>
        <w:t xml:space="preserve"> amando a su mujer</w:t>
      </w:r>
      <w:r w:rsidR="00FF4180">
        <w:t>,</w:t>
      </w:r>
      <w:r>
        <w:t xml:space="preserve"> quiere decir que no se ama a sí mismo</w:t>
      </w:r>
      <w:r w:rsidR="00FF4180">
        <w:t>, pero no es ese el orden dado por Pablo.</w:t>
      </w:r>
    </w:p>
    <w:p w14:paraId="6FD37FC7" w14:textId="1000F5DF" w:rsidR="00014E12" w:rsidRPr="00014E12" w:rsidRDefault="00014E12" w:rsidP="00014E12">
      <w:pPr>
        <w:pStyle w:val="Ttulo5"/>
      </w:pPr>
      <w:r>
        <w:t>Pablo pone una razón simple</w:t>
      </w:r>
      <w:r w:rsidR="00FF4180">
        <w:t>,</w:t>
      </w:r>
      <w:r>
        <w:t xml:space="preserve"> que </w:t>
      </w:r>
      <w:r w:rsidR="00FF4180">
        <w:t>es</w:t>
      </w:r>
      <w:r>
        <w:t xml:space="preserve"> más</w:t>
      </w:r>
      <w:r w:rsidR="00FF4180">
        <w:t xml:space="preserve"> clara</w:t>
      </w:r>
      <w:r>
        <w:t xml:space="preserve"> que el agua.</w:t>
      </w:r>
    </w:p>
    <w:p w14:paraId="506940E9" w14:textId="4227506F" w:rsidR="00E10975" w:rsidRDefault="00E10975" w:rsidP="00E10975">
      <w:pPr>
        <w:pStyle w:val="Ttulo3"/>
      </w:pPr>
      <w:r>
        <w:t>Efesios 5:29 –</w:t>
      </w:r>
      <w:r>
        <w:rPr>
          <w:i/>
          <w:iCs/>
        </w:rPr>
        <w:t xml:space="preserve"> </w:t>
      </w:r>
      <w:r w:rsidR="00C93ED8">
        <w:rPr>
          <w:i/>
          <w:iCs/>
        </w:rPr>
        <w:t>“</w:t>
      </w:r>
      <w:r>
        <w:rPr>
          <w:i/>
          <w:iCs/>
        </w:rPr>
        <w:t>Porque nadie aborreció jamás su propio cuerpo, sino que lo sustenta y lo cuida, así como Cristo a la iglesia</w:t>
      </w:r>
      <w:r w:rsidR="00C93ED8">
        <w:rPr>
          <w:i/>
          <w:iCs/>
        </w:rPr>
        <w:t>”</w:t>
      </w:r>
      <w:r>
        <w:rPr>
          <w:i/>
          <w:iCs/>
        </w:rPr>
        <w:t>;</w:t>
      </w:r>
      <w:r>
        <w:t xml:space="preserve"> </w:t>
      </w:r>
    </w:p>
    <w:p w14:paraId="7F649BBD" w14:textId="665EA0C6" w:rsidR="00E10975" w:rsidRDefault="00C93ED8" w:rsidP="00E10975">
      <w:pPr>
        <w:pStyle w:val="Ttulo4"/>
        <w:rPr>
          <w:lang w:val="es-BO"/>
        </w:rPr>
      </w:pPr>
      <w:r w:rsidRPr="00C93ED8">
        <w:rPr>
          <w:lang w:val="es-BO"/>
        </w:rPr>
        <w:t>Efesios 5:29 –</w:t>
      </w:r>
      <w:r w:rsidRPr="00C93ED8">
        <w:rPr>
          <w:i/>
          <w:iCs/>
          <w:lang w:val="es-BO"/>
        </w:rPr>
        <w:t xml:space="preserve"> “Porque nadie aborreció jamás su propio cuerpo,</w:t>
      </w:r>
      <w:r>
        <w:rPr>
          <w:i/>
          <w:iCs/>
          <w:lang w:val="es-BO"/>
        </w:rPr>
        <w:t>”</w:t>
      </w:r>
      <w:r>
        <w:rPr>
          <w:lang w:val="es-BO"/>
        </w:rPr>
        <w:t xml:space="preserve"> Esto es una declaración</w:t>
      </w:r>
      <w:r w:rsidR="00FF4180">
        <w:rPr>
          <w:lang w:val="es-BO"/>
        </w:rPr>
        <w:t>,</w:t>
      </w:r>
      <w:r>
        <w:rPr>
          <w:lang w:val="es-BO"/>
        </w:rPr>
        <w:t xml:space="preserve"> nadie</w:t>
      </w:r>
      <w:r w:rsidR="009D7DA0">
        <w:rPr>
          <w:lang w:val="es-BO"/>
        </w:rPr>
        <w:t xml:space="preserve"> jamás</w:t>
      </w:r>
      <w:r w:rsidR="00FF4180">
        <w:rPr>
          <w:lang w:val="es-BO"/>
        </w:rPr>
        <w:t>.</w:t>
      </w:r>
      <w:r w:rsidR="009D7DA0">
        <w:rPr>
          <w:lang w:val="es-BO"/>
        </w:rPr>
        <w:t xml:space="preserve"> </w:t>
      </w:r>
      <w:r w:rsidR="00FF4180">
        <w:rPr>
          <w:lang w:val="es-BO"/>
        </w:rPr>
        <w:t>E</w:t>
      </w:r>
      <w:r w:rsidR="009D7DA0">
        <w:rPr>
          <w:lang w:val="es-BO"/>
        </w:rPr>
        <w:t>s imposible que alguien pueda</w:t>
      </w:r>
      <w:r>
        <w:rPr>
          <w:lang w:val="es-BO"/>
        </w:rPr>
        <w:t xml:space="preserve"> aborrece</w:t>
      </w:r>
      <w:r w:rsidR="009D7DA0">
        <w:rPr>
          <w:lang w:val="es-BO"/>
        </w:rPr>
        <w:t>r</w:t>
      </w:r>
      <w:r>
        <w:rPr>
          <w:lang w:val="es-BO"/>
        </w:rPr>
        <w:t xml:space="preserve"> su propio cuerpo.</w:t>
      </w:r>
    </w:p>
    <w:p w14:paraId="074CE425" w14:textId="40798482" w:rsidR="00C93ED8" w:rsidRDefault="00C93ED8" w:rsidP="00C93ED8">
      <w:pPr>
        <w:pStyle w:val="Ttulo5"/>
      </w:pPr>
      <w:r>
        <w:t>Todas las personas hacen todo lo posible para mantener a su gusto su propio cuerpo.</w:t>
      </w:r>
    </w:p>
    <w:p w14:paraId="336B0E97" w14:textId="6F154CD0" w:rsidR="00C93ED8" w:rsidRPr="00C93ED8" w:rsidRDefault="00C93ED8" w:rsidP="00C93ED8">
      <w:pPr>
        <w:pStyle w:val="Ttulo5"/>
      </w:pPr>
      <w:r>
        <w:t xml:space="preserve">Nunca hemos visto a una persona aborrecer </w:t>
      </w:r>
      <w:r w:rsidR="00EC2D17">
        <w:t xml:space="preserve">o rechazar </w:t>
      </w:r>
      <w:r>
        <w:t xml:space="preserve">su propio cuerpo, </w:t>
      </w:r>
      <w:r w:rsidR="004A1E08">
        <w:t>significa que nadie ha odiado su propio cuerpo</w:t>
      </w:r>
    </w:p>
    <w:p w14:paraId="1673A9E4" w14:textId="0627AF93" w:rsidR="00C93ED8" w:rsidRDefault="004A1E08" w:rsidP="00C93ED8">
      <w:pPr>
        <w:pStyle w:val="Ttulo5"/>
      </w:pPr>
      <w:r>
        <w:lastRenderedPageBreak/>
        <w:t>El argumento que Pablo</w:t>
      </w:r>
      <w:r w:rsidR="00FF4180">
        <w:t xml:space="preserve"> da,</w:t>
      </w:r>
      <w:r>
        <w:t xml:space="preserve"> </w:t>
      </w:r>
      <w:r w:rsidR="00FF4180">
        <w:t xml:space="preserve">tiene que ver con el </w:t>
      </w:r>
      <w:r>
        <w:t xml:space="preserve">sentido común de todas las personas; </w:t>
      </w:r>
      <w:r w:rsidR="00FF4180">
        <w:t>en</w:t>
      </w:r>
      <w:r>
        <w:t xml:space="preserve"> tiempo aoristo presenta una negación absoluta dice: nadie ha odiado jamás su propio cuerpo.</w:t>
      </w:r>
    </w:p>
    <w:p w14:paraId="17D642A5" w14:textId="64B14472" w:rsidR="004A1E08" w:rsidRDefault="004A1E08" w:rsidP="004A1E08">
      <w:pPr>
        <w:pStyle w:val="Ttulo5"/>
      </w:pPr>
      <w:r>
        <w:t>Mas bien en total contraste lo ama con amor AGAPAO, así como Cristo ama a la iglesia, Su cuerpo.</w:t>
      </w:r>
    </w:p>
    <w:p w14:paraId="00363F08" w14:textId="6E2C6B41" w:rsidR="00EC2D17" w:rsidRPr="00EC2D17" w:rsidRDefault="00EC2D17" w:rsidP="00EC2D17">
      <w:pPr>
        <w:pStyle w:val="Ttulo4"/>
        <w:rPr>
          <w:lang w:val="es-BO"/>
        </w:rPr>
      </w:pPr>
      <w:r w:rsidRPr="00EC2D17">
        <w:rPr>
          <w:lang w:val="es-BO"/>
        </w:rPr>
        <w:t>Efesios 5:29 – “</w:t>
      </w:r>
      <w:r w:rsidRPr="00EC2D17">
        <w:rPr>
          <w:i/>
          <w:iCs/>
          <w:lang w:val="es-BO"/>
        </w:rPr>
        <w:t>sino que lo sustenta y lo cuida</w:t>
      </w:r>
      <w:r>
        <w:rPr>
          <w:i/>
          <w:iCs/>
          <w:lang w:val="es-BO"/>
        </w:rPr>
        <w:t>”</w:t>
      </w:r>
      <w:r w:rsidRPr="00EC2D17">
        <w:rPr>
          <w:i/>
          <w:iCs/>
          <w:lang w:val="es-BO"/>
        </w:rPr>
        <w:t xml:space="preserve">, </w:t>
      </w:r>
      <w:r>
        <w:rPr>
          <w:lang w:val="es-BO"/>
        </w:rPr>
        <w:t>Entonces amar no es decir “te amo”; el amor se expresa en acciones.</w:t>
      </w:r>
    </w:p>
    <w:p w14:paraId="55C3680A" w14:textId="05D2D6A5" w:rsidR="00E10975" w:rsidRDefault="00EC2D17" w:rsidP="00E10975">
      <w:pPr>
        <w:pStyle w:val="Ttulo5"/>
      </w:pPr>
      <w:r>
        <w:t>Pablo hace una declaración de como uno ama su propio cuerpo; en tiempo presente</w:t>
      </w:r>
      <w:r w:rsidR="00CA4E17">
        <w:t>,</w:t>
      </w:r>
      <w:r>
        <w:t xml:space="preserve"> significa que todo el tiempo</w:t>
      </w:r>
      <w:r w:rsidR="00CA4E17">
        <w:t>,</w:t>
      </w:r>
      <w:r>
        <w:t xml:space="preserve"> las personas aman su propio cuerpo de estas dos maneras</w:t>
      </w:r>
      <w:r w:rsidR="00CA4E17">
        <w:t>:</w:t>
      </w:r>
      <w:r>
        <w:t xml:space="preserve"> lo sustentan y lo cuidan.</w:t>
      </w:r>
    </w:p>
    <w:p w14:paraId="3248EB14" w14:textId="6D1CD445" w:rsidR="00EC2D17" w:rsidRDefault="00EC2D17" w:rsidP="00EC2D17">
      <w:pPr>
        <w:pStyle w:val="Ttulo5"/>
      </w:pPr>
      <w:r>
        <w:t>“lo sustenta”</w:t>
      </w:r>
      <w:r w:rsidR="0080696A">
        <w:t xml:space="preserve"> (nutrición positiva) (alimentar, criar, nutrir) Tiene la idea de nutrir completamente para que crezca sano. Una alimentación</w:t>
      </w:r>
      <w:r w:rsidR="00CA4E17">
        <w:t xml:space="preserve"> necesaria y</w:t>
      </w:r>
      <w:r w:rsidR="0080696A">
        <w:t xml:space="preserve"> </w:t>
      </w:r>
      <w:r w:rsidR="00CA4E17">
        <w:t>diaria</w:t>
      </w:r>
      <w:r w:rsidR="0080696A">
        <w:t xml:space="preserve"> para que crezca</w:t>
      </w:r>
    </w:p>
    <w:p w14:paraId="6F5FF716" w14:textId="13996E82" w:rsidR="00EC2D17" w:rsidRDefault="00EC2D17" w:rsidP="00EC2D17">
      <w:pPr>
        <w:pStyle w:val="Ttulo5"/>
      </w:pPr>
      <w:r>
        <w:t>“lo cuida”</w:t>
      </w:r>
      <w:r w:rsidR="0080696A">
        <w:t xml:space="preserve"> (cuidado protector) (</w:t>
      </w:r>
      <w:r w:rsidR="004D6FC4">
        <w:t>calentar, abrigar, acariciar, cuidado con ternura</w:t>
      </w:r>
      <w:r w:rsidR="0080696A">
        <w:t xml:space="preserve">) Significa </w:t>
      </w:r>
      <w:r w:rsidR="004D6FC4">
        <w:t>abrigo de protección y consuelo</w:t>
      </w:r>
      <w:r w:rsidR="007D245B">
        <w:t>; describe el cuidado cálido, protector y afectuoso.</w:t>
      </w:r>
    </w:p>
    <w:p w14:paraId="3A716E05" w14:textId="19C0728C" w:rsidR="007D245B" w:rsidRPr="007D245B" w:rsidRDefault="007D245B" w:rsidP="007D245B">
      <w:pPr>
        <w:pStyle w:val="Ttulo5"/>
      </w:pPr>
      <w:r>
        <w:t xml:space="preserve">Cuando Pablo dijo amen como a sus propios cuerpos se refería a este amor que sustenta </w:t>
      </w:r>
      <w:r w:rsidR="002D5E6D">
        <w:t>y cuida</w:t>
      </w:r>
      <w:r>
        <w:t xml:space="preserve"> tanto física, espiritual, material y moralmente.</w:t>
      </w:r>
    </w:p>
    <w:p w14:paraId="7F282918" w14:textId="7ECEF2FD" w:rsidR="00E10975" w:rsidRDefault="009D7DA0" w:rsidP="009D7DA0">
      <w:pPr>
        <w:pStyle w:val="Ttulo4"/>
        <w:rPr>
          <w:lang w:val="es-BO"/>
        </w:rPr>
      </w:pPr>
      <w:r w:rsidRPr="009D7DA0">
        <w:rPr>
          <w:lang w:val="es-BO"/>
        </w:rPr>
        <w:t>Efesios 5:29 – “</w:t>
      </w:r>
      <w:r w:rsidRPr="009D7DA0">
        <w:rPr>
          <w:i/>
          <w:iCs/>
          <w:lang w:val="es-BO"/>
        </w:rPr>
        <w:t>así como Cristo a la iglesia”</w:t>
      </w:r>
      <w:r>
        <w:rPr>
          <w:lang w:val="es-BO"/>
        </w:rPr>
        <w:t xml:space="preserve">, Pablo hizo </w:t>
      </w:r>
      <w:r w:rsidR="00CA4E17">
        <w:rPr>
          <w:lang w:val="es-BO"/>
        </w:rPr>
        <w:t>tres</w:t>
      </w:r>
      <w:r>
        <w:rPr>
          <w:lang w:val="es-BO"/>
        </w:rPr>
        <w:t xml:space="preserve"> declaraciones de como uno ama su propio cuerpo, estas declaraciones también son ciertas </w:t>
      </w:r>
      <w:r w:rsidR="002D5E6D">
        <w:rPr>
          <w:lang w:val="es-BO"/>
        </w:rPr>
        <w:t>en cuanto a</w:t>
      </w:r>
      <w:r>
        <w:rPr>
          <w:lang w:val="es-BO"/>
        </w:rPr>
        <w:t xml:space="preserve"> Cristo </w:t>
      </w:r>
      <w:r w:rsidR="00942C6A">
        <w:rPr>
          <w:lang w:val="es-BO"/>
        </w:rPr>
        <w:t>y</w:t>
      </w:r>
      <w:r>
        <w:rPr>
          <w:lang w:val="es-BO"/>
        </w:rPr>
        <w:t xml:space="preserve"> la iglesia.</w:t>
      </w:r>
    </w:p>
    <w:p w14:paraId="40DE3E90" w14:textId="216B1E06" w:rsidR="009D7DA0" w:rsidRDefault="002D5E6D" w:rsidP="009D7DA0">
      <w:pPr>
        <w:pStyle w:val="Ttulo5"/>
      </w:pPr>
      <w:r>
        <w:t>A</w:t>
      </w:r>
      <w:r w:rsidR="009D7DA0">
        <w:t>sí como es imposible que alguien odie su propio cuerpo; Cristo tampoco en ningún momento odia a la iglesia, que es Su cuerpo</w:t>
      </w:r>
      <w:r>
        <w:t>, s</w:t>
      </w:r>
      <w:r w:rsidR="009D7DA0">
        <w:t xml:space="preserve">ino </w:t>
      </w:r>
      <w:r>
        <w:t>al</w:t>
      </w:r>
      <w:r w:rsidR="009D7DA0">
        <w:t xml:space="preserve"> contrario l</w:t>
      </w:r>
      <w:r>
        <w:t>a</w:t>
      </w:r>
      <w:r w:rsidR="009D7DA0">
        <w:t xml:space="preserve"> ama.</w:t>
      </w:r>
    </w:p>
    <w:p w14:paraId="02D2FEB7" w14:textId="0EAA7F9E" w:rsidR="0080696A" w:rsidRDefault="0080696A" w:rsidP="0080696A">
      <w:pPr>
        <w:pStyle w:val="Ttulo5"/>
      </w:pPr>
      <w:r>
        <w:t>Cristo ama a la iglesia al sustentarla</w:t>
      </w:r>
      <w:r w:rsidR="005C6C48">
        <w:t>,</w:t>
      </w:r>
      <w:r>
        <w:t xml:space="preserve"> </w:t>
      </w:r>
      <w:r w:rsidR="004D6FC4">
        <w:t>alimenta</w:t>
      </w:r>
      <w:r w:rsidR="005C6C48">
        <w:t>rla</w:t>
      </w:r>
      <w:r>
        <w:t xml:space="preserve"> y hace</w:t>
      </w:r>
      <w:r w:rsidR="005C6C48">
        <w:t>rla</w:t>
      </w:r>
      <w:r>
        <w:t xml:space="preserve"> crecer</w:t>
      </w:r>
      <w:r w:rsidR="004D6FC4">
        <w:t xml:space="preserve"> </w:t>
      </w:r>
      <w:r w:rsidR="005C6C48">
        <w:t>para llegar a</w:t>
      </w:r>
      <w:r w:rsidR="004D6FC4">
        <w:t xml:space="preserve"> la madurez. Efesios 4:16; Colosenses 2:19</w:t>
      </w:r>
    </w:p>
    <w:p w14:paraId="5ABE13A2" w14:textId="2BA5D548" w:rsidR="004D6FC4" w:rsidRDefault="004D6FC4" w:rsidP="004D6FC4">
      <w:pPr>
        <w:pStyle w:val="Ttulo5"/>
      </w:pPr>
      <w:r>
        <w:t>Cristo no solo la nutre para la madurez; también</w:t>
      </w:r>
      <w:r w:rsidR="00622145">
        <w:t xml:space="preserve"> la</w:t>
      </w:r>
      <w:r>
        <w:t xml:space="preserve"> protege</w:t>
      </w:r>
      <w:r w:rsidR="00622145">
        <w:t xml:space="preserve">, la </w:t>
      </w:r>
      <w:r>
        <w:t>mantiene segur</w:t>
      </w:r>
      <w:r w:rsidR="00622145">
        <w:t>a</w:t>
      </w:r>
      <w:r>
        <w:t xml:space="preserve">; ni las puertas del </w:t>
      </w:r>
      <w:r w:rsidR="00622145">
        <w:t>H</w:t>
      </w:r>
      <w:r>
        <w:t xml:space="preserve">ades prevalecen contra ella, porque su protector y guardián es Cristo. Mateo </w:t>
      </w:r>
      <w:r w:rsidR="007D245B">
        <w:t>16:18</w:t>
      </w:r>
    </w:p>
    <w:p w14:paraId="458C3E23" w14:textId="736C5E3C" w:rsidR="007D245B" w:rsidRPr="007D245B" w:rsidRDefault="007D245B" w:rsidP="007D245B">
      <w:pPr>
        <w:pStyle w:val="Ttulo5"/>
      </w:pPr>
      <w:r>
        <w:t>Cristo ama a la iglesia de manera que la sustenta y la cuida, y Pablo presenta una razón.</w:t>
      </w:r>
    </w:p>
    <w:p w14:paraId="36F68A80" w14:textId="7516A986" w:rsidR="00E10975" w:rsidRDefault="00E10975" w:rsidP="00E10975">
      <w:pPr>
        <w:pStyle w:val="Ttulo3"/>
      </w:pPr>
      <w:r>
        <w:t>Efesios 5:</w:t>
      </w:r>
      <w:r w:rsidR="001F6306">
        <w:t xml:space="preserve">30 </w:t>
      </w:r>
      <w:r w:rsidR="00CA1497">
        <w:t>–</w:t>
      </w:r>
      <w:r w:rsidR="001F6306">
        <w:t xml:space="preserve"> </w:t>
      </w:r>
      <w:r w:rsidR="00CA1497">
        <w:rPr>
          <w:i/>
          <w:iCs/>
        </w:rPr>
        <w:t>porque somos miembros de Su cuerpo</w:t>
      </w:r>
      <w:r w:rsidR="00533E6A">
        <w:t xml:space="preserve"> [de Cristo]</w:t>
      </w:r>
      <w:r w:rsidR="00CA1497">
        <w:rPr>
          <w:i/>
          <w:iCs/>
        </w:rPr>
        <w:t>.</w:t>
      </w:r>
      <w:r w:rsidR="00CA1497">
        <w:t xml:space="preserve"> </w:t>
      </w:r>
      <w:r w:rsidR="00536CA8">
        <w:t>Est</w:t>
      </w:r>
      <w:r w:rsidR="001C5244">
        <w:t>a</w:t>
      </w:r>
      <w:r w:rsidR="00536CA8">
        <w:t xml:space="preserve"> es una realidad espiritual; somos miembros de Su cuerpo</w:t>
      </w:r>
      <w:r w:rsidR="00021607">
        <w:t>.</w:t>
      </w:r>
    </w:p>
    <w:p w14:paraId="2C240229" w14:textId="719DA82E" w:rsidR="00021607" w:rsidRPr="00021607" w:rsidRDefault="00021607" w:rsidP="00021607">
      <w:pPr>
        <w:pStyle w:val="Ttulo4"/>
        <w:rPr>
          <w:lang w:val="es-BO"/>
        </w:rPr>
      </w:pPr>
      <w:r>
        <w:rPr>
          <w:lang w:val="es-BO"/>
        </w:rPr>
        <w:t>Pablo no solo</w:t>
      </w:r>
      <w:r w:rsidR="00942C6A">
        <w:rPr>
          <w:lang w:val="es-BO"/>
        </w:rPr>
        <w:t xml:space="preserve"> </w:t>
      </w:r>
      <w:r w:rsidR="001C5244">
        <w:rPr>
          <w:lang w:val="es-BO"/>
        </w:rPr>
        <w:t>hace referencia</w:t>
      </w:r>
      <w:r w:rsidR="00942C6A">
        <w:rPr>
          <w:lang w:val="es-BO"/>
        </w:rPr>
        <w:t xml:space="preserve"> al cuerpo en forma general,</w:t>
      </w:r>
      <w:r>
        <w:rPr>
          <w:lang w:val="es-BO"/>
        </w:rPr>
        <w:t xml:space="preserve"> sino</w:t>
      </w:r>
      <w:r w:rsidR="00942C6A">
        <w:rPr>
          <w:lang w:val="es-BO"/>
        </w:rPr>
        <w:t xml:space="preserve"> que cada creyente, individualmente,</w:t>
      </w:r>
      <w:r>
        <w:rPr>
          <w:lang w:val="es-BO"/>
        </w:rPr>
        <w:t xml:space="preserve"> es miembro de Su cuerpo; la relación de Cristo con la iglesia también es con cada miembro.</w:t>
      </w:r>
    </w:p>
    <w:p w14:paraId="4718576E" w14:textId="65F9220C" w:rsidR="00536CA8" w:rsidRPr="00536CA8" w:rsidRDefault="00536CA8" w:rsidP="00536CA8">
      <w:pPr>
        <w:pStyle w:val="Ttulo4"/>
        <w:rPr>
          <w:lang w:val="es-BO"/>
        </w:rPr>
      </w:pPr>
      <w:r>
        <w:rPr>
          <w:lang w:val="es-BO"/>
        </w:rPr>
        <w:t xml:space="preserve">El verbo “somos” </w:t>
      </w:r>
      <w:r w:rsidR="002C3E9A">
        <w:rPr>
          <w:lang w:val="es-BO"/>
        </w:rPr>
        <w:t>está</w:t>
      </w:r>
      <w:r>
        <w:rPr>
          <w:lang w:val="es-BO"/>
        </w:rPr>
        <w:t xml:space="preserve"> en </w:t>
      </w:r>
      <w:r w:rsidR="0095292F">
        <w:rPr>
          <w:lang w:val="es-BO"/>
        </w:rPr>
        <w:t>presente, un</w:t>
      </w:r>
      <w:r>
        <w:rPr>
          <w:lang w:val="es-BO"/>
        </w:rPr>
        <w:t xml:space="preserve"> estado continuo sin terminar; indicativo presenta un hecho no una posibilidad; está en plural</w:t>
      </w:r>
      <w:r w:rsidR="00942C6A">
        <w:rPr>
          <w:lang w:val="es-BO"/>
        </w:rPr>
        <w:t>, en</w:t>
      </w:r>
      <w:r>
        <w:rPr>
          <w:lang w:val="es-BO"/>
        </w:rPr>
        <w:t xml:space="preserve"> primera persona</w:t>
      </w:r>
      <w:r w:rsidR="00942C6A">
        <w:rPr>
          <w:lang w:val="es-BO"/>
        </w:rPr>
        <w:t>.</w:t>
      </w:r>
      <w:r>
        <w:rPr>
          <w:lang w:val="es-BO"/>
        </w:rPr>
        <w:t xml:space="preserve"> Pablo se incluye en esta realidad. </w:t>
      </w:r>
    </w:p>
    <w:p w14:paraId="52610AE3" w14:textId="514B5671" w:rsidR="00CA1497" w:rsidRDefault="00536CA8" w:rsidP="00CA1497">
      <w:pPr>
        <w:pStyle w:val="Ttulo4"/>
        <w:rPr>
          <w:lang w:val="es-BO"/>
        </w:rPr>
      </w:pPr>
      <w:r>
        <w:rPr>
          <w:lang w:val="es-BO"/>
        </w:rPr>
        <w:lastRenderedPageBreak/>
        <w:t>Este es el amor que Cristo da a la iglesia, un amor que sustenta, un amor que cuida con ternura, nunca</w:t>
      </w:r>
      <w:r w:rsidR="00B17564">
        <w:rPr>
          <w:lang w:val="es-BO"/>
        </w:rPr>
        <w:t xml:space="preserve"> y</w:t>
      </w:r>
      <w:r>
        <w:rPr>
          <w:lang w:val="es-BO"/>
        </w:rPr>
        <w:t xml:space="preserve"> jamás l</w:t>
      </w:r>
      <w:r w:rsidR="00942C6A">
        <w:rPr>
          <w:lang w:val="es-BO"/>
        </w:rPr>
        <w:t>a</w:t>
      </w:r>
      <w:r>
        <w:rPr>
          <w:lang w:val="es-BO"/>
        </w:rPr>
        <w:t xml:space="preserve"> aborreció; la única razón es que somos miembros de Su cuerpo.</w:t>
      </w:r>
    </w:p>
    <w:p w14:paraId="5AD6845C" w14:textId="4F30E071" w:rsidR="00B17564" w:rsidRDefault="00B17564" w:rsidP="00B17564">
      <w:pPr>
        <w:pStyle w:val="Ttulo4"/>
        <w:rPr>
          <w:lang w:val="es-BO"/>
        </w:rPr>
      </w:pPr>
      <w:r w:rsidRPr="00B17564">
        <w:rPr>
          <w:lang w:val="es-BO"/>
        </w:rPr>
        <w:t>Pablo usa las Escrituras p</w:t>
      </w:r>
      <w:r>
        <w:rPr>
          <w:lang w:val="es-BO"/>
        </w:rPr>
        <w:t xml:space="preserve">ara confirmar </w:t>
      </w:r>
      <w:r w:rsidR="00533E6A">
        <w:rPr>
          <w:lang w:val="es-BO"/>
        </w:rPr>
        <w:t xml:space="preserve">lo que acaba de enseñar; </w:t>
      </w:r>
      <w:r w:rsidR="00E103CA">
        <w:rPr>
          <w:lang w:val="es-BO"/>
        </w:rPr>
        <w:t>Él</w:t>
      </w:r>
      <w:r w:rsidR="00533E6A">
        <w:rPr>
          <w:lang w:val="es-BO"/>
        </w:rPr>
        <w:t xml:space="preserve"> no estaba enseñando algo nuevo </w:t>
      </w:r>
      <w:r w:rsidR="00E103CA">
        <w:rPr>
          <w:lang w:val="es-BO"/>
        </w:rPr>
        <w:t xml:space="preserve">al hombre, en cuanto a su </w:t>
      </w:r>
      <w:r w:rsidR="00533E6A">
        <w:rPr>
          <w:lang w:val="es-BO"/>
        </w:rPr>
        <w:t>debe</w:t>
      </w:r>
      <w:r w:rsidR="00E103CA">
        <w:rPr>
          <w:lang w:val="es-BO"/>
        </w:rPr>
        <w:t>r de</w:t>
      </w:r>
      <w:r w:rsidR="00533E6A">
        <w:rPr>
          <w:lang w:val="es-BO"/>
        </w:rPr>
        <w:t xml:space="preserve"> amar a su mujer. Mateo 15:4-5</w:t>
      </w:r>
    </w:p>
    <w:p w14:paraId="56601D52" w14:textId="584AA477" w:rsidR="00575A5D" w:rsidRPr="00575A5D" w:rsidRDefault="00575A5D" w:rsidP="00575A5D">
      <w:pPr>
        <w:pStyle w:val="Ttulo4"/>
        <w:rPr>
          <w:lang w:val="es-BO"/>
        </w:rPr>
      </w:pPr>
      <w:r w:rsidRPr="00575A5D">
        <w:rPr>
          <w:lang w:val="es-BO"/>
        </w:rPr>
        <w:t>Las Escrituras confirman p</w:t>
      </w:r>
      <w:r>
        <w:rPr>
          <w:lang w:val="es-BO"/>
        </w:rPr>
        <w:t>or</w:t>
      </w:r>
      <w:r w:rsidR="00E103CA">
        <w:rPr>
          <w:lang w:val="es-BO"/>
        </w:rPr>
        <w:t xml:space="preserve"> </w:t>
      </w:r>
      <w:r>
        <w:rPr>
          <w:lang w:val="es-BO"/>
        </w:rPr>
        <w:t>qu</w:t>
      </w:r>
      <w:r w:rsidR="00E103CA">
        <w:rPr>
          <w:lang w:val="es-BO"/>
        </w:rPr>
        <w:t>é</w:t>
      </w:r>
      <w:r>
        <w:rPr>
          <w:lang w:val="es-BO"/>
        </w:rPr>
        <w:t xml:space="preserve"> el hombre debe amar a su mujer como a su propio cuerpo, así como Cristo ama a la Iglesia, </w:t>
      </w:r>
    </w:p>
    <w:p w14:paraId="298A0B25" w14:textId="68561ADF" w:rsidR="00CA1497" w:rsidRDefault="00CA1497" w:rsidP="00CA1497">
      <w:pPr>
        <w:pStyle w:val="Ttulo3"/>
      </w:pPr>
      <w:r>
        <w:t>Efesios 5:31 –</w:t>
      </w:r>
      <w:r>
        <w:rPr>
          <w:i/>
          <w:iCs/>
        </w:rPr>
        <w:t xml:space="preserve"> </w:t>
      </w:r>
      <w:r w:rsidR="00533E6A">
        <w:rPr>
          <w:i/>
          <w:iCs/>
        </w:rPr>
        <w:t>“</w:t>
      </w:r>
      <w:r>
        <w:rPr>
          <w:i/>
          <w:iCs/>
        </w:rPr>
        <w:t>POR ESTO EL HOMBRE DEJARÁ A SU PADRE Y A SU MADRE, Y SE UNIRÁ A SU MUJER, Y LOS DOS SERÁN UNA SOLA CARNE.</w:t>
      </w:r>
      <w:r w:rsidR="00533E6A">
        <w:rPr>
          <w:i/>
          <w:iCs/>
        </w:rPr>
        <w:t>”</w:t>
      </w:r>
      <w:r>
        <w:t xml:space="preserve"> </w:t>
      </w:r>
      <w:r w:rsidR="00E34714">
        <w:t>G</w:t>
      </w:r>
      <w:r w:rsidR="00A914CB">
        <w:t>é</w:t>
      </w:r>
      <w:r w:rsidR="00E34714">
        <w:t>nes</w:t>
      </w:r>
      <w:r w:rsidR="00A914CB">
        <w:t>i</w:t>
      </w:r>
      <w:r w:rsidR="00E34714">
        <w:t>s 2:24</w:t>
      </w:r>
    </w:p>
    <w:p w14:paraId="05E9CEC6" w14:textId="550EB99E" w:rsidR="00CA1497" w:rsidRDefault="00533E6A" w:rsidP="00CA1497">
      <w:pPr>
        <w:pStyle w:val="Ttulo4"/>
        <w:rPr>
          <w:lang w:val="es-BO"/>
        </w:rPr>
      </w:pPr>
      <w:r w:rsidRPr="00533E6A">
        <w:rPr>
          <w:lang w:val="es-BO"/>
        </w:rPr>
        <w:t>Efesios 5:31 –</w:t>
      </w:r>
      <w:r w:rsidRPr="00533E6A">
        <w:rPr>
          <w:i/>
          <w:iCs/>
          <w:lang w:val="es-BO"/>
        </w:rPr>
        <w:t xml:space="preserve"> </w:t>
      </w:r>
      <w:r>
        <w:rPr>
          <w:i/>
          <w:iCs/>
          <w:lang w:val="es-BO"/>
        </w:rPr>
        <w:t>“</w:t>
      </w:r>
      <w:r w:rsidRPr="00533E6A">
        <w:rPr>
          <w:i/>
          <w:iCs/>
          <w:lang w:val="es-BO"/>
        </w:rPr>
        <w:t>POR ESTO EL HOMBRE DEJARÁ A SU PADRE Y A SU MADRE</w:t>
      </w:r>
      <w:r w:rsidR="00365C07">
        <w:rPr>
          <w:i/>
          <w:iCs/>
          <w:lang w:val="es-BO"/>
        </w:rPr>
        <w:t>,</w:t>
      </w:r>
      <w:r w:rsidR="00365C07" w:rsidRPr="00365C07">
        <w:rPr>
          <w:i/>
          <w:iCs/>
          <w:lang w:val="es-BO"/>
        </w:rPr>
        <w:t xml:space="preserve"> Y SE UNIRÁ A SU MUJER,</w:t>
      </w:r>
      <w:r>
        <w:rPr>
          <w:i/>
          <w:iCs/>
          <w:lang w:val="es-BO"/>
        </w:rPr>
        <w:t>”</w:t>
      </w:r>
      <w:r w:rsidRPr="00533E6A">
        <w:rPr>
          <w:i/>
          <w:iCs/>
          <w:lang w:val="es-BO"/>
        </w:rPr>
        <w:t>,</w:t>
      </w:r>
      <w:r>
        <w:rPr>
          <w:lang w:val="es-BO"/>
        </w:rPr>
        <w:t xml:space="preserve"> La </w:t>
      </w:r>
      <w:r w:rsidR="00A914CB">
        <w:rPr>
          <w:lang w:val="es-BO"/>
        </w:rPr>
        <w:t>E</w:t>
      </w:r>
      <w:r>
        <w:rPr>
          <w:lang w:val="es-BO"/>
        </w:rPr>
        <w:t>scritura habla</w:t>
      </w:r>
      <w:r w:rsidR="001D54E5">
        <w:rPr>
          <w:lang w:val="es-BO"/>
        </w:rPr>
        <w:t xml:space="preserve"> </w:t>
      </w:r>
      <w:r w:rsidR="00A914CB">
        <w:rPr>
          <w:lang w:val="es-BO"/>
        </w:rPr>
        <w:t>al</w:t>
      </w:r>
      <w:r w:rsidR="001D54E5">
        <w:rPr>
          <w:lang w:val="es-BO"/>
        </w:rPr>
        <w:t xml:space="preserve"> hombre, no </w:t>
      </w:r>
      <w:r w:rsidR="00365C07">
        <w:rPr>
          <w:lang w:val="es-BO"/>
        </w:rPr>
        <w:t>a la</w:t>
      </w:r>
      <w:r w:rsidR="001D54E5">
        <w:rPr>
          <w:lang w:val="es-BO"/>
        </w:rPr>
        <w:t xml:space="preserve"> mujer.</w:t>
      </w:r>
    </w:p>
    <w:p w14:paraId="095498A7" w14:textId="511737D1" w:rsidR="00CA1497" w:rsidRDefault="00E34714" w:rsidP="000C315C">
      <w:pPr>
        <w:pStyle w:val="Ttulo5"/>
      </w:pPr>
      <w:r>
        <w:t>El verbo KATALEIPSEI,</w:t>
      </w:r>
      <w:r w:rsidR="00D92B2A">
        <w:t xml:space="preserve"> es activo</w:t>
      </w:r>
      <w:r>
        <w:t xml:space="preserve"> </w:t>
      </w:r>
      <w:r w:rsidR="000C315C">
        <w:t>viene de (KATA-abajo, y LEÍPO-dejar) y tenemos dejará o abandonará; tiene un sentido de romper una relación previa para establecer otra.</w:t>
      </w:r>
    </w:p>
    <w:p w14:paraId="66ECACFD" w14:textId="48341B7E" w:rsidR="00D92B2A" w:rsidRDefault="00D92B2A" w:rsidP="00D92B2A">
      <w:pPr>
        <w:pStyle w:val="Ttulo5"/>
      </w:pPr>
      <w:r>
        <w:t>El verbo PROSKOLLETHESETAI, es pasivo</w:t>
      </w:r>
      <w:r w:rsidR="00371FAF">
        <w:t xml:space="preserve"> el verbo tiene el prefijo</w:t>
      </w:r>
      <w:r>
        <w:t xml:space="preserve"> (</w:t>
      </w:r>
      <w:r w:rsidR="00371FAF">
        <w:t>PROS – hacia, junto a</w:t>
      </w:r>
      <w:r>
        <w:t>) indica que se unirá, se pegará, se adherirá</w:t>
      </w:r>
      <w:r w:rsidR="00371FAF">
        <w:t xml:space="preserve">; la idea es pegarse a algo de forma íntima, sin </w:t>
      </w:r>
      <w:r w:rsidR="00A914CB">
        <w:t xml:space="preserve">fácil </w:t>
      </w:r>
      <w:r w:rsidR="00371FAF">
        <w:t>separación.</w:t>
      </w:r>
    </w:p>
    <w:p w14:paraId="33C6FA1E" w14:textId="0A0C7AC7" w:rsidR="00371FAF" w:rsidRDefault="00371FAF" w:rsidP="00371FAF">
      <w:pPr>
        <w:pStyle w:val="Ttulo6"/>
      </w:pPr>
      <w:r>
        <w:t>El verbo se usaba para pegar dos cosas con pegamento para que sean uno.</w:t>
      </w:r>
    </w:p>
    <w:p w14:paraId="6971EFA6" w14:textId="59798E68" w:rsidR="00371FAF" w:rsidRDefault="00371FAF" w:rsidP="00371FAF">
      <w:pPr>
        <w:pStyle w:val="Ttulo6"/>
      </w:pPr>
      <w:r>
        <w:t>El pasivo</w:t>
      </w:r>
      <w:r w:rsidR="00365C07">
        <w:t xml:space="preserve"> indica algo que pasa y no solo algo que hace, la idea no es que el hombre se une a sí mismo, sino que es unido a su mujer por Dios.</w:t>
      </w:r>
    </w:p>
    <w:p w14:paraId="73943B4B" w14:textId="3CA3E2D2" w:rsidR="00365C07" w:rsidRPr="00371FAF" w:rsidRDefault="00365C07" w:rsidP="00365C07">
      <w:pPr>
        <w:pStyle w:val="Ttulo5"/>
      </w:pPr>
      <w:r>
        <w:t>Hay una secuencia aquí; primero el hombre dejará y luego se unirá; no se puede tener el segundo sin el primero.</w:t>
      </w:r>
    </w:p>
    <w:p w14:paraId="17A66072" w14:textId="03159E8E" w:rsidR="00021607" w:rsidRDefault="000C315C" w:rsidP="00021607">
      <w:pPr>
        <w:pStyle w:val="Ttulo5"/>
      </w:pPr>
      <w:r>
        <w:t xml:space="preserve">Aquí </w:t>
      </w:r>
      <w:r w:rsidR="00021607">
        <w:t>los verbos</w:t>
      </w:r>
      <w:r w:rsidR="00D42949">
        <w:t xml:space="preserve"> (DEJARÁ</w:t>
      </w:r>
      <w:r w:rsidR="00E566EF">
        <w:t>, UNIRÁ, SERÁN</w:t>
      </w:r>
      <w:r w:rsidR="00D42949">
        <w:t>)</w:t>
      </w:r>
      <w:r w:rsidR="00021607">
        <w:t xml:space="preserve"> en tiempo futuro, no indica predicción sino el mandato divino y c</w:t>
      </w:r>
      <w:r w:rsidR="00F4615D">
        <w:t>ó</w:t>
      </w:r>
      <w:r w:rsidR="00021607">
        <w:t xml:space="preserve">mo </w:t>
      </w:r>
      <w:r w:rsidR="002C3E9A">
        <w:t>está</w:t>
      </w:r>
      <w:r w:rsidR="00021607">
        <w:t xml:space="preserve"> establecido; es decir esto sucederá así</w:t>
      </w:r>
      <w:r w:rsidR="00F4615D">
        <w:t xml:space="preserve">, </w:t>
      </w:r>
      <w:r w:rsidR="00021607">
        <w:t>porque Dios lo diseñ</w:t>
      </w:r>
      <w:r w:rsidR="00F4615D">
        <w:t>ó</w:t>
      </w:r>
      <w:r w:rsidR="00021607">
        <w:t xml:space="preserve"> así.</w:t>
      </w:r>
    </w:p>
    <w:p w14:paraId="152CFE01" w14:textId="44B8BAF4" w:rsidR="00185F87" w:rsidRPr="00185F87" w:rsidRDefault="00185F87" w:rsidP="00185F87">
      <w:pPr>
        <w:pStyle w:val="Ttulo5"/>
      </w:pPr>
      <w:r>
        <w:t>Algunos escritos muestran que el verbo “dejará” estaba en</w:t>
      </w:r>
      <w:r w:rsidR="003F62C1">
        <w:t xml:space="preserve"> A. T. en</w:t>
      </w:r>
      <w:r>
        <w:t xml:space="preserve"> imperativo “dejar</w:t>
      </w:r>
      <w:r w:rsidR="00F4615D">
        <w:t>á</w:t>
      </w:r>
      <w:r>
        <w:t>s”, pero aquí Pablo usa en modo indicativo</w:t>
      </w:r>
    </w:p>
    <w:p w14:paraId="1D5FD145" w14:textId="534D29C9" w:rsidR="009C6583" w:rsidRDefault="009C6583" w:rsidP="009C6583">
      <w:pPr>
        <w:pStyle w:val="Ttulo5"/>
      </w:pPr>
      <w:r>
        <w:t>Nos sorprende</w:t>
      </w:r>
      <w:r w:rsidR="000306BB">
        <w:t xml:space="preserve"> saber</w:t>
      </w:r>
      <w:r>
        <w:t xml:space="preserve"> que Pablo haya usado los verbos en modo indicativo y no e</w:t>
      </w:r>
      <w:r w:rsidR="00F4615D">
        <w:t xml:space="preserve">n </w:t>
      </w:r>
      <w:r>
        <w:t>subjuntivo</w:t>
      </w:r>
      <w:r w:rsidR="00F4615D">
        <w:t xml:space="preserve">, sugiriendo una </w:t>
      </w:r>
      <w:r w:rsidR="00DA2751">
        <w:t>opción.</w:t>
      </w:r>
    </w:p>
    <w:p w14:paraId="084B3D8A" w14:textId="37DCD2FF" w:rsidR="009C6583" w:rsidRDefault="009C6583" w:rsidP="009C6583">
      <w:pPr>
        <w:pStyle w:val="Ttulo6"/>
      </w:pPr>
      <w:r>
        <w:t>Modo indicativo es una declaración</w:t>
      </w:r>
      <w:r w:rsidR="00E443A5">
        <w:t>,</w:t>
      </w:r>
      <w:r>
        <w:t xml:space="preserve"> una realidad. </w:t>
      </w:r>
    </w:p>
    <w:p w14:paraId="26D98AB2" w14:textId="46D6B942" w:rsidR="009C6583" w:rsidRDefault="009C6583" w:rsidP="009C6583">
      <w:pPr>
        <w:pStyle w:val="Ttulo6"/>
      </w:pPr>
      <w:r>
        <w:t>Modo subjuntivo es una posibilidad o un deseo.</w:t>
      </w:r>
    </w:p>
    <w:p w14:paraId="6E4FCBBD" w14:textId="5F8824A0" w:rsidR="00185F87" w:rsidRDefault="00185F87" w:rsidP="00185F87">
      <w:pPr>
        <w:pStyle w:val="Ttulo5"/>
      </w:pPr>
      <w:r>
        <w:t>La respuesta está en el versículo 32 dice – “</w:t>
      </w:r>
      <w:r>
        <w:rPr>
          <w:i/>
          <w:iCs/>
        </w:rPr>
        <w:t>Grande es este misterio, pero hablo con referencia a Cristo y a la iglesia</w:t>
      </w:r>
      <w:r>
        <w:t>”.</w:t>
      </w:r>
    </w:p>
    <w:p w14:paraId="5ED97FE2" w14:textId="77E5DD8D" w:rsidR="00D66800" w:rsidRDefault="00D66800" w:rsidP="00D66800">
      <w:pPr>
        <w:pStyle w:val="Ttulo4"/>
        <w:rPr>
          <w:lang w:val="es-BO"/>
        </w:rPr>
      </w:pPr>
      <w:r w:rsidRPr="00D66800">
        <w:rPr>
          <w:lang w:val="es-BO"/>
        </w:rPr>
        <w:t>Efesios 5:31 – “</w:t>
      </w:r>
      <w:r w:rsidRPr="00D66800">
        <w:rPr>
          <w:i/>
          <w:iCs/>
          <w:lang w:val="es-BO"/>
        </w:rPr>
        <w:t>Y LOS DOS SERÁN UNA SOLA CARNE.”</w:t>
      </w:r>
      <w:r w:rsidR="00D45271">
        <w:rPr>
          <w:i/>
          <w:iCs/>
          <w:lang w:val="es-BO"/>
        </w:rPr>
        <w:t xml:space="preserve"> A esto se refiere al decir:</w:t>
      </w:r>
      <w:r>
        <w:rPr>
          <w:i/>
          <w:iCs/>
          <w:lang w:val="es-BO"/>
        </w:rPr>
        <w:t xml:space="preserve"> </w:t>
      </w:r>
      <w:r>
        <w:rPr>
          <w:lang w:val="es-BO"/>
        </w:rPr>
        <w:t xml:space="preserve"> se unirá a su mujer.</w:t>
      </w:r>
      <w:r w:rsidR="00D45271">
        <w:rPr>
          <w:lang w:val="es-BO"/>
        </w:rPr>
        <w:t xml:space="preserve"> E</w:t>
      </w:r>
      <w:r>
        <w:rPr>
          <w:lang w:val="es-BO"/>
        </w:rPr>
        <w:t>s una declaración de una realidad.</w:t>
      </w:r>
    </w:p>
    <w:p w14:paraId="53514AA7" w14:textId="51BA1D5C" w:rsidR="00767657" w:rsidRPr="00767657" w:rsidRDefault="00767657" w:rsidP="00767657">
      <w:pPr>
        <w:pStyle w:val="Ttulo5"/>
      </w:pPr>
      <w:r>
        <w:lastRenderedPageBreak/>
        <w:t>Esto no transmite</w:t>
      </w:r>
      <w:r w:rsidR="00D45271">
        <w:t xml:space="preserve"> una duda, una posibilidad, no dice</w:t>
      </w:r>
      <w:r>
        <w:t xml:space="preserve"> tal vez </w:t>
      </w:r>
      <w:r w:rsidR="00D45271">
        <w:t>serán, ni</w:t>
      </w:r>
      <w:r>
        <w:t xml:space="preserve"> parecerán ser una sola carne o actuar</w:t>
      </w:r>
      <w:r w:rsidR="00D45271">
        <w:t>á</w:t>
      </w:r>
      <w:r>
        <w:t>n</w:t>
      </w:r>
      <w:r w:rsidR="00D45271">
        <w:t xml:space="preserve"> como si lo fueran,</w:t>
      </w:r>
      <w:r>
        <w:t xml:space="preserve"> sino</w:t>
      </w:r>
      <w:r w:rsidR="00D45271">
        <w:t xml:space="preserve"> que</w:t>
      </w:r>
      <w:r>
        <w:t xml:space="preserve"> realmente llegar</w:t>
      </w:r>
      <w:r w:rsidR="00D45271">
        <w:t>á</w:t>
      </w:r>
      <w:r>
        <w:t>n a ser una unidad</w:t>
      </w:r>
      <w:r w:rsidR="00D45271">
        <w:t xml:space="preserve">, </w:t>
      </w:r>
      <w:r>
        <w:t>un solo cuerpo</w:t>
      </w:r>
      <w:r w:rsidR="00D45271">
        <w:t>, un nuevo</w:t>
      </w:r>
      <w:r>
        <w:t xml:space="preserve"> </w:t>
      </w:r>
      <w:r w:rsidR="00D45271">
        <w:t>cuerpo</w:t>
      </w:r>
      <w:r>
        <w:t>.</w:t>
      </w:r>
    </w:p>
    <w:p w14:paraId="1A18FB90" w14:textId="011FF547" w:rsidR="00CA1497" w:rsidRDefault="00767657" w:rsidP="00185F87">
      <w:pPr>
        <w:pStyle w:val="Ttulo5"/>
      </w:pPr>
      <w:r>
        <w:t>Est</w:t>
      </w:r>
      <w:r w:rsidR="00D45271">
        <w:t>e</w:t>
      </w:r>
      <w:r>
        <w:t xml:space="preserve"> es el resultado de los versos previ</w:t>
      </w:r>
      <w:r w:rsidR="00D45271">
        <w:t>o</w:t>
      </w:r>
      <w:r>
        <w:t>s</w:t>
      </w:r>
      <w:r w:rsidR="00D45271">
        <w:t xml:space="preserve"> (dejará</w:t>
      </w:r>
      <w:r>
        <w:t xml:space="preserve"> y se unirá</w:t>
      </w:r>
      <w:r w:rsidR="00D45271">
        <w:t>)</w:t>
      </w:r>
      <w:r>
        <w:t>.</w:t>
      </w:r>
    </w:p>
    <w:p w14:paraId="07F8F5A5" w14:textId="7F41B6F3" w:rsidR="00777193" w:rsidRDefault="005E0C9E" w:rsidP="00777193">
      <w:pPr>
        <w:pStyle w:val="Ttulo5"/>
      </w:pPr>
      <w:r>
        <w:t xml:space="preserve">Pablo no dudó en dar a conocer el diseño de Dios, para con el matrimonio, según las Escrituras, sabiendo que no es posible desde la perspectiva del </w:t>
      </w:r>
      <w:r w:rsidR="00DA2751">
        <w:t>hombre,</w:t>
      </w:r>
      <w:r>
        <w:t xml:space="preserve"> pero para Dios </w:t>
      </w:r>
      <w:r w:rsidR="00D20CFA">
        <w:t>es muy</w:t>
      </w:r>
      <w:r>
        <w:t xml:space="preserve"> real, es posible</w:t>
      </w:r>
      <w:r w:rsidR="006F2C3E">
        <w:t>.</w:t>
      </w:r>
    </w:p>
    <w:p w14:paraId="1F0FFCBF" w14:textId="6248ABFA" w:rsidR="006F2C3E" w:rsidRDefault="006F2C3E" w:rsidP="006F2C3E">
      <w:pPr>
        <w:pStyle w:val="Ttulo4"/>
        <w:rPr>
          <w:lang w:val="es-BO"/>
        </w:rPr>
      </w:pPr>
      <w:r w:rsidRPr="006F2C3E">
        <w:rPr>
          <w:lang w:val="es-BO"/>
        </w:rPr>
        <w:t>No sé si</w:t>
      </w:r>
      <w:r w:rsidR="005E0C9E">
        <w:rPr>
          <w:lang w:val="es-BO"/>
        </w:rPr>
        <w:t xml:space="preserve"> les</w:t>
      </w:r>
      <w:r w:rsidRPr="006F2C3E">
        <w:rPr>
          <w:lang w:val="es-BO"/>
        </w:rPr>
        <w:t xml:space="preserve"> surge u</w:t>
      </w:r>
      <w:r>
        <w:rPr>
          <w:lang w:val="es-BO"/>
        </w:rPr>
        <w:t>na pregunta, pero Pablo intencionalmente no termin</w:t>
      </w:r>
      <w:r w:rsidR="005E0C9E">
        <w:rPr>
          <w:lang w:val="es-BO"/>
        </w:rPr>
        <w:t>ó</w:t>
      </w:r>
      <w:r>
        <w:rPr>
          <w:lang w:val="es-BO"/>
        </w:rPr>
        <w:t xml:space="preserve"> la explicación diciendo que la muerte les va a separar.</w:t>
      </w:r>
    </w:p>
    <w:p w14:paraId="2B2E0E36" w14:textId="587BD168" w:rsidR="006F2C3E" w:rsidRPr="002833D8" w:rsidRDefault="006F2C3E" w:rsidP="006F2C3E">
      <w:pPr>
        <w:pStyle w:val="Ttulo4"/>
        <w:rPr>
          <w:lang w:val="es-BO"/>
        </w:rPr>
      </w:pPr>
      <w:r w:rsidRPr="002833D8">
        <w:rPr>
          <w:lang w:val="es-BO"/>
        </w:rPr>
        <w:t xml:space="preserve">En lugar de terminar </w:t>
      </w:r>
      <w:r w:rsidR="005E0C9E">
        <w:rPr>
          <w:lang w:val="es-BO"/>
        </w:rPr>
        <w:t xml:space="preserve">así, </w:t>
      </w:r>
      <w:r w:rsidRPr="002833D8">
        <w:rPr>
          <w:lang w:val="es-BO"/>
        </w:rPr>
        <w:t>Pablo contin</w:t>
      </w:r>
      <w:r w:rsidR="005E0C9E">
        <w:rPr>
          <w:lang w:val="es-BO"/>
        </w:rPr>
        <w:t>uó</w:t>
      </w:r>
      <w:r w:rsidRPr="002833D8">
        <w:rPr>
          <w:lang w:val="es-BO"/>
        </w:rPr>
        <w:t xml:space="preserve"> haciendo una de las declaraciones más grandes “GRANDE ES ESTE MISTERIO” </w:t>
      </w:r>
    </w:p>
    <w:p w14:paraId="479D5587" w14:textId="61090C80" w:rsidR="006F2C3E" w:rsidRDefault="006F2C3E" w:rsidP="006F2C3E">
      <w:pPr>
        <w:pStyle w:val="Ttulo4"/>
        <w:rPr>
          <w:lang w:val="es-BO"/>
        </w:rPr>
      </w:pPr>
      <w:r w:rsidRPr="006F2C3E">
        <w:rPr>
          <w:lang w:val="es-BO"/>
        </w:rPr>
        <w:t>La pregunta es ¿</w:t>
      </w:r>
      <w:r w:rsidR="00EE4D40">
        <w:rPr>
          <w:lang w:val="es-BO"/>
        </w:rPr>
        <w:t>P</w:t>
      </w:r>
      <w:r w:rsidR="00EE4D40" w:rsidRPr="006F2C3E">
        <w:rPr>
          <w:lang w:val="es-BO"/>
        </w:rPr>
        <w:t>or</w:t>
      </w:r>
      <w:r w:rsidR="00EE4D40">
        <w:rPr>
          <w:lang w:val="es-BO"/>
        </w:rPr>
        <w:t xml:space="preserve"> </w:t>
      </w:r>
      <w:r w:rsidR="00EE4D40" w:rsidRPr="006F2C3E">
        <w:rPr>
          <w:lang w:val="es-BO"/>
        </w:rPr>
        <w:t>qué</w:t>
      </w:r>
      <w:r w:rsidRPr="006F2C3E">
        <w:rPr>
          <w:lang w:val="es-BO"/>
        </w:rPr>
        <w:t xml:space="preserve"> m</w:t>
      </w:r>
      <w:r>
        <w:rPr>
          <w:lang w:val="es-BO"/>
        </w:rPr>
        <w:t xml:space="preserve">isterio? Acaso </w:t>
      </w:r>
      <w:r w:rsidR="00EE4D40">
        <w:rPr>
          <w:lang w:val="es-BO"/>
        </w:rPr>
        <w:t>Dios no ha</w:t>
      </w:r>
      <w:r>
        <w:rPr>
          <w:lang w:val="es-BO"/>
        </w:rPr>
        <w:t xml:space="preserve"> </w:t>
      </w:r>
      <w:r w:rsidR="00EE4D40">
        <w:rPr>
          <w:lang w:val="es-BO"/>
        </w:rPr>
        <w:t>establecido e</w:t>
      </w:r>
      <w:r>
        <w:rPr>
          <w:lang w:val="es-BO"/>
        </w:rPr>
        <w:t>l matrimonio desde el principio, antes de la caída</w:t>
      </w:r>
      <w:r w:rsidR="00EE4D40">
        <w:rPr>
          <w:lang w:val="es-BO"/>
        </w:rPr>
        <w:t xml:space="preserve"> de hombre. Genesis 2:24</w:t>
      </w:r>
    </w:p>
    <w:p w14:paraId="17B8F02C" w14:textId="6222D59D" w:rsidR="00EE4D40" w:rsidRDefault="005E0C9E" w:rsidP="00EE4D40">
      <w:pPr>
        <w:pStyle w:val="Ttulo4"/>
        <w:rPr>
          <w:lang w:val="es-BO"/>
        </w:rPr>
      </w:pPr>
      <w:r>
        <w:rPr>
          <w:lang w:val="es-BO"/>
        </w:rPr>
        <w:t xml:space="preserve">Y </w:t>
      </w:r>
      <w:r w:rsidRPr="00EE4D40">
        <w:rPr>
          <w:lang w:val="es-BO"/>
        </w:rPr>
        <w:t>¿</w:t>
      </w:r>
      <w:r w:rsidR="00EE4D40" w:rsidRPr="00EE4D40">
        <w:rPr>
          <w:lang w:val="es-BO"/>
        </w:rPr>
        <w:t>Por qué gran</w:t>
      </w:r>
      <w:r w:rsidR="00EE4D40">
        <w:rPr>
          <w:lang w:val="es-BO"/>
        </w:rPr>
        <w:t>de? Dijo que el hombre dejar</w:t>
      </w:r>
      <w:r>
        <w:rPr>
          <w:lang w:val="es-BO"/>
        </w:rPr>
        <w:t>a</w:t>
      </w:r>
      <w:r w:rsidR="00EE4D40">
        <w:rPr>
          <w:lang w:val="es-BO"/>
        </w:rPr>
        <w:t xml:space="preserve"> a su padre y a su madre; Cristo dejó su gloria </w:t>
      </w:r>
      <w:r w:rsidR="00D20CFA">
        <w:rPr>
          <w:lang w:val="es-BO"/>
        </w:rPr>
        <w:t>y tomó</w:t>
      </w:r>
      <w:r w:rsidR="00EE4D40">
        <w:rPr>
          <w:lang w:val="es-BO"/>
        </w:rPr>
        <w:t xml:space="preserve"> forma de hombre para siempre.</w:t>
      </w:r>
    </w:p>
    <w:p w14:paraId="5D35E70F" w14:textId="626A532C" w:rsidR="00EE4D40" w:rsidRDefault="00EE4D40" w:rsidP="00EE4D40">
      <w:pPr>
        <w:pStyle w:val="Ttulo4"/>
        <w:rPr>
          <w:lang w:val="es-BO"/>
        </w:rPr>
      </w:pPr>
      <w:r w:rsidRPr="00EE4D40">
        <w:rPr>
          <w:lang w:val="es-BO"/>
        </w:rPr>
        <w:t>La Escritura también dice: d</w:t>
      </w:r>
      <w:r>
        <w:rPr>
          <w:lang w:val="es-BO"/>
        </w:rPr>
        <w:t>espués de dejar</w:t>
      </w:r>
      <w:r w:rsidR="00C9361B">
        <w:rPr>
          <w:lang w:val="es-BO"/>
        </w:rPr>
        <w:t xml:space="preserve"> a sus padres,</w:t>
      </w:r>
      <w:r>
        <w:rPr>
          <w:lang w:val="es-BO"/>
        </w:rPr>
        <w:t xml:space="preserve"> se unirá a su mujer; Cristo para unirse a la iglesia dej</w:t>
      </w:r>
      <w:r w:rsidR="00C9361B">
        <w:rPr>
          <w:lang w:val="es-BO"/>
        </w:rPr>
        <w:t>ó</w:t>
      </w:r>
      <w:r w:rsidR="00716B8F">
        <w:rPr>
          <w:lang w:val="es-BO"/>
        </w:rPr>
        <w:t xml:space="preserve"> su gloria; l</w:t>
      </w:r>
      <w:r w:rsidR="00C9361B">
        <w:rPr>
          <w:lang w:val="es-BO"/>
        </w:rPr>
        <w:t>a</w:t>
      </w:r>
      <w:r w:rsidR="00716B8F">
        <w:rPr>
          <w:lang w:val="es-BO"/>
        </w:rPr>
        <w:t xml:space="preserve"> amó y se </w:t>
      </w:r>
      <w:r w:rsidR="002C3E9A">
        <w:rPr>
          <w:lang w:val="es-BO"/>
        </w:rPr>
        <w:t>entregó</w:t>
      </w:r>
      <w:r w:rsidR="00716B8F">
        <w:rPr>
          <w:lang w:val="es-BO"/>
        </w:rPr>
        <w:t xml:space="preserve"> por ella a la muerte en la cruz, habi</w:t>
      </w:r>
      <w:r w:rsidR="00C9361B">
        <w:rPr>
          <w:lang w:val="es-BO"/>
        </w:rPr>
        <w:t>é</w:t>
      </w:r>
      <w:r w:rsidR="00716B8F">
        <w:rPr>
          <w:lang w:val="es-BO"/>
        </w:rPr>
        <w:t>ndo</w:t>
      </w:r>
      <w:r w:rsidR="00C9361B">
        <w:rPr>
          <w:lang w:val="es-BO"/>
        </w:rPr>
        <w:t>la</w:t>
      </w:r>
      <w:r w:rsidR="00716B8F">
        <w:rPr>
          <w:lang w:val="es-BO"/>
        </w:rPr>
        <w:t xml:space="preserve"> purificado, santifica</w:t>
      </w:r>
      <w:r w:rsidR="00C9361B">
        <w:rPr>
          <w:lang w:val="es-BO"/>
        </w:rPr>
        <w:t>do</w:t>
      </w:r>
      <w:r w:rsidR="00716B8F">
        <w:rPr>
          <w:lang w:val="es-BO"/>
        </w:rPr>
        <w:t xml:space="preserve"> para presentárse</w:t>
      </w:r>
      <w:r w:rsidR="00C9361B">
        <w:rPr>
          <w:lang w:val="es-BO"/>
        </w:rPr>
        <w:t>la</w:t>
      </w:r>
      <w:r w:rsidR="00716B8F">
        <w:rPr>
          <w:lang w:val="es-BO"/>
        </w:rPr>
        <w:t xml:space="preserve"> a sí mism</w:t>
      </w:r>
      <w:r w:rsidR="00C9361B">
        <w:rPr>
          <w:lang w:val="es-BO"/>
        </w:rPr>
        <w:t>o</w:t>
      </w:r>
      <w:r w:rsidR="00716B8F">
        <w:rPr>
          <w:lang w:val="es-BO"/>
        </w:rPr>
        <w:t>; una iglesia en toda su gloria.</w:t>
      </w:r>
    </w:p>
    <w:p w14:paraId="6B8252F9" w14:textId="192DEE4C" w:rsidR="00716B8F" w:rsidRDefault="00716B8F" w:rsidP="00716B8F">
      <w:pPr>
        <w:pStyle w:val="Ttulo4"/>
        <w:rPr>
          <w:lang w:val="es-BO"/>
        </w:rPr>
      </w:pPr>
      <w:r w:rsidRPr="00716B8F">
        <w:rPr>
          <w:lang w:val="es-BO"/>
        </w:rPr>
        <w:t xml:space="preserve">La Escritura dice: </w:t>
      </w:r>
      <w:r>
        <w:rPr>
          <w:lang w:val="es-BO"/>
        </w:rPr>
        <w:t>sé</w:t>
      </w:r>
      <w:r w:rsidRPr="00716B8F">
        <w:rPr>
          <w:lang w:val="es-BO"/>
        </w:rPr>
        <w:t xml:space="preserve"> u</w:t>
      </w:r>
      <w:r>
        <w:rPr>
          <w:lang w:val="es-BO"/>
        </w:rPr>
        <w:t>nirá y los dos serán una sola carne; Cristo está</w:t>
      </w:r>
      <w:r w:rsidR="00E805B3">
        <w:rPr>
          <w:lang w:val="es-BO"/>
        </w:rPr>
        <w:t xml:space="preserve"> unido a la </w:t>
      </w:r>
      <w:r w:rsidR="00DA2751">
        <w:rPr>
          <w:lang w:val="es-BO"/>
        </w:rPr>
        <w:t>iglesia,</w:t>
      </w:r>
      <w:r w:rsidR="00E805B3">
        <w:rPr>
          <w:lang w:val="es-BO"/>
        </w:rPr>
        <w:t xml:space="preserve"> no dice</w:t>
      </w:r>
      <w:r>
        <w:rPr>
          <w:lang w:val="es-BO"/>
        </w:rPr>
        <w:t xml:space="preserve"> estará; Él es la Cabeza y ella es Su cuerpo</w:t>
      </w:r>
      <w:r w:rsidR="00E805B3">
        <w:rPr>
          <w:lang w:val="es-BO"/>
        </w:rPr>
        <w:t>,</w:t>
      </w:r>
      <w:r>
        <w:rPr>
          <w:lang w:val="es-BO"/>
        </w:rPr>
        <w:t xml:space="preserve"> por eso dice que l</w:t>
      </w:r>
      <w:r w:rsidR="00E805B3">
        <w:rPr>
          <w:lang w:val="es-BO"/>
        </w:rPr>
        <w:t>a</w:t>
      </w:r>
      <w:r>
        <w:rPr>
          <w:lang w:val="es-BO"/>
        </w:rPr>
        <w:t xml:space="preserve"> sustenta y la cuida.</w:t>
      </w:r>
    </w:p>
    <w:p w14:paraId="4E622014" w14:textId="6077F1C7" w:rsidR="00716B8F" w:rsidRDefault="00716B8F" w:rsidP="00716B8F">
      <w:pPr>
        <w:pStyle w:val="Ttulo4"/>
        <w:rPr>
          <w:lang w:val="es-BO"/>
        </w:rPr>
      </w:pPr>
      <w:r w:rsidRPr="00716B8F">
        <w:rPr>
          <w:lang w:val="es-BO"/>
        </w:rPr>
        <w:t xml:space="preserve">Esta </w:t>
      </w:r>
      <w:r w:rsidR="00E805B3">
        <w:rPr>
          <w:lang w:val="es-BO"/>
        </w:rPr>
        <w:t>u</w:t>
      </w:r>
      <w:r w:rsidR="00E805B3" w:rsidRPr="00716B8F">
        <w:rPr>
          <w:lang w:val="es-BO"/>
        </w:rPr>
        <w:t>nión</w:t>
      </w:r>
      <w:r w:rsidRPr="00716B8F">
        <w:rPr>
          <w:lang w:val="es-BO"/>
        </w:rPr>
        <w:t xml:space="preserve"> de Cristo y </w:t>
      </w:r>
      <w:r>
        <w:rPr>
          <w:lang w:val="es-BO"/>
        </w:rPr>
        <w:t xml:space="preserve">la Iglesia no tendrá fin, no hay muerte que los separe; porque Cristo ya murió por ella; por eso la Escritura nunca dijo hasta que la muerte los separe. </w:t>
      </w:r>
    </w:p>
    <w:p w14:paraId="0A5B26DE" w14:textId="56D2FC0C" w:rsidR="00716B8F" w:rsidRPr="00716B8F" w:rsidRDefault="00716B8F" w:rsidP="00716B8F">
      <w:pPr>
        <w:pStyle w:val="Ttulo4"/>
        <w:rPr>
          <w:lang w:val="es-BO"/>
        </w:rPr>
      </w:pPr>
      <w:r>
        <w:rPr>
          <w:lang w:val="es-BO"/>
        </w:rPr>
        <w:t xml:space="preserve">Jesús </w:t>
      </w:r>
      <w:r w:rsidR="00E805B3">
        <w:rPr>
          <w:lang w:val="es-BO"/>
        </w:rPr>
        <w:t>citó</w:t>
      </w:r>
      <w:r>
        <w:rPr>
          <w:lang w:val="es-BO"/>
        </w:rPr>
        <w:t xml:space="preserve"> la Escritura</w:t>
      </w:r>
      <w:r w:rsidR="00E805B3">
        <w:rPr>
          <w:lang w:val="es-BO"/>
        </w:rPr>
        <w:t>,</w:t>
      </w:r>
      <w:r>
        <w:rPr>
          <w:lang w:val="es-BO"/>
        </w:rPr>
        <w:t xml:space="preserve"> diciendo: </w:t>
      </w:r>
      <w:r w:rsidR="0053774D">
        <w:rPr>
          <w:i/>
          <w:iCs/>
          <w:lang w:val="es-BO"/>
        </w:rPr>
        <w:t>“Por tanto, lo que Dios ha unido, ningún hombre lo separe”</w:t>
      </w:r>
      <w:r w:rsidR="00182613">
        <w:rPr>
          <w:lang w:val="es-BO"/>
        </w:rPr>
        <w:t xml:space="preserve"> Dios los unió no el hombre. Por eso en Efesios 5:31 “</w:t>
      </w:r>
      <w:r w:rsidR="00182613">
        <w:rPr>
          <w:i/>
          <w:iCs/>
          <w:lang w:val="es-BO"/>
        </w:rPr>
        <w:t>se unirá”</w:t>
      </w:r>
      <w:r w:rsidR="00182613">
        <w:rPr>
          <w:lang w:val="es-BO"/>
        </w:rPr>
        <w:t xml:space="preserve"> está en voz pasiva.</w:t>
      </w:r>
      <w:r>
        <w:rPr>
          <w:lang w:val="es-BO"/>
        </w:rPr>
        <w:t xml:space="preserve"> </w:t>
      </w:r>
    </w:p>
    <w:p w14:paraId="69B44C0E" w14:textId="39B150E0" w:rsidR="005B6C31" w:rsidRDefault="00B72AD7" w:rsidP="005B6C31">
      <w:pPr>
        <w:pStyle w:val="Ttulo3"/>
      </w:pPr>
      <w:r>
        <w:t xml:space="preserve">Efesios 5:32 – </w:t>
      </w:r>
      <w:r w:rsidR="0036340D">
        <w:t xml:space="preserve">El propósito principal de Pablo </w:t>
      </w:r>
      <w:r w:rsidR="00182613">
        <w:t xml:space="preserve">era explicar </w:t>
      </w:r>
      <w:r>
        <w:t>la relación</w:t>
      </w:r>
      <w:r w:rsidR="0036340D">
        <w:t xml:space="preserve"> de amor</w:t>
      </w:r>
      <w:r>
        <w:t xml:space="preserve"> de Cristo y Su iglesia</w:t>
      </w:r>
      <w:r w:rsidR="00182613">
        <w:t xml:space="preserve">; creo que la explicación </w:t>
      </w:r>
      <w:r w:rsidR="00E805B3">
        <w:t>se quedó corta</w:t>
      </w:r>
      <w:r w:rsidR="00182613">
        <w:t>; por eso dice:</w:t>
      </w:r>
    </w:p>
    <w:p w14:paraId="20B0C523" w14:textId="2E0276E8" w:rsidR="0036340D" w:rsidRPr="0036340D" w:rsidRDefault="0036340D" w:rsidP="0036340D">
      <w:pPr>
        <w:pStyle w:val="Ttulo3"/>
      </w:pPr>
      <w:r>
        <w:t xml:space="preserve">Efesios 5:32 – </w:t>
      </w:r>
      <w:r w:rsidR="00185F87">
        <w:t>“</w:t>
      </w:r>
      <w:r>
        <w:rPr>
          <w:i/>
          <w:iCs/>
        </w:rPr>
        <w:t>Grande es este misterio, pero hablo con referencia a Cristo y a la iglesia.</w:t>
      </w:r>
      <w:r w:rsidR="00185F87">
        <w:rPr>
          <w:i/>
          <w:iCs/>
        </w:rPr>
        <w:t>”</w:t>
      </w:r>
      <w:r>
        <w:t xml:space="preserve"> </w:t>
      </w:r>
    </w:p>
    <w:p w14:paraId="44D6997D" w14:textId="11F47F08" w:rsidR="005B6C31" w:rsidRDefault="00182613" w:rsidP="005B6C31">
      <w:pPr>
        <w:pStyle w:val="Ttulo4"/>
        <w:rPr>
          <w:lang w:val="es-BO"/>
        </w:rPr>
      </w:pPr>
      <w:r w:rsidRPr="00182613">
        <w:rPr>
          <w:lang w:val="es-BO"/>
        </w:rPr>
        <w:t>Efesios 5:32 – “</w:t>
      </w:r>
      <w:r w:rsidRPr="00182613">
        <w:rPr>
          <w:i/>
          <w:iCs/>
          <w:lang w:val="es-BO"/>
        </w:rPr>
        <w:t>Grande es este misterio</w:t>
      </w:r>
      <w:r>
        <w:rPr>
          <w:i/>
          <w:iCs/>
          <w:lang w:val="es-BO"/>
        </w:rPr>
        <w:t>”</w:t>
      </w:r>
      <w:r w:rsidRPr="00182613">
        <w:rPr>
          <w:i/>
          <w:iCs/>
          <w:lang w:val="es-BO"/>
        </w:rPr>
        <w:t>,</w:t>
      </w:r>
      <w:r>
        <w:rPr>
          <w:lang w:val="es-BO"/>
        </w:rPr>
        <w:t xml:space="preserve"> </w:t>
      </w:r>
      <w:r w:rsidR="00E8324F">
        <w:rPr>
          <w:lang w:val="es-BO"/>
        </w:rPr>
        <w:t>Las Escrituras en Genesis 2:24 apuntaba a esto; pero nadie podía entender</w:t>
      </w:r>
      <w:r>
        <w:rPr>
          <w:lang w:val="es-BO"/>
        </w:rPr>
        <w:t xml:space="preserve"> </w:t>
      </w:r>
      <w:r w:rsidR="00E8324F">
        <w:rPr>
          <w:lang w:val="es-BO"/>
        </w:rPr>
        <w:t>de que se trataba de Cristo y la iglesia.</w:t>
      </w:r>
    </w:p>
    <w:p w14:paraId="5D094F1F" w14:textId="6D7C0619" w:rsidR="00E8324F" w:rsidRPr="00E8324F" w:rsidRDefault="00E8324F" w:rsidP="00E8324F">
      <w:pPr>
        <w:pStyle w:val="Ttulo4"/>
        <w:rPr>
          <w:lang w:val="es-BO"/>
        </w:rPr>
      </w:pPr>
      <w:r w:rsidRPr="00E8324F">
        <w:rPr>
          <w:lang w:val="es-BO"/>
        </w:rPr>
        <w:t>Efesios 5:32 – “</w:t>
      </w:r>
      <w:r w:rsidRPr="00E8324F">
        <w:rPr>
          <w:i/>
          <w:iCs/>
          <w:lang w:val="es-BO"/>
        </w:rPr>
        <w:t>pero hablo con referencia a Cristo y a la iglesia”</w:t>
      </w:r>
      <w:r>
        <w:rPr>
          <w:i/>
          <w:iCs/>
          <w:lang w:val="es-BO"/>
        </w:rPr>
        <w:t xml:space="preserve"> </w:t>
      </w:r>
      <w:r>
        <w:rPr>
          <w:lang w:val="es-BO"/>
        </w:rPr>
        <w:t>El misterio es la relación de Cristo y la iglesia.</w:t>
      </w:r>
    </w:p>
    <w:p w14:paraId="77CB3988" w14:textId="1E5ACB4B" w:rsidR="005B6C31" w:rsidRPr="00830F82" w:rsidRDefault="00E8324F" w:rsidP="005B6C31">
      <w:pPr>
        <w:pStyle w:val="Ttulo5"/>
      </w:pPr>
      <w:r>
        <w:t>Esto es una realidad</w:t>
      </w:r>
      <w:r w:rsidR="00E805B3">
        <w:t>.</w:t>
      </w:r>
      <w:r>
        <w:t xml:space="preserve"> Pablo mismo dijo esto en Colosense 1:27 – </w:t>
      </w:r>
      <w:r>
        <w:rPr>
          <w:i/>
          <w:iCs/>
        </w:rPr>
        <w:t xml:space="preserve">“A estos Dios quiso dar a conocer </w:t>
      </w:r>
      <w:r w:rsidR="002C3E9A">
        <w:rPr>
          <w:i/>
          <w:iCs/>
        </w:rPr>
        <w:t>cuáles</w:t>
      </w:r>
      <w:r>
        <w:rPr>
          <w:i/>
          <w:iCs/>
        </w:rPr>
        <w:t xml:space="preserve"> son las riquezas de la gloria de este misterio </w:t>
      </w:r>
      <w:r w:rsidR="00D27AFB">
        <w:rPr>
          <w:i/>
          <w:iCs/>
        </w:rPr>
        <w:t xml:space="preserve">entre los gentiles </w:t>
      </w:r>
      <w:r w:rsidR="00D27AFB">
        <w:t>[la iglesia</w:t>
      </w:r>
      <w:r w:rsidR="00D27AFB" w:rsidRPr="00D27AFB">
        <w:rPr>
          <w:i/>
          <w:iCs/>
        </w:rPr>
        <w:t>], que es Cristo en ustedes, la esperanza de gloria</w:t>
      </w:r>
      <w:r w:rsidR="00D27AFB">
        <w:t>.</w:t>
      </w:r>
    </w:p>
    <w:p w14:paraId="4A6B108A" w14:textId="62D801B2" w:rsidR="005B6C31" w:rsidRPr="00830F82" w:rsidRDefault="00D27AFB" w:rsidP="00D27AFB">
      <w:pPr>
        <w:pStyle w:val="Ttulo5"/>
      </w:pPr>
      <w:r>
        <w:t>Pablo vuelve a dirigirse tanto a maridos y a mujeres casadas.</w:t>
      </w:r>
    </w:p>
    <w:p w14:paraId="62261303" w14:textId="4A1C7B1C" w:rsidR="005B6C31" w:rsidRDefault="0036340D" w:rsidP="005B6C31">
      <w:pPr>
        <w:pStyle w:val="Ttulo3"/>
      </w:pPr>
      <w:r>
        <w:lastRenderedPageBreak/>
        <w:t>Efesios 5:33 –</w:t>
      </w:r>
      <w:r>
        <w:rPr>
          <w:i/>
          <w:iCs/>
        </w:rPr>
        <w:t xml:space="preserve"> </w:t>
      </w:r>
      <w:r w:rsidR="00D27AFB">
        <w:rPr>
          <w:i/>
          <w:iCs/>
        </w:rPr>
        <w:t>“</w:t>
      </w:r>
      <w:r>
        <w:rPr>
          <w:i/>
          <w:iCs/>
        </w:rPr>
        <w:t>En todo caso, cada uno de ustedes</w:t>
      </w:r>
      <w:r>
        <w:rPr>
          <w:b/>
          <w:bCs/>
          <w:i/>
          <w:iCs/>
        </w:rPr>
        <w:t xml:space="preserve"> ame</w:t>
      </w:r>
      <w:r>
        <w:rPr>
          <w:i/>
          <w:iCs/>
        </w:rPr>
        <w:t xml:space="preserve"> también a su mujer como a sí mismo, y que la mujer respete a su marido</w:t>
      </w:r>
      <w:r w:rsidR="00D27AFB">
        <w:rPr>
          <w:i/>
          <w:iCs/>
        </w:rPr>
        <w:t>”</w:t>
      </w:r>
      <w:r>
        <w:rPr>
          <w:i/>
          <w:iCs/>
        </w:rPr>
        <w:t>.</w:t>
      </w:r>
      <w:r>
        <w:t xml:space="preserve"> </w:t>
      </w:r>
    </w:p>
    <w:p w14:paraId="25647D24" w14:textId="6BF568DA" w:rsidR="0036340D" w:rsidRDefault="00D27AFB" w:rsidP="0036340D">
      <w:pPr>
        <w:pStyle w:val="Ttulo4"/>
        <w:rPr>
          <w:lang w:val="es-BO"/>
        </w:rPr>
      </w:pPr>
      <w:r w:rsidRPr="00D27AFB">
        <w:rPr>
          <w:lang w:val="es-BO"/>
        </w:rPr>
        <w:t>Efesios 5:33 –</w:t>
      </w:r>
      <w:r w:rsidRPr="00D27AFB">
        <w:rPr>
          <w:i/>
          <w:iCs/>
          <w:lang w:val="es-BO"/>
        </w:rPr>
        <w:t xml:space="preserve"> En todo caso,</w:t>
      </w:r>
      <w:r>
        <w:rPr>
          <w:lang w:val="es-BO"/>
        </w:rPr>
        <w:t xml:space="preserve"> es decir: conociendo esto, el gran misterio de Cristo y la iglesia.</w:t>
      </w:r>
    </w:p>
    <w:p w14:paraId="47AC2E7E" w14:textId="4298FB11" w:rsidR="00D27AFB" w:rsidRPr="00D27AFB" w:rsidRDefault="00D27AFB" w:rsidP="00D27AFB">
      <w:pPr>
        <w:pStyle w:val="Ttulo4"/>
        <w:rPr>
          <w:lang w:val="es-BO"/>
        </w:rPr>
      </w:pPr>
      <w:r w:rsidRPr="00D27AFB">
        <w:rPr>
          <w:lang w:val="es-BO"/>
        </w:rPr>
        <w:t>Efesios 5:33 – “</w:t>
      </w:r>
      <w:r w:rsidRPr="00D27AFB">
        <w:rPr>
          <w:i/>
          <w:iCs/>
          <w:lang w:val="es-BO"/>
        </w:rPr>
        <w:t>cada uno de ustedes</w:t>
      </w:r>
      <w:r w:rsidRPr="00D27AFB">
        <w:rPr>
          <w:b/>
          <w:bCs/>
          <w:i/>
          <w:iCs/>
          <w:lang w:val="es-BO"/>
        </w:rPr>
        <w:t xml:space="preserve"> ame</w:t>
      </w:r>
      <w:r w:rsidRPr="00D27AFB">
        <w:rPr>
          <w:i/>
          <w:iCs/>
          <w:lang w:val="es-BO"/>
        </w:rPr>
        <w:t xml:space="preserve"> también a su mujer como a sí mismo</w:t>
      </w:r>
      <w:r>
        <w:rPr>
          <w:i/>
          <w:iCs/>
          <w:lang w:val="es-BO"/>
        </w:rPr>
        <w:t xml:space="preserve"> </w:t>
      </w:r>
      <w:r w:rsidRPr="00D27AFB">
        <w:rPr>
          <w:i/>
          <w:iCs/>
          <w:lang w:val="es-BO"/>
        </w:rPr>
        <w:t>y que la mujer respete a su marido.,</w:t>
      </w:r>
      <w:r>
        <w:rPr>
          <w:i/>
          <w:iCs/>
          <w:lang w:val="es-BO"/>
        </w:rPr>
        <w:t>”</w:t>
      </w:r>
      <w:r>
        <w:rPr>
          <w:lang w:val="es-BO"/>
        </w:rPr>
        <w:t xml:space="preserve"> No es simple repetición sino una afirmación sobre algo sólido</w:t>
      </w:r>
      <w:r w:rsidR="008A6365">
        <w:rPr>
          <w:lang w:val="es-BO"/>
        </w:rPr>
        <w:t xml:space="preserve"> “el misterio Cristo y la iglesia</w:t>
      </w:r>
      <w:r w:rsidR="009766EA">
        <w:rPr>
          <w:lang w:val="es-BO"/>
        </w:rPr>
        <w:t>”</w:t>
      </w:r>
      <w:r>
        <w:rPr>
          <w:lang w:val="es-BO"/>
        </w:rPr>
        <w:t>.</w:t>
      </w:r>
    </w:p>
    <w:p w14:paraId="46E0E488" w14:textId="1285DA04" w:rsidR="0036340D" w:rsidRDefault="009766EA" w:rsidP="0036340D">
      <w:pPr>
        <w:pStyle w:val="Ttulo5"/>
      </w:pPr>
      <w:r>
        <w:t>Ú</w:t>
      </w:r>
      <w:r w:rsidR="00D27AFB">
        <w:t xml:space="preserve">ltimo y único mandamiento </w:t>
      </w:r>
      <w:r w:rsidR="008A6365">
        <w:t>par</w:t>
      </w:r>
      <w:r w:rsidR="00D27AFB">
        <w:t>a los maridos “ame” a su mujer</w:t>
      </w:r>
      <w:r w:rsidR="008A6365">
        <w:t xml:space="preserve"> como a sí mismo</w:t>
      </w:r>
      <w:r w:rsidR="00D27AFB">
        <w:t>.</w:t>
      </w:r>
    </w:p>
    <w:p w14:paraId="3F2A35CF" w14:textId="6DE3C4C6" w:rsidR="0036340D" w:rsidRPr="0036340D" w:rsidRDefault="00D27AFB" w:rsidP="00D27AFB">
      <w:pPr>
        <w:pStyle w:val="Ttulo5"/>
      </w:pPr>
      <w:r>
        <w:t>Y conociendo el misterio</w:t>
      </w:r>
      <w:r w:rsidR="00036C37">
        <w:t xml:space="preserve">; se espera que la mujer respete a </w:t>
      </w:r>
      <w:r w:rsidR="009766EA">
        <w:t>s</w:t>
      </w:r>
      <w:r w:rsidR="00036C37">
        <w:t>u marido.</w:t>
      </w:r>
    </w:p>
    <w:p w14:paraId="21B097A6" w14:textId="58382F81" w:rsidR="008819E5" w:rsidRPr="00830F82" w:rsidRDefault="005B6C31" w:rsidP="008819E5">
      <w:pPr>
        <w:pStyle w:val="Ttulo2"/>
      </w:pPr>
      <w:r w:rsidRPr="00830F82">
        <w:t>Efesios 6:1-3 – Instrucciones para los hijos en el Señor.</w:t>
      </w:r>
    </w:p>
    <w:p w14:paraId="7331DDEC" w14:textId="4F9CA9BD" w:rsidR="008819E5" w:rsidRDefault="003617BC" w:rsidP="008819E5">
      <w:pPr>
        <w:pStyle w:val="Ttulo3"/>
      </w:pPr>
      <w:r>
        <w:t xml:space="preserve">Efesios 6:1-3 – Las instrucciones </w:t>
      </w:r>
      <w:r w:rsidR="00EC6F03">
        <w:t>ahora son dadas para los hijos</w:t>
      </w:r>
      <w:r w:rsidR="006C37A5">
        <w:t xml:space="preserve"> creyentes en el Señor.</w:t>
      </w:r>
    </w:p>
    <w:p w14:paraId="32818AE2" w14:textId="7CB1DDD1" w:rsidR="00100B3D" w:rsidRDefault="00ED512E" w:rsidP="00100B3D">
      <w:pPr>
        <w:pStyle w:val="Ttulo4"/>
        <w:rPr>
          <w:lang w:val="es-BO"/>
        </w:rPr>
      </w:pPr>
      <w:r>
        <w:rPr>
          <w:lang w:val="es-BO"/>
        </w:rPr>
        <w:t>Las instrucciones para los hijos creyentes vienen doblemente</w:t>
      </w:r>
      <w:r w:rsidR="00100B3D">
        <w:rPr>
          <w:lang w:val="es-BO"/>
        </w:rPr>
        <w:t xml:space="preserve"> </w:t>
      </w:r>
      <w:r>
        <w:rPr>
          <w:lang w:val="es-BO"/>
        </w:rPr>
        <w:t>reforzadas</w:t>
      </w:r>
      <w:r w:rsidR="00100B3D">
        <w:rPr>
          <w:lang w:val="es-BO"/>
        </w:rPr>
        <w:t xml:space="preserve"> porque ellos también conocen el misterio de Cristo y la iglesia, y ellos forman parte del cuerpo de Cristo.</w:t>
      </w:r>
    </w:p>
    <w:p w14:paraId="6244DB4A" w14:textId="33DAACDC" w:rsidR="00ED512E" w:rsidRDefault="00ED512E" w:rsidP="00ED512E">
      <w:pPr>
        <w:pStyle w:val="Ttulo4"/>
        <w:rPr>
          <w:lang w:val="es-BO"/>
        </w:rPr>
      </w:pPr>
      <w:r w:rsidRPr="00ED512E">
        <w:rPr>
          <w:lang w:val="es-BO"/>
        </w:rPr>
        <w:t>Recordemos que Pablo empezó e</w:t>
      </w:r>
      <w:r>
        <w:rPr>
          <w:lang w:val="es-BO"/>
        </w:rPr>
        <w:t xml:space="preserve">stas instrucciones desde Efesios 5:18 al mandar que sean llenados </w:t>
      </w:r>
      <w:r w:rsidR="00962E81">
        <w:rPr>
          <w:lang w:val="es-BO"/>
        </w:rPr>
        <w:t>por</w:t>
      </w:r>
      <w:r>
        <w:rPr>
          <w:lang w:val="es-BO"/>
        </w:rPr>
        <w:t xml:space="preserve"> Espíritu; </w:t>
      </w:r>
      <w:r w:rsidR="00E76668">
        <w:rPr>
          <w:lang w:val="es-BO"/>
        </w:rPr>
        <w:t>por esta razón,</w:t>
      </w:r>
      <w:r>
        <w:rPr>
          <w:lang w:val="es-BO"/>
        </w:rPr>
        <w:t xml:space="preserve"> </w:t>
      </w:r>
      <w:r w:rsidR="00E76668">
        <w:rPr>
          <w:lang w:val="es-BO"/>
        </w:rPr>
        <w:t>mediante</w:t>
      </w:r>
      <w:r>
        <w:rPr>
          <w:lang w:val="es-BO"/>
        </w:rPr>
        <w:t xml:space="preserve"> un verbo participio les dijo siendo sumisos unos a otros.</w:t>
      </w:r>
    </w:p>
    <w:p w14:paraId="6B827400" w14:textId="3465D24B" w:rsidR="00ED512E" w:rsidRPr="00ED512E" w:rsidRDefault="00ED512E" w:rsidP="00ED512E">
      <w:pPr>
        <w:pStyle w:val="Ttulo4"/>
        <w:rPr>
          <w:lang w:val="es-BO"/>
        </w:rPr>
      </w:pPr>
      <w:r w:rsidRPr="00ED512E">
        <w:rPr>
          <w:lang w:val="es-BO"/>
        </w:rPr>
        <w:t>Ahora quiere enseñar l</w:t>
      </w:r>
      <w:r>
        <w:rPr>
          <w:lang w:val="es-BO"/>
        </w:rPr>
        <w:t xml:space="preserve">a sumisión de los hijos a los </w:t>
      </w:r>
      <w:r w:rsidR="00E76668">
        <w:rPr>
          <w:lang w:val="es-BO"/>
        </w:rPr>
        <w:t>p</w:t>
      </w:r>
      <w:r>
        <w:rPr>
          <w:lang w:val="es-BO"/>
        </w:rPr>
        <w:t>adre</w:t>
      </w:r>
      <w:r w:rsidR="00E76668">
        <w:rPr>
          <w:lang w:val="es-BO"/>
        </w:rPr>
        <w:t>s</w:t>
      </w:r>
      <w:r>
        <w:rPr>
          <w:lang w:val="es-BO"/>
        </w:rPr>
        <w:t xml:space="preserve"> y después instruirá </w:t>
      </w:r>
      <w:r w:rsidR="00E76668">
        <w:rPr>
          <w:lang w:val="es-BO"/>
        </w:rPr>
        <w:t>a los</w:t>
      </w:r>
      <w:r>
        <w:rPr>
          <w:lang w:val="es-BO"/>
        </w:rPr>
        <w:t xml:space="preserve"> </w:t>
      </w:r>
      <w:r w:rsidR="00E76668">
        <w:rPr>
          <w:lang w:val="es-BO"/>
        </w:rPr>
        <w:t>p</w:t>
      </w:r>
      <w:r>
        <w:rPr>
          <w:lang w:val="es-BO"/>
        </w:rPr>
        <w:t>adre</w:t>
      </w:r>
      <w:r w:rsidR="00E76668">
        <w:rPr>
          <w:lang w:val="es-BO"/>
        </w:rPr>
        <w:t xml:space="preserve">s, respecto de sus </w:t>
      </w:r>
      <w:r>
        <w:rPr>
          <w:lang w:val="es-BO"/>
        </w:rPr>
        <w:t>hijos.</w:t>
      </w:r>
    </w:p>
    <w:p w14:paraId="59653605" w14:textId="159C28A4" w:rsidR="006C37A5" w:rsidRPr="006C37A5" w:rsidRDefault="006C37A5" w:rsidP="006C37A5">
      <w:pPr>
        <w:pStyle w:val="Ttulo3"/>
      </w:pPr>
      <w:r>
        <w:t>Efesios 6:1 –</w:t>
      </w:r>
      <w:r>
        <w:rPr>
          <w:i/>
          <w:iCs/>
        </w:rPr>
        <w:t xml:space="preserve"> </w:t>
      </w:r>
      <w:r w:rsidR="00A824DB">
        <w:rPr>
          <w:i/>
          <w:iCs/>
        </w:rPr>
        <w:t>“</w:t>
      </w:r>
      <w:r>
        <w:rPr>
          <w:i/>
          <w:iCs/>
        </w:rPr>
        <w:t xml:space="preserve">Hijos, </w:t>
      </w:r>
      <w:r>
        <w:rPr>
          <w:b/>
          <w:bCs/>
          <w:i/>
          <w:iCs/>
        </w:rPr>
        <w:t>obedezcan</w:t>
      </w:r>
      <w:r>
        <w:rPr>
          <w:i/>
          <w:iCs/>
        </w:rPr>
        <w:t xml:space="preserve"> a sus padres en el Señor</w:t>
      </w:r>
      <w:r w:rsidR="00204657">
        <w:rPr>
          <w:i/>
          <w:iCs/>
        </w:rPr>
        <w:t>, porque esto es justo</w:t>
      </w:r>
      <w:r w:rsidR="00A824DB">
        <w:rPr>
          <w:i/>
          <w:iCs/>
        </w:rPr>
        <w:t>”</w:t>
      </w:r>
      <w:r w:rsidR="00204657">
        <w:rPr>
          <w:i/>
          <w:iCs/>
        </w:rPr>
        <w:t>.</w:t>
      </w:r>
      <w:r w:rsidR="00204657">
        <w:t xml:space="preserve"> </w:t>
      </w:r>
    </w:p>
    <w:p w14:paraId="722804D4" w14:textId="0633B1ED" w:rsidR="008819E5" w:rsidRDefault="00A824DB" w:rsidP="003C59D6">
      <w:pPr>
        <w:pStyle w:val="Ttulo4"/>
        <w:rPr>
          <w:lang w:val="es-BO"/>
        </w:rPr>
      </w:pPr>
      <w:r w:rsidRPr="00A824DB">
        <w:rPr>
          <w:lang w:val="es-BO"/>
        </w:rPr>
        <w:t>Efesios 6:1 –</w:t>
      </w:r>
      <w:r w:rsidRPr="00A824DB">
        <w:rPr>
          <w:i/>
          <w:iCs/>
          <w:lang w:val="es-BO"/>
        </w:rPr>
        <w:t xml:space="preserve"> “Hijos</w:t>
      </w:r>
      <w:r w:rsidRPr="00A824DB">
        <w:rPr>
          <w:lang w:val="es-BO"/>
        </w:rPr>
        <w:t xml:space="preserve">” Pablo se </w:t>
      </w:r>
      <w:r>
        <w:rPr>
          <w:lang w:val="es-BO"/>
        </w:rPr>
        <w:t>dirige a hijo</w:t>
      </w:r>
      <w:r w:rsidR="00E76668">
        <w:rPr>
          <w:lang w:val="es-BO"/>
        </w:rPr>
        <w:t>s</w:t>
      </w:r>
      <w:r>
        <w:rPr>
          <w:lang w:val="es-BO"/>
        </w:rPr>
        <w:t xml:space="preserve"> creyentes y no a todos</w:t>
      </w:r>
      <w:r w:rsidR="00E76668">
        <w:rPr>
          <w:lang w:val="es-BO"/>
        </w:rPr>
        <w:t xml:space="preserve"> los </w:t>
      </w:r>
      <w:r>
        <w:rPr>
          <w:lang w:val="es-BO"/>
        </w:rPr>
        <w:t>hijos en general.</w:t>
      </w:r>
    </w:p>
    <w:p w14:paraId="438103F2" w14:textId="5A2ABA9E" w:rsidR="00A824DB" w:rsidRDefault="00A824DB" w:rsidP="000245FD">
      <w:pPr>
        <w:pStyle w:val="Ttulo5"/>
      </w:pPr>
      <w:r>
        <w:t>La palabra TA TEKNA para hijos lleva un artículo plural, neutro: significa que Pablo se dirige a los hijos tanto hombre y mujeres; TEKNA – hijo de la familia.</w:t>
      </w:r>
    </w:p>
    <w:p w14:paraId="02AD0F08" w14:textId="0D712EE1" w:rsidR="00A824DB" w:rsidRDefault="00A824DB" w:rsidP="00A824DB">
      <w:pPr>
        <w:pStyle w:val="Ttulo4"/>
        <w:rPr>
          <w:lang w:val="es-BO"/>
        </w:rPr>
      </w:pPr>
      <w:r w:rsidRPr="00A824DB">
        <w:rPr>
          <w:lang w:val="es-BO"/>
        </w:rPr>
        <w:t>Efesios 6:1 – “</w:t>
      </w:r>
      <w:r w:rsidRPr="00A824DB">
        <w:rPr>
          <w:b/>
          <w:bCs/>
          <w:i/>
          <w:iCs/>
          <w:lang w:val="es-BO"/>
        </w:rPr>
        <w:t>obedezcan</w:t>
      </w:r>
      <w:r w:rsidRPr="00A824DB">
        <w:rPr>
          <w:i/>
          <w:iCs/>
          <w:lang w:val="es-BO"/>
        </w:rPr>
        <w:t xml:space="preserve"> a sus padres en el Señor</w:t>
      </w:r>
      <w:r>
        <w:rPr>
          <w:lang w:val="es-BO"/>
        </w:rPr>
        <w:t xml:space="preserve">”, </w:t>
      </w:r>
      <w:r w:rsidR="00EE6096">
        <w:rPr>
          <w:lang w:val="es-BO"/>
        </w:rPr>
        <w:t>Este es un mandato directo para los hijos.</w:t>
      </w:r>
    </w:p>
    <w:p w14:paraId="4CACF7E7" w14:textId="0327F682" w:rsidR="00EE6096" w:rsidRDefault="00EE6096" w:rsidP="00EE6096">
      <w:pPr>
        <w:pStyle w:val="Ttulo5"/>
      </w:pPr>
      <w:r>
        <w:t>El imperativo HYPAKOUETE, obedezcan viene de dos palabras (HYPO – bajo, debajo, y AKOÚO – oír, escuchar) significa oír bajo: la imagen que presenta es de alguien que se pone bajo la autoridad de otro y escucha para hacer lo que se le dice:</w:t>
      </w:r>
    </w:p>
    <w:p w14:paraId="755057B7" w14:textId="65DC32F6" w:rsidR="0090200E" w:rsidRDefault="0090200E" w:rsidP="0090200E">
      <w:pPr>
        <w:pStyle w:val="Ttulo5"/>
      </w:pPr>
      <w:r>
        <w:t>Ya que el mandato es presente es una acción habitual, activo indica escuchar con la intención de obedecer, no solo escuchar.</w:t>
      </w:r>
    </w:p>
    <w:p w14:paraId="37045574" w14:textId="2428FEB2" w:rsidR="0090200E" w:rsidRPr="0090200E" w:rsidRDefault="0090200E" w:rsidP="0090200E">
      <w:pPr>
        <w:pStyle w:val="Ttulo5"/>
      </w:pPr>
      <w:r>
        <w:t xml:space="preserve">Aunque no </w:t>
      </w:r>
      <w:r w:rsidR="00E76668">
        <w:t>da un</w:t>
      </w:r>
      <w:r>
        <w:t xml:space="preserve"> </w:t>
      </w:r>
      <w:r w:rsidR="0078155B">
        <w:t>orden,</w:t>
      </w:r>
      <w:r>
        <w:t xml:space="preserve"> pero primero debe escuchar </w:t>
      </w:r>
      <w:r w:rsidR="0078155B">
        <w:t>con atención para luego obedecer.</w:t>
      </w:r>
    </w:p>
    <w:p w14:paraId="2A38FD58" w14:textId="57BD3CBD" w:rsidR="0090200E" w:rsidRDefault="0090200E" w:rsidP="0090200E">
      <w:pPr>
        <w:pStyle w:val="Ttulo5"/>
      </w:pPr>
      <w:r>
        <w:t>Pablo les manda a los hijos a obedecer porque su relación con sus padres es de autoridad inmediata y temporal.</w:t>
      </w:r>
    </w:p>
    <w:p w14:paraId="0460B2FF" w14:textId="5A93363B" w:rsidR="0078155B" w:rsidRPr="0078155B" w:rsidRDefault="0078155B" w:rsidP="0078155B">
      <w:pPr>
        <w:pStyle w:val="Ttulo5"/>
      </w:pPr>
      <w:r>
        <w:t>La palabra “padres” en griego GONEUSIN es la palabra progenitores</w:t>
      </w:r>
      <w:r w:rsidR="00CA7A51">
        <w:t>, quiere decir que la obediencia es para el padre y madre.</w:t>
      </w:r>
    </w:p>
    <w:p w14:paraId="1DC1A696" w14:textId="2A4615DD" w:rsidR="0078155B" w:rsidRPr="0078155B" w:rsidRDefault="0078155B" w:rsidP="0078155B">
      <w:pPr>
        <w:pStyle w:val="Ttulo5"/>
      </w:pPr>
      <w:r w:rsidRPr="0078155B">
        <w:lastRenderedPageBreak/>
        <w:t>“a sus padres en el Señor</w:t>
      </w:r>
      <w:r>
        <w:t>” no quiere decir: que obedezcan a sus padres si son creyentes en el Señor.</w:t>
      </w:r>
      <w:r w:rsidR="00CA7A51">
        <w:t xml:space="preserve"> (textual dice: obedezcan a </w:t>
      </w:r>
      <w:r w:rsidR="00E76668">
        <w:t>sus</w:t>
      </w:r>
      <w:r w:rsidR="00CA7A51">
        <w:t xml:space="preserve"> primogenitores en </w:t>
      </w:r>
      <w:r w:rsidR="00E76668">
        <w:t xml:space="preserve">el </w:t>
      </w:r>
      <w:r w:rsidR="00CA7A51">
        <w:t>Señor)</w:t>
      </w:r>
    </w:p>
    <w:p w14:paraId="10F42C99" w14:textId="1555FF69" w:rsidR="008819E5" w:rsidRDefault="002E62C9" w:rsidP="00CA7A51">
      <w:pPr>
        <w:pStyle w:val="Ttulo5"/>
      </w:pPr>
      <w:r>
        <w:t>La preposición EN caso dativo KYRIO, en (dentro de la espera) el Señor</w:t>
      </w:r>
      <w:r w:rsidR="0086386B">
        <w:t xml:space="preserve"> pone un límite</w:t>
      </w:r>
      <w:r>
        <w:t>; significa dentro de la esfera de la vida, autoridad y relación que da Cristo.</w:t>
      </w:r>
    </w:p>
    <w:p w14:paraId="2AC3B085" w14:textId="5F23514A" w:rsidR="002E62C9" w:rsidRDefault="0086386B" w:rsidP="0086386B">
      <w:pPr>
        <w:pStyle w:val="Ttulo5"/>
      </w:pPr>
      <w:r>
        <w:t>El mandamiento ser</w:t>
      </w:r>
      <w:r w:rsidR="0040106B">
        <w:t>í</w:t>
      </w:r>
      <w:r>
        <w:t>a hijos, obedezcan a sus padres sin sobrepasar la autoridad o la voluntad del Señor</w:t>
      </w:r>
      <w:r w:rsidR="008D04A8">
        <w:t>.</w:t>
      </w:r>
    </w:p>
    <w:p w14:paraId="4F0675C8" w14:textId="1923C4D9" w:rsidR="008D04A8" w:rsidRPr="008D04A8" w:rsidRDefault="008D04A8" w:rsidP="008D04A8">
      <w:pPr>
        <w:pStyle w:val="Ttulo5"/>
      </w:pPr>
      <w:r>
        <w:t>Si el padre manda a robar eso deja de ser en el Señor</w:t>
      </w:r>
      <w:r w:rsidR="0040106B">
        <w:t>,</w:t>
      </w:r>
      <w:r>
        <w:t xml:space="preserve"> en ese caso debe obedecer a Dios que dice; no robar</w:t>
      </w:r>
      <w:r w:rsidR="0040106B">
        <w:t>á</w:t>
      </w:r>
      <w:r>
        <w:t>s. Hechos 5:29</w:t>
      </w:r>
    </w:p>
    <w:p w14:paraId="1CEE2C0F" w14:textId="11C72290" w:rsidR="008D04A8" w:rsidRDefault="008D04A8" w:rsidP="008D04A8">
      <w:pPr>
        <w:pStyle w:val="Ttulo5"/>
      </w:pPr>
      <w:r>
        <w:t>“en el Señor” no solo pone un límite</w:t>
      </w:r>
      <w:r w:rsidR="0040106B">
        <w:t>,</w:t>
      </w:r>
      <w:r>
        <w:t xml:space="preserve"> sino también el motivo para obedecer es el Señor; obedeciendo en el Señor</w:t>
      </w:r>
      <w:r w:rsidR="0040106B">
        <w:t>,</w:t>
      </w:r>
      <w:r>
        <w:t xml:space="preserve"> también hay testimonio de que eres del Señor.</w:t>
      </w:r>
    </w:p>
    <w:p w14:paraId="1C660212" w14:textId="133FE5D0" w:rsidR="008D04A8" w:rsidRPr="008D04A8" w:rsidRDefault="008D04A8" w:rsidP="008D04A8">
      <w:pPr>
        <w:pStyle w:val="Ttulo5"/>
      </w:pPr>
      <w:r>
        <w:t xml:space="preserve">Pablo no solo comunica un límite, </w:t>
      </w:r>
      <w:r w:rsidR="0040106B">
        <w:t xml:space="preserve">el </w:t>
      </w:r>
      <w:r>
        <w:t>motivo sino también da la razón.</w:t>
      </w:r>
    </w:p>
    <w:p w14:paraId="6A964C13" w14:textId="23034DE8" w:rsidR="008D04A8" w:rsidRPr="008D04A8" w:rsidRDefault="008D04A8" w:rsidP="008D04A8">
      <w:pPr>
        <w:pStyle w:val="Ttulo4"/>
        <w:rPr>
          <w:lang w:val="es-BO"/>
        </w:rPr>
      </w:pPr>
      <w:r>
        <w:rPr>
          <w:lang w:val="es-BO"/>
        </w:rPr>
        <w:t>Efesios 6:1 – “</w:t>
      </w:r>
      <w:r w:rsidRPr="008D04A8">
        <w:rPr>
          <w:i/>
          <w:iCs/>
          <w:lang w:val="es-BO"/>
        </w:rPr>
        <w:t>porque esto es justo</w:t>
      </w:r>
      <w:r>
        <w:rPr>
          <w:lang w:val="es-BO"/>
        </w:rPr>
        <w:t xml:space="preserve">”. </w:t>
      </w:r>
      <w:r w:rsidR="00F47915">
        <w:rPr>
          <w:lang w:val="es-BO"/>
        </w:rPr>
        <w:t>Pablo dice que la obediencia en el Señor a los padres es lo correcto; est</w:t>
      </w:r>
      <w:r w:rsidR="0040106B">
        <w:rPr>
          <w:lang w:val="es-BO"/>
        </w:rPr>
        <w:t>á</w:t>
      </w:r>
      <w:r w:rsidR="00F47915">
        <w:rPr>
          <w:lang w:val="es-BO"/>
        </w:rPr>
        <w:t xml:space="preserve"> alineado con el orden establecido de Dios. Éxodo 20:12</w:t>
      </w:r>
    </w:p>
    <w:p w14:paraId="427F2EE6" w14:textId="6C0080F5" w:rsidR="00204657" w:rsidRDefault="00204657" w:rsidP="00204657">
      <w:pPr>
        <w:pStyle w:val="Ttulo3"/>
      </w:pPr>
      <w:r>
        <w:t>Efesios 6:2 –</w:t>
      </w:r>
      <w:r>
        <w:rPr>
          <w:i/>
          <w:iCs/>
        </w:rPr>
        <w:t xml:space="preserve"> </w:t>
      </w:r>
      <w:r w:rsidR="00F47915">
        <w:rPr>
          <w:i/>
          <w:iCs/>
        </w:rPr>
        <w:t>“</w:t>
      </w:r>
      <w:r>
        <w:rPr>
          <w:b/>
          <w:bCs/>
          <w:i/>
          <w:iCs/>
        </w:rPr>
        <w:t>HONRA</w:t>
      </w:r>
      <w:r>
        <w:rPr>
          <w:i/>
          <w:iCs/>
        </w:rPr>
        <w:t xml:space="preserve"> A TU PADRE Y A TU MADRE (que es el primer mandamiento con promesa)</w:t>
      </w:r>
      <w:r w:rsidR="00F47915">
        <w:rPr>
          <w:i/>
          <w:iCs/>
        </w:rPr>
        <w:t>”</w:t>
      </w:r>
      <w:r>
        <w:rPr>
          <w:i/>
          <w:iCs/>
        </w:rPr>
        <w:t>,</w:t>
      </w:r>
      <w:r>
        <w:t xml:space="preserve"> </w:t>
      </w:r>
    </w:p>
    <w:p w14:paraId="3CD46840" w14:textId="6CF487F9" w:rsidR="00204657" w:rsidRDefault="00F47915" w:rsidP="00204657">
      <w:pPr>
        <w:pStyle w:val="Ttulo4"/>
        <w:rPr>
          <w:lang w:val="es-BO"/>
        </w:rPr>
      </w:pPr>
      <w:r w:rsidRPr="00F47915">
        <w:rPr>
          <w:lang w:val="es-BO"/>
        </w:rPr>
        <w:t>Efesios 6:2 –</w:t>
      </w:r>
      <w:r w:rsidRPr="00F47915">
        <w:rPr>
          <w:i/>
          <w:iCs/>
          <w:lang w:val="es-BO"/>
        </w:rPr>
        <w:t xml:space="preserve"> “</w:t>
      </w:r>
      <w:r w:rsidRPr="00F47915">
        <w:rPr>
          <w:b/>
          <w:bCs/>
          <w:i/>
          <w:iCs/>
          <w:lang w:val="es-BO"/>
        </w:rPr>
        <w:t>HONRA</w:t>
      </w:r>
      <w:r w:rsidRPr="00F47915">
        <w:rPr>
          <w:i/>
          <w:iCs/>
          <w:lang w:val="es-BO"/>
        </w:rPr>
        <w:t xml:space="preserve"> A TU PADRE Y A TU MADRE</w:t>
      </w:r>
      <w:r>
        <w:rPr>
          <w:i/>
          <w:iCs/>
          <w:lang w:val="es-BO"/>
        </w:rPr>
        <w:t>”</w:t>
      </w:r>
      <w:r>
        <w:rPr>
          <w:lang w:val="es-BO"/>
        </w:rPr>
        <w:t xml:space="preserve"> Pablo cita Éxodo 20:12 para confirmar lo que acaba de decir: esto es justo.</w:t>
      </w:r>
    </w:p>
    <w:p w14:paraId="5CE9E1F6" w14:textId="0FC95A4F" w:rsidR="00AF7D95" w:rsidRPr="00AF7D95" w:rsidRDefault="00AF7D95" w:rsidP="00AF7D95">
      <w:pPr>
        <w:pStyle w:val="Ttulo5"/>
      </w:pPr>
      <w:r>
        <w:t>El imperativo HONRAR, implica re</w:t>
      </w:r>
      <w:r w:rsidR="00D937AD">
        <w:t>verenciar</w:t>
      </w:r>
      <w:r>
        <w:t>, valorar o poner atención</w:t>
      </w:r>
      <w:r w:rsidR="0040106B">
        <w:t>,</w:t>
      </w:r>
      <w:r>
        <w:t xml:space="preserve"> cuidado</w:t>
      </w:r>
    </w:p>
    <w:p w14:paraId="2DC5D388" w14:textId="3D3866A8" w:rsidR="00204657" w:rsidRDefault="00F47915" w:rsidP="00F47915">
      <w:pPr>
        <w:pStyle w:val="Ttulo4"/>
        <w:rPr>
          <w:lang w:val="es-BO"/>
        </w:rPr>
      </w:pPr>
      <w:r w:rsidRPr="00F47915">
        <w:rPr>
          <w:lang w:val="es-BO"/>
        </w:rPr>
        <w:t>Efesios 6:2 – “</w:t>
      </w:r>
      <w:r w:rsidRPr="00F47915">
        <w:rPr>
          <w:i/>
          <w:iCs/>
          <w:lang w:val="es-BO"/>
        </w:rPr>
        <w:t>(que es el primer mandamiento con promesa)”</w:t>
      </w:r>
      <w:r>
        <w:rPr>
          <w:lang w:val="es-BO"/>
        </w:rPr>
        <w:t xml:space="preserve"> No dice directamente que si obedecen recibirán la promesa.</w:t>
      </w:r>
    </w:p>
    <w:p w14:paraId="6B5EA1D8" w14:textId="3A9A3043" w:rsidR="00F47915" w:rsidRDefault="00F47915" w:rsidP="00F47915">
      <w:pPr>
        <w:pStyle w:val="Ttulo5"/>
      </w:pPr>
      <w:r>
        <w:t>Pablo quiere decir que Honrar a</w:t>
      </w:r>
      <w:r w:rsidR="0040106B">
        <w:t>l</w:t>
      </w:r>
      <w:r>
        <w:t xml:space="preserve"> Padre y a la Madre es el primer mandamiento de los 10 que tiene promesa.</w:t>
      </w:r>
    </w:p>
    <w:p w14:paraId="1A6EBD5E" w14:textId="00324098" w:rsidR="00204657" w:rsidRDefault="00F47915" w:rsidP="00D937AD">
      <w:pPr>
        <w:pStyle w:val="Ttulo5"/>
      </w:pPr>
      <w:r>
        <w:t>La promesa es l</w:t>
      </w:r>
      <w:r w:rsidR="0040106B">
        <w:t>a</w:t>
      </w:r>
      <w:r>
        <w:t xml:space="preserve"> </w:t>
      </w:r>
      <w:r w:rsidR="00AF7D95">
        <w:t>siguiente</w:t>
      </w:r>
      <w:r w:rsidR="00D937AD">
        <w:t xml:space="preserve"> y tiene dos partes.</w:t>
      </w:r>
    </w:p>
    <w:p w14:paraId="4697604B" w14:textId="3EF75509" w:rsidR="00204657" w:rsidRDefault="00204657" w:rsidP="00204657">
      <w:pPr>
        <w:pStyle w:val="Ttulo3"/>
      </w:pPr>
      <w:r>
        <w:t xml:space="preserve">Efesios 6:3 </w:t>
      </w:r>
      <w:r w:rsidR="00583F16">
        <w:t>–</w:t>
      </w:r>
      <w:r>
        <w:rPr>
          <w:i/>
          <w:iCs/>
        </w:rPr>
        <w:t xml:space="preserve"> </w:t>
      </w:r>
      <w:r w:rsidR="00D937AD">
        <w:rPr>
          <w:i/>
          <w:iCs/>
        </w:rPr>
        <w:t>“</w:t>
      </w:r>
      <w:r w:rsidR="00583F16">
        <w:rPr>
          <w:i/>
          <w:iCs/>
        </w:rPr>
        <w:t>PARA QUE TE VAYA BIEN, Y PARA QUE TENGAS LARGA VIDA SOBRE LA TIERRA</w:t>
      </w:r>
      <w:r w:rsidR="000C6CED">
        <w:rPr>
          <w:i/>
          <w:iCs/>
        </w:rPr>
        <w:t>”</w:t>
      </w:r>
      <w:r w:rsidR="00583F16">
        <w:rPr>
          <w:i/>
          <w:iCs/>
        </w:rPr>
        <w:t>.</w:t>
      </w:r>
      <w:r w:rsidR="00583F16">
        <w:t xml:space="preserve"> </w:t>
      </w:r>
    </w:p>
    <w:p w14:paraId="06CC2651" w14:textId="6A655577" w:rsidR="00583F16" w:rsidRDefault="00D937AD" w:rsidP="00583F16">
      <w:pPr>
        <w:pStyle w:val="Ttulo4"/>
        <w:rPr>
          <w:lang w:val="es-BO"/>
        </w:rPr>
      </w:pPr>
      <w:r w:rsidRPr="00D937AD">
        <w:rPr>
          <w:lang w:val="es-BO"/>
        </w:rPr>
        <w:t>Efesios 6:3 –</w:t>
      </w:r>
      <w:r w:rsidRPr="00D937AD">
        <w:rPr>
          <w:i/>
          <w:iCs/>
          <w:lang w:val="es-BO"/>
        </w:rPr>
        <w:t xml:space="preserve"> “PARA QUE TE VAYA BIEN</w:t>
      </w:r>
      <w:r>
        <w:rPr>
          <w:lang w:val="es-BO"/>
        </w:rPr>
        <w:t xml:space="preserve">”, </w:t>
      </w:r>
      <w:r w:rsidR="000C6CED">
        <w:rPr>
          <w:lang w:val="es-BO"/>
        </w:rPr>
        <w:t>Pablo pone el verbo en subjuntivo; es un deseo una posibilidad.</w:t>
      </w:r>
    </w:p>
    <w:p w14:paraId="34916A1E" w14:textId="14CCD585" w:rsidR="000C6CED" w:rsidRPr="000C6CED" w:rsidRDefault="000C6CED" w:rsidP="000C6CED">
      <w:pPr>
        <w:pStyle w:val="Ttulo5"/>
      </w:pPr>
      <w:r>
        <w:t>Hay personas que honran a sus padres, pero muchas veces no les va bien; pero el Señor toma en cuenta el honrar a los padres.</w:t>
      </w:r>
    </w:p>
    <w:p w14:paraId="7B2EA4F5" w14:textId="3C672D05" w:rsidR="00583F16" w:rsidRDefault="000C6CED" w:rsidP="000C6CED">
      <w:pPr>
        <w:pStyle w:val="Ttulo4"/>
        <w:rPr>
          <w:lang w:val="es-BO"/>
        </w:rPr>
      </w:pPr>
      <w:r w:rsidRPr="000C6CED">
        <w:rPr>
          <w:lang w:val="es-BO"/>
        </w:rPr>
        <w:t xml:space="preserve">Efesios 6:3 </w:t>
      </w:r>
      <w:r>
        <w:rPr>
          <w:lang w:val="es-BO"/>
        </w:rPr>
        <w:t>– “</w:t>
      </w:r>
      <w:r w:rsidRPr="000C6CED">
        <w:rPr>
          <w:i/>
          <w:iCs/>
          <w:lang w:val="es-BO"/>
        </w:rPr>
        <w:t>Y PARA QUE TENGAS LARGA VIDA SOBRE LA TIERRA</w:t>
      </w:r>
      <w:r>
        <w:rPr>
          <w:lang w:val="es-BO"/>
        </w:rPr>
        <w:t>”.</w:t>
      </w:r>
      <w:r w:rsidR="00146CB9">
        <w:rPr>
          <w:lang w:val="es-BO"/>
        </w:rPr>
        <w:t xml:space="preserve"> No siempre tuvieron todos aquellos que honraron a sus padres larga vida en esta tierra.</w:t>
      </w:r>
    </w:p>
    <w:p w14:paraId="5BBB33A8" w14:textId="7CC710BD" w:rsidR="00146CB9" w:rsidRDefault="00146CB9" w:rsidP="00146CB9">
      <w:pPr>
        <w:pStyle w:val="Ttulo5"/>
      </w:pPr>
      <w:r>
        <w:t>Pero en la corta vida disfrutaron de la abundancia que el Señor les dio la vida.</w:t>
      </w:r>
    </w:p>
    <w:p w14:paraId="17E17625" w14:textId="1E58BF5B" w:rsidR="00583F16" w:rsidRDefault="00146CB9" w:rsidP="00146CB9">
      <w:pPr>
        <w:pStyle w:val="Ttulo5"/>
      </w:pPr>
      <w:r>
        <w:t xml:space="preserve">El Señor no </w:t>
      </w:r>
      <w:r w:rsidR="002C3E9A">
        <w:t>está</w:t>
      </w:r>
      <w:r>
        <w:t xml:space="preserve"> limitado para cumplir estas promesas; pero lo que el Señor quiere es que honren a sus padres.</w:t>
      </w:r>
    </w:p>
    <w:p w14:paraId="70C2FD64" w14:textId="12248A39" w:rsidR="00146CB9" w:rsidRPr="00146CB9" w:rsidRDefault="00146CB9" w:rsidP="00146CB9">
      <w:pPr>
        <w:pStyle w:val="Ttulo5"/>
      </w:pPr>
      <w:r>
        <w:t xml:space="preserve">Pablo pasa a instruir </w:t>
      </w:r>
      <w:r w:rsidR="00B23D38">
        <w:t>a los padres</w:t>
      </w:r>
      <w:r>
        <w:t xml:space="preserve"> sobre los hijos.</w:t>
      </w:r>
    </w:p>
    <w:p w14:paraId="0BAD7161" w14:textId="27A4BEA5" w:rsidR="005B6C31" w:rsidRPr="00830F82" w:rsidRDefault="005B6C31" w:rsidP="005B6C31">
      <w:pPr>
        <w:pStyle w:val="Ttulo2"/>
      </w:pPr>
      <w:r w:rsidRPr="00830F82">
        <w:lastRenderedPageBreak/>
        <w:t>Efesios 6:4 – Instrucciones para los padres en el Señor.</w:t>
      </w:r>
    </w:p>
    <w:p w14:paraId="0FAF78CF" w14:textId="2F3972A1" w:rsidR="005B6C31" w:rsidRDefault="00583F16" w:rsidP="005B6C31">
      <w:pPr>
        <w:pStyle w:val="Ttulo3"/>
      </w:pPr>
      <w:r>
        <w:t xml:space="preserve">Efesios 6:4 – Las instrucciones para los padres creyentes en el Señor con referencia a como criar a los hijos, </w:t>
      </w:r>
      <w:r w:rsidR="0040106B">
        <w:t>se expresan mediante</w:t>
      </w:r>
      <w:r>
        <w:t xml:space="preserve"> dos mandamientos</w:t>
      </w:r>
      <w:r w:rsidR="0040106B">
        <w:t xml:space="preserve">, </w:t>
      </w:r>
      <w:r>
        <w:t>no provocar a ira sino criarlos.</w:t>
      </w:r>
    </w:p>
    <w:p w14:paraId="1AB90CAC" w14:textId="6C8EB712" w:rsidR="00583F16" w:rsidRPr="00583F16" w:rsidRDefault="00583F16" w:rsidP="00583F16">
      <w:pPr>
        <w:pStyle w:val="Ttulo3"/>
      </w:pPr>
      <w:r>
        <w:t>Efesios 6:4 –</w:t>
      </w:r>
      <w:r>
        <w:rPr>
          <w:i/>
          <w:iCs/>
        </w:rPr>
        <w:t xml:space="preserve"> </w:t>
      </w:r>
      <w:r w:rsidR="00B23D38">
        <w:rPr>
          <w:i/>
          <w:iCs/>
        </w:rPr>
        <w:t>“</w:t>
      </w:r>
      <w:r>
        <w:rPr>
          <w:i/>
          <w:iCs/>
        </w:rPr>
        <w:t xml:space="preserve">Y ustedes, padres, no </w:t>
      </w:r>
      <w:r w:rsidRPr="00583F16">
        <w:rPr>
          <w:b/>
          <w:bCs/>
          <w:i/>
          <w:iCs/>
        </w:rPr>
        <w:t>provoquen</w:t>
      </w:r>
      <w:r>
        <w:rPr>
          <w:i/>
          <w:iCs/>
        </w:rPr>
        <w:t xml:space="preserve"> a ira a sus hijos, sino </w:t>
      </w:r>
      <w:r w:rsidRPr="00583F16">
        <w:rPr>
          <w:b/>
          <w:bCs/>
          <w:i/>
          <w:iCs/>
        </w:rPr>
        <w:t>críenlos</w:t>
      </w:r>
      <w:r>
        <w:rPr>
          <w:i/>
          <w:iCs/>
        </w:rPr>
        <w:t xml:space="preserve"> en disciplina e instrucción del Señor</w:t>
      </w:r>
      <w:r w:rsidR="00B23D38">
        <w:rPr>
          <w:i/>
          <w:iCs/>
        </w:rPr>
        <w:t>”</w:t>
      </w:r>
      <w:r>
        <w:rPr>
          <w:i/>
          <w:iCs/>
        </w:rPr>
        <w:t>.</w:t>
      </w:r>
      <w:r>
        <w:t xml:space="preserve"> </w:t>
      </w:r>
    </w:p>
    <w:p w14:paraId="59BA6547" w14:textId="1DCB3EB6" w:rsidR="005B6C31" w:rsidRDefault="00B23D38" w:rsidP="005B6C31">
      <w:pPr>
        <w:pStyle w:val="Ttulo4"/>
        <w:rPr>
          <w:lang w:val="es-BO"/>
        </w:rPr>
      </w:pPr>
      <w:r>
        <w:rPr>
          <w:lang w:val="es-BO"/>
        </w:rPr>
        <w:t>Son dos</w:t>
      </w:r>
      <w:r w:rsidR="00775021">
        <w:rPr>
          <w:lang w:val="es-BO"/>
        </w:rPr>
        <w:t xml:space="preserve"> los</w:t>
      </w:r>
      <w:r>
        <w:rPr>
          <w:lang w:val="es-BO"/>
        </w:rPr>
        <w:t xml:space="preserve"> mandamientos aquí </w:t>
      </w:r>
      <w:r w:rsidR="00775021">
        <w:rPr>
          <w:lang w:val="es-BO"/>
        </w:rPr>
        <w:t>p</w:t>
      </w:r>
      <w:r>
        <w:rPr>
          <w:lang w:val="es-BO"/>
        </w:rPr>
        <w:t>a</w:t>
      </w:r>
      <w:r w:rsidR="00775021">
        <w:rPr>
          <w:lang w:val="es-BO"/>
        </w:rPr>
        <w:t>ra</w:t>
      </w:r>
      <w:r>
        <w:rPr>
          <w:lang w:val="es-BO"/>
        </w:rPr>
        <w:t xml:space="preserve"> los padres creyentes “no provoquen</w:t>
      </w:r>
      <w:r w:rsidR="00B54FE2">
        <w:rPr>
          <w:lang w:val="es-BO"/>
        </w:rPr>
        <w:t xml:space="preserve"> a ira</w:t>
      </w:r>
      <w:r>
        <w:rPr>
          <w:lang w:val="es-BO"/>
        </w:rPr>
        <w:t>, críenlos”</w:t>
      </w:r>
    </w:p>
    <w:p w14:paraId="7CDB59AD" w14:textId="1B264D8D" w:rsidR="00B23D38" w:rsidRDefault="00B23D38" w:rsidP="00B23D38">
      <w:pPr>
        <w:pStyle w:val="Ttulo4"/>
        <w:rPr>
          <w:lang w:val="es-BO"/>
        </w:rPr>
      </w:pPr>
      <w:r w:rsidRPr="00B23D38">
        <w:rPr>
          <w:lang w:val="es-BO"/>
        </w:rPr>
        <w:t>Efesios 6:4 –</w:t>
      </w:r>
      <w:r w:rsidRPr="00B23D38">
        <w:rPr>
          <w:i/>
          <w:iCs/>
          <w:lang w:val="es-BO"/>
        </w:rPr>
        <w:t xml:space="preserve"> “Y ustedes, padres, no </w:t>
      </w:r>
      <w:r w:rsidRPr="00B23D38">
        <w:rPr>
          <w:b/>
          <w:bCs/>
          <w:i/>
          <w:iCs/>
          <w:lang w:val="es-BO"/>
        </w:rPr>
        <w:t>provoquen</w:t>
      </w:r>
      <w:r w:rsidRPr="00B23D38">
        <w:rPr>
          <w:i/>
          <w:iCs/>
          <w:lang w:val="es-BO"/>
        </w:rPr>
        <w:t xml:space="preserve"> a ira a sus hijos</w:t>
      </w:r>
      <w:r>
        <w:rPr>
          <w:lang w:val="es-BO"/>
        </w:rPr>
        <w:t xml:space="preserve">”. </w:t>
      </w:r>
      <w:r w:rsidR="00B54FE2">
        <w:rPr>
          <w:lang w:val="es-BO"/>
        </w:rPr>
        <w:t>Pablo se enfoca ahora</w:t>
      </w:r>
      <w:r w:rsidR="00775021">
        <w:rPr>
          <w:lang w:val="es-BO"/>
        </w:rPr>
        <w:t xml:space="preserve"> en</w:t>
      </w:r>
      <w:r w:rsidR="00B54FE2">
        <w:rPr>
          <w:lang w:val="es-BO"/>
        </w:rPr>
        <w:t xml:space="preserve"> c</w:t>
      </w:r>
      <w:r w:rsidR="00775021">
        <w:rPr>
          <w:lang w:val="es-BO"/>
        </w:rPr>
        <w:t>ó</w:t>
      </w:r>
      <w:r w:rsidR="00B54FE2">
        <w:rPr>
          <w:lang w:val="es-BO"/>
        </w:rPr>
        <w:t>mo</w:t>
      </w:r>
      <w:r w:rsidR="00775021">
        <w:rPr>
          <w:lang w:val="es-BO"/>
        </w:rPr>
        <w:t xml:space="preserve"> deben ser</w:t>
      </w:r>
      <w:r w:rsidR="00B54FE2">
        <w:rPr>
          <w:lang w:val="es-BO"/>
        </w:rPr>
        <w:t xml:space="preserve"> los padres </w:t>
      </w:r>
      <w:r w:rsidR="00775021">
        <w:rPr>
          <w:lang w:val="es-BO"/>
        </w:rPr>
        <w:t>en</w:t>
      </w:r>
      <w:r w:rsidR="00B54FE2">
        <w:rPr>
          <w:lang w:val="es-BO"/>
        </w:rPr>
        <w:t xml:space="preserve"> su trato </w:t>
      </w:r>
      <w:r w:rsidR="00775021">
        <w:rPr>
          <w:lang w:val="es-BO"/>
        </w:rPr>
        <w:t>para con</w:t>
      </w:r>
      <w:r w:rsidR="00B54FE2">
        <w:rPr>
          <w:lang w:val="es-BO"/>
        </w:rPr>
        <w:t xml:space="preserve"> sus hijos.</w:t>
      </w:r>
    </w:p>
    <w:p w14:paraId="4113E9AB" w14:textId="4A041EB1" w:rsidR="00B54FE2" w:rsidRDefault="00B54FE2" w:rsidP="00B54FE2">
      <w:pPr>
        <w:pStyle w:val="Ttulo5"/>
      </w:pPr>
      <w:r>
        <w:t>El imperativo PARORGIZATE, está en tiempo presente</w:t>
      </w:r>
      <w:r w:rsidR="00775021">
        <w:t>, en</w:t>
      </w:r>
      <w:r>
        <w:t xml:space="preserve"> voz activa; es un mandato que tiene una partícula ME, significa cesar una acción en curso; deja</w:t>
      </w:r>
      <w:r w:rsidR="00775021">
        <w:t>r</w:t>
      </w:r>
      <w:r>
        <w:t xml:space="preserve"> de provocar a ira.</w:t>
      </w:r>
    </w:p>
    <w:p w14:paraId="48761E3E" w14:textId="4A0D2D46" w:rsidR="00B54FE2" w:rsidRDefault="00B54FE2" w:rsidP="00B54FE2">
      <w:pPr>
        <w:pStyle w:val="Ttulo5"/>
      </w:pPr>
      <w:r>
        <w:t>La palabra viene de (PARA – al lado, junto a, y ORGÍZO de ORGE-ira – hacer enojar) indica empujar a alguien hasta la ira o irritar; tiene la idea de que sea repetido hasta provocar resentimiento</w:t>
      </w:r>
      <w:r w:rsidR="00B54C2D">
        <w:t>, rebeldía, amargura. Colosenses 3:21</w:t>
      </w:r>
    </w:p>
    <w:p w14:paraId="5B9152CA" w14:textId="096CB05C" w:rsidR="00B54C2D" w:rsidRDefault="00B54C2D" w:rsidP="00B54C2D">
      <w:pPr>
        <w:pStyle w:val="Ttulo5"/>
      </w:pPr>
      <w:r>
        <w:t>La provocación a ira causa el control y desahogo de los padres; ocurre en siguientes casos: Castigo por ira y no por corrección, injusto en el orden, humillar o ridiculizar delante de los demás, favorecer a uno sobre otro.</w:t>
      </w:r>
    </w:p>
    <w:p w14:paraId="1E0D17C8" w14:textId="7251021C" w:rsidR="00B54C2D" w:rsidRDefault="00B54C2D" w:rsidP="00B54C2D">
      <w:pPr>
        <w:pStyle w:val="Ttulo4"/>
        <w:rPr>
          <w:lang w:val="es-BO"/>
        </w:rPr>
      </w:pPr>
      <w:r w:rsidRPr="00B54C2D">
        <w:rPr>
          <w:lang w:val="es-BO"/>
        </w:rPr>
        <w:t>Efesios 6:4 – “</w:t>
      </w:r>
      <w:r w:rsidRPr="00B54C2D">
        <w:rPr>
          <w:i/>
          <w:iCs/>
          <w:lang w:val="es-BO"/>
        </w:rPr>
        <w:t xml:space="preserve">sino </w:t>
      </w:r>
      <w:r w:rsidRPr="00B54C2D">
        <w:rPr>
          <w:b/>
          <w:bCs/>
          <w:i/>
          <w:iCs/>
          <w:lang w:val="es-BO"/>
        </w:rPr>
        <w:t>críenlos</w:t>
      </w:r>
      <w:r w:rsidRPr="00B54C2D">
        <w:rPr>
          <w:i/>
          <w:iCs/>
          <w:lang w:val="es-BO"/>
        </w:rPr>
        <w:t xml:space="preserve"> en disciplina e instrucción del Señor”</w:t>
      </w:r>
      <w:r>
        <w:rPr>
          <w:lang w:val="es-BO"/>
        </w:rPr>
        <w:t xml:space="preserve">. Este es el segundo mandamiento para los padres de </w:t>
      </w:r>
      <w:r w:rsidR="00F038D9">
        <w:rPr>
          <w:lang w:val="es-BO"/>
        </w:rPr>
        <w:t>cómo</w:t>
      </w:r>
      <w:r>
        <w:rPr>
          <w:lang w:val="es-BO"/>
        </w:rPr>
        <w:t xml:space="preserve"> tiene</w:t>
      </w:r>
      <w:r w:rsidR="00EC5F6E">
        <w:rPr>
          <w:lang w:val="es-BO"/>
        </w:rPr>
        <w:t>n</w:t>
      </w:r>
      <w:r>
        <w:rPr>
          <w:lang w:val="es-BO"/>
        </w:rPr>
        <w:t xml:space="preserve"> que criar</w:t>
      </w:r>
      <w:r w:rsidR="00F038D9">
        <w:rPr>
          <w:lang w:val="es-BO"/>
        </w:rPr>
        <w:t xml:space="preserve"> a sus hijos, </w:t>
      </w:r>
      <w:proofErr w:type="gramStart"/>
      <w:r w:rsidR="00F038D9">
        <w:rPr>
          <w:lang w:val="es-BO"/>
        </w:rPr>
        <w:t xml:space="preserve">no </w:t>
      </w:r>
      <w:r w:rsidR="00EC5F6E">
        <w:rPr>
          <w:lang w:val="es-BO"/>
        </w:rPr>
        <w:t xml:space="preserve"> a</w:t>
      </w:r>
      <w:proofErr w:type="gramEnd"/>
      <w:r w:rsidR="00EC5F6E">
        <w:rPr>
          <w:lang w:val="es-BO"/>
        </w:rPr>
        <w:t xml:space="preserve"> los </w:t>
      </w:r>
      <w:r w:rsidR="00F038D9">
        <w:rPr>
          <w:lang w:val="es-BO"/>
        </w:rPr>
        <w:t>hijos del otro</w:t>
      </w:r>
      <w:r>
        <w:rPr>
          <w:lang w:val="es-BO"/>
        </w:rPr>
        <w:t xml:space="preserve">. </w:t>
      </w:r>
    </w:p>
    <w:p w14:paraId="07CD0B65" w14:textId="60D42718" w:rsidR="00B54C2D" w:rsidRDefault="00F038D9" w:rsidP="00B54C2D">
      <w:pPr>
        <w:pStyle w:val="Ttulo5"/>
      </w:pPr>
      <w:r>
        <w:t>El imperativo EKTREPHETE, viene de (EK – fuera, completamente, y TREPHO – alimentar, nutrir, criar) Lit. alimentar hasta la madurez o criar completamente.</w:t>
      </w:r>
    </w:p>
    <w:p w14:paraId="2284BBB1" w14:textId="0FAE9FAE" w:rsidR="00F038D9" w:rsidRDefault="00F038D9" w:rsidP="00F038D9">
      <w:pPr>
        <w:pStyle w:val="Ttulo5"/>
      </w:pPr>
      <w:r>
        <w:t xml:space="preserve">Tiempo presente una acción </w:t>
      </w:r>
      <w:r w:rsidR="00E310E3">
        <w:t>continua</w:t>
      </w:r>
      <w:r>
        <w:t>; el verbo</w:t>
      </w:r>
      <w:r w:rsidR="00F72F60">
        <w:t xml:space="preserve"> activo</w:t>
      </w:r>
      <w:r>
        <w:t xml:space="preserve"> se usa para la crianza completa de un niño, eso implica alimentar, dar educación, formación de carácter hasta que sea maduro.</w:t>
      </w:r>
    </w:p>
    <w:p w14:paraId="29E93A84" w14:textId="1A9ED095" w:rsidR="00F038D9" w:rsidRDefault="00F038D9" w:rsidP="00F038D9">
      <w:pPr>
        <w:pStyle w:val="Ttulo5"/>
      </w:pPr>
      <w:r>
        <w:t xml:space="preserve">El contraste </w:t>
      </w:r>
      <w:r w:rsidR="002C3E9A">
        <w:t>está</w:t>
      </w:r>
      <w:r>
        <w:t xml:space="preserve"> en que provocar a ir</w:t>
      </w:r>
      <w:r w:rsidR="00802E1B">
        <w:t>a</w:t>
      </w:r>
      <w:r>
        <w:t xml:space="preserve"> es quebrar y criarlo </w:t>
      </w:r>
      <w:r w:rsidR="00F72F60">
        <w:t>es</w:t>
      </w:r>
      <w:r>
        <w:t xml:space="preserve"> edificar.</w:t>
      </w:r>
    </w:p>
    <w:p w14:paraId="07FACB0E" w14:textId="2F442F9D" w:rsidR="00F72F60" w:rsidRDefault="00F72F60" w:rsidP="00F72F60">
      <w:pPr>
        <w:pStyle w:val="Ttulo5"/>
      </w:pPr>
      <w:r>
        <w:t>Pablo al mandar que cada uno</w:t>
      </w:r>
      <w:r w:rsidR="00EC5F6E">
        <w:t xml:space="preserve"> críe</w:t>
      </w:r>
      <w:r>
        <w:t xml:space="preserve"> a sus hijos, no dijo</w:t>
      </w:r>
      <w:r w:rsidR="00EC5F6E">
        <w:t xml:space="preserve"> que lo hicieran según lo que a ellos les </w:t>
      </w:r>
      <w:r>
        <w:t>gust</w:t>
      </w:r>
      <w:r w:rsidR="00EC5F6E">
        <w:t>e o les parezca, es decir, según</w:t>
      </w:r>
      <w:r>
        <w:t xml:space="preserve"> su propia sabiduría.</w:t>
      </w:r>
    </w:p>
    <w:p w14:paraId="392B1ED7" w14:textId="7D3F5D54" w:rsidR="00386AAC" w:rsidRDefault="00386AAC" w:rsidP="00386AAC">
      <w:pPr>
        <w:pStyle w:val="Ttulo5"/>
      </w:pPr>
      <w:r>
        <w:t xml:space="preserve">Antes de continuar con las explicaciones de disciplina e instrucción hay un Sustantivo calificativo “SEÑOR” que modifica ambas palabras. </w:t>
      </w:r>
    </w:p>
    <w:p w14:paraId="3B952216" w14:textId="26F27BAA" w:rsidR="00386AAC" w:rsidRPr="00386AAC" w:rsidRDefault="00386AAC" w:rsidP="00386AAC">
      <w:pPr>
        <w:pStyle w:val="Ttulo6"/>
      </w:pPr>
      <w:r>
        <w:t xml:space="preserve">“en disciplina </w:t>
      </w:r>
      <w:r>
        <w:rPr>
          <w:b/>
          <w:bCs/>
        </w:rPr>
        <w:t>del Señor</w:t>
      </w:r>
      <w:r>
        <w:t xml:space="preserve">” </w:t>
      </w:r>
    </w:p>
    <w:p w14:paraId="265CC3FF" w14:textId="3989EF7C" w:rsidR="00386AAC" w:rsidRDefault="00386AAC" w:rsidP="00386AAC">
      <w:pPr>
        <w:pStyle w:val="Ttulo6"/>
      </w:pPr>
      <w:r>
        <w:t xml:space="preserve">“en instrucción </w:t>
      </w:r>
      <w:r>
        <w:rPr>
          <w:b/>
          <w:bCs/>
        </w:rPr>
        <w:t>del Señor</w:t>
      </w:r>
      <w:r>
        <w:t>”</w:t>
      </w:r>
    </w:p>
    <w:p w14:paraId="05FDFFFC" w14:textId="71586900" w:rsidR="00386AAC" w:rsidRDefault="00386AAC" w:rsidP="00386AAC">
      <w:pPr>
        <w:pStyle w:val="Ttulo6"/>
      </w:pPr>
      <w:r>
        <w:t>Pablo dice con la disciplina e instrucción que viene del Señor, l</w:t>
      </w:r>
      <w:r w:rsidR="00EC5F6E">
        <w:t>o</w:t>
      </w:r>
      <w:r>
        <w:t xml:space="preserve">s cuales reflejan su carácter, y </w:t>
      </w:r>
      <w:r w:rsidR="00781F0A">
        <w:t>apuntan, llevan, conduce</w:t>
      </w:r>
      <w:r w:rsidR="00EC5F6E">
        <w:t>n</w:t>
      </w:r>
      <w:r w:rsidR="00781F0A">
        <w:t xml:space="preserve"> a Él.</w:t>
      </w:r>
    </w:p>
    <w:p w14:paraId="3F7E9823" w14:textId="3CCB2D1A" w:rsidR="00781F0A" w:rsidRPr="00386AAC" w:rsidRDefault="00781F0A" w:rsidP="00386AAC">
      <w:pPr>
        <w:pStyle w:val="Ttulo6"/>
      </w:pPr>
      <w:r>
        <w:t>Quiere decir</w:t>
      </w:r>
      <w:r w:rsidR="00EC5F6E">
        <w:t xml:space="preserve"> que</w:t>
      </w:r>
      <w:r>
        <w:t xml:space="preserve"> el padre tiene la responsabilidad de comunicar el evangelio a sus hijos, si es posible discipular</w:t>
      </w:r>
      <w:r w:rsidR="009C1847">
        <w:t>, con disciplina e instrucción llevar</w:t>
      </w:r>
      <w:r w:rsidR="00EC5F6E">
        <w:t>los</w:t>
      </w:r>
      <w:r w:rsidR="009C1847">
        <w:t xml:space="preserve"> a Cristo.</w:t>
      </w:r>
    </w:p>
    <w:p w14:paraId="2A3D9D70" w14:textId="474DB3DA" w:rsidR="00F72F60" w:rsidRDefault="00F72F60" w:rsidP="00F72F60">
      <w:pPr>
        <w:pStyle w:val="Ttulo5"/>
      </w:pPr>
      <w:r>
        <w:rPr>
          <w:b/>
          <w:bCs/>
        </w:rPr>
        <w:lastRenderedPageBreak/>
        <w:t>“</w:t>
      </w:r>
      <w:r w:rsidRPr="00F72F60">
        <w:rPr>
          <w:b/>
          <w:bCs/>
        </w:rPr>
        <w:t>críenlos</w:t>
      </w:r>
      <w:r w:rsidRPr="00F72F60">
        <w:t xml:space="preserve"> en disciplina</w:t>
      </w:r>
      <w:r>
        <w:t>” PAIDEÍA, tiene una proposición</w:t>
      </w:r>
      <w:r w:rsidR="0057620A">
        <w:t>,</w:t>
      </w:r>
      <w:r>
        <w:t xml:space="preserve"> indica críenlo</w:t>
      </w:r>
      <w:r w:rsidR="0057620A">
        <w:t>s</w:t>
      </w:r>
      <w:r>
        <w:t xml:space="preserve"> con o por medio de la disciplina.</w:t>
      </w:r>
      <w:r w:rsidR="0057620A">
        <w:t xml:space="preserve"> No solo</w:t>
      </w:r>
      <w:r>
        <w:t xml:space="preserve"> </w:t>
      </w:r>
      <w:r w:rsidR="0057620A">
        <w:t>i</w:t>
      </w:r>
      <w:r>
        <w:t xml:space="preserve">mplica </w:t>
      </w:r>
      <w:r w:rsidR="00DA2751">
        <w:t>disciplina, también</w:t>
      </w:r>
      <w:r w:rsidR="0057620A">
        <w:t xml:space="preserve"> </w:t>
      </w:r>
      <w:r>
        <w:t>educación, formación.</w:t>
      </w:r>
    </w:p>
    <w:p w14:paraId="43E20F8F" w14:textId="7A92CA99" w:rsidR="00ED185A" w:rsidRDefault="00ED185A" w:rsidP="00ED185A">
      <w:pPr>
        <w:pStyle w:val="Ttulo5"/>
      </w:pPr>
      <w:r>
        <w:t>La disciplina no es solo castigo; en la cultura griega era la educación completa hasta la madurez, así como Dios hace con sus hijos. Hebreos 12:5-11</w:t>
      </w:r>
    </w:p>
    <w:p w14:paraId="2AB285D2" w14:textId="140C933D" w:rsidR="00ED185A" w:rsidRDefault="00ED185A" w:rsidP="00ED185A">
      <w:pPr>
        <w:pStyle w:val="Ttulo6"/>
      </w:pPr>
      <w:r>
        <w:t>Instrucción</w:t>
      </w:r>
      <w:r w:rsidR="000803CF">
        <w:t xml:space="preserve">: </w:t>
      </w:r>
      <w:r>
        <w:t xml:space="preserve"> enseñar qué es lo corr</w:t>
      </w:r>
      <w:r w:rsidR="000803CF">
        <w:t>ecto</w:t>
      </w:r>
      <w:r>
        <w:t>.</w:t>
      </w:r>
    </w:p>
    <w:p w14:paraId="531EFCF0" w14:textId="70BC7FA1" w:rsidR="00ED185A" w:rsidRDefault="00ED185A" w:rsidP="00ED185A">
      <w:pPr>
        <w:pStyle w:val="Ttulo6"/>
      </w:pPr>
      <w:r>
        <w:t>Corrección</w:t>
      </w:r>
      <w:r w:rsidR="000803CF">
        <w:t>:</w:t>
      </w:r>
      <w:r>
        <w:t xml:space="preserve">  corregir con vara cuando se desvía.</w:t>
      </w:r>
    </w:p>
    <w:p w14:paraId="2836FCB8" w14:textId="0A7938D4" w:rsidR="00ED185A" w:rsidRPr="00ED185A" w:rsidRDefault="00ED185A" w:rsidP="00ED185A">
      <w:pPr>
        <w:pStyle w:val="Ttulo6"/>
      </w:pPr>
      <w:r>
        <w:t>Formación</w:t>
      </w:r>
      <w:r w:rsidR="000803CF">
        <w:t>:</w:t>
      </w:r>
      <w:r>
        <w:t xml:space="preserve"> crear disciplina interna como hábitos.</w:t>
      </w:r>
    </w:p>
    <w:p w14:paraId="5ECC4AF4" w14:textId="0F23E387" w:rsidR="005B6C31" w:rsidRDefault="00ED185A" w:rsidP="005B6C31">
      <w:pPr>
        <w:pStyle w:val="Ttulo5"/>
      </w:pPr>
      <w:r>
        <w:rPr>
          <w:b/>
          <w:bCs/>
        </w:rPr>
        <w:t>“</w:t>
      </w:r>
      <w:r w:rsidRPr="00ED185A">
        <w:rPr>
          <w:b/>
          <w:bCs/>
        </w:rPr>
        <w:t>críenlos</w:t>
      </w:r>
      <w:r w:rsidRPr="00ED185A">
        <w:t xml:space="preserve"> en instrucción</w:t>
      </w:r>
      <w:r>
        <w:t>” NO</w:t>
      </w:r>
      <w:r w:rsidR="00342F24">
        <w:t xml:space="preserve">UTHESÍA, viene de (NOUS – mente, entendimiento, y TITHEMI – poner) esto implica amonestaciones, consejos, advertencias, razonar instruir con palabras. </w:t>
      </w:r>
    </w:p>
    <w:p w14:paraId="1A0CB287" w14:textId="431B74C3" w:rsidR="00342F24" w:rsidRDefault="00342F24" w:rsidP="00342F24">
      <w:pPr>
        <w:pStyle w:val="Ttulo6"/>
      </w:pPr>
      <w:r>
        <w:t>Amonestar</w:t>
      </w:r>
      <w:r w:rsidR="000803CF">
        <w:t>:</w:t>
      </w:r>
      <w:r>
        <w:t xml:space="preserve"> confrontar con el error para corregir</w:t>
      </w:r>
    </w:p>
    <w:p w14:paraId="69CDAE3D" w14:textId="18928F5F" w:rsidR="00342F24" w:rsidRPr="00342F24" w:rsidRDefault="00342F24" w:rsidP="00342F24">
      <w:pPr>
        <w:pStyle w:val="Ttulo6"/>
      </w:pPr>
      <w:r>
        <w:t>Advertir</w:t>
      </w:r>
      <w:r w:rsidR="000803CF">
        <w:t>:</w:t>
      </w:r>
      <w:r>
        <w:t xml:space="preserve"> señalar el peligro o el error antes de que ocurra</w:t>
      </w:r>
    </w:p>
    <w:p w14:paraId="5E645DA3" w14:textId="618BFB85" w:rsidR="005B6C31" w:rsidRDefault="005E17BC" w:rsidP="005B6C31">
      <w:pPr>
        <w:pStyle w:val="Ttulo6"/>
      </w:pPr>
      <w:r>
        <w:t>Ac</w:t>
      </w:r>
      <w:r w:rsidR="00342F24">
        <w:t>onsejar</w:t>
      </w:r>
      <w:r w:rsidR="000803CF">
        <w:t>:</w:t>
      </w:r>
      <w:r w:rsidR="00342F24">
        <w:t xml:space="preserve">  dar instrucciones positivas para guiar.</w:t>
      </w:r>
    </w:p>
    <w:p w14:paraId="213AAE57" w14:textId="25642AD1" w:rsidR="00972299" w:rsidRPr="00972299" w:rsidRDefault="00972299" w:rsidP="00972299">
      <w:pPr>
        <w:pStyle w:val="Ttulo4"/>
        <w:rPr>
          <w:lang w:val="es-BO"/>
        </w:rPr>
      </w:pPr>
      <w:r w:rsidRPr="00972299">
        <w:rPr>
          <w:lang w:val="es-BO"/>
        </w:rPr>
        <w:t xml:space="preserve">Pablo cierra esta instrucción a </w:t>
      </w:r>
      <w:r>
        <w:rPr>
          <w:lang w:val="es-BO"/>
        </w:rPr>
        <w:t>los padres diciendo: críenlos con la disciplina e instrucción que viene del Señor.</w:t>
      </w:r>
    </w:p>
    <w:p w14:paraId="0DDDC3DC" w14:textId="0064065E" w:rsidR="005B6C31" w:rsidRPr="00830F82" w:rsidRDefault="005B6C31" w:rsidP="005B6C31">
      <w:pPr>
        <w:pStyle w:val="Ttulo2"/>
      </w:pPr>
      <w:r w:rsidRPr="00830F82">
        <w:t>Efesios 6:5-8 - Instrucciones para los esclavos (trabajadores) en el Señor.</w:t>
      </w:r>
    </w:p>
    <w:p w14:paraId="256EA58E" w14:textId="068F7EAB" w:rsidR="005B6C31" w:rsidRDefault="00583F16" w:rsidP="005B6C31">
      <w:pPr>
        <w:pStyle w:val="Ttulo3"/>
      </w:pPr>
      <w:r>
        <w:t>Efesios 6:5-8 – Las instrucciones para los esclavos creyentes, estos mismos principios se aplica</w:t>
      </w:r>
      <w:r w:rsidR="00E2103C">
        <w:t>n</w:t>
      </w:r>
      <w:r>
        <w:t xml:space="preserve"> a los trabajadores creyentes en el Señor en este tiempo presente.</w:t>
      </w:r>
    </w:p>
    <w:p w14:paraId="2782E556" w14:textId="2E89415D" w:rsidR="00583F16" w:rsidRPr="00583F16" w:rsidRDefault="00583F16" w:rsidP="00583F16">
      <w:pPr>
        <w:pStyle w:val="Ttulo3"/>
      </w:pPr>
      <w:r>
        <w:t>Efesios 6:5 –</w:t>
      </w:r>
      <w:r>
        <w:rPr>
          <w:i/>
          <w:iCs/>
        </w:rPr>
        <w:t xml:space="preserve"> </w:t>
      </w:r>
      <w:r w:rsidR="00ED5EFB">
        <w:rPr>
          <w:i/>
          <w:iCs/>
        </w:rPr>
        <w:t>“</w:t>
      </w:r>
      <w:r>
        <w:rPr>
          <w:i/>
          <w:iCs/>
        </w:rPr>
        <w:t xml:space="preserve">Siervos, </w:t>
      </w:r>
      <w:r>
        <w:rPr>
          <w:b/>
          <w:bCs/>
          <w:i/>
          <w:iCs/>
        </w:rPr>
        <w:t>obedezcan</w:t>
      </w:r>
      <w:r>
        <w:rPr>
          <w:i/>
          <w:iCs/>
        </w:rPr>
        <w:t xml:space="preserve"> a sus amos en la tierra, con temor y temblor,</w:t>
      </w:r>
      <w:r w:rsidR="00F53C83">
        <w:rPr>
          <w:i/>
          <w:iCs/>
        </w:rPr>
        <w:t xml:space="preserve"> </w:t>
      </w:r>
      <w:r w:rsidR="00B478BF">
        <w:rPr>
          <w:i/>
          <w:iCs/>
        </w:rPr>
        <w:t>con la sinceridad de su corazón,</w:t>
      </w:r>
      <w:r w:rsidR="00061665">
        <w:rPr>
          <w:i/>
          <w:iCs/>
        </w:rPr>
        <w:t xml:space="preserve"> como a Cristo</w:t>
      </w:r>
      <w:r w:rsidR="00ED5EFB">
        <w:rPr>
          <w:i/>
          <w:iCs/>
        </w:rPr>
        <w:t>”</w:t>
      </w:r>
      <w:r w:rsidR="00061665">
        <w:rPr>
          <w:i/>
          <w:iCs/>
        </w:rPr>
        <w:t>;</w:t>
      </w:r>
      <w:r w:rsidR="00061665">
        <w:t xml:space="preserve"> </w:t>
      </w:r>
    </w:p>
    <w:p w14:paraId="20D1F663" w14:textId="425AF572" w:rsidR="005B6C31" w:rsidRDefault="00ED5EFB" w:rsidP="005B6C31">
      <w:pPr>
        <w:pStyle w:val="Ttulo4"/>
        <w:rPr>
          <w:lang w:val="es-BO"/>
        </w:rPr>
      </w:pPr>
      <w:r w:rsidRPr="00ED5EFB">
        <w:rPr>
          <w:lang w:val="es-BO"/>
        </w:rPr>
        <w:t>Efesios 6:5 –</w:t>
      </w:r>
      <w:r w:rsidRPr="00ED5EFB">
        <w:rPr>
          <w:i/>
          <w:iCs/>
          <w:lang w:val="es-BO"/>
        </w:rPr>
        <w:t xml:space="preserve"> “Siervos</w:t>
      </w:r>
      <w:r w:rsidRPr="00ED5EFB">
        <w:rPr>
          <w:lang w:val="es-BO"/>
        </w:rPr>
        <w:t>”, La palabra</w:t>
      </w:r>
      <w:r>
        <w:rPr>
          <w:lang w:val="es-BO"/>
        </w:rPr>
        <w:t xml:space="preserve"> es DOULOI, para siervos o esclavos; en griego lleva art</w:t>
      </w:r>
      <w:r w:rsidR="00E2103C">
        <w:rPr>
          <w:lang w:val="es-BO"/>
        </w:rPr>
        <w:t>í</w:t>
      </w:r>
      <w:r>
        <w:rPr>
          <w:lang w:val="es-BO"/>
        </w:rPr>
        <w:t>culo; los siervos o esclavos.</w:t>
      </w:r>
    </w:p>
    <w:p w14:paraId="4EAD902F" w14:textId="648CB4FA" w:rsidR="00ED5EFB" w:rsidRDefault="00ED5EFB" w:rsidP="00ED5EFB">
      <w:pPr>
        <w:pStyle w:val="Ttulo5"/>
      </w:pPr>
      <w:r>
        <w:t xml:space="preserve">En la cultura greco-romana era normal tener esclavos en la casa, había esclavos </w:t>
      </w:r>
      <w:r w:rsidR="00E2103C">
        <w:t>por voluntad propia</w:t>
      </w:r>
      <w:r>
        <w:t xml:space="preserve"> </w:t>
      </w:r>
      <w:r w:rsidR="00DA2751">
        <w:t>y por</w:t>
      </w:r>
      <w:r>
        <w:t xml:space="preserve"> </w:t>
      </w:r>
      <w:r w:rsidR="00E2103C">
        <w:t xml:space="preserve">la </w:t>
      </w:r>
      <w:r>
        <w:t>fuerza.</w:t>
      </w:r>
    </w:p>
    <w:p w14:paraId="35550490" w14:textId="53886EEA" w:rsidR="00FD1A9A" w:rsidRDefault="00ED5EFB" w:rsidP="00ED5EFB">
      <w:pPr>
        <w:pStyle w:val="Ttulo5"/>
      </w:pPr>
      <w:r>
        <w:t xml:space="preserve">Era </w:t>
      </w:r>
      <w:r w:rsidR="00E2103C">
        <w:t>la</w:t>
      </w:r>
      <w:r>
        <w:t xml:space="preserve"> clase </w:t>
      </w:r>
      <w:r w:rsidR="00E2103C">
        <w:t>social</w:t>
      </w:r>
      <w:r>
        <w:t xml:space="preserve"> menos considerada, muchos de ellos no gozaban de derechos </w:t>
      </w:r>
      <w:r w:rsidR="0034788F">
        <w:t>de ciudadanía</w:t>
      </w:r>
      <w:r>
        <w:t>,</w:t>
      </w:r>
      <w:r w:rsidR="0034788F">
        <w:t xml:space="preserve"> a acceder a educación</w:t>
      </w:r>
      <w:r w:rsidR="00FD1A9A">
        <w:t>, no tenían salario.</w:t>
      </w:r>
    </w:p>
    <w:p w14:paraId="1C453FBA" w14:textId="2D5EEB0F" w:rsidR="00FD1A9A" w:rsidRPr="00FD1A9A" w:rsidRDefault="00FD1A9A" w:rsidP="00FD1A9A">
      <w:pPr>
        <w:pStyle w:val="Ttulo5"/>
      </w:pPr>
      <w:r>
        <w:t>Aunque no tenemos esclavos en este tiempo, estos mismos principios se aplican para los empleados o trabajadores creyentes hoy en día.</w:t>
      </w:r>
    </w:p>
    <w:p w14:paraId="35386CBC" w14:textId="003D62B3" w:rsidR="00FD1A9A" w:rsidRDefault="00FD1A9A" w:rsidP="00ED5EFB">
      <w:pPr>
        <w:pStyle w:val="Ttulo5"/>
      </w:pPr>
      <w:r>
        <w:t>Pablo se dirige</w:t>
      </w:r>
      <w:r w:rsidR="0034788F">
        <w:t xml:space="preserve"> a ellos, dándoles el</w:t>
      </w:r>
      <w:r>
        <w:t xml:space="preserve"> mandamiento de obedecer</w:t>
      </w:r>
      <w:r w:rsidR="0034788F">
        <w:t xml:space="preserve"> a sus amos,</w:t>
      </w:r>
      <w:r>
        <w:t xml:space="preserve"> como a Cristo.</w:t>
      </w:r>
    </w:p>
    <w:p w14:paraId="319AEB3C" w14:textId="5A514ED8" w:rsidR="00FD1A9A" w:rsidRPr="00FD1A9A" w:rsidRDefault="00FD1A9A" w:rsidP="00FD1A9A">
      <w:pPr>
        <w:pStyle w:val="Ttulo5"/>
      </w:pPr>
      <w:r>
        <w:t>Estos hombres estaban haciendo un servicio a Cristo mismo</w:t>
      </w:r>
      <w:r w:rsidR="0034788F">
        <w:t>,</w:t>
      </w:r>
      <w:r>
        <w:t xml:space="preserve"> </w:t>
      </w:r>
      <w:r w:rsidR="0034788F">
        <w:t>estas palabras usan</w:t>
      </w:r>
      <w:r>
        <w:t xml:space="preserve"> Pablo; </w:t>
      </w:r>
      <w:r w:rsidR="003A7A67">
        <w:t>“como a Cristo, para el Señor” Colosense 3:22-25</w:t>
      </w:r>
    </w:p>
    <w:p w14:paraId="4670AB8C" w14:textId="2DD9713C" w:rsidR="00ED5EFB" w:rsidRPr="00FD1A9A" w:rsidRDefault="00ED5EFB" w:rsidP="00FD1A9A">
      <w:pPr>
        <w:pStyle w:val="Ttulo4"/>
        <w:rPr>
          <w:lang w:val="es-BO"/>
        </w:rPr>
      </w:pPr>
      <w:r w:rsidRPr="00FD1A9A">
        <w:rPr>
          <w:lang w:val="es-BO"/>
        </w:rPr>
        <w:t xml:space="preserve"> </w:t>
      </w:r>
      <w:r w:rsidR="00FD1A9A" w:rsidRPr="00FD1A9A">
        <w:rPr>
          <w:lang w:val="es-BO"/>
        </w:rPr>
        <w:t>Efesios 6:5 – “</w:t>
      </w:r>
      <w:r w:rsidR="00FD1A9A" w:rsidRPr="00FD1A9A">
        <w:rPr>
          <w:b/>
          <w:bCs/>
          <w:i/>
          <w:iCs/>
          <w:lang w:val="es-BO"/>
        </w:rPr>
        <w:t>obedezcan</w:t>
      </w:r>
      <w:r w:rsidR="00FD1A9A" w:rsidRPr="00FD1A9A">
        <w:rPr>
          <w:i/>
          <w:iCs/>
          <w:lang w:val="es-BO"/>
        </w:rPr>
        <w:t xml:space="preserve"> a sus amos en la tierra, con temor y temblor,</w:t>
      </w:r>
      <w:r w:rsidR="00B478BF" w:rsidRPr="00B478BF">
        <w:rPr>
          <w:i/>
          <w:iCs/>
          <w:lang w:val="es-BO"/>
        </w:rPr>
        <w:t xml:space="preserve"> con la sinceridad de su corazón,</w:t>
      </w:r>
      <w:r w:rsidR="00FD1A9A">
        <w:rPr>
          <w:i/>
          <w:iCs/>
          <w:lang w:val="es-BO"/>
        </w:rPr>
        <w:t>”</w:t>
      </w:r>
      <w:r w:rsidR="00FD1A9A">
        <w:rPr>
          <w:lang w:val="es-BO"/>
        </w:rPr>
        <w:t xml:space="preserve"> Pablo usa la misma palabra </w:t>
      </w:r>
      <w:r w:rsidR="0034788F">
        <w:rPr>
          <w:lang w:val="es-BO"/>
        </w:rPr>
        <w:t>(</w:t>
      </w:r>
      <w:r w:rsidR="00FD1A9A">
        <w:rPr>
          <w:lang w:val="es-BO"/>
        </w:rPr>
        <w:t>obedezcan</w:t>
      </w:r>
      <w:r w:rsidR="0034788F">
        <w:rPr>
          <w:lang w:val="es-BO"/>
        </w:rPr>
        <w:t>) que</w:t>
      </w:r>
      <w:r w:rsidR="00FD1A9A">
        <w:rPr>
          <w:lang w:val="es-BO"/>
        </w:rPr>
        <w:t xml:space="preserve"> para los hijos.</w:t>
      </w:r>
    </w:p>
    <w:p w14:paraId="6B410357" w14:textId="77777777" w:rsidR="003A7A67" w:rsidRDefault="003A7A67" w:rsidP="003A7A67">
      <w:pPr>
        <w:pStyle w:val="Ttulo5"/>
      </w:pPr>
      <w:r>
        <w:lastRenderedPageBreak/>
        <w:t>El imperativo HYPAKOUETE, obedezcan viene de dos palabras (HYPO – bajo, debajo, y AKOÚO – oír, escuchar) significa oír bajo: la imagen que presenta es de alguien que se pone bajo la autoridad de otro y escucha para hacer lo que se le dice:</w:t>
      </w:r>
    </w:p>
    <w:p w14:paraId="382A1040" w14:textId="189BA52D" w:rsidR="003A7A67" w:rsidRDefault="003A7A67" w:rsidP="003A7A67">
      <w:pPr>
        <w:pStyle w:val="Ttulo5"/>
      </w:pPr>
      <w:r>
        <w:t xml:space="preserve">Ya que el mandato es presente es una acción </w:t>
      </w:r>
      <w:r w:rsidR="0034788F">
        <w:t xml:space="preserve">habitual, es </w:t>
      </w:r>
      <w:r>
        <w:t>activo indica escuchar con la intención de obedecer, no solo escuchar.</w:t>
      </w:r>
    </w:p>
    <w:p w14:paraId="40BE339A" w14:textId="2CFAB8FD" w:rsidR="003A7A67" w:rsidRPr="0090200E" w:rsidRDefault="003A7A67" w:rsidP="003A7A67">
      <w:pPr>
        <w:pStyle w:val="Ttulo5"/>
      </w:pPr>
      <w:r>
        <w:t xml:space="preserve">Aunque no hay </w:t>
      </w:r>
      <w:r w:rsidR="00205AE1">
        <w:t xml:space="preserve">un </w:t>
      </w:r>
      <w:r>
        <w:t>orden, pero primero debe escuchar con atención para luego obedecer.</w:t>
      </w:r>
    </w:p>
    <w:p w14:paraId="5BCE784E" w14:textId="4FF51AF2" w:rsidR="003A7A67" w:rsidRDefault="003A7A67" w:rsidP="00C1141E">
      <w:pPr>
        <w:pStyle w:val="Ttulo5"/>
      </w:pPr>
      <w:r>
        <w:t xml:space="preserve">Es importante escuchar atentamente para obedecer adecuadamente; esto </w:t>
      </w:r>
      <w:r w:rsidR="00205AE1">
        <w:t>se refiere a</w:t>
      </w:r>
      <w:r>
        <w:t xml:space="preserve"> una </w:t>
      </w:r>
      <w:r w:rsidR="00205AE1">
        <w:t>obediencia, no conforme a lo</w:t>
      </w:r>
      <w:r>
        <w:t xml:space="preserve"> </w:t>
      </w:r>
      <w:r w:rsidR="00205AE1">
        <w:t>que a uno</w:t>
      </w:r>
      <w:r>
        <w:t xml:space="preserve"> </w:t>
      </w:r>
      <w:r w:rsidR="00205AE1">
        <w:t>le parece</w:t>
      </w:r>
      <w:r>
        <w:t xml:space="preserve"> bien.</w:t>
      </w:r>
    </w:p>
    <w:p w14:paraId="1B174A26" w14:textId="0B773867" w:rsidR="003A7A67" w:rsidRPr="003A7A67" w:rsidRDefault="00385FC0" w:rsidP="003A7A67">
      <w:pPr>
        <w:pStyle w:val="Ttulo5"/>
      </w:pPr>
      <w:r>
        <w:t>“a sus amos en la tierra” textual los amos según la carne, o amos humanos, terrenales. La palabra KÝRIOIS: “a los amos, a los señores” indica el dueño de un esclavo.</w:t>
      </w:r>
    </w:p>
    <w:p w14:paraId="7C577043" w14:textId="0AD53220" w:rsidR="00385FC0" w:rsidRDefault="00385FC0" w:rsidP="00385FC0">
      <w:pPr>
        <w:pStyle w:val="Ttulo5"/>
      </w:pPr>
      <w:r>
        <w:t xml:space="preserve">“en la tierra o según la carne” Pablo aclara que la obediencia es </w:t>
      </w:r>
      <w:r w:rsidR="002D6DF9">
        <w:t>a la autoridad humana, temporal, terrenal. (KYRIOIS-señores terrenales vs 5, 9, y KYRIOS-Señor en los cielos vs 7, 8, 9) para evitar la confusión.</w:t>
      </w:r>
    </w:p>
    <w:p w14:paraId="3CF06F00" w14:textId="6AA064BA" w:rsidR="002D6DF9" w:rsidRDefault="00B478BF" w:rsidP="002D6DF9">
      <w:pPr>
        <w:pStyle w:val="Ttulo5"/>
      </w:pPr>
      <w:r>
        <w:t>O</w:t>
      </w:r>
      <w:r w:rsidR="002D6DF9">
        <w:t>bedezcan</w:t>
      </w:r>
      <w:r w:rsidR="00E87A0B">
        <w:t xml:space="preserve"> “con temor”</w:t>
      </w:r>
      <w:r w:rsidR="007A5C32">
        <w:t xml:space="preserve"> con temor reverente; es un respeto profundo, reverencia ante alguien que es superior.</w:t>
      </w:r>
    </w:p>
    <w:p w14:paraId="3108CE06" w14:textId="3CF20E81" w:rsidR="007A5C32" w:rsidRPr="007A5C32" w:rsidRDefault="007A5C32" w:rsidP="007A5C32">
      <w:pPr>
        <w:pStyle w:val="Ttulo6"/>
      </w:pPr>
      <w:r>
        <w:t>Pablo no quiere una obediencia con malicia; sino con respeto a un superior.</w:t>
      </w:r>
    </w:p>
    <w:p w14:paraId="3C42331D" w14:textId="5209F13D" w:rsidR="00E87A0B" w:rsidRDefault="00B478BF" w:rsidP="00E87A0B">
      <w:pPr>
        <w:pStyle w:val="Ttulo5"/>
      </w:pPr>
      <w:r>
        <w:t>O</w:t>
      </w:r>
      <w:r w:rsidR="00E87A0B">
        <w:t>bedezcan “con temblor”</w:t>
      </w:r>
      <w:r w:rsidR="007A5C32">
        <w:t xml:space="preserve"> un temblor físico; miedo con respeto a lo que es santo y</w:t>
      </w:r>
      <w:r w:rsidR="009D6FA6">
        <w:t xml:space="preserve"> para hacer lo</w:t>
      </w:r>
      <w:r w:rsidR="007A5C32">
        <w:t xml:space="preserve"> correcto</w:t>
      </w:r>
      <w:r w:rsidR="009D6FA6">
        <w:t>, y no solo por cumplir.</w:t>
      </w:r>
    </w:p>
    <w:p w14:paraId="4815A0B9" w14:textId="0492F98D" w:rsidR="00B478BF" w:rsidRPr="00B478BF" w:rsidRDefault="00B478BF" w:rsidP="00B478BF">
      <w:pPr>
        <w:pStyle w:val="Ttulo5"/>
      </w:pPr>
      <w:r>
        <w:t xml:space="preserve">Obedezcan “con sinceridad de su corazón” </w:t>
      </w:r>
      <w:r w:rsidR="0074021D">
        <w:t>significa sin doblez</w:t>
      </w:r>
      <w:r w:rsidR="00205AE1">
        <w:t>,</w:t>
      </w:r>
      <w:r w:rsidR="0074021D">
        <w:t xml:space="preserve"> sino con sinceridad de corazón puro; la cultura romana decía de </w:t>
      </w:r>
      <w:r w:rsidR="002C3E9A">
        <w:t>los</w:t>
      </w:r>
      <w:r w:rsidR="0074021D">
        <w:t xml:space="preserve"> esclavos</w:t>
      </w:r>
      <w:r w:rsidR="00205AE1">
        <w:t xml:space="preserve"> que eran</w:t>
      </w:r>
      <w:r w:rsidR="0074021D">
        <w:t xml:space="preserve"> mentirosos, flojos; pero esta instrucción cambia al esclavo su manera de pensar</w:t>
      </w:r>
      <w:r w:rsidR="00205AE1">
        <w:t xml:space="preserve">, </w:t>
      </w:r>
      <w:r w:rsidR="0074021D">
        <w:t>ya que su servicio es como a Cristo.</w:t>
      </w:r>
    </w:p>
    <w:p w14:paraId="3462C70D" w14:textId="157C438F" w:rsidR="009D6FA6" w:rsidRDefault="009D6FA6" w:rsidP="009D6FA6">
      <w:pPr>
        <w:pStyle w:val="Ttulo5"/>
      </w:pPr>
      <w:r>
        <w:t>Temor no significa tener pánico o miedo</w:t>
      </w:r>
      <w:r w:rsidR="00205AE1">
        <w:t>,</w:t>
      </w:r>
      <w:r>
        <w:t xml:space="preserve"> ni temblor significa templar de pánico; la razón es que la obediencia con temor y temblor es como a</w:t>
      </w:r>
      <w:r w:rsidR="00F53C83">
        <w:t xml:space="preserve"> Cristo</w:t>
      </w:r>
      <w:r>
        <w:t>.</w:t>
      </w:r>
    </w:p>
    <w:p w14:paraId="5C42E7D7" w14:textId="1F2F5947" w:rsidR="005B6C31" w:rsidRDefault="00F53C83" w:rsidP="00F53C83">
      <w:pPr>
        <w:pStyle w:val="Ttulo4"/>
        <w:rPr>
          <w:lang w:val="es-BO"/>
        </w:rPr>
      </w:pPr>
      <w:r w:rsidRPr="00F53C83">
        <w:rPr>
          <w:lang w:val="es-BO"/>
        </w:rPr>
        <w:t>Efesios 6:5 – “</w:t>
      </w:r>
      <w:r w:rsidRPr="00F53C83">
        <w:rPr>
          <w:i/>
          <w:iCs/>
          <w:lang w:val="es-BO"/>
        </w:rPr>
        <w:t>como a Cristo”</w:t>
      </w:r>
      <w:r w:rsidRPr="00F53C83">
        <w:rPr>
          <w:lang w:val="es-BO"/>
        </w:rPr>
        <w:t xml:space="preserve"> </w:t>
      </w:r>
      <w:r>
        <w:rPr>
          <w:lang w:val="es-BO"/>
        </w:rPr>
        <w:t xml:space="preserve">La obediencia con igualdad; </w:t>
      </w:r>
      <w:r w:rsidR="004464CD">
        <w:rPr>
          <w:lang w:val="es-BO"/>
        </w:rPr>
        <w:t>a la inversa sería:</w:t>
      </w:r>
      <w:r>
        <w:rPr>
          <w:lang w:val="es-BO"/>
        </w:rPr>
        <w:t xml:space="preserve"> así como obedeces a Cristo con temor y temblo</w:t>
      </w:r>
      <w:r w:rsidR="004464CD">
        <w:rPr>
          <w:lang w:val="es-BO"/>
        </w:rPr>
        <w:t>r,</w:t>
      </w:r>
      <w:r>
        <w:rPr>
          <w:lang w:val="es-BO"/>
        </w:rPr>
        <w:t xml:space="preserve"> de la misma manera a tu amo terrenal.</w:t>
      </w:r>
    </w:p>
    <w:p w14:paraId="61B4E7A8" w14:textId="27B3FB4A" w:rsidR="00EF573A" w:rsidRDefault="00EF573A" w:rsidP="00EF573A">
      <w:pPr>
        <w:pStyle w:val="Ttulo5"/>
      </w:pPr>
      <w:r>
        <w:t>Pablo a continuación contrasta el servicio con sencilles de corazón, con</w:t>
      </w:r>
      <w:r w:rsidR="004464CD">
        <w:t xml:space="preserve"> el de</w:t>
      </w:r>
      <w:r>
        <w:t xml:space="preserve"> aquellos que sirven al ojo. Colosense 3:22</w:t>
      </w:r>
    </w:p>
    <w:p w14:paraId="68341B3E" w14:textId="0F30524F" w:rsidR="00E30286" w:rsidRPr="00E30286" w:rsidRDefault="00E30286" w:rsidP="00E30286">
      <w:pPr>
        <w:pStyle w:val="Ttulo5"/>
      </w:pPr>
      <w:r>
        <w:t>Pablo dice en Colosense 3:24 – “</w:t>
      </w:r>
      <w:r>
        <w:rPr>
          <w:i/>
          <w:iCs/>
        </w:rPr>
        <w:t>Es a Cristo el Señor a quien sirven</w:t>
      </w:r>
      <w:r>
        <w:t>”</w:t>
      </w:r>
    </w:p>
    <w:p w14:paraId="72AAF42F" w14:textId="38297C17" w:rsidR="00061665" w:rsidRDefault="00061665" w:rsidP="00061665">
      <w:pPr>
        <w:pStyle w:val="Ttulo3"/>
        <w:rPr>
          <w:i/>
          <w:iCs/>
        </w:rPr>
      </w:pPr>
      <w:r>
        <w:t>Efesios 6:6 –</w:t>
      </w:r>
      <w:r>
        <w:rPr>
          <w:i/>
          <w:iCs/>
        </w:rPr>
        <w:t xml:space="preserve"> </w:t>
      </w:r>
      <w:r w:rsidR="00EF573A">
        <w:rPr>
          <w:i/>
          <w:iCs/>
        </w:rPr>
        <w:t>“</w:t>
      </w:r>
      <w:r>
        <w:rPr>
          <w:i/>
          <w:iCs/>
        </w:rPr>
        <w:t>no para ser vistos, como los que quieren agradar a los hombres, sino como siervos de Cristo, haciendo de corazón la voluntad de Dios</w:t>
      </w:r>
      <w:r w:rsidR="00EF573A">
        <w:rPr>
          <w:i/>
          <w:iCs/>
        </w:rPr>
        <w:t>”</w:t>
      </w:r>
      <w:r>
        <w:rPr>
          <w:i/>
          <w:iCs/>
        </w:rPr>
        <w:t>.</w:t>
      </w:r>
    </w:p>
    <w:p w14:paraId="775EC002" w14:textId="653E6F07" w:rsidR="00061665" w:rsidRDefault="00EF573A" w:rsidP="00061665">
      <w:pPr>
        <w:pStyle w:val="Ttulo4"/>
        <w:rPr>
          <w:lang w:val="es-BO"/>
        </w:rPr>
      </w:pPr>
      <w:r w:rsidRPr="00EF573A">
        <w:rPr>
          <w:lang w:val="es-BO"/>
        </w:rPr>
        <w:t>Efesios 6:6 –</w:t>
      </w:r>
      <w:r w:rsidRPr="00EF573A">
        <w:rPr>
          <w:i/>
          <w:iCs/>
          <w:lang w:val="es-BO"/>
        </w:rPr>
        <w:t xml:space="preserve"> “no para ser vistos</w:t>
      </w:r>
      <w:r>
        <w:rPr>
          <w:lang w:val="es-BO"/>
        </w:rPr>
        <w:t xml:space="preserve">”, Pablo no quiere la obediencia </w:t>
      </w:r>
      <w:r w:rsidR="000A11AB">
        <w:rPr>
          <w:lang w:val="es-BO"/>
        </w:rPr>
        <w:t xml:space="preserve">solo cuando alguien </w:t>
      </w:r>
      <w:r w:rsidR="002C3E9A">
        <w:rPr>
          <w:lang w:val="es-BO"/>
        </w:rPr>
        <w:t>está</w:t>
      </w:r>
      <w:r w:rsidR="000A11AB">
        <w:rPr>
          <w:lang w:val="es-BO"/>
        </w:rPr>
        <w:t xml:space="preserve"> mirando.</w:t>
      </w:r>
    </w:p>
    <w:p w14:paraId="7220FC04" w14:textId="78524976" w:rsidR="000A11AB" w:rsidRDefault="000A11AB" w:rsidP="000A11AB">
      <w:pPr>
        <w:pStyle w:val="Ttulo4"/>
        <w:rPr>
          <w:lang w:val="es-BO"/>
        </w:rPr>
      </w:pPr>
      <w:r w:rsidRPr="000A11AB">
        <w:rPr>
          <w:lang w:val="es-BO"/>
        </w:rPr>
        <w:t>Efesios 6:6 – “</w:t>
      </w:r>
      <w:r w:rsidRPr="000A11AB">
        <w:rPr>
          <w:i/>
          <w:iCs/>
          <w:lang w:val="es-BO"/>
        </w:rPr>
        <w:t>, como los que quieren agradar a los hombres</w:t>
      </w:r>
      <w:r>
        <w:rPr>
          <w:lang w:val="es-BO"/>
        </w:rPr>
        <w:t>”, Los que sirven para ser visto solo quieren agradar a los hombres, quieren ser alabados por hombre</w:t>
      </w:r>
      <w:r w:rsidR="004464CD">
        <w:rPr>
          <w:lang w:val="es-BO"/>
        </w:rPr>
        <w:t>s</w:t>
      </w:r>
      <w:r>
        <w:rPr>
          <w:lang w:val="es-BO"/>
        </w:rPr>
        <w:t>.</w:t>
      </w:r>
    </w:p>
    <w:p w14:paraId="684608DB" w14:textId="40F8A912" w:rsidR="000A11AB" w:rsidRDefault="000A11AB" w:rsidP="000A11AB">
      <w:pPr>
        <w:pStyle w:val="Ttulo5"/>
      </w:pPr>
      <w:r>
        <w:lastRenderedPageBreak/>
        <w:t>Pablo les dijo en versículo 5 que su obediencia tenía que ser como a Cristo; esto implica como para agradar al Señor y no a los hombres.</w:t>
      </w:r>
    </w:p>
    <w:p w14:paraId="4CFF1B7B" w14:textId="5BA90849" w:rsidR="000A11AB" w:rsidRPr="000A11AB" w:rsidRDefault="000A11AB" w:rsidP="000A11AB">
      <w:pPr>
        <w:pStyle w:val="Ttulo4"/>
        <w:rPr>
          <w:lang w:val="es-BO"/>
        </w:rPr>
      </w:pPr>
      <w:r w:rsidRPr="000A11AB">
        <w:rPr>
          <w:lang w:val="es-BO"/>
        </w:rPr>
        <w:t>Efesios 6:6 – “</w:t>
      </w:r>
      <w:r w:rsidRPr="000A11AB">
        <w:rPr>
          <w:i/>
          <w:iCs/>
          <w:lang w:val="es-BO"/>
        </w:rPr>
        <w:t>sino como siervos de Cristo</w:t>
      </w:r>
      <w:r>
        <w:rPr>
          <w:lang w:val="es-BO"/>
        </w:rPr>
        <w:t xml:space="preserve">”, </w:t>
      </w:r>
      <w:r w:rsidR="00907796">
        <w:rPr>
          <w:lang w:val="es-BO"/>
        </w:rPr>
        <w:t xml:space="preserve">Aunque en esta tierra servían a personas, eran siervos o esclavos de sus amos terrenales, pero su obediencia </w:t>
      </w:r>
      <w:r w:rsidR="002C3E9A">
        <w:rPr>
          <w:lang w:val="es-BO"/>
        </w:rPr>
        <w:t>tenía</w:t>
      </w:r>
      <w:r w:rsidR="00907796">
        <w:rPr>
          <w:lang w:val="es-BO"/>
        </w:rPr>
        <w:t xml:space="preserve"> que ser como siervos de Cristo. Genesis 39:22-23</w:t>
      </w:r>
    </w:p>
    <w:p w14:paraId="54EA1088" w14:textId="617E5355" w:rsidR="00061665" w:rsidRDefault="00907796" w:rsidP="004D3503">
      <w:pPr>
        <w:pStyle w:val="Ttulo4"/>
        <w:rPr>
          <w:lang w:val="es-BO"/>
        </w:rPr>
      </w:pPr>
      <w:r w:rsidRPr="00907796">
        <w:rPr>
          <w:lang w:val="es-BO"/>
        </w:rPr>
        <w:t>Efesios 6:6 – “</w:t>
      </w:r>
      <w:r w:rsidRPr="00907796">
        <w:rPr>
          <w:i/>
          <w:iCs/>
          <w:lang w:val="es-BO"/>
        </w:rPr>
        <w:t>haciendo de corazón la voluntad de Dios”.</w:t>
      </w:r>
      <w:r w:rsidR="004D3503">
        <w:rPr>
          <w:lang w:val="es-BO"/>
        </w:rPr>
        <w:t xml:space="preserve"> Haciendo con espíritu de entusiasmo</w:t>
      </w:r>
      <w:r w:rsidR="0084430F">
        <w:rPr>
          <w:lang w:val="es-BO"/>
        </w:rPr>
        <w:t xml:space="preserve">, con </w:t>
      </w:r>
      <w:r w:rsidR="00E30286">
        <w:rPr>
          <w:lang w:val="es-BO"/>
        </w:rPr>
        <w:t>alegría</w:t>
      </w:r>
      <w:r w:rsidR="004D3503">
        <w:rPr>
          <w:lang w:val="es-BO"/>
        </w:rPr>
        <w:t xml:space="preserve"> la voluntad de Dios, no de mala gana.</w:t>
      </w:r>
      <w:r w:rsidR="00B95A54">
        <w:rPr>
          <w:lang w:val="es-BO"/>
        </w:rPr>
        <w:t xml:space="preserve"> Hechos 5:41</w:t>
      </w:r>
    </w:p>
    <w:p w14:paraId="7507F224" w14:textId="039693DF" w:rsidR="002C2F7E" w:rsidRPr="002C2F7E" w:rsidRDefault="002C2F7E" w:rsidP="002C2F7E">
      <w:pPr>
        <w:pStyle w:val="Ttulo5"/>
      </w:pPr>
      <w:r>
        <w:t>Cuando los siervos obedezcan, esa obediencia sea de acuerdo con la voluntad de Dios.</w:t>
      </w:r>
    </w:p>
    <w:p w14:paraId="37653FD2" w14:textId="7C0E0666" w:rsidR="00061665" w:rsidRDefault="00061665" w:rsidP="00061665">
      <w:pPr>
        <w:pStyle w:val="Ttulo3"/>
      </w:pPr>
      <w:r>
        <w:t>Efesios 6:7 –</w:t>
      </w:r>
      <w:r>
        <w:rPr>
          <w:i/>
          <w:iCs/>
        </w:rPr>
        <w:t xml:space="preserve"> </w:t>
      </w:r>
      <w:r w:rsidR="00E30286">
        <w:rPr>
          <w:i/>
          <w:iCs/>
        </w:rPr>
        <w:t>“</w:t>
      </w:r>
      <w:r>
        <w:rPr>
          <w:i/>
          <w:iCs/>
        </w:rPr>
        <w:t>Sirvan de buena voluntad, como al Señor y no a los hombres</w:t>
      </w:r>
      <w:r w:rsidR="00E30286">
        <w:rPr>
          <w:i/>
          <w:iCs/>
        </w:rPr>
        <w:t>”</w:t>
      </w:r>
      <w:r>
        <w:rPr>
          <w:i/>
          <w:iCs/>
        </w:rPr>
        <w:t>,</w:t>
      </w:r>
      <w:r>
        <w:t xml:space="preserve"> </w:t>
      </w:r>
    </w:p>
    <w:p w14:paraId="41675FE6" w14:textId="64BC31D4" w:rsidR="00E30286" w:rsidRDefault="00E30286" w:rsidP="00E30286">
      <w:pPr>
        <w:pStyle w:val="Ttulo4"/>
        <w:rPr>
          <w:lang w:val="es-BO"/>
        </w:rPr>
      </w:pPr>
      <w:r>
        <w:rPr>
          <w:lang w:val="es-BO"/>
        </w:rPr>
        <w:t>Pablo no solo repite a quien están sirviendo; obedecer implica servir a alguien</w:t>
      </w:r>
      <w:r w:rsidR="00B95A54">
        <w:rPr>
          <w:lang w:val="es-BO"/>
        </w:rPr>
        <w:t xml:space="preserve">, Pablo </w:t>
      </w:r>
      <w:r w:rsidR="00260028">
        <w:rPr>
          <w:lang w:val="es-BO"/>
        </w:rPr>
        <w:t xml:space="preserve">lleva a los </w:t>
      </w:r>
      <w:r w:rsidR="00B95A54">
        <w:rPr>
          <w:lang w:val="es-BO"/>
        </w:rPr>
        <w:t>siervos</w:t>
      </w:r>
      <w:r w:rsidR="00260028">
        <w:rPr>
          <w:lang w:val="es-BO"/>
        </w:rPr>
        <w:t xml:space="preserve"> a poner sus ojos en el </w:t>
      </w:r>
      <w:r w:rsidR="00B95A54">
        <w:rPr>
          <w:lang w:val="es-BO"/>
        </w:rPr>
        <w:t>Señor.</w:t>
      </w:r>
    </w:p>
    <w:p w14:paraId="4ABC09DB" w14:textId="0533F003" w:rsidR="00B95A54" w:rsidRPr="00B95A54" w:rsidRDefault="00B95A54" w:rsidP="00B95A54">
      <w:pPr>
        <w:pStyle w:val="Ttulo4"/>
        <w:rPr>
          <w:lang w:val="es-BO"/>
        </w:rPr>
      </w:pPr>
      <w:r w:rsidRPr="00B95A54">
        <w:rPr>
          <w:lang w:val="es-BO"/>
        </w:rPr>
        <w:t>La razón se encuentra en</w:t>
      </w:r>
      <w:r>
        <w:rPr>
          <w:lang w:val="es-BO"/>
        </w:rPr>
        <w:t xml:space="preserve"> el versículo 8 porque deben servir de buena voluntad.</w:t>
      </w:r>
    </w:p>
    <w:p w14:paraId="73A4CAD0" w14:textId="3AAC38C7" w:rsidR="00061665" w:rsidRDefault="00E30286" w:rsidP="00061665">
      <w:pPr>
        <w:pStyle w:val="Ttulo4"/>
        <w:rPr>
          <w:lang w:val="es-BO"/>
        </w:rPr>
      </w:pPr>
      <w:r w:rsidRPr="00E30286">
        <w:rPr>
          <w:lang w:val="es-BO"/>
        </w:rPr>
        <w:t>Efesios 6:7 –</w:t>
      </w:r>
      <w:r w:rsidRPr="00E30286">
        <w:rPr>
          <w:i/>
          <w:iCs/>
          <w:lang w:val="es-BO"/>
        </w:rPr>
        <w:t xml:space="preserve"> “Sirvan de buena voluntad”</w:t>
      </w:r>
      <w:r>
        <w:rPr>
          <w:lang w:val="es-BO"/>
        </w:rPr>
        <w:t>, Pablo les dijo que obedezcan a sus amos terrenales, sirviendo con muchas ganas, como quien se brin</w:t>
      </w:r>
      <w:r w:rsidR="00260028">
        <w:rPr>
          <w:lang w:val="es-BO"/>
        </w:rPr>
        <w:t>d</w:t>
      </w:r>
      <w:r>
        <w:rPr>
          <w:lang w:val="es-BO"/>
        </w:rPr>
        <w:t xml:space="preserve">a a servir sin que </w:t>
      </w:r>
      <w:r w:rsidR="00B95A54">
        <w:rPr>
          <w:lang w:val="es-BO"/>
        </w:rPr>
        <w:t>se</w:t>
      </w:r>
      <w:r>
        <w:rPr>
          <w:lang w:val="es-BO"/>
        </w:rPr>
        <w:t xml:space="preserve"> lo pida</w:t>
      </w:r>
      <w:r w:rsidR="00260028">
        <w:rPr>
          <w:lang w:val="es-BO"/>
        </w:rPr>
        <w:t>n</w:t>
      </w:r>
      <w:r>
        <w:rPr>
          <w:lang w:val="es-BO"/>
        </w:rPr>
        <w:t>.</w:t>
      </w:r>
    </w:p>
    <w:p w14:paraId="109FA0EB" w14:textId="5D64BD40" w:rsidR="00061665" w:rsidRDefault="00E30286" w:rsidP="00B95A54">
      <w:pPr>
        <w:pStyle w:val="Ttulo4"/>
        <w:rPr>
          <w:lang w:val="es-BO"/>
        </w:rPr>
      </w:pPr>
      <w:r w:rsidRPr="00E30286">
        <w:rPr>
          <w:lang w:val="es-BO"/>
        </w:rPr>
        <w:t>Efesios 6:7 – “</w:t>
      </w:r>
      <w:r w:rsidRPr="00E30286">
        <w:rPr>
          <w:i/>
          <w:iCs/>
          <w:lang w:val="es-BO"/>
        </w:rPr>
        <w:t>como al Señor y no a los hombres”</w:t>
      </w:r>
      <w:r>
        <w:rPr>
          <w:lang w:val="es-BO"/>
        </w:rPr>
        <w:t xml:space="preserve"> </w:t>
      </w:r>
      <w:r w:rsidR="00260028">
        <w:rPr>
          <w:lang w:val="es-BO"/>
        </w:rPr>
        <w:t>S</w:t>
      </w:r>
      <w:r w:rsidR="00B95A54">
        <w:rPr>
          <w:lang w:val="es-BO"/>
        </w:rPr>
        <w:t>irviendo como al Señor; significa que mientras están sirviendo a sus amos consideren</w:t>
      </w:r>
      <w:r w:rsidR="00260028">
        <w:rPr>
          <w:lang w:val="es-BO"/>
        </w:rPr>
        <w:t xml:space="preserve"> que en realidad están sirviendo</w:t>
      </w:r>
      <w:r w:rsidR="00B95A54">
        <w:rPr>
          <w:lang w:val="es-BO"/>
        </w:rPr>
        <w:t xml:space="preserve"> al Señor.</w:t>
      </w:r>
    </w:p>
    <w:p w14:paraId="0E987BD6" w14:textId="18C76C76" w:rsidR="00B95A54" w:rsidRPr="00B95A54" w:rsidRDefault="00B95A54" w:rsidP="00B95A54">
      <w:pPr>
        <w:pStyle w:val="Ttulo5"/>
      </w:pPr>
      <w:r>
        <w:t xml:space="preserve">“como al Señor y no a los hombres” </w:t>
      </w:r>
      <w:r w:rsidR="00260028">
        <w:t>E</w:t>
      </w:r>
      <w:r>
        <w:t xml:space="preserve">l servicio que hacen </w:t>
      </w:r>
      <w:r w:rsidR="00260028">
        <w:t>como para el</w:t>
      </w:r>
      <w:r>
        <w:t xml:space="preserve"> Señor, y no en contra de </w:t>
      </w:r>
      <w:r w:rsidR="00260028">
        <w:t>Su</w:t>
      </w:r>
      <w:r>
        <w:t xml:space="preserve"> voluntad. Hechos 5:29</w:t>
      </w:r>
    </w:p>
    <w:p w14:paraId="49108E09" w14:textId="4FACD697" w:rsidR="00061665" w:rsidRDefault="00061665" w:rsidP="00061665">
      <w:pPr>
        <w:pStyle w:val="Ttulo3"/>
      </w:pPr>
      <w:r>
        <w:t xml:space="preserve">Efesios 6:8 </w:t>
      </w:r>
      <w:r w:rsidR="00065C64">
        <w:t>–</w:t>
      </w:r>
      <w:r>
        <w:rPr>
          <w:i/>
          <w:iCs/>
        </w:rPr>
        <w:t xml:space="preserve"> </w:t>
      </w:r>
      <w:r w:rsidR="00B95A54">
        <w:rPr>
          <w:i/>
          <w:iCs/>
        </w:rPr>
        <w:t>“</w:t>
      </w:r>
      <w:r w:rsidR="00065C64">
        <w:rPr>
          <w:i/>
          <w:iCs/>
        </w:rPr>
        <w:t>sabiendo que cualquier cosa buena que cada uno haga, esto recibirá del Señor, sea siervo o sea libre</w:t>
      </w:r>
      <w:r w:rsidR="00B95A54">
        <w:rPr>
          <w:i/>
          <w:iCs/>
        </w:rPr>
        <w:t>”</w:t>
      </w:r>
      <w:r w:rsidR="00065C64">
        <w:rPr>
          <w:i/>
          <w:iCs/>
        </w:rPr>
        <w:t>.</w:t>
      </w:r>
      <w:r w:rsidR="00065C64">
        <w:t xml:space="preserve"> </w:t>
      </w:r>
    </w:p>
    <w:p w14:paraId="637A99CB" w14:textId="71F104B6" w:rsidR="00065C64" w:rsidRDefault="00B95A54" w:rsidP="00065C64">
      <w:pPr>
        <w:pStyle w:val="Ttulo4"/>
        <w:rPr>
          <w:lang w:val="es-BO"/>
        </w:rPr>
      </w:pPr>
      <w:r w:rsidRPr="00B95A54">
        <w:rPr>
          <w:lang w:val="es-BO"/>
        </w:rPr>
        <w:t>Efesios 6:8 –</w:t>
      </w:r>
      <w:r w:rsidRPr="00B95A54">
        <w:rPr>
          <w:i/>
          <w:iCs/>
          <w:lang w:val="es-BO"/>
        </w:rPr>
        <w:t xml:space="preserve"> </w:t>
      </w:r>
      <w:r>
        <w:rPr>
          <w:i/>
          <w:iCs/>
          <w:lang w:val="es-BO"/>
        </w:rPr>
        <w:t>“</w:t>
      </w:r>
      <w:r w:rsidRPr="00B95A54">
        <w:rPr>
          <w:i/>
          <w:iCs/>
          <w:lang w:val="es-BO"/>
        </w:rPr>
        <w:t>sabiendo que cualquier cosa buena que cada uno haga</w:t>
      </w:r>
      <w:r>
        <w:rPr>
          <w:lang w:val="es-BO"/>
        </w:rPr>
        <w:t xml:space="preserve">”, </w:t>
      </w:r>
      <w:r w:rsidR="0017655A">
        <w:rPr>
          <w:lang w:val="es-BO"/>
        </w:rPr>
        <w:t>El verbo sabiendo no es una posibilidad</w:t>
      </w:r>
      <w:r w:rsidR="00ED3912">
        <w:rPr>
          <w:lang w:val="es-BO"/>
        </w:rPr>
        <w:t xml:space="preserve"> está en tiempo perfecto</w:t>
      </w:r>
      <w:r w:rsidR="0017655A">
        <w:rPr>
          <w:lang w:val="es-BO"/>
        </w:rPr>
        <w:t>; indica que ellos lo saben, entonces sabiendo o siguen sabiendo.</w:t>
      </w:r>
    </w:p>
    <w:p w14:paraId="1B73F915" w14:textId="7DE168CB" w:rsidR="0017655A" w:rsidRDefault="0017655A" w:rsidP="0017655A">
      <w:pPr>
        <w:pStyle w:val="Ttulo5"/>
      </w:pPr>
      <w:r>
        <w:t>Saben que cualquier cosa buena que ellos hagan o cada uno haga, hay alguien que está tomando en cuenta todo lo que ellos hagan; por eso dice:</w:t>
      </w:r>
    </w:p>
    <w:p w14:paraId="405188FE" w14:textId="025B5761" w:rsidR="0017655A" w:rsidRDefault="00ED3912" w:rsidP="0017655A">
      <w:pPr>
        <w:pStyle w:val="Ttulo4"/>
        <w:rPr>
          <w:lang w:val="es-BO"/>
        </w:rPr>
      </w:pPr>
      <w:r w:rsidRPr="00ED3912">
        <w:rPr>
          <w:lang w:val="es-BO"/>
        </w:rPr>
        <w:t xml:space="preserve">Efesios 6:8 </w:t>
      </w:r>
      <w:r>
        <w:rPr>
          <w:lang w:val="es-BO"/>
        </w:rPr>
        <w:t>–</w:t>
      </w:r>
      <w:r w:rsidRPr="00ED3912">
        <w:rPr>
          <w:lang w:val="es-BO"/>
        </w:rPr>
        <w:t xml:space="preserve"> </w:t>
      </w:r>
      <w:r>
        <w:rPr>
          <w:lang w:val="es-BO"/>
        </w:rPr>
        <w:t>“</w:t>
      </w:r>
      <w:r w:rsidRPr="00ED3912">
        <w:rPr>
          <w:i/>
          <w:iCs/>
          <w:lang w:val="es-BO"/>
        </w:rPr>
        <w:t>esto recibirá del Señor</w:t>
      </w:r>
      <w:r>
        <w:rPr>
          <w:lang w:val="es-BO"/>
        </w:rPr>
        <w:t>”, Est</w:t>
      </w:r>
      <w:r w:rsidR="00260028">
        <w:rPr>
          <w:lang w:val="es-BO"/>
        </w:rPr>
        <w:t>a</w:t>
      </w:r>
      <w:r>
        <w:rPr>
          <w:lang w:val="es-BO"/>
        </w:rPr>
        <w:t xml:space="preserve"> es una declaración, no transmite duda, afirma lo que saben: sabiendo que cualquier cosa </w:t>
      </w:r>
      <w:r w:rsidR="00FA2DC7">
        <w:rPr>
          <w:lang w:val="es-BO"/>
        </w:rPr>
        <w:t>buena que</w:t>
      </w:r>
      <w:r>
        <w:rPr>
          <w:lang w:val="es-BO"/>
        </w:rPr>
        <w:t xml:space="preserve"> cada uno haga, esto también</w:t>
      </w:r>
      <w:r w:rsidR="00260028">
        <w:rPr>
          <w:lang w:val="es-BO"/>
        </w:rPr>
        <w:t>,</w:t>
      </w:r>
      <w:r>
        <w:rPr>
          <w:lang w:val="es-BO"/>
        </w:rPr>
        <w:t xml:space="preserve"> lo bueno</w:t>
      </w:r>
      <w:r w:rsidR="00260028">
        <w:rPr>
          <w:lang w:val="es-BO"/>
        </w:rPr>
        <w:t>,</w:t>
      </w:r>
      <w:r>
        <w:rPr>
          <w:lang w:val="es-BO"/>
        </w:rPr>
        <w:t xml:space="preserve"> recibirá del Señor.</w:t>
      </w:r>
    </w:p>
    <w:p w14:paraId="764D3927" w14:textId="2492880C" w:rsidR="00FA2DC7" w:rsidRDefault="00FA2DC7" w:rsidP="00FA2DC7">
      <w:pPr>
        <w:pStyle w:val="Ttulo5"/>
      </w:pPr>
      <w:r>
        <w:t xml:space="preserve">Pablo no </w:t>
      </w:r>
      <w:r w:rsidR="00B87CFC">
        <w:t>menciona</w:t>
      </w:r>
      <w:r>
        <w:t xml:space="preserve"> las cosas malas, solo cosas buenas</w:t>
      </w:r>
      <w:r w:rsidR="00B87CFC">
        <w:t>,</w:t>
      </w:r>
      <w:r>
        <w:t xml:space="preserve"> porque</w:t>
      </w:r>
      <w:r w:rsidR="00B87CFC">
        <w:t xml:space="preserve"> por estas</w:t>
      </w:r>
      <w:r>
        <w:t xml:space="preserve"> vienen</w:t>
      </w:r>
      <w:r w:rsidR="00B87CFC">
        <w:t xml:space="preserve"> las recompensas</w:t>
      </w:r>
      <w:r>
        <w:t xml:space="preserve"> del Señor</w:t>
      </w:r>
      <w:r w:rsidR="00B87CFC">
        <w:t>.</w:t>
      </w:r>
      <w:r>
        <w:t xml:space="preserve"> </w:t>
      </w:r>
      <w:r w:rsidR="00B87CFC">
        <w:t>R</w:t>
      </w:r>
      <w:r>
        <w:t>ecibirán está en futuro</w:t>
      </w:r>
      <w:r w:rsidR="00B87CFC">
        <w:t>,</w:t>
      </w:r>
      <w:r>
        <w:t xml:space="preserve"> es un hecho que recibirán.</w:t>
      </w:r>
    </w:p>
    <w:p w14:paraId="16152213" w14:textId="7035AF8B" w:rsidR="00FA2DC7" w:rsidRPr="00FA2DC7" w:rsidRDefault="00FA2DC7" w:rsidP="00FA2DC7">
      <w:pPr>
        <w:pStyle w:val="Ttulo5"/>
      </w:pPr>
      <w:r>
        <w:t>Pablo hace esta declaración asumiendo que ellos responderán haciendo lo que es bueno</w:t>
      </w:r>
      <w:r w:rsidR="00B87CFC">
        <w:t>, ante</w:t>
      </w:r>
      <w:r>
        <w:t xml:space="preserve"> </w:t>
      </w:r>
      <w:r w:rsidR="00B87CFC">
        <w:t>el</w:t>
      </w:r>
      <w:r>
        <w:t xml:space="preserve"> mandato que l</w:t>
      </w:r>
      <w:r w:rsidR="00B87CFC">
        <w:t>e</w:t>
      </w:r>
      <w:r>
        <w:t>s encarg</w:t>
      </w:r>
      <w:r w:rsidR="00B87CFC">
        <w:t>ó</w:t>
      </w:r>
      <w:r>
        <w:t>. Obedezcan sirviendo de buena voluntad como a Cristo.</w:t>
      </w:r>
    </w:p>
    <w:p w14:paraId="388FE0FC" w14:textId="66597013" w:rsidR="00065C64" w:rsidRPr="00FA2DC7" w:rsidRDefault="00FA2DC7" w:rsidP="00FA2DC7">
      <w:pPr>
        <w:pStyle w:val="Ttulo4"/>
        <w:rPr>
          <w:lang w:val="es-BO"/>
        </w:rPr>
      </w:pPr>
      <w:r w:rsidRPr="00FA2DC7">
        <w:rPr>
          <w:lang w:val="es-BO"/>
        </w:rPr>
        <w:lastRenderedPageBreak/>
        <w:t>Efesios 6:8 – “</w:t>
      </w:r>
      <w:r w:rsidRPr="00FA2DC7">
        <w:rPr>
          <w:i/>
          <w:iCs/>
          <w:lang w:val="es-BO"/>
        </w:rPr>
        <w:t>sea siervo o sea libre”</w:t>
      </w:r>
      <w:r>
        <w:rPr>
          <w:lang w:val="es-BO"/>
        </w:rPr>
        <w:t>. Pablo aplic</w:t>
      </w:r>
      <w:r w:rsidR="005B6357">
        <w:rPr>
          <w:lang w:val="es-BO"/>
        </w:rPr>
        <w:t>ó</w:t>
      </w:r>
      <w:r>
        <w:rPr>
          <w:lang w:val="es-BO"/>
        </w:rPr>
        <w:t xml:space="preserve"> la declaración: “</w:t>
      </w:r>
      <w:r w:rsidRPr="00FA2DC7">
        <w:rPr>
          <w:i/>
          <w:iCs/>
          <w:lang w:val="es-BO"/>
        </w:rPr>
        <w:t>cualquier cosa buena que cada uno haga, esto recibirá del Señor</w:t>
      </w:r>
      <w:r>
        <w:rPr>
          <w:lang w:val="es-BO"/>
        </w:rPr>
        <w:t>” tanto al siervo o esclavo como al libre.</w:t>
      </w:r>
    </w:p>
    <w:p w14:paraId="7AD8A630" w14:textId="00627CE9" w:rsidR="00065C64" w:rsidRPr="00065C64" w:rsidRDefault="00FA2DC7" w:rsidP="00065C64">
      <w:pPr>
        <w:pStyle w:val="Ttulo6"/>
      </w:pPr>
      <w:r>
        <w:t>Los que son libre</w:t>
      </w:r>
      <w:r w:rsidR="005B6357">
        <w:t>s,</w:t>
      </w:r>
      <w:r>
        <w:t xml:space="preserve"> podría referirse en el contexto</w:t>
      </w:r>
      <w:r w:rsidR="005B6357">
        <w:t>,</w:t>
      </w:r>
      <w:r>
        <w:t xml:space="preserve"> a los amos, a quienes ahora se va a dirigir; si los amos hacen cosas buenas, eso recibirán del Señor.</w:t>
      </w:r>
    </w:p>
    <w:p w14:paraId="0E170D87" w14:textId="3DD9C1FE" w:rsidR="005B6C31" w:rsidRPr="00830F82" w:rsidRDefault="005B6C31" w:rsidP="005B6C31">
      <w:pPr>
        <w:pStyle w:val="Ttulo2"/>
      </w:pPr>
      <w:r w:rsidRPr="00830F82">
        <w:t>Efesios 6:9 – Instrucciones para los amos (jefes) en el Señor.</w:t>
      </w:r>
    </w:p>
    <w:p w14:paraId="5F656253" w14:textId="54C97F32" w:rsidR="005B6C31" w:rsidRDefault="00065C64" w:rsidP="005B6C31">
      <w:pPr>
        <w:pStyle w:val="Ttulo3"/>
      </w:pPr>
      <w:r>
        <w:t>Efesios 6:9 – Las instrucciones para los amos creyentes, estos mismos principios se aplica</w:t>
      </w:r>
      <w:r w:rsidR="00C625AA">
        <w:t xml:space="preserve">n </w:t>
      </w:r>
      <w:r>
        <w:t>a los jefes creyentes en el Señor</w:t>
      </w:r>
      <w:r w:rsidR="00C625AA">
        <w:t>,</w:t>
      </w:r>
      <w:r>
        <w:t xml:space="preserve"> en este tiempo presente.</w:t>
      </w:r>
    </w:p>
    <w:p w14:paraId="7544150A" w14:textId="60A07399" w:rsidR="00065C64" w:rsidRDefault="00065C64" w:rsidP="00065C64">
      <w:pPr>
        <w:pStyle w:val="Ttulo3"/>
      </w:pPr>
      <w:r>
        <w:t>Efesios 6:9 –</w:t>
      </w:r>
      <w:r>
        <w:rPr>
          <w:i/>
          <w:iCs/>
        </w:rPr>
        <w:t xml:space="preserve"> </w:t>
      </w:r>
      <w:r w:rsidR="00D83E77">
        <w:rPr>
          <w:i/>
          <w:iCs/>
        </w:rPr>
        <w:t>“</w:t>
      </w:r>
      <w:r>
        <w:rPr>
          <w:i/>
          <w:iCs/>
        </w:rPr>
        <w:t xml:space="preserve">Y ustedes, amos, </w:t>
      </w:r>
      <w:r>
        <w:rPr>
          <w:b/>
          <w:bCs/>
          <w:i/>
          <w:iCs/>
        </w:rPr>
        <w:t>hagan</w:t>
      </w:r>
      <w:r>
        <w:rPr>
          <w:i/>
          <w:iCs/>
        </w:rPr>
        <w:t xml:space="preserve"> lo mismo con sus siervos, y dejen las amenazas, sabiendo que el Señor de ellos y de ustedes está en los cielos, y que para Él no hay acepción de personas</w:t>
      </w:r>
      <w:r w:rsidR="00D83E77">
        <w:rPr>
          <w:i/>
          <w:iCs/>
        </w:rPr>
        <w:t>”</w:t>
      </w:r>
      <w:r>
        <w:rPr>
          <w:i/>
          <w:iCs/>
        </w:rPr>
        <w:t>.</w:t>
      </w:r>
      <w:r>
        <w:t xml:space="preserve"> </w:t>
      </w:r>
    </w:p>
    <w:p w14:paraId="074FE2DB" w14:textId="1F6E6E57" w:rsidR="00065C64" w:rsidRDefault="00D83E77" w:rsidP="00065C64">
      <w:pPr>
        <w:pStyle w:val="Ttulo4"/>
        <w:rPr>
          <w:lang w:val="es-BO"/>
        </w:rPr>
      </w:pPr>
      <w:r w:rsidRPr="00D83E77">
        <w:rPr>
          <w:lang w:val="es-BO"/>
        </w:rPr>
        <w:t>Efesios 6:9 –</w:t>
      </w:r>
      <w:r w:rsidRPr="00D83E77">
        <w:rPr>
          <w:i/>
          <w:iCs/>
          <w:lang w:val="es-BO"/>
        </w:rPr>
        <w:t xml:space="preserve"> “Y ustedes, amos, </w:t>
      </w:r>
      <w:r w:rsidRPr="00D83E77">
        <w:rPr>
          <w:b/>
          <w:bCs/>
          <w:i/>
          <w:iCs/>
          <w:lang w:val="es-BO"/>
        </w:rPr>
        <w:t>hagan</w:t>
      </w:r>
      <w:r w:rsidRPr="00D83E77">
        <w:rPr>
          <w:i/>
          <w:iCs/>
          <w:lang w:val="es-BO"/>
        </w:rPr>
        <w:t xml:space="preserve"> lo mismo con sus siervos</w:t>
      </w:r>
      <w:r>
        <w:rPr>
          <w:lang w:val="es-BO"/>
        </w:rPr>
        <w:t xml:space="preserve">”, Pablo les da un mandamiento a los amos, “hagan lo mismo” no hay muchas instrucciones para los amos, pero Pablo escribió una carta a </w:t>
      </w:r>
      <w:r w:rsidR="00C625AA">
        <w:rPr>
          <w:lang w:val="es-BO"/>
        </w:rPr>
        <w:t>Filemón</w:t>
      </w:r>
      <w:r>
        <w:rPr>
          <w:lang w:val="es-BO"/>
        </w:rPr>
        <w:t xml:space="preserve"> en cuan</w:t>
      </w:r>
      <w:r w:rsidR="00C625AA">
        <w:rPr>
          <w:lang w:val="es-BO"/>
        </w:rPr>
        <w:t>t</w:t>
      </w:r>
      <w:r>
        <w:rPr>
          <w:lang w:val="es-BO"/>
        </w:rPr>
        <w:t xml:space="preserve">o a recibir a </w:t>
      </w:r>
      <w:r w:rsidR="00C625AA">
        <w:rPr>
          <w:lang w:val="es-BO"/>
        </w:rPr>
        <w:t>Onésimo</w:t>
      </w:r>
      <w:r>
        <w:rPr>
          <w:lang w:val="es-BO"/>
        </w:rPr>
        <w:t xml:space="preserve"> y c</w:t>
      </w:r>
      <w:r w:rsidR="00C625AA">
        <w:rPr>
          <w:lang w:val="es-BO"/>
        </w:rPr>
        <w:t>ó</w:t>
      </w:r>
      <w:r>
        <w:rPr>
          <w:lang w:val="es-BO"/>
        </w:rPr>
        <w:t>mo deb</w:t>
      </w:r>
      <w:r w:rsidR="00C625AA">
        <w:rPr>
          <w:lang w:val="es-BO"/>
        </w:rPr>
        <w:t>ía</w:t>
      </w:r>
      <w:r>
        <w:rPr>
          <w:lang w:val="es-BO"/>
        </w:rPr>
        <w:t xml:space="preserve"> tratar</w:t>
      </w:r>
      <w:r w:rsidR="00C625AA">
        <w:rPr>
          <w:lang w:val="es-BO"/>
        </w:rPr>
        <w:t>lo</w:t>
      </w:r>
      <w:r>
        <w:rPr>
          <w:lang w:val="es-BO"/>
        </w:rPr>
        <w:t>.</w:t>
      </w:r>
    </w:p>
    <w:p w14:paraId="778F7B20" w14:textId="5131701F" w:rsidR="00D83E77" w:rsidRPr="00D83E77" w:rsidRDefault="00D83E77" w:rsidP="00D83E77">
      <w:pPr>
        <w:pStyle w:val="Ttulo5"/>
      </w:pPr>
      <w:r>
        <w:t>En el contexto</w:t>
      </w:r>
      <w:r w:rsidR="006B54E5">
        <w:t xml:space="preserve"> Greco-romano el amo </w:t>
      </w:r>
      <w:r w:rsidR="002C3E9A">
        <w:t>tenía</w:t>
      </w:r>
      <w:r w:rsidR="006B54E5">
        <w:t xml:space="preserve"> autoridad absoluta, esto daba libertad a un amo </w:t>
      </w:r>
      <w:r w:rsidR="00C625AA">
        <w:t>para</w:t>
      </w:r>
      <w:r w:rsidR="006B54E5">
        <w:t xml:space="preserve"> castigar, vender, matar sin consecuencias legales.</w:t>
      </w:r>
    </w:p>
    <w:p w14:paraId="082EC117" w14:textId="0C52A501" w:rsidR="00D83E77" w:rsidRDefault="00D83E77" w:rsidP="00D83E77">
      <w:pPr>
        <w:pStyle w:val="Ttulo5"/>
      </w:pPr>
      <w:r>
        <w:t>El imperativo POIEITE, está en presente</w:t>
      </w:r>
      <w:r w:rsidR="00C625AA">
        <w:t>,</w:t>
      </w:r>
      <w:r>
        <w:t xml:space="preserve"> una acción </w:t>
      </w:r>
      <w:r w:rsidR="0073029B">
        <w:t>continua</w:t>
      </w:r>
      <w:r>
        <w:t xml:space="preserve"> y activa; hagan ustedes, practiquen ustedes.</w:t>
      </w:r>
    </w:p>
    <w:p w14:paraId="72F0B6A7" w14:textId="5334A40C" w:rsidR="00D83E77" w:rsidRDefault="006B54E5" w:rsidP="00D83E77">
      <w:pPr>
        <w:pStyle w:val="Ttulo5"/>
      </w:pPr>
      <w:r>
        <w:t xml:space="preserve">“lo mismo” no quiere decir que obedezcan las </w:t>
      </w:r>
      <w:r w:rsidR="00C625AA">
        <w:t>ó</w:t>
      </w:r>
      <w:r>
        <w:t>rdenes de sus esclavos.</w:t>
      </w:r>
    </w:p>
    <w:p w14:paraId="78EF4629" w14:textId="0674435D" w:rsidR="006B54E5" w:rsidRDefault="006B54E5" w:rsidP="006B54E5">
      <w:pPr>
        <w:pStyle w:val="Ttulo5"/>
      </w:pPr>
      <w:r>
        <w:t>“hagan lo mismo”</w:t>
      </w:r>
      <w:r w:rsidR="00B83855">
        <w:t xml:space="preserve"> significa</w:t>
      </w:r>
      <w:r>
        <w:t xml:space="preserve"> que den un trato justo (un servicio a sus esclavos) con buena voluntad, como sirviendo al Señor y no al hombre.</w:t>
      </w:r>
    </w:p>
    <w:p w14:paraId="1AE351BC" w14:textId="134CC6D5" w:rsidR="006B54E5" w:rsidRPr="006B54E5" w:rsidRDefault="006B54E5" w:rsidP="006B54E5">
      <w:pPr>
        <w:pStyle w:val="Ttulo5"/>
      </w:pPr>
      <w:r>
        <w:t>Más allá de que si sus esclavos son creyentes o incrédulos; Pablo les ordena que hagan lo correcto, la primera razón creo que</w:t>
      </w:r>
      <w:r w:rsidR="00C625AA">
        <w:t xml:space="preserve"> es que</w:t>
      </w:r>
      <w:r>
        <w:t xml:space="preserve"> la relación </w:t>
      </w:r>
      <w:r w:rsidR="00DE7A4B">
        <w:t>con el</w:t>
      </w:r>
      <w:r>
        <w:t xml:space="preserve"> Señor ha cambiado</w:t>
      </w:r>
      <w:r w:rsidR="00C625AA">
        <w:t>,</w:t>
      </w:r>
      <w:r w:rsidR="00B83855">
        <w:t xml:space="preserve"> si es creyente;</w:t>
      </w:r>
      <w:r>
        <w:t xml:space="preserve"> todos son uno. Gálatas 3:28</w:t>
      </w:r>
    </w:p>
    <w:p w14:paraId="70DACC84" w14:textId="516B3721" w:rsidR="00065C64" w:rsidRDefault="00B83855" w:rsidP="00065C64">
      <w:pPr>
        <w:pStyle w:val="Ttulo5"/>
      </w:pPr>
      <w:r>
        <w:t xml:space="preserve">De manera </w:t>
      </w:r>
      <w:r w:rsidR="002C3E9A">
        <w:t>específica</w:t>
      </w:r>
      <w:r>
        <w:t xml:space="preserve"> Pablo les dice: ustedes amos como siervos de Cristo hagan cosas buenas con sus siervos; sabiendo que recibirán esto del Señor.</w:t>
      </w:r>
      <w:r w:rsidR="001C33C8">
        <w:t xml:space="preserve"> Colosenses 4:1</w:t>
      </w:r>
    </w:p>
    <w:p w14:paraId="3F843D4D" w14:textId="48129D5A" w:rsidR="00B83855" w:rsidRPr="00B83855" w:rsidRDefault="00B83855" w:rsidP="00B83855">
      <w:pPr>
        <w:pStyle w:val="Ttulo5"/>
      </w:pPr>
      <w:r>
        <w:t>Pablo contin</w:t>
      </w:r>
      <w:r w:rsidR="00DE7A4B">
        <w:t>ú</w:t>
      </w:r>
      <w:r>
        <w:t>a con la explicación a los amos</w:t>
      </w:r>
      <w:r w:rsidR="00DE7A4B">
        <w:t>,</w:t>
      </w:r>
      <w:r>
        <w:t xml:space="preserve"> que</w:t>
      </w:r>
      <w:r w:rsidR="00DE7A4B">
        <w:t xml:space="preserve"> </w:t>
      </w:r>
      <w:r>
        <w:t>implica hacer lo mismo a sus siervos.</w:t>
      </w:r>
    </w:p>
    <w:p w14:paraId="37D50BCD" w14:textId="748AEEA8" w:rsidR="008442C0" w:rsidRDefault="00B83855" w:rsidP="00B83855">
      <w:pPr>
        <w:pStyle w:val="Ttulo4"/>
        <w:rPr>
          <w:lang w:val="es-BO"/>
        </w:rPr>
      </w:pPr>
      <w:r w:rsidRPr="008C3B05">
        <w:rPr>
          <w:lang w:val="es-BO"/>
        </w:rPr>
        <w:t>Efesios 6:9 – “</w:t>
      </w:r>
      <w:r w:rsidRPr="008C3B05">
        <w:rPr>
          <w:i/>
          <w:iCs/>
          <w:lang w:val="es-BO"/>
        </w:rPr>
        <w:t>y dejen las amenazas</w:t>
      </w:r>
      <w:r w:rsidR="008C3B05" w:rsidRPr="008C3B05">
        <w:rPr>
          <w:lang w:val="es-BO"/>
        </w:rPr>
        <w:t>”</w:t>
      </w:r>
      <w:r w:rsidR="008C3B05">
        <w:rPr>
          <w:lang w:val="es-BO"/>
        </w:rPr>
        <w:t xml:space="preserve">, El verbo es </w:t>
      </w:r>
      <w:r w:rsidR="008442C0">
        <w:rPr>
          <w:lang w:val="es-BO"/>
        </w:rPr>
        <w:t xml:space="preserve">presente, activo, </w:t>
      </w:r>
      <w:r w:rsidR="008C3B05">
        <w:rPr>
          <w:lang w:val="es-BO"/>
        </w:rPr>
        <w:t>participio</w:t>
      </w:r>
      <w:r w:rsidR="008442C0">
        <w:rPr>
          <w:lang w:val="es-BO"/>
        </w:rPr>
        <w:t>; quiere decir dejando las amenazas, que cambien el modo de tratarlos.</w:t>
      </w:r>
    </w:p>
    <w:p w14:paraId="1E4C6A57" w14:textId="3C47CD32" w:rsidR="00B83855" w:rsidRDefault="008C3B05" w:rsidP="00B83855">
      <w:pPr>
        <w:pStyle w:val="Ttulo4"/>
        <w:rPr>
          <w:lang w:val="es-BO"/>
        </w:rPr>
      </w:pPr>
      <w:r>
        <w:rPr>
          <w:lang w:val="es-BO"/>
        </w:rPr>
        <w:t xml:space="preserve"> </w:t>
      </w:r>
      <w:r w:rsidR="008442C0">
        <w:rPr>
          <w:lang w:val="es-BO"/>
        </w:rPr>
        <w:t>Efesios 6:9 – “</w:t>
      </w:r>
      <w:r w:rsidR="008442C0" w:rsidRPr="008442C0">
        <w:rPr>
          <w:i/>
          <w:iCs/>
          <w:lang w:val="es-BO"/>
        </w:rPr>
        <w:t>sabiendo que el Señor de ellos y de ustedes está en los cielos</w:t>
      </w:r>
      <w:r w:rsidR="008442C0">
        <w:rPr>
          <w:lang w:val="es-BO"/>
        </w:rPr>
        <w:t xml:space="preserve">”, </w:t>
      </w:r>
      <w:r w:rsidR="00DE7A4B">
        <w:rPr>
          <w:lang w:val="es-BO"/>
        </w:rPr>
        <w:t>Pablo les hace notar que ambos,</w:t>
      </w:r>
      <w:r w:rsidR="008442C0">
        <w:rPr>
          <w:lang w:val="es-BO"/>
        </w:rPr>
        <w:t xml:space="preserve"> sirven al Señor que está es los cielos.</w:t>
      </w:r>
    </w:p>
    <w:p w14:paraId="4AA5FAAC" w14:textId="7A8C57FF" w:rsidR="008442C0" w:rsidRDefault="008442C0" w:rsidP="008442C0">
      <w:pPr>
        <w:pStyle w:val="Ttulo5"/>
      </w:pPr>
      <w:r>
        <w:t xml:space="preserve">“sabiendo” </w:t>
      </w:r>
      <w:r w:rsidR="002C3E9A">
        <w:t>está</w:t>
      </w:r>
      <w:r>
        <w:t xml:space="preserve"> en tiempo perfecto y participio; los amos ya sabían en el pasado que tienen al Señor en los cielos, </w:t>
      </w:r>
      <w:r w:rsidR="007027CC">
        <w:t>ese mismo Señor es el Señor de sus esclavos.</w:t>
      </w:r>
    </w:p>
    <w:p w14:paraId="498FF283" w14:textId="0A958E02" w:rsidR="007027CC" w:rsidRPr="007027CC" w:rsidRDefault="007027CC" w:rsidP="007027CC">
      <w:pPr>
        <w:pStyle w:val="Ttulo5"/>
      </w:pPr>
      <w:r>
        <w:t>Creo que es una de las razones para hacer lo correcto con sus esclavos</w:t>
      </w:r>
      <w:r w:rsidR="00DE7A4B">
        <w:t>,</w:t>
      </w:r>
      <w:r>
        <w:t xml:space="preserve"> dejando las amenazas; considerando que </w:t>
      </w:r>
      <w:r w:rsidR="001C33C8">
        <w:t>sus esclavos tienen</w:t>
      </w:r>
      <w:r>
        <w:t xml:space="preserve"> </w:t>
      </w:r>
      <w:r w:rsidR="00DE7A4B">
        <w:t xml:space="preserve">al mismo </w:t>
      </w:r>
      <w:r>
        <w:t>Señor. Romanos 14:4</w:t>
      </w:r>
    </w:p>
    <w:p w14:paraId="5A3DC57A" w14:textId="587848F4" w:rsidR="00065C64" w:rsidRPr="001C33C8" w:rsidRDefault="001C33C8" w:rsidP="001C33C8">
      <w:pPr>
        <w:pStyle w:val="Ttulo4"/>
        <w:rPr>
          <w:lang w:val="es-BO"/>
        </w:rPr>
      </w:pPr>
      <w:r w:rsidRPr="001C33C8">
        <w:rPr>
          <w:lang w:val="es-BO"/>
        </w:rPr>
        <w:lastRenderedPageBreak/>
        <w:t>Efesios 6:9 – “</w:t>
      </w:r>
      <w:r w:rsidRPr="001C33C8">
        <w:rPr>
          <w:i/>
          <w:iCs/>
          <w:lang w:val="es-BO"/>
        </w:rPr>
        <w:t>y que para Él no hay acepción de personas”</w:t>
      </w:r>
      <w:r>
        <w:rPr>
          <w:lang w:val="es-BO"/>
        </w:rPr>
        <w:t xml:space="preserve">. </w:t>
      </w:r>
      <w:r w:rsidR="009D6FA2">
        <w:rPr>
          <w:lang w:val="es-BO"/>
        </w:rPr>
        <w:t>Pablo termina con una declaración</w:t>
      </w:r>
      <w:r w:rsidR="00DE7A4B">
        <w:rPr>
          <w:lang w:val="es-BO"/>
        </w:rPr>
        <w:t>,</w:t>
      </w:r>
      <w:r w:rsidR="009D6FA2">
        <w:rPr>
          <w:lang w:val="es-BO"/>
        </w:rPr>
        <w:t xml:space="preserve"> c</w:t>
      </w:r>
      <w:r w:rsidR="00DE7A4B">
        <w:rPr>
          <w:lang w:val="es-BO"/>
        </w:rPr>
        <w:t>ó</w:t>
      </w:r>
      <w:r w:rsidR="009D6FA2">
        <w:rPr>
          <w:lang w:val="es-BO"/>
        </w:rPr>
        <w:t>mo el Señor los ve en Cristo y como les trata a ambos. Efesios 5:30</w:t>
      </w:r>
    </w:p>
    <w:p w14:paraId="52A43EC5" w14:textId="2CFFD6CF" w:rsidR="00B235F8" w:rsidRDefault="00B235F8" w:rsidP="00B235F8">
      <w:pPr>
        <w:pStyle w:val="Ttulo1"/>
      </w:pPr>
      <w:bookmarkStart w:id="8" w:name="_Hlk218875427"/>
      <w:r w:rsidRPr="00830F82">
        <w:t>Efesios 6:10-</w:t>
      </w:r>
      <w:r w:rsidR="00BE31EC">
        <w:t>18</w:t>
      </w:r>
      <w:r w:rsidRPr="00830F82">
        <w:t xml:space="preserve"> – Toda la Armadura de Dios y </w:t>
      </w:r>
      <w:r w:rsidR="00A74FBD" w:rsidRPr="00830F82">
        <w:t>Oraciones</w:t>
      </w:r>
      <w:r w:rsidRPr="00830F82">
        <w:t xml:space="preserve"> por todos.</w:t>
      </w:r>
    </w:p>
    <w:p w14:paraId="6D130504" w14:textId="0436A58B" w:rsidR="00490B0A" w:rsidRPr="00490B0A" w:rsidRDefault="00490B0A" w:rsidP="00490B0A">
      <w:pPr>
        <w:pStyle w:val="Ttulo3"/>
      </w:pPr>
      <w:r>
        <w:t xml:space="preserve">Efesios 6:10 – </w:t>
      </w:r>
      <w:r>
        <w:rPr>
          <w:i/>
          <w:iCs/>
        </w:rPr>
        <w:t>Por lo demás,</w:t>
      </w:r>
      <w:r w:rsidR="00ED037B">
        <w:t xml:space="preserve"> Pablo no quiere dejar de lado una instrucción de mu</w:t>
      </w:r>
      <w:r w:rsidR="00E73FED">
        <w:t>cha</w:t>
      </w:r>
      <w:r w:rsidR="00ED037B">
        <w:t xml:space="preserve"> importancia</w:t>
      </w:r>
      <w:r w:rsidR="00E81692">
        <w:t xml:space="preserve"> para todos los creyentes; estas instrucciones son para que no sean ignorante</w:t>
      </w:r>
      <w:r w:rsidR="00E73FED">
        <w:t>s</w:t>
      </w:r>
      <w:r w:rsidR="00E81692">
        <w:t xml:space="preserve"> de una lucha espiritual</w:t>
      </w:r>
      <w:r w:rsidR="00ED037B">
        <w:t>.</w:t>
      </w:r>
    </w:p>
    <w:bookmarkEnd w:id="8"/>
    <w:p w14:paraId="51CD941F" w14:textId="34CB54E7" w:rsidR="00B235F8" w:rsidRPr="00830F82" w:rsidRDefault="00946D4C" w:rsidP="00B235F8">
      <w:pPr>
        <w:pStyle w:val="Ttulo2"/>
      </w:pPr>
      <w:r w:rsidRPr="00830F82">
        <w:t xml:space="preserve">Efesios 6:10-12 </w:t>
      </w:r>
      <w:r w:rsidR="003E2DD1" w:rsidRPr="00830F82">
        <w:t>–</w:t>
      </w:r>
      <w:r w:rsidRPr="00830F82">
        <w:t xml:space="preserve"> </w:t>
      </w:r>
      <w:r w:rsidR="006C58A5">
        <w:t>Fortalecidos y revestidos</w:t>
      </w:r>
      <w:r w:rsidR="003E2DD1" w:rsidRPr="00830F82">
        <w:t xml:space="preserve"> con toda la Armadura de Dios.</w:t>
      </w:r>
    </w:p>
    <w:p w14:paraId="56B85994" w14:textId="6E56373D" w:rsidR="00B235F8" w:rsidRDefault="00006CF5" w:rsidP="00B235F8">
      <w:pPr>
        <w:pStyle w:val="Ttulo3"/>
      </w:pPr>
      <w:r>
        <w:t>Efesios 6:10-1</w:t>
      </w:r>
      <w:r w:rsidR="00C37DC6">
        <w:t>3</w:t>
      </w:r>
      <w:r>
        <w:t xml:space="preserve"> </w:t>
      </w:r>
      <w:r w:rsidR="00ED037B">
        <w:t>–</w:t>
      </w:r>
      <w:r>
        <w:t xml:space="preserve"> </w:t>
      </w:r>
      <w:r w:rsidR="002833D8">
        <w:t>Pablo les da tres mandamientos “fortalézcanse, revístanse, tomen”</w:t>
      </w:r>
      <w:r w:rsidR="00C37DC6">
        <w:t>.</w:t>
      </w:r>
    </w:p>
    <w:p w14:paraId="38298824" w14:textId="0A4AE9C8" w:rsidR="00ED037B" w:rsidRPr="00ED037B" w:rsidRDefault="00ED037B" w:rsidP="00ED037B">
      <w:pPr>
        <w:pStyle w:val="Ttulo3"/>
      </w:pPr>
      <w:r>
        <w:t xml:space="preserve">Efesios 6:10 – </w:t>
      </w:r>
      <w:r w:rsidR="00D97ABA">
        <w:t>“</w:t>
      </w:r>
      <w:r>
        <w:rPr>
          <w:i/>
          <w:iCs/>
        </w:rPr>
        <w:t xml:space="preserve">Por lo demás, </w:t>
      </w:r>
      <w:r w:rsidRPr="00ED037B">
        <w:rPr>
          <w:b/>
          <w:bCs/>
          <w:i/>
          <w:iCs/>
        </w:rPr>
        <w:t>fortalézcanse</w:t>
      </w:r>
      <w:r>
        <w:rPr>
          <w:i/>
          <w:iCs/>
        </w:rPr>
        <w:t xml:space="preserve"> en el Señor y en el poder de su fuerza</w:t>
      </w:r>
      <w:r w:rsidR="00D97ABA">
        <w:rPr>
          <w:i/>
          <w:iCs/>
        </w:rPr>
        <w:t>”</w:t>
      </w:r>
      <w:r>
        <w:rPr>
          <w:i/>
          <w:iCs/>
        </w:rPr>
        <w:t>.</w:t>
      </w:r>
      <w:r>
        <w:t xml:space="preserve"> </w:t>
      </w:r>
    </w:p>
    <w:p w14:paraId="79516751" w14:textId="73D4EB66" w:rsidR="00B235F8" w:rsidRDefault="002833D8" w:rsidP="00B235F8">
      <w:pPr>
        <w:pStyle w:val="Ttulo4"/>
        <w:rPr>
          <w:lang w:val="es-BO"/>
        </w:rPr>
      </w:pPr>
      <w:r>
        <w:rPr>
          <w:lang w:val="es-BO"/>
        </w:rPr>
        <w:t xml:space="preserve">Efesios 6:10 – </w:t>
      </w:r>
      <w:r w:rsidR="008E12AB">
        <w:rPr>
          <w:lang w:val="es-BO"/>
        </w:rPr>
        <w:t xml:space="preserve">[hermanos míos] </w:t>
      </w:r>
      <w:r>
        <w:rPr>
          <w:lang w:val="es-BO"/>
        </w:rPr>
        <w:t>“</w:t>
      </w:r>
      <w:r w:rsidRPr="002833D8">
        <w:rPr>
          <w:b/>
          <w:bCs/>
          <w:i/>
          <w:iCs/>
          <w:lang w:val="es-BO"/>
        </w:rPr>
        <w:t>fortalézcanse</w:t>
      </w:r>
      <w:r w:rsidRPr="002833D8">
        <w:rPr>
          <w:i/>
          <w:iCs/>
          <w:lang w:val="es-BO"/>
        </w:rPr>
        <w:t xml:space="preserve"> en el Señor</w:t>
      </w:r>
      <w:r w:rsidR="008E12AB" w:rsidRPr="008E12AB">
        <w:rPr>
          <w:i/>
          <w:iCs/>
          <w:lang w:val="es-BO"/>
        </w:rPr>
        <w:t xml:space="preserve"> y en el poder de su fuerza</w:t>
      </w:r>
      <w:r>
        <w:rPr>
          <w:lang w:val="es-BO"/>
        </w:rPr>
        <w:t>”. Pablo dirigiéndose a los creyentes</w:t>
      </w:r>
      <w:r w:rsidR="00E73FED">
        <w:rPr>
          <w:lang w:val="es-BO"/>
        </w:rPr>
        <w:t>,</w:t>
      </w:r>
      <w:r>
        <w:rPr>
          <w:lang w:val="es-BO"/>
        </w:rPr>
        <w:t xml:space="preserve"> les manda que sean fortalecidos en el Señor.</w:t>
      </w:r>
    </w:p>
    <w:p w14:paraId="51EF11C0" w14:textId="585F7F81" w:rsidR="002833D8" w:rsidRDefault="002833D8" w:rsidP="002833D8">
      <w:pPr>
        <w:pStyle w:val="Ttulo5"/>
      </w:pPr>
      <w:r>
        <w:t xml:space="preserve">El imperativo </w:t>
      </w:r>
      <w:r w:rsidR="008E12AB">
        <w:t>“fortalézcanse” est</w:t>
      </w:r>
      <w:r w:rsidR="00E73FED">
        <w:t>á</w:t>
      </w:r>
      <w:r w:rsidR="008E12AB">
        <w:t xml:space="preserve"> en presente</w:t>
      </w:r>
      <w:r w:rsidR="00E73FED">
        <w:t>, una</w:t>
      </w:r>
      <w:r w:rsidR="008E12AB">
        <w:t xml:space="preserve"> acción </w:t>
      </w:r>
      <w:r w:rsidR="00E310E3">
        <w:t>continua</w:t>
      </w:r>
      <w:r w:rsidR="00E73FED">
        <w:t>;</w:t>
      </w:r>
      <w:r w:rsidR="008E12AB">
        <w:t xml:space="preserve"> </w:t>
      </w:r>
      <w:r w:rsidR="00E73FED">
        <w:t xml:space="preserve">voz </w:t>
      </w:r>
      <w:r w:rsidR="008E12AB">
        <w:t>pasiv</w:t>
      </w:r>
      <w:r w:rsidR="00E73FED">
        <w:t>a,</w:t>
      </w:r>
      <w:r w:rsidR="008E12AB">
        <w:t xml:space="preserve"> recib</w:t>
      </w:r>
      <w:r w:rsidR="005E5D44">
        <w:t>an</w:t>
      </w:r>
      <w:r w:rsidR="008E12AB">
        <w:t xml:space="preserve"> la acción</w:t>
      </w:r>
      <w:r w:rsidR="007C4881">
        <w:t>, recib</w:t>
      </w:r>
      <w:r w:rsidR="005E5D44">
        <w:t>an</w:t>
      </w:r>
      <w:r w:rsidR="007C4881">
        <w:t xml:space="preserve"> la fuerza </w:t>
      </w:r>
      <w:r w:rsidR="005E5D44">
        <w:t>de Cristo</w:t>
      </w:r>
      <w:r w:rsidR="008E12AB">
        <w:t>; Lit. sean llenos de poder.</w:t>
      </w:r>
    </w:p>
    <w:p w14:paraId="19C44D74" w14:textId="3349A176" w:rsidR="00E1541B" w:rsidRDefault="00E1541B" w:rsidP="00E1541B">
      <w:pPr>
        <w:pStyle w:val="Ttulo6"/>
      </w:pPr>
      <w:r>
        <w:t xml:space="preserve">Presente </w:t>
      </w:r>
      <w:r w:rsidR="00E310E3">
        <w:t>continuo</w:t>
      </w:r>
      <w:r>
        <w:t>; sigan siendo fortalecidos, o manténgase fortalecidos.</w:t>
      </w:r>
    </w:p>
    <w:p w14:paraId="73FAE4AA" w14:textId="04924840" w:rsidR="00E1541B" w:rsidRPr="00E1541B" w:rsidRDefault="00E1541B" w:rsidP="00E1541B">
      <w:pPr>
        <w:pStyle w:val="Ttulo6"/>
      </w:pPr>
      <w:r>
        <w:t>Pablo no les mand</w:t>
      </w:r>
      <w:r w:rsidR="00E73FED">
        <w:t>ó</w:t>
      </w:r>
      <w:r>
        <w:t xml:space="preserve"> a </w:t>
      </w:r>
      <w:r w:rsidR="00E310E3">
        <w:t>esforzarse, a</w:t>
      </w:r>
      <w:r w:rsidR="00E73FED">
        <w:t xml:space="preserve"> hacerlo según sus propias fuerzas, </w:t>
      </w:r>
      <w:r>
        <w:t xml:space="preserve">eso rápidamente perece y lleva a la jactancia. </w:t>
      </w:r>
      <w:r w:rsidR="00E73FED">
        <w:t>Jeremías</w:t>
      </w:r>
      <w:r>
        <w:t xml:space="preserve"> 17:5-8</w:t>
      </w:r>
    </w:p>
    <w:p w14:paraId="3BDCD2D8" w14:textId="5D21DE4B" w:rsidR="008E12AB" w:rsidRPr="008E12AB" w:rsidRDefault="008E12AB" w:rsidP="008E12AB">
      <w:pPr>
        <w:pStyle w:val="Ttulo5"/>
      </w:pPr>
      <w:r>
        <w:t>“en el Señor” es un caso dativo</w:t>
      </w:r>
      <w:r w:rsidR="00E819E7">
        <w:t>,</w:t>
      </w:r>
      <w:r>
        <w:t xml:space="preserve"> indica la fuente de la fuerza, de quien proviene toda fuerza para ser fortalecidos. Filipenses 4:13</w:t>
      </w:r>
    </w:p>
    <w:p w14:paraId="42F5857D" w14:textId="5EC89D1E" w:rsidR="00B235F8" w:rsidRDefault="008E12AB" w:rsidP="00B235F8">
      <w:pPr>
        <w:pStyle w:val="Ttulo5"/>
      </w:pPr>
      <w:r>
        <w:t>“</w:t>
      </w:r>
      <w:r w:rsidRPr="008E12AB">
        <w:t>en el Señor y en el poder de su fuerza</w:t>
      </w:r>
      <w:r>
        <w:t xml:space="preserve">” la </w:t>
      </w:r>
      <w:r w:rsidR="007C4881">
        <w:t>oración</w:t>
      </w:r>
      <w:r>
        <w:t xml:space="preserve"> es en el Señor</w:t>
      </w:r>
      <w:r w:rsidR="007C4881">
        <w:t>, en el poder de la fuerza que viene de Él.</w:t>
      </w:r>
    </w:p>
    <w:p w14:paraId="5131E11C" w14:textId="74F08E0A" w:rsidR="007C4881" w:rsidRDefault="00E1541B" w:rsidP="007C4881">
      <w:pPr>
        <w:pStyle w:val="Ttulo5"/>
      </w:pPr>
      <w:r>
        <w:t>Pablo habl</w:t>
      </w:r>
      <w:r w:rsidR="00E819E7">
        <w:t>ó</w:t>
      </w:r>
      <w:r>
        <w:t xml:space="preserve"> de que él había recibido la gracia y el poder de su fuerza para la obra del ministerio, así que </w:t>
      </w:r>
      <w:r w:rsidR="002C3E9A">
        <w:t>sabía</w:t>
      </w:r>
      <w:r>
        <w:t xml:space="preserve"> bien que todos los creyentes necesitaban ser fortalecidos con el mismo poder. Efesios 3:7</w:t>
      </w:r>
      <w:r w:rsidR="004456EA">
        <w:t>b</w:t>
      </w:r>
    </w:p>
    <w:p w14:paraId="749D9248" w14:textId="3724D7C5" w:rsidR="004456EA" w:rsidRDefault="004456EA" w:rsidP="004456EA">
      <w:pPr>
        <w:pStyle w:val="Ttulo5"/>
      </w:pPr>
      <w:r>
        <w:t xml:space="preserve">Pablo conocía que este imperativo no era una acción </w:t>
      </w:r>
      <w:r w:rsidR="0073029B">
        <w:t>puntual,</w:t>
      </w:r>
      <w:r>
        <w:t xml:space="preserve"> sino</w:t>
      </w:r>
      <w:r w:rsidR="00E819E7">
        <w:t xml:space="preserve"> que</w:t>
      </w:r>
      <w:r>
        <w:t xml:space="preserve"> </w:t>
      </w:r>
      <w:r w:rsidR="002C3E9A">
        <w:t>tenía</w:t>
      </w:r>
      <w:r>
        <w:t xml:space="preserve"> que ser </w:t>
      </w:r>
      <w:r w:rsidR="00E310E3">
        <w:t>continua</w:t>
      </w:r>
      <w:r w:rsidR="00E819E7">
        <w:t>,</w:t>
      </w:r>
      <w:r>
        <w:t xml:space="preserve"> porque todos somos débiles y necesitamos el poder de Dios reposando en nuestras vidas. 2 </w:t>
      </w:r>
      <w:proofErr w:type="gramStart"/>
      <w:r>
        <w:t>Corintios</w:t>
      </w:r>
      <w:proofErr w:type="gramEnd"/>
      <w:r>
        <w:t xml:space="preserve"> 11:30; 12:9-10</w:t>
      </w:r>
      <w:r w:rsidR="005E5D44">
        <w:t>; 2 Timoteo 4:17.</w:t>
      </w:r>
    </w:p>
    <w:p w14:paraId="5086834E" w14:textId="5893AF7F" w:rsidR="004456EA" w:rsidRDefault="004456EA" w:rsidP="004456EA">
      <w:pPr>
        <w:pStyle w:val="Ttulo5"/>
      </w:pPr>
      <w:r>
        <w:t>Con cu</w:t>
      </w:r>
      <w:r w:rsidR="00AF53F7">
        <w:t>á</w:t>
      </w:r>
      <w:r>
        <w:t>nta más razón</w:t>
      </w:r>
      <w:r w:rsidR="00AF53F7">
        <w:t>, siendo</w:t>
      </w:r>
      <w:r>
        <w:t xml:space="preserve"> que hay una lucha espiritual</w:t>
      </w:r>
      <w:r w:rsidR="00AF53F7">
        <w:t>,</w:t>
      </w:r>
      <w:r>
        <w:t xml:space="preserve"> necesitaban ser fortalecidos de manera </w:t>
      </w:r>
      <w:r w:rsidR="0073029B">
        <w:t>continua</w:t>
      </w:r>
      <w:r>
        <w:t>, las luchas espirituales no vienen con aviso, por eso todo el tiempo el creyente debe estar fortalecido.</w:t>
      </w:r>
    </w:p>
    <w:p w14:paraId="707B1CC7" w14:textId="587C60B2" w:rsidR="004456EA" w:rsidRDefault="004456EA" w:rsidP="004456EA">
      <w:pPr>
        <w:pStyle w:val="Ttulo5"/>
      </w:pPr>
      <w:r>
        <w:t>Pablo no les dice que pidan fuerzas del Señor, sino que sean empoderados con la fuerza que viene del Señor.</w:t>
      </w:r>
      <w:r w:rsidR="00DE6CDE">
        <w:t xml:space="preserve"> [BL</w:t>
      </w:r>
      <w:r w:rsidR="002306E3">
        <w:t>S</w:t>
      </w:r>
      <w:r w:rsidR="00DE6CDE">
        <w:t xml:space="preserve"> – dejen que el gran poder de Cristo les dé las fuerzas necesarias.]</w:t>
      </w:r>
    </w:p>
    <w:p w14:paraId="14BCB45B" w14:textId="62822897" w:rsidR="00621902" w:rsidRDefault="00621902" w:rsidP="00621902">
      <w:pPr>
        <w:pStyle w:val="Ttulo5"/>
      </w:pPr>
      <w:r>
        <w:t>La razón es que el Poder</w:t>
      </w:r>
      <w:r w:rsidR="00B124E7">
        <w:t xml:space="preserve"> del Señor</w:t>
      </w:r>
      <w:r>
        <w:t xml:space="preserve"> est</w:t>
      </w:r>
      <w:r w:rsidR="000D4EB8">
        <w:t>á</w:t>
      </w:r>
      <w:r>
        <w:t xml:space="preserve"> con todos lo</w:t>
      </w:r>
      <w:r w:rsidR="00B124E7">
        <w:t>s</w:t>
      </w:r>
      <w:r>
        <w:t xml:space="preserve"> que creen</w:t>
      </w:r>
      <w:r w:rsidR="00B124E7">
        <w:t>, los creyentes</w:t>
      </w:r>
      <w:r w:rsidR="002306E3">
        <w:t xml:space="preserve">, en </w:t>
      </w:r>
      <w:r>
        <w:t>Efesios 1:18-20</w:t>
      </w:r>
      <w:r w:rsidR="002306E3">
        <w:t>, continuando con el argumento [PDT – confíen en el gran poder del Señor para fortalecerse (ser fortalecidos)].</w:t>
      </w:r>
    </w:p>
    <w:p w14:paraId="600ED803" w14:textId="365C173A" w:rsidR="00B235F8" w:rsidRDefault="002306E3" w:rsidP="002306E3">
      <w:pPr>
        <w:pStyle w:val="Ttulo5"/>
      </w:pPr>
      <w:r>
        <w:lastRenderedPageBreak/>
        <w:t>Por la fe en Cristo</w:t>
      </w:r>
      <w:r w:rsidR="000D4EB8">
        <w:t>,</w:t>
      </w:r>
      <w:r>
        <w:t xml:space="preserve"> debemos ser fortalecidos con el poder que viene del Señor. Efesios 3:16</w:t>
      </w:r>
    </w:p>
    <w:p w14:paraId="4CE07BB5" w14:textId="763B6AAC" w:rsidR="005E5D44" w:rsidRPr="005E5D44" w:rsidRDefault="005E5D44" w:rsidP="005E5D44">
      <w:pPr>
        <w:pStyle w:val="Ttulo5"/>
      </w:pPr>
      <w:r>
        <w:t>Pablo todavía no dice para qu</w:t>
      </w:r>
      <w:r w:rsidR="000D4EB8">
        <w:t>é</w:t>
      </w:r>
      <w:r>
        <w:t xml:space="preserve"> debemos ser fortalecido con el poder del Señor.</w:t>
      </w:r>
    </w:p>
    <w:p w14:paraId="2A0ECB2C" w14:textId="2A8642A1" w:rsidR="00ED037B" w:rsidRDefault="00ED037B" w:rsidP="00ED037B">
      <w:pPr>
        <w:pStyle w:val="Ttulo3"/>
      </w:pPr>
      <w:r>
        <w:t>Efesios 6:11 –</w:t>
      </w:r>
      <w:r w:rsidR="002306E3">
        <w:t xml:space="preserve"> [hermanos míos]</w:t>
      </w:r>
      <w:r>
        <w:rPr>
          <w:i/>
          <w:iCs/>
        </w:rPr>
        <w:t xml:space="preserve"> </w:t>
      </w:r>
      <w:r w:rsidR="002306E3">
        <w:rPr>
          <w:i/>
          <w:iCs/>
        </w:rPr>
        <w:t>“</w:t>
      </w:r>
      <w:r>
        <w:rPr>
          <w:b/>
          <w:bCs/>
          <w:i/>
          <w:iCs/>
        </w:rPr>
        <w:t xml:space="preserve">Revístanse </w:t>
      </w:r>
      <w:r>
        <w:rPr>
          <w:i/>
          <w:iCs/>
        </w:rPr>
        <w:t>con toda la armadura de Dios para que puedan estar firmes contra las insidias del diablo</w:t>
      </w:r>
      <w:r w:rsidR="002306E3">
        <w:rPr>
          <w:i/>
          <w:iCs/>
        </w:rPr>
        <w:t>”</w:t>
      </w:r>
      <w:r>
        <w:rPr>
          <w:i/>
          <w:iCs/>
        </w:rPr>
        <w:t>.</w:t>
      </w:r>
      <w:r>
        <w:t xml:space="preserve"> </w:t>
      </w:r>
    </w:p>
    <w:p w14:paraId="36286BCC" w14:textId="0DC2F761" w:rsidR="00ED037B" w:rsidRDefault="002306E3" w:rsidP="00ED037B">
      <w:pPr>
        <w:pStyle w:val="Ttulo4"/>
        <w:rPr>
          <w:lang w:val="es-BO"/>
        </w:rPr>
      </w:pPr>
      <w:r>
        <w:rPr>
          <w:lang w:val="es-BO"/>
        </w:rPr>
        <w:t>Efesios 6:11 – “</w:t>
      </w:r>
      <w:r w:rsidRPr="002306E3">
        <w:rPr>
          <w:b/>
          <w:bCs/>
          <w:i/>
          <w:iCs/>
          <w:lang w:val="es-BO"/>
        </w:rPr>
        <w:t xml:space="preserve">Revístanse </w:t>
      </w:r>
      <w:r w:rsidRPr="002306E3">
        <w:rPr>
          <w:i/>
          <w:iCs/>
          <w:lang w:val="es-BO"/>
        </w:rPr>
        <w:t>con toda la armadura de Dios</w:t>
      </w:r>
      <w:r>
        <w:rPr>
          <w:lang w:val="es-BO"/>
        </w:rPr>
        <w:t>”</w:t>
      </w:r>
      <w:r w:rsidR="00D97ABA">
        <w:rPr>
          <w:lang w:val="es-BO"/>
        </w:rPr>
        <w:t xml:space="preserve"> </w:t>
      </w:r>
      <w:r w:rsidR="005E5D44">
        <w:rPr>
          <w:lang w:val="es-BO"/>
        </w:rPr>
        <w:t>El mandamiento es muy claro, revístanse, no dice vaya</w:t>
      </w:r>
      <w:r w:rsidR="003A01AA">
        <w:rPr>
          <w:lang w:val="es-BO"/>
        </w:rPr>
        <w:t>n</w:t>
      </w:r>
      <w:r w:rsidR="005E5D44">
        <w:rPr>
          <w:lang w:val="es-BO"/>
        </w:rPr>
        <w:t xml:space="preserve"> a buscar </w:t>
      </w:r>
      <w:r w:rsidR="003A01AA">
        <w:rPr>
          <w:lang w:val="es-BO"/>
        </w:rPr>
        <w:t>con qué vestirse</w:t>
      </w:r>
      <w:r w:rsidR="005E5D44">
        <w:rPr>
          <w:lang w:val="es-BO"/>
        </w:rPr>
        <w:t>; revístanse indica que la vestimenta está list</w:t>
      </w:r>
      <w:r w:rsidR="003A01AA">
        <w:rPr>
          <w:lang w:val="es-BO"/>
        </w:rPr>
        <w:t>a</w:t>
      </w:r>
      <w:r w:rsidR="005E5D44">
        <w:rPr>
          <w:lang w:val="es-BO"/>
        </w:rPr>
        <w:t xml:space="preserve"> o disponible.</w:t>
      </w:r>
    </w:p>
    <w:p w14:paraId="697DAEB7" w14:textId="0AD4F787" w:rsidR="005E5D44" w:rsidRPr="005E5D44" w:rsidRDefault="005E5D44" w:rsidP="005E5D44">
      <w:pPr>
        <w:pStyle w:val="Ttulo5"/>
      </w:pPr>
      <w:r>
        <w:t xml:space="preserve">El imperativo </w:t>
      </w:r>
      <w:r w:rsidR="005E28AB">
        <w:t>“revístanse” est</w:t>
      </w:r>
      <w:r w:rsidR="003A01AA">
        <w:t>á</w:t>
      </w:r>
      <w:r w:rsidR="005E28AB">
        <w:t xml:space="preserve"> en aoristo es una acción puntual y decisiva, medio</w:t>
      </w:r>
      <w:r w:rsidR="003A01AA">
        <w:t>,</w:t>
      </w:r>
      <w:r w:rsidR="005E28AB">
        <w:t xml:space="preserve"> uno mismo se viste: La orden ser</w:t>
      </w:r>
      <w:r w:rsidR="003A01AA">
        <w:t>í</w:t>
      </w:r>
      <w:r w:rsidR="005E28AB">
        <w:t>a</w:t>
      </w:r>
      <w:r w:rsidR="003A01AA">
        <w:t>:</w:t>
      </w:r>
      <w:r w:rsidR="005E28AB">
        <w:t xml:space="preserve"> vístanse ahora</w:t>
      </w:r>
      <w:r w:rsidR="003A01AA">
        <w:t>,</w:t>
      </w:r>
      <w:r w:rsidR="005E28AB">
        <w:t xml:space="preserve"> de una vez</w:t>
      </w:r>
    </w:p>
    <w:p w14:paraId="0B92D5FE" w14:textId="25BDB72E" w:rsidR="00ED037B" w:rsidRDefault="002B01C2" w:rsidP="00295EAC">
      <w:pPr>
        <w:pStyle w:val="Ttulo5"/>
      </w:pPr>
      <w:r>
        <w:t>“</w:t>
      </w:r>
      <w:r w:rsidR="00295EAC">
        <w:t>con toda la armadura de Dios” indica con la armadura completa de Dios</w:t>
      </w:r>
      <w:r w:rsidR="004E090F">
        <w:t xml:space="preserve">; no es la armadura </w:t>
      </w:r>
      <w:r w:rsidR="003A01AA">
        <w:t>del</w:t>
      </w:r>
      <w:r w:rsidR="004E090F">
        <w:t xml:space="preserve"> hombre.</w:t>
      </w:r>
      <w:r w:rsidR="000B0A26">
        <w:t xml:space="preserve"> Por eso debemos vestirnos por fe.</w:t>
      </w:r>
    </w:p>
    <w:p w14:paraId="1992149F" w14:textId="5B9177B1" w:rsidR="004E090F" w:rsidRPr="004E090F" w:rsidRDefault="004E090F" w:rsidP="004E090F">
      <w:pPr>
        <w:pStyle w:val="Ttulo5"/>
      </w:pPr>
      <w:r>
        <w:t xml:space="preserve">La armadura de Dios </w:t>
      </w:r>
      <w:r w:rsidR="000B0A26">
        <w:t>será</w:t>
      </w:r>
      <w:r>
        <w:t xml:space="preserve"> presentada gráficamente, pero es Cristo mismo. Gálatas 3:27</w:t>
      </w:r>
    </w:p>
    <w:p w14:paraId="0D70A7F7" w14:textId="1F3C2087" w:rsidR="00295EAC" w:rsidRDefault="00295EAC" w:rsidP="00295EAC">
      <w:pPr>
        <w:pStyle w:val="Ttulo5"/>
      </w:pPr>
      <w:r>
        <w:t xml:space="preserve">Pablo estando preso en Roma custodiado por soldados romanos, ve una </w:t>
      </w:r>
      <w:r w:rsidR="002C3E9A">
        <w:t>gráfica</w:t>
      </w:r>
      <w:r>
        <w:t xml:space="preserve"> </w:t>
      </w:r>
      <w:r w:rsidR="00D20CFA">
        <w:t>de uno que</w:t>
      </w:r>
      <w:r w:rsidR="003A01AA">
        <w:t xml:space="preserve"> </w:t>
      </w:r>
      <w:r>
        <w:t>está vestido todo el tiempo</w:t>
      </w:r>
      <w:r w:rsidR="003A01AA">
        <w:t>,</w:t>
      </w:r>
      <w:r>
        <w:t xml:space="preserve"> con toda la armadura</w:t>
      </w:r>
      <w:r w:rsidR="003A01AA">
        <w:t>,</w:t>
      </w:r>
      <w:r>
        <w:t xml:space="preserve"> listo para la batalla.</w:t>
      </w:r>
    </w:p>
    <w:p w14:paraId="1D9ABC1D" w14:textId="5E53CA47" w:rsidR="00295EAC" w:rsidRDefault="00295EAC" w:rsidP="00295EAC">
      <w:pPr>
        <w:pStyle w:val="Ttulo5"/>
      </w:pPr>
      <w:r>
        <w:t>Pablo no ve</w:t>
      </w:r>
      <w:r w:rsidR="003A01AA">
        <w:t xml:space="preserve"> a</w:t>
      </w:r>
      <w:r>
        <w:t xml:space="preserve"> </w:t>
      </w:r>
      <w:r w:rsidR="003A01AA">
        <w:t>ningún</w:t>
      </w:r>
      <w:r>
        <w:t xml:space="preserve"> soldado que le falte una prenda de su armadura; est</w:t>
      </w:r>
      <w:r w:rsidR="003A01AA">
        <w:t>á</w:t>
      </w:r>
      <w:r>
        <w:t xml:space="preserve"> todo el tiempo con la armadura completa</w:t>
      </w:r>
      <w:r w:rsidR="003A01AA">
        <w:t>,</w:t>
      </w:r>
      <w:r w:rsidR="00F23F66">
        <w:t xml:space="preserve"> </w:t>
      </w:r>
      <w:r w:rsidR="003A01AA">
        <w:t>tanto</w:t>
      </w:r>
      <w:r w:rsidR="00F23F66">
        <w:t xml:space="preserve"> para custodiar la </w:t>
      </w:r>
      <w:r w:rsidR="00215470">
        <w:t>cárcel, como</w:t>
      </w:r>
      <w:r w:rsidR="00F23F66">
        <w:t xml:space="preserve"> para presentarse al general</w:t>
      </w:r>
      <w:r>
        <w:t>.</w:t>
      </w:r>
    </w:p>
    <w:p w14:paraId="2CD8CE28" w14:textId="56BF7621" w:rsidR="000B0A26" w:rsidRDefault="000B0A26" w:rsidP="000B0A26">
      <w:pPr>
        <w:pStyle w:val="Ttulo5"/>
      </w:pPr>
      <w:r>
        <w:t>Pablo les dio dos mandamientos</w:t>
      </w:r>
      <w:r w:rsidR="00215470">
        <w:t>,</w:t>
      </w:r>
      <w:r>
        <w:t xml:space="preserve"> fortalézcanse y revístanse, </w:t>
      </w:r>
      <w:r w:rsidR="006328F7">
        <w:t xml:space="preserve">con el único propósito </w:t>
      </w:r>
      <w:r w:rsidR="00215470">
        <w:t>de</w:t>
      </w:r>
      <w:r w:rsidR="006328F7">
        <w:t xml:space="preserve"> estar firmes</w:t>
      </w:r>
      <w:r>
        <w:t>.</w:t>
      </w:r>
    </w:p>
    <w:p w14:paraId="46388F1F" w14:textId="1048C791" w:rsidR="000B0A26" w:rsidRPr="000B0A26" w:rsidRDefault="000B0A26" w:rsidP="000B0A26">
      <w:pPr>
        <w:pStyle w:val="Ttulo5"/>
      </w:pPr>
      <w:r>
        <w:t>Parafraseando: sean fortalecidos con el poder de la fuerza que viene del Señor y vístanse de toda la armadura de Dios para:</w:t>
      </w:r>
    </w:p>
    <w:p w14:paraId="64CE18F2" w14:textId="0F61DF68" w:rsidR="000B0A26" w:rsidRDefault="000B0A26" w:rsidP="000B0A26">
      <w:pPr>
        <w:pStyle w:val="Ttulo4"/>
        <w:rPr>
          <w:lang w:val="es-BO"/>
        </w:rPr>
      </w:pPr>
      <w:r w:rsidRPr="000B0A26">
        <w:rPr>
          <w:lang w:val="es-BO"/>
        </w:rPr>
        <w:t>Efesios 6:11 – “</w:t>
      </w:r>
      <w:r w:rsidRPr="000B0A26">
        <w:rPr>
          <w:i/>
          <w:iCs/>
          <w:lang w:val="es-BO"/>
        </w:rPr>
        <w:t>para que puedan estar firmes contra las insidias del diablo”</w:t>
      </w:r>
      <w:r w:rsidR="00214A2E">
        <w:rPr>
          <w:lang w:val="es-BO"/>
        </w:rPr>
        <w:t xml:space="preserve"> firmes contra las insidias del diablo</w:t>
      </w:r>
      <w:r w:rsidR="006B3308">
        <w:rPr>
          <w:lang w:val="es-BO"/>
        </w:rPr>
        <w:t>; no rompan las filas estén firmes</w:t>
      </w:r>
    </w:p>
    <w:p w14:paraId="403F3245" w14:textId="5530ADBB" w:rsidR="00214A2E" w:rsidRDefault="00214A2E" w:rsidP="00214A2E">
      <w:pPr>
        <w:pStyle w:val="Ttulo5"/>
      </w:pPr>
      <w:r>
        <w:t xml:space="preserve">El verbo, </w:t>
      </w:r>
      <w:r w:rsidR="008F21BB">
        <w:t>“</w:t>
      </w:r>
      <w:r>
        <w:t>puedan</w:t>
      </w:r>
      <w:r w:rsidR="008F21BB">
        <w:t>”</w:t>
      </w:r>
      <w:r>
        <w:t xml:space="preserve"> es </w:t>
      </w:r>
      <w:r w:rsidR="00D20CFA">
        <w:t>continuo</w:t>
      </w:r>
      <w:r>
        <w:t xml:space="preserve"> en </w:t>
      </w:r>
      <w:r w:rsidR="00215470">
        <w:t xml:space="preserve">voz </w:t>
      </w:r>
      <w:r>
        <w:t>pasiva-media</w:t>
      </w:r>
      <w:r w:rsidR="008F21BB">
        <w:t>. Lleguen a ser capaces con las fuerzas del Señor.</w:t>
      </w:r>
    </w:p>
    <w:p w14:paraId="1E14FB6E" w14:textId="1575FDFD" w:rsidR="00214A2E" w:rsidRDefault="00214A2E" w:rsidP="00214A2E">
      <w:pPr>
        <w:pStyle w:val="Ttulo5"/>
      </w:pPr>
      <w:r>
        <w:t>El verbo “estar firme”</w:t>
      </w:r>
      <w:r w:rsidR="008F21BB">
        <w:t xml:space="preserve"> es la acción puntual complet</w:t>
      </w:r>
      <w:r w:rsidR="00215470">
        <w:t>a</w:t>
      </w:r>
      <w:r w:rsidR="008F21BB">
        <w:t>, indica lograr estar firme con las fuerzas del Señor.</w:t>
      </w:r>
    </w:p>
    <w:p w14:paraId="3A1BA7FD" w14:textId="039E1637" w:rsidR="008F21BB" w:rsidRDefault="008F21BB" w:rsidP="008F21BB">
      <w:pPr>
        <w:pStyle w:val="Ttulo5"/>
      </w:pPr>
      <w:r>
        <w:t>Para poder estar firmes</w:t>
      </w:r>
      <w:r w:rsidR="00215470">
        <w:t xml:space="preserve">, </w:t>
      </w:r>
      <w:r>
        <w:t xml:space="preserve">primero uno debe ser fortalecido con </w:t>
      </w:r>
      <w:r w:rsidR="00215470">
        <w:t xml:space="preserve">el </w:t>
      </w:r>
      <w:r>
        <w:t>poder del Señor y estar revestidos con toda la armadura de Dios.</w:t>
      </w:r>
    </w:p>
    <w:p w14:paraId="2FE9E94D" w14:textId="3412BEDF" w:rsidR="008F21BB" w:rsidRDefault="008F21BB" w:rsidP="008F21BB">
      <w:pPr>
        <w:pStyle w:val="Ttulo5"/>
      </w:pPr>
      <w:r>
        <w:t>Pablo dice</w:t>
      </w:r>
      <w:r w:rsidR="00215470">
        <w:t xml:space="preserve"> que</w:t>
      </w:r>
      <w:r>
        <w:t xml:space="preserve"> el propósito de estar siendo fortalecidos y revestidos de toda la armadura de Dios</w:t>
      </w:r>
      <w:r w:rsidR="00215470">
        <w:t>,</w:t>
      </w:r>
      <w:r>
        <w:t xml:space="preserve"> es para estar firmes, no para p</w:t>
      </w:r>
      <w:r w:rsidR="00215470">
        <w:t>e</w:t>
      </w:r>
      <w:r>
        <w:t xml:space="preserve">lear contra </w:t>
      </w:r>
      <w:r w:rsidR="007039CD">
        <w:t>Satanás</w:t>
      </w:r>
      <w:r w:rsidR="00215470">
        <w:t xml:space="preserve"> y vencerlo.</w:t>
      </w:r>
    </w:p>
    <w:p w14:paraId="1E857226" w14:textId="5539718C" w:rsidR="007039CD" w:rsidRDefault="007039CD" w:rsidP="007039CD">
      <w:pPr>
        <w:pStyle w:val="Ttulo5"/>
      </w:pPr>
      <w:r>
        <w:t>¿Por qué no pelear sino estar firmes? Las Escrituras nos dice: “</w:t>
      </w:r>
      <w:r>
        <w:rPr>
          <w:i/>
          <w:iCs/>
        </w:rPr>
        <w:t>somos más que vencedores por medio de Aquel</w:t>
      </w:r>
      <w:r>
        <w:t xml:space="preserve"> (Cristo)</w:t>
      </w:r>
      <w:r>
        <w:rPr>
          <w:i/>
          <w:iCs/>
        </w:rPr>
        <w:t xml:space="preserve"> que nos amó.</w:t>
      </w:r>
      <w:r>
        <w:t xml:space="preserve"> Ya somos vencedores</w:t>
      </w:r>
      <w:r w:rsidR="00215470">
        <w:t>,</w:t>
      </w:r>
      <w:r>
        <w:t xml:space="preserve"> siendo vencedores tenemos que estar firmes: la idea es estar firmes</w:t>
      </w:r>
      <w:r w:rsidR="00215470">
        <w:t>,</w:t>
      </w:r>
      <w:r>
        <w:t xml:space="preserve"> no ceder terreno. Romanos 8:37</w:t>
      </w:r>
      <w:r w:rsidR="005A1538">
        <w:t>; Colosenses 2:15</w:t>
      </w:r>
    </w:p>
    <w:p w14:paraId="13EDC377" w14:textId="5B488C71" w:rsidR="007039CD" w:rsidRDefault="007039CD" w:rsidP="007039CD">
      <w:pPr>
        <w:pStyle w:val="Ttulo5"/>
      </w:pPr>
      <w:r>
        <w:lastRenderedPageBreak/>
        <w:t>“</w:t>
      </w:r>
      <w:r w:rsidRPr="007039CD">
        <w:t>firmes contra las insidias del diablo”</w:t>
      </w:r>
      <w:r>
        <w:t xml:space="preserve"> </w:t>
      </w:r>
      <w:r w:rsidR="00E734DC">
        <w:t xml:space="preserve">la palabra METHODEIAS, de ahí proviene la palabra “método” pero aquí </w:t>
      </w:r>
      <w:r w:rsidR="00C00C9A">
        <w:t>tiene</w:t>
      </w:r>
      <w:r w:rsidR="000514A8">
        <w:t xml:space="preserve"> un sentido</w:t>
      </w:r>
      <w:r w:rsidR="00E734DC">
        <w:t xml:space="preserve"> negativo</w:t>
      </w:r>
      <w:r w:rsidR="000514A8">
        <w:t>,</w:t>
      </w:r>
      <w:r w:rsidR="00E734DC">
        <w:t xml:space="preserve"> como</w:t>
      </w:r>
      <w:r w:rsidR="000514A8">
        <w:t xml:space="preserve"> </w:t>
      </w:r>
      <w:r w:rsidR="00E734DC">
        <w:t>truco, engaño, intriga. Significa astucia con trampas, tácticas y engaños.</w:t>
      </w:r>
      <w:r w:rsidR="009926D5">
        <w:t xml:space="preserve"> Efesios 4:14</w:t>
      </w:r>
    </w:p>
    <w:p w14:paraId="363E042A" w14:textId="49142BB4" w:rsidR="009926D5" w:rsidRDefault="009926D5" w:rsidP="009926D5">
      <w:pPr>
        <w:pStyle w:val="Ttulo5"/>
      </w:pPr>
      <w:r>
        <w:t>“insidias del diablo” está en plural, quiere decir que</w:t>
      </w:r>
      <w:r w:rsidR="00AB2600">
        <w:t xml:space="preserve"> Satanás tiene</w:t>
      </w:r>
      <w:r>
        <w:t xml:space="preserve"> muchas estrategia</w:t>
      </w:r>
      <w:r w:rsidR="00AB2600">
        <w:t>s</w:t>
      </w:r>
      <w:r>
        <w:t>, l</w:t>
      </w:r>
      <w:r w:rsidR="000514A8">
        <w:t>a</w:t>
      </w:r>
      <w:r>
        <w:t xml:space="preserve"> principal sería el engaño, su arma </w:t>
      </w:r>
      <w:r w:rsidR="00AB2600">
        <w:t>número</w:t>
      </w:r>
      <w:r>
        <w:t xml:space="preserve"> uno. 2 </w:t>
      </w:r>
      <w:proofErr w:type="gramStart"/>
      <w:r>
        <w:t>Corintios</w:t>
      </w:r>
      <w:proofErr w:type="gramEnd"/>
      <w:r>
        <w:t xml:space="preserve"> 11:2</w:t>
      </w:r>
    </w:p>
    <w:p w14:paraId="3E2E6A37" w14:textId="4CEE4264" w:rsidR="009926D5" w:rsidRPr="009926D5" w:rsidRDefault="009926D5" w:rsidP="009926D5">
      <w:pPr>
        <w:pStyle w:val="Ttulo5"/>
      </w:pPr>
      <w:r>
        <w:t>Estar firmes contra los ataques del diablo: El propósito es resistir el ataque y no caer en los engaños de Satanás, no ser derrotados</w:t>
      </w:r>
      <w:r w:rsidR="000514A8">
        <w:t xml:space="preserve">, </w:t>
      </w:r>
      <w:r>
        <w:t>porque ya somos vencedores, tenemos la victoria de Cristo.</w:t>
      </w:r>
    </w:p>
    <w:p w14:paraId="76D5BBD9" w14:textId="2F3DCDC0" w:rsidR="00ED037B" w:rsidRDefault="00E9133B" w:rsidP="00E9133B">
      <w:pPr>
        <w:pStyle w:val="Ttulo5"/>
      </w:pPr>
      <w:r>
        <w:t>Pedro también llam</w:t>
      </w:r>
      <w:r w:rsidR="000514A8">
        <w:t>ó</w:t>
      </w:r>
      <w:r>
        <w:t xml:space="preserve"> a su audiencia a estar firme contra los ataques: </w:t>
      </w:r>
      <w:r w:rsidR="000514A8">
        <w:t>“</w:t>
      </w:r>
      <w:r>
        <w:rPr>
          <w:i/>
          <w:iCs/>
        </w:rPr>
        <w:t xml:space="preserve">Su adversario, el diablo, anda al acecho como león rugiente, buscando a quien devorar. Pero resístanlo firmes </w:t>
      </w:r>
      <w:r>
        <w:rPr>
          <w:b/>
          <w:bCs/>
          <w:i/>
          <w:iCs/>
        </w:rPr>
        <w:t>en la fe</w:t>
      </w:r>
      <w:r w:rsidR="000514A8">
        <w:rPr>
          <w:b/>
          <w:bCs/>
          <w:i/>
          <w:iCs/>
        </w:rPr>
        <w:t>”</w:t>
      </w:r>
      <w:r>
        <w:rPr>
          <w:i/>
          <w:iCs/>
        </w:rPr>
        <w:t>.</w:t>
      </w:r>
      <w:r>
        <w:t xml:space="preserve"> 1 Pedro 5:8-9</w:t>
      </w:r>
    </w:p>
    <w:p w14:paraId="16171291" w14:textId="12B54FF4" w:rsidR="00803F62" w:rsidRPr="00803F62" w:rsidRDefault="00803F62" w:rsidP="00803F62">
      <w:pPr>
        <w:pStyle w:val="Ttulo4"/>
        <w:rPr>
          <w:lang w:val="es-BO"/>
        </w:rPr>
      </w:pPr>
      <w:r w:rsidRPr="00803F62">
        <w:rPr>
          <w:lang w:val="es-BO"/>
        </w:rPr>
        <w:t>Pablo no solo les d</w:t>
      </w:r>
      <w:r>
        <w:rPr>
          <w:lang w:val="es-BO"/>
        </w:rPr>
        <w:t>ice cuál es el propósito de estar</w:t>
      </w:r>
      <w:r w:rsidR="000514A8">
        <w:rPr>
          <w:lang w:val="es-BO"/>
        </w:rPr>
        <w:t>,</w:t>
      </w:r>
      <w:r>
        <w:rPr>
          <w:lang w:val="es-BO"/>
        </w:rPr>
        <w:t xml:space="preserve"> siempre fortalecidos con poder del Señor y revestidos de toda la armadura de Dios; ahora les da razón de por</w:t>
      </w:r>
      <w:r w:rsidR="000514A8">
        <w:rPr>
          <w:lang w:val="es-BO"/>
        </w:rPr>
        <w:t xml:space="preserve"> </w:t>
      </w:r>
      <w:r>
        <w:rPr>
          <w:lang w:val="es-BO"/>
        </w:rPr>
        <w:t>qu</w:t>
      </w:r>
      <w:r w:rsidR="000514A8">
        <w:rPr>
          <w:lang w:val="es-BO"/>
        </w:rPr>
        <w:t>é</w:t>
      </w:r>
      <w:r>
        <w:rPr>
          <w:lang w:val="es-BO"/>
        </w:rPr>
        <w:t xml:space="preserve"> deben estarlo.</w:t>
      </w:r>
    </w:p>
    <w:p w14:paraId="1335C13B" w14:textId="4725DD58" w:rsidR="00ED037B" w:rsidRDefault="00ED037B" w:rsidP="00ED037B">
      <w:pPr>
        <w:pStyle w:val="Ttulo3"/>
      </w:pPr>
      <w:r>
        <w:t>Efesios 6:12 –</w:t>
      </w:r>
      <w:r w:rsidR="00907A2A">
        <w:t xml:space="preserve"> [fortalecidos y revestidos]</w:t>
      </w:r>
      <w:r>
        <w:rPr>
          <w:i/>
          <w:iCs/>
        </w:rPr>
        <w:t xml:space="preserve"> </w:t>
      </w:r>
      <w:r w:rsidR="00803F62">
        <w:rPr>
          <w:i/>
          <w:iCs/>
        </w:rPr>
        <w:t>“</w:t>
      </w:r>
      <w:r>
        <w:rPr>
          <w:i/>
          <w:iCs/>
        </w:rPr>
        <w:t>Porque nuestra lucha no es contra sangre y carne, sino contra principados, contra potestades, contra los poderes</w:t>
      </w:r>
      <w:r w:rsidR="00C37DC6">
        <w:rPr>
          <w:i/>
          <w:iCs/>
        </w:rPr>
        <w:t xml:space="preserve"> de este mundo de tinieblas, contra las fuerzas espirituales de maldad en las regiones celestiales</w:t>
      </w:r>
      <w:r w:rsidR="00803F62">
        <w:rPr>
          <w:i/>
          <w:iCs/>
        </w:rPr>
        <w:t>”</w:t>
      </w:r>
      <w:r w:rsidR="00C37DC6">
        <w:rPr>
          <w:i/>
          <w:iCs/>
        </w:rPr>
        <w:t>.</w:t>
      </w:r>
      <w:r w:rsidR="00C37DC6">
        <w:t xml:space="preserve"> </w:t>
      </w:r>
    </w:p>
    <w:p w14:paraId="784D9DBD" w14:textId="779918D8" w:rsidR="00C37DC6" w:rsidRDefault="00803F62" w:rsidP="00C37DC6">
      <w:pPr>
        <w:pStyle w:val="Ttulo4"/>
        <w:rPr>
          <w:lang w:val="es-BO"/>
        </w:rPr>
      </w:pPr>
      <w:r>
        <w:rPr>
          <w:lang w:val="es-BO"/>
        </w:rPr>
        <w:t>Efesios 6:12 – “</w:t>
      </w:r>
      <w:r w:rsidRPr="00803F62">
        <w:rPr>
          <w:i/>
          <w:iCs/>
          <w:lang w:val="es-BO"/>
        </w:rPr>
        <w:t>Porque nuestra lucha no es contra sangre y carne</w:t>
      </w:r>
      <w:r>
        <w:rPr>
          <w:lang w:val="es-BO"/>
        </w:rPr>
        <w:t>”, Est</w:t>
      </w:r>
      <w:r w:rsidR="00B92BF1">
        <w:rPr>
          <w:lang w:val="es-BO"/>
        </w:rPr>
        <w:t>a</w:t>
      </w:r>
      <w:r>
        <w:rPr>
          <w:lang w:val="es-BO"/>
        </w:rPr>
        <w:t xml:space="preserve"> es una declaración de que nuestra lucha no es contra sangre y carne</w:t>
      </w:r>
      <w:r w:rsidR="00E570CB">
        <w:rPr>
          <w:lang w:val="es-BO"/>
        </w:rPr>
        <w:t>; Pablo no dice que a veces nuestra lucha no es contra sangre y carne.</w:t>
      </w:r>
    </w:p>
    <w:p w14:paraId="19FC2240" w14:textId="37D9CDBD" w:rsidR="00E570CB" w:rsidRDefault="00E570CB" w:rsidP="00E570CB">
      <w:pPr>
        <w:pStyle w:val="Ttulo5"/>
      </w:pPr>
      <w:r>
        <w:t>“sangre y carne” habla de personas en semejanza; nuestra lucha no es contra las personas que son de sangre y carne.</w:t>
      </w:r>
    </w:p>
    <w:p w14:paraId="2B4EDB55" w14:textId="0D450D71" w:rsidR="00E570CB" w:rsidRDefault="00E570CB" w:rsidP="00E570CB">
      <w:pPr>
        <w:pStyle w:val="Ttulo4"/>
        <w:rPr>
          <w:lang w:val="es-BO"/>
        </w:rPr>
      </w:pPr>
      <w:r w:rsidRPr="00E570CB">
        <w:rPr>
          <w:lang w:val="es-BO"/>
        </w:rPr>
        <w:t>Efesios 6:12 – “</w:t>
      </w:r>
      <w:r w:rsidRPr="00E570CB">
        <w:rPr>
          <w:i/>
          <w:iCs/>
          <w:lang w:val="es-BO"/>
        </w:rPr>
        <w:t>sino contra principados, contra potestades, contra los poderes de este mundo de tinieblas, contra las fuerzas espirituales de maldad en las regiones cele</w:t>
      </w:r>
      <w:r w:rsidR="00FF675E">
        <w:rPr>
          <w:i/>
          <w:iCs/>
          <w:lang w:val="es-BO"/>
        </w:rPr>
        <w:t>stes</w:t>
      </w:r>
      <w:r>
        <w:rPr>
          <w:lang w:val="es-BO"/>
        </w:rPr>
        <w:t>”. Hay una lista de enemigos con las cuales son nuestras luchas espirituales</w:t>
      </w:r>
      <w:r w:rsidR="005A1538">
        <w:rPr>
          <w:lang w:val="es-BO"/>
        </w:rPr>
        <w:t xml:space="preserve">; Cristo </w:t>
      </w:r>
      <w:r w:rsidR="00B92BF1">
        <w:rPr>
          <w:lang w:val="es-BO"/>
        </w:rPr>
        <w:t>está</w:t>
      </w:r>
      <w:r w:rsidR="005A1538">
        <w:rPr>
          <w:lang w:val="es-BO"/>
        </w:rPr>
        <w:t xml:space="preserve"> por encima de todo y nosotros en Cristo. Efesios 1:21</w:t>
      </w:r>
    </w:p>
    <w:p w14:paraId="3122620C" w14:textId="2808DF3F" w:rsidR="00E570CB" w:rsidRDefault="00E570CB" w:rsidP="00E570CB">
      <w:pPr>
        <w:pStyle w:val="Ttulo5"/>
      </w:pPr>
      <w:r>
        <w:t>Ya que nuestras luchas son espirituales, nuestra fuerza y nuestras armaduras debe</w:t>
      </w:r>
      <w:r w:rsidR="00B92BF1">
        <w:t xml:space="preserve">n </w:t>
      </w:r>
      <w:r>
        <w:t xml:space="preserve">ser espirituales. 2 </w:t>
      </w:r>
      <w:proofErr w:type="gramStart"/>
      <w:r>
        <w:t>Corintios</w:t>
      </w:r>
      <w:proofErr w:type="gramEnd"/>
      <w:r>
        <w:t xml:space="preserve"> 10:4 </w:t>
      </w:r>
    </w:p>
    <w:p w14:paraId="0D745A33" w14:textId="33A0C9F6" w:rsidR="00432301" w:rsidRDefault="00432301" w:rsidP="00432301">
      <w:pPr>
        <w:pStyle w:val="Ttulo5"/>
      </w:pPr>
      <w:r>
        <w:t>Pablo pone una lista de cuatro niveles o rangos</w:t>
      </w:r>
      <w:r w:rsidR="00B92BF1">
        <w:t>.</w:t>
      </w:r>
      <w:r>
        <w:t xml:space="preserve"> </w:t>
      </w:r>
      <w:r w:rsidR="00B92BF1">
        <w:t>L</w:t>
      </w:r>
      <w:r>
        <w:t>os ángeles caídos junto con Satanás no perdieron su jerarquía, Satanás el líder de este movimiento</w:t>
      </w:r>
      <w:r w:rsidR="00A71C71">
        <w:t>, los nombres indican funciones que tienen estos demonios</w:t>
      </w:r>
      <w:r>
        <w:t>.</w:t>
      </w:r>
    </w:p>
    <w:p w14:paraId="30F07D80" w14:textId="64FC126B" w:rsidR="005A1538" w:rsidRDefault="005A1538" w:rsidP="005A1538">
      <w:pPr>
        <w:pStyle w:val="Ttulo5"/>
      </w:pPr>
      <w:r>
        <w:t>Satanás no es omnipresente, pero tiene bien organizad</w:t>
      </w:r>
      <w:r w:rsidR="00B92BF1">
        <w:t>os a</w:t>
      </w:r>
      <w:r>
        <w:t xml:space="preserve"> sus demonios (su imperio) para tener control en este mundo, porque él es el príncipe de este mundo</w:t>
      </w:r>
      <w:r w:rsidR="00A71C71">
        <w:t>; los demonios no actúan en caos</w:t>
      </w:r>
      <w:r w:rsidR="00B92BF1">
        <w:t>,</w:t>
      </w:r>
      <w:r w:rsidR="00A71C71">
        <w:t xml:space="preserve"> sino bien organizados</w:t>
      </w:r>
      <w:r>
        <w:t>. Efesios 2:2</w:t>
      </w:r>
    </w:p>
    <w:p w14:paraId="5049F42E" w14:textId="43A68A5C" w:rsidR="005A1538" w:rsidRPr="005A1538" w:rsidRDefault="005A1538" w:rsidP="005A1538">
      <w:pPr>
        <w:pStyle w:val="Ttulo5"/>
      </w:pPr>
      <w:r>
        <w:t>A través de estos demonios (fuerzas espirituales) están las insidias del diablo</w:t>
      </w:r>
      <w:r w:rsidR="00B92BF1">
        <w:t>,</w:t>
      </w:r>
      <w:r>
        <w:t xml:space="preserve"> por lo cual los creyentes</w:t>
      </w:r>
      <w:r w:rsidR="00B92BF1">
        <w:t>,</w:t>
      </w:r>
      <w:r>
        <w:t xml:space="preserve"> bien fortalecidos y revestidos</w:t>
      </w:r>
      <w:r w:rsidR="00B92BF1">
        <w:t>,</w:t>
      </w:r>
      <w:r>
        <w:t xml:space="preserve"> deben estar firmes contra sus ataques.</w:t>
      </w:r>
    </w:p>
    <w:p w14:paraId="53AD279A" w14:textId="79ABDBF9" w:rsidR="00E570CB" w:rsidRDefault="00E570CB" w:rsidP="00E570CB">
      <w:pPr>
        <w:pStyle w:val="Ttulo5"/>
      </w:pPr>
      <w:r>
        <w:lastRenderedPageBreak/>
        <w:t>“contra principados”</w:t>
      </w:r>
      <w:r w:rsidR="00432301">
        <w:t xml:space="preserve"> ARCHAS, un término usado para gobernantes de rango mayor</w:t>
      </w:r>
      <w:r w:rsidR="00A71C71">
        <w:t xml:space="preserve"> quienes originan el plan</w:t>
      </w:r>
      <w:r w:rsidR="00432301">
        <w:t>, Pablo</w:t>
      </w:r>
      <w:r w:rsidR="00B92BF1">
        <w:t xml:space="preserve"> la</w:t>
      </w:r>
      <w:r w:rsidR="00432301">
        <w:t xml:space="preserve"> usa para</w:t>
      </w:r>
      <w:r w:rsidR="00B92BF1">
        <w:t xml:space="preserve"> referirse a</w:t>
      </w:r>
      <w:r w:rsidR="00432301">
        <w:t xml:space="preserve"> poderes demon</w:t>
      </w:r>
      <w:r w:rsidR="00B92BF1">
        <w:t>í</w:t>
      </w:r>
      <w:r w:rsidR="00432301">
        <w:t>ac</w:t>
      </w:r>
      <w:r w:rsidR="00B92BF1">
        <w:t>o</w:t>
      </w:r>
      <w:r w:rsidR="00432301">
        <w:t>s</w:t>
      </w:r>
      <w:r w:rsidR="00B92BF1">
        <w:t>,</w:t>
      </w:r>
      <w:r w:rsidR="00432301">
        <w:t xml:space="preserve"> con rango de autoridad.</w:t>
      </w:r>
    </w:p>
    <w:p w14:paraId="2A8825B5" w14:textId="6202084D" w:rsidR="00556893" w:rsidRDefault="00556893" w:rsidP="00556893">
      <w:pPr>
        <w:pStyle w:val="Ttulo5"/>
      </w:pPr>
      <w:r>
        <w:t>“contra potestades”</w:t>
      </w:r>
      <w:r w:rsidR="00432301">
        <w:t xml:space="preserve"> EXOUSIAS, autoridades con poder delegado</w:t>
      </w:r>
      <w:r w:rsidR="00B2303B">
        <w:t>,</w:t>
      </w:r>
      <w:r w:rsidR="00A71C71">
        <w:t xml:space="preserve"> principados</w:t>
      </w:r>
      <w:r w:rsidR="006D0BFD">
        <w:t xml:space="preserve"> un poder limitado</w:t>
      </w:r>
      <w:r w:rsidR="00A71C71">
        <w:t>. Tienen la capacidad y derecho a ejercer dominio</w:t>
      </w:r>
    </w:p>
    <w:p w14:paraId="0F4BB1BF" w14:textId="310228D1" w:rsidR="00C37DC6" w:rsidRDefault="00556893" w:rsidP="00556893">
      <w:pPr>
        <w:pStyle w:val="Ttulo5"/>
      </w:pPr>
      <w:r>
        <w:t>“contra los poderes de este mundo de tinieblas”</w:t>
      </w:r>
      <w:r w:rsidR="00432301">
        <w:t xml:space="preserve"> KOSMOKRATORAS, los que controlan el sistema del mundo</w:t>
      </w:r>
      <w:r w:rsidR="006D0BFD">
        <w:t xml:space="preserve"> caído</w:t>
      </w:r>
      <w:r w:rsidR="00432301">
        <w:t xml:space="preserve"> de tinieblas</w:t>
      </w:r>
      <w:r w:rsidR="00FF675E">
        <w:t>; no gobiernan la creación de Dios, sino el sistema en su estado de rebelión y oscuridad. Colosense 2:20</w:t>
      </w:r>
    </w:p>
    <w:p w14:paraId="66C808A3" w14:textId="765D061F" w:rsidR="00556893" w:rsidRPr="00556893" w:rsidRDefault="00556893" w:rsidP="00556893">
      <w:pPr>
        <w:pStyle w:val="Ttulo5"/>
      </w:pPr>
      <w:r>
        <w:t>“contra las fuerzas espirituales de maldad”</w:t>
      </w:r>
      <w:r w:rsidR="00432301">
        <w:t xml:space="preserve"> espirituales TES PONERIAS, </w:t>
      </w:r>
      <w:r w:rsidR="005A1538">
        <w:t>de maldad, es una categoría general</w:t>
      </w:r>
      <w:r w:rsidR="00FF675E">
        <w:t>; quienes</w:t>
      </w:r>
      <w:r w:rsidR="00B2303B">
        <w:t xml:space="preserve"> tienen</w:t>
      </w:r>
      <w:r w:rsidR="00FF675E">
        <w:t xml:space="preserve"> maldad activa, diseñada para destruir o con perversión buscando dañar.</w:t>
      </w:r>
    </w:p>
    <w:p w14:paraId="71D5DDC6" w14:textId="617AC036" w:rsidR="00C37DC6" w:rsidRDefault="00FF675E" w:rsidP="00FF675E">
      <w:pPr>
        <w:pStyle w:val="Ttulo5"/>
      </w:pPr>
      <w:r>
        <w:t>“en las regiones</w:t>
      </w:r>
      <w:r w:rsidR="00EA3C97">
        <w:t xml:space="preserve"> celestes</w:t>
      </w:r>
      <w:r>
        <w:t>”</w:t>
      </w:r>
      <w:r w:rsidR="00EA3C97">
        <w:t xml:space="preserve"> </w:t>
      </w:r>
      <w:r w:rsidR="00694F63">
        <w:t xml:space="preserve">Lit. en los </w:t>
      </w:r>
      <w:r w:rsidR="00B2303B">
        <w:t xml:space="preserve">lugares </w:t>
      </w:r>
      <w:r w:rsidR="00694F63">
        <w:t>celestiales, en los cielos; se refiere al ámbito espiritual invisible</w:t>
      </w:r>
      <w:r w:rsidR="00B2303B">
        <w:t>,</w:t>
      </w:r>
      <w:r w:rsidR="00694F63">
        <w:t xml:space="preserve"> pero real</w:t>
      </w:r>
      <w:r w:rsidR="00B2303B">
        <w:t>,</w:t>
      </w:r>
      <w:r w:rsidR="00F91270">
        <w:t xml:space="preserve"> </w:t>
      </w:r>
      <w:r w:rsidR="00694F63">
        <w:t>que está por encima de la tierra</w:t>
      </w:r>
      <w:r w:rsidR="00B2303B">
        <w:t>,</w:t>
      </w:r>
      <w:r w:rsidR="00F91270">
        <w:t xml:space="preserve"> </w:t>
      </w:r>
      <w:r w:rsidR="00694F63">
        <w:t>donde operan estos poderes espirituales.</w:t>
      </w:r>
    </w:p>
    <w:p w14:paraId="5E9A1BDC" w14:textId="0ECFE76D" w:rsidR="008F053A" w:rsidRDefault="008F053A" w:rsidP="008F053A">
      <w:pPr>
        <w:pStyle w:val="Ttulo3"/>
      </w:pPr>
      <w:r>
        <w:t>Efesios 6:13 –</w:t>
      </w:r>
      <w:r>
        <w:rPr>
          <w:i/>
          <w:iCs/>
        </w:rPr>
        <w:t xml:space="preserve"> Por tanto,</w:t>
      </w:r>
      <w:r>
        <w:t xml:space="preserve"> </w:t>
      </w:r>
      <w:r w:rsidR="00FE540F">
        <w:t>a causa de esta lucha que no es contra sangre ni carne</w:t>
      </w:r>
      <w:r>
        <w:t>.</w:t>
      </w:r>
    </w:p>
    <w:p w14:paraId="53611D3C" w14:textId="79A07DDF" w:rsidR="008F053A" w:rsidRDefault="008F053A" w:rsidP="008F053A">
      <w:pPr>
        <w:pStyle w:val="Ttulo3"/>
      </w:pPr>
      <w:r>
        <w:t xml:space="preserve">Efesios 6:13 </w:t>
      </w:r>
      <w:r w:rsidR="00DA2751">
        <w:t>–“</w:t>
      </w:r>
      <w:r w:rsidR="00DA2751">
        <w:rPr>
          <w:i/>
          <w:iCs/>
        </w:rPr>
        <w:t>Por</w:t>
      </w:r>
      <w:r>
        <w:rPr>
          <w:i/>
          <w:iCs/>
        </w:rPr>
        <w:t xml:space="preserve"> tanto, </w:t>
      </w:r>
      <w:r>
        <w:rPr>
          <w:b/>
          <w:bCs/>
          <w:i/>
          <w:iCs/>
        </w:rPr>
        <w:t>tomen</w:t>
      </w:r>
      <w:r>
        <w:rPr>
          <w:i/>
          <w:iCs/>
        </w:rPr>
        <w:t xml:space="preserve"> toda la armadura de Dios, para que puedan resistir en el día malo, y habiéndolo hecho todo, estar firmes</w:t>
      </w:r>
      <w:r w:rsidR="00B25997">
        <w:rPr>
          <w:i/>
          <w:iCs/>
        </w:rPr>
        <w:t>”</w:t>
      </w:r>
      <w:r>
        <w:rPr>
          <w:i/>
          <w:iCs/>
        </w:rPr>
        <w:t>.</w:t>
      </w:r>
      <w:r>
        <w:t xml:space="preserve"> </w:t>
      </w:r>
    </w:p>
    <w:p w14:paraId="18C4C6E6" w14:textId="0EA27F36" w:rsidR="008F053A" w:rsidRDefault="000B0A26" w:rsidP="008F053A">
      <w:pPr>
        <w:pStyle w:val="Ttulo4"/>
        <w:rPr>
          <w:lang w:val="es-BO"/>
        </w:rPr>
      </w:pPr>
      <w:r>
        <w:rPr>
          <w:lang w:val="es-BO"/>
        </w:rPr>
        <w:t>Efesios 6:13 – “</w:t>
      </w:r>
      <w:r w:rsidRPr="000B0A26">
        <w:rPr>
          <w:b/>
          <w:bCs/>
          <w:i/>
          <w:iCs/>
          <w:lang w:val="es-BO"/>
        </w:rPr>
        <w:t>tomen</w:t>
      </w:r>
      <w:r w:rsidRPr="000B0A26">
        <w:rPr>
          <w:i/>
          <w:iCs/>
          <w:lang w:val="es-BO"/>
        </w:rPr>
        <w:t xml:space="preserve"> toda la armadura de Dios</w:t>
      </w:r>
      <w:r>
        <w:rPr>
          <w:lang w:val="es-BO"/>
        </w:rPr>
        <w:t>”</w:t>
      </w:r>
      <w:r w:rsidR="00572F15">
        <w:rPr>
          <w:lang w:val="es-BO"/>
        </w:rPr>
        <w:t>. Después de explicar la razón de por</w:t>
      </w:r>
      <w:r w:rsidR="00B25997">
        <w:rPr>
          <w:lang w:val="es-BO"/>
        </w:rPr>
        <w:t xml:space="preserve"> </w:t>
      </w:r>
      <w:r w:rsidR="00572F15">
        <w:rPr>
          <w:lang w:val="es-BO"/>
        </w:rPr>
        <w:t>qu</w:t>
      </w:r>
      <w:r w:rsidR="00B25997">
        <w:rPr>
          <w:lang w:val="es-BO"/>
        </w:rPr>
        <w:t>é</w:t>
      </w:r>
      <w:r w:rsidR="00572F15">
        <w:rPr>
          <w:lang w:val="es-BO"/>
        </w:rPr>
        <w:t xml:space="preserve"> deben ser fortalecidos y vestidos con toda la armadura de Dios, Pablo les dice: tomen toda la armadura de Dios.</w:t>
      </w:r>
    </w:p>
    <w:p w14:paraId="37CD6A05" w14:textId="5E6FB723" w:rsidR="00572F15" w:rsidRDefault="00572F15" w:rsidP="00572F15">
      <w:pPr>
        <w:pStyle w:val="Ttulo5"/>
      </w:pPr>
      <w:r>
        <w:t>Est</w:t>
      </w:r>
      <w:r w:rsidR="002C7D14">
        <w:t>a</w:t>
      </w:r>
      <w:r>
        <w:t xml:space="preserve"> no es</w:t>
      </w:r>
      <w:r w:rsidR="00B25997">
        <w:t xml:space="preserve"> una</w:t>
      </w:r>
      <w:r>
        <w:t xml:space="preserve"> </w:t>
      </w:r>
      <w:r w:rsidR="00B25997">
        <w:t xml:space="preserve">simple </w:t>
      </w:r>
      <w:r>
        <w:t>repetición, es una orden</w:t>
      </w:r>
      <w:r w:rsidR="002C7D14">
        <w:t>:</w:t>
      </w:r>
      <w:r>
        <w:t xml:space="preserve"> </w:t>
      </w:r>
      <w:r w:rsidR="00F650D5">
        <w:t>¡tómalo!</w:t>
      </w:r>
      <w:r>
        <w:t xml:space="preserve"> o </w:t>
      </w:r>
      <w:r w:rsidR="00F650D5">
        <w:t>¡</w:t>
      </w:r>
      <w:r>
        <w:t>levanta</w:t>
      </w:r>
      <w:r w:rsidR="00F650D5">
        <w:t>!</w:t>
      </w:r>
      <w:r>
        <w:t xml:space="preserve"> </w:t>
      </w:r>
      <w:r w:rsidR="00F650D5">
        <w:t xml:space="preserve">Toda </w:t>
      </w:r>
      <w:r>
        <w:t xml:space="preserve">la armadura de Dios que </w:t>
      </w:r>
      <w:r w:rsidR="00F650D5">
        <w:t>está</w:t>
      </w:r>
      <w:r>
        <w:t xml:space="preserve"> disponible</w:t>
      </w:r>
      <w:r w:rsidR="00F650D5">
        <w:t>; sería</w:t>
      </w:r>
      <w:r>
        <w:t xml:space="preserve"> un necio aquel que no obedece este </w:t>
      </w:r>
      <w:r w:rsidR="002C7D14">
        <w:t>mandato</w:t>
      </w:r>
      <w:r>
        <w:t>.</w:t>
      </w:r>
    </w:p>
    <w:p w14:paraId="5B0FB6E2" w14:textId="00D395BF" w:rsidR="00B82800" w:rsidRPr="00B82800" w:rsidRDefault="00B82800" w:rsidP="00B82800">
      <w:pPr>
        <w:pStyle w:val="Ttulo5"/>
      </w:pPr>
      <w:r>
        <w:t>Este mandamiento no es repetición; “revístanse” era preparación</w:t>
      </w:r>
      <w:r w:rsidR="002C7D14">
        <w:t xml:space="preserve">, </w:t>
      </w:r>
      <w:r>
        <w:t>aquí “tomen” implica</w:t>
      </w:r>
      <w:r w:rsidR="002C7D14">
        <w:t xml:space="preserve"> </w:t>
      </w:r>
      <w:r>
        <w:t>usar por la fe</w:t>
      </w:r>
      <w:r w:rsidR="002C7D14">
        <w:t>,</w:t>
      </w:r>
      <w:r>
        <w:t xml:space="preserve"> toda la armadura de Dios.</w:t>
      </w:r>
    </w:p>
    <w:p w14:paraId="45E3473F" w14:textId="5736B643" w:rsidR="008F053A" w:rsidRDefault="00F650D5" w:rsidP="008F053A">
      <w:pPr>
        <w:pStyle w:val="Ttulo5"/>
      </w:pPr>
      <w:r>
        <w:t>El imperativo</w:t>
      </w:r>
      <w:r w:rsidR="00EE3851">
        <w:t xml:space="preserve"> ANALABETE, tomen</w:t>
      </w:r>
      <w:r w:rsidR="002C7D14">
        <w:t>,</w:t>
      </w:r>
      <w:r w:rsidR="00EE3851">
        <w:t xml:space="preserve"> es aoristo</w:t>
      </w:r>
      <w:r w:rsidR="00EE3851" w:rsidRPr="00EE3851">
        <w:t xml:space="preserve"> </w:t>
      </w:r>
      <w:r w:rsidR="00EE3851">
        <w:t xml:space="preserve">es una acción puntual y </w:t>
      </w:r>
      <w:r w:rsidR="00DA2751">
        <w:t>decisiva, voz</w:t>
      </w:r>
      <w:r w:rsidR="002C7D14">
        <w:t xml:space="preserve"> </w:t>
      </w:r>
      <w:r w:rsidR="00EE3851">
        <w:t>activ</w:t>
      </w:r>
      <w:r w:rsidR="002C7D14">
        <w:t>a,</w:t>
      </w:r>
      <w:r w:rsidR="00EE3851">
        <w:t xml:space="preserve"> toma o levanta toda la armadura de Dios para la lucha, la </w:t>
      </w:r>
      <w:r w:rsidR="002C7D14">
        <w:t>intención de</w:t>
      </w:r>
      <w:r w:rsidR="00EE3851">
        <w:t xml:space="preserve"> Pablo</w:t>
      </w:r>
      <w:r w:rsidR="002C7D14">
        <w:t>,</w:t>
      </w:r>
      <w:r w:rsidR="00EE3851">
        <w:t xml:space="preserve"> es</w:t>
      </w:r>
      <w:r w:rsidR="002C7D14">
        <w:t xml:space="preserve"> provocar</w:t>
      </w:r>
      <w:r w:rsidR="00EE3851">
        <w:t xml:space="preserve"> una acción inmediata ante el ataque.</w:t>
      </w:r>
    </w:p>
    <w:p w14:paraId="4753A42B" w14:textId="2B2AD96E" w:rsidR="00E5544F" w:rsidRPr="00E5544F" w:rsidRDefault="00EE3851" w:rsidP="00E5544F">
      <w:pPr>
        <w:pStyle w:val="Ttulo5"/>
      </w:pPr>
      <w:r>
        <w:t xml:space="preserve">Pablo aun </w:t>
      </w:r>
      <w:r w:rsidR="00B82800">
        <w:t>no mencion</w:t>
      </w:r>
      <w:r w:rsidR="002C7D14">
        <w:t>ó</w:t>
      </w:r>
      <w:r>
        <w:t xml:space="preserve"> las piezas de la </w:t>
      </w:r>
      <w:r w:rsidR="00B82800">
        <w:t>armadura,</w:t>
      </w:r>
      <w:r>
        <w:t xml:space="preserve"> pero volvió a mencionar </w:t>
      </w:r>
      <w:r w:rsidR="002C7D14">
        <w:t>intencionalmente</w:t>
      </w:r>
      <w:r>
        <w:t xml:space="preserve"> que la tomen por fe.</w:t>
      </w:r>
    </w:p>
    <w:p w14:paraId="58380493" w14:textId="5369AE8D" w:rsidR="00E5544F" w:rsidRDefault="00E5544F" w:rsidP="00E5544F">
      <w:pPr>
        <w:pStyle w:val="Ttulo4"/>
        <w:rPr>
          <w:lang w:val="es-BO"/>
        </w:rPr>
      </w:pPr>
      <w:r w:rsidRPr="00E5544F">
        <w:rPr>
          <w:lang w:val="es-BO"/>
        </w:rPr>
        <w:t>Efesios 6:13 – [Tomen] “</w:t>
      </w:r>
      <w:r w:rsidRPr="00E5544F">
        <w:rPr>
          <w:i/>
          <w:iCs/>
          <w:lang w:val="es-BO"/>
        </w:rPr>
        <w:t>para que puedan resistir en el día malo</w:t>
      </w:r>
      <w:r>
        <w:rPr>
          <w:lang w:val="es-BO"/>
        </w:rPr>
        <w:t xml:space="preserve">”. </w:t>
      </w:r>
    </w:p>
    <w:p w14:paraId="1B6910E9" w14:textId="6DB2090D" w:rsidR="00C5326B" w:rsidRDefault="00337ADC" w:rsidP="00C5326B">
      <w:pPr>
        <w:pStyle w:val="Ttulo5"/>
      </w:pPr>
      <w:r>
        <w:t xml:space="preserve"> </w:t>
      </w:r>
      <w:r w:rsidR="00E310E3">
        <w:t>L</w:t>
      </w:r>
      <w:r>
        <w:t>os verbos</w:t>
      </w:r>
      <w:r w:rsidR="00C5326B">
        <w:t xml:space="preserve"> “puedan resistir” está</w:t>
      </w:r>
      <w:r w:rsidR="00E310E3">
        <w:t>n</w:t>
      </w:r>
      <w:r w:rsidR="00C5326B">
        <w:t xml:space="preserve"> en tiempo aoristo</w:t>
      </w:r>
      <w:r w:rsidR="002E2D30">
        <w:t>,</w:t>
      </w:r>
      <w:r w:rsidR="00C5326B">
        <w:t xml:space="preserve"> </w:t>
      </w:r>
      <w:r w:rsidR="00E310E3">
        <w:t>es una acción puntual,</w:t>
      </w:r>
      <w:r w:rsidR="00C5326B">
        <w:t xml:space="preserve"> en este contexto</w:t>
      </w:r>
      <w:r w:rsidR="002E2D30">
        <w:t>,</w:t>
      </w:r>
      <w:r w:rsidR="00C5326B">
        <w:t xml:space="preserve"> se refieren a</w:t>
      </w:r>
      <w:r>
        <w:t>l momento de</w:t>
      </w:r>
      <w:r w:rsidR="000B7CEF">
        <w:t xml:space="preserve"> los</w:t>
      </w:r>
      <w:r w:rsidR="00C5326B">
        <w:t xml:space="preserve"> ataques del diablo</w:t>
      </w:r>
      <w:r w:rsidR="000B7CEF">
        <w:t>, o sea el día malo.</w:t>
      </w:r>
    </w:p>
    <w:p w14:paraId="08E13300" w14:textId="2E02FD5C" w:rsidR="00C5326B" w:rsidRDefault="00C5326B" w:rsidP="00C5326B">
      <w:pPr>
        <w:pStyle w:val="Ttulo5"/>
      </w:pPr>
      <w:r>
        <w:t>Los ataques del diablo no son todo el tiempo</w:t>
      </w:r>
      <w:r w:rsidR="00337ADC">
        <w:t>, muchos creyentes echan la culpa a Satanás por sus pecados</w:t>
      </w:r>
      <w:r w:rsidR="000B7CEF">
        <w:t xml:space="preserve">, </w:t>
      </w:r>
      <w:r w:rsidR="00337ADC">
        <w:t>como si las insidias del diablo estaría</w:t>
      </w:r>
      <w:r w:rsidR="002E2D30">
        <w:t>n</w:t>
      </w:r>
      <w:r w:rsidR="00337ADC">
        <w:t xml:space="preserve"> todo el tiempo contra ellos.</w:t>
      </w:r>
    </w:p>
    <w:p w14:paraId="6B7FC4A3" w14:textId="19B6FAE6" w:rsidR="00337ADC" w:rsidRDefault="00337ADC" w:rsidP="00337ADC">
      <w:pPr>
        <w:pStyle w:val="Ttulo5"/>
      </w:pPr>
      <w:r>
        <w:lastRenderedPageBreak/>
        <w:t>Pedro y Santi</w:t>
      </w:r>
      <w:r w:rsidR="006F0D90">
        <w:t>a</w:t>
      </w:r>
      <w:r>
        <w:t xml:space="preserve">go </w:t>
      </w:r>
      <w:r w:rsidR="00DA2751">
        <w:t>explican, que</w:t>
      </w:r>
      <w:r>
        <w:t xml:space="preserve"> </w:t>
      </w:r>
      <w:r w:rsidR="00F57B56">
        <w:t>las asechanzas del diablo</w:t>
      </w:r>
      <w:r w:rsidR="006F0D90">
        <w:t xml:space="preserve">, </w:t>
      </w:r>
      <w:r w:rsidR="00F57B56">
        <w:t xml:space="preserve">no son todo el tiempo; sino que el maligno siempre busca un momento oportuno; después de resistir en el día malo </w:t>
      </w:r>
      <w:r w:rsidR="00695467">
        <w:t>é</w:t>
      </w:r>
      <w:r w:rsidR="00F57B56">
        <w:t>l huira.</w:t>
      </w:r>
    </w:p>
    <w:p w14:paraId="6464EEEB" w14:textId="272AD0C4" w:rsidR="00F57B56" w:rsidRDefault="00F57B56" w:rsidP="00F57B56">
      <w:pPr>
        <w:pStyle w:val="Ttulo6"/>
      </w:pPr>
      <w:r>
        <w:t>1 Pedro 5:8-9 – “</w:t>
      </w:r>
      <w:r w:rsidRPr="00F57B56">
        <w:rPr>
          <w:i/>
          <w:iCs/>
        </w:rPr>
        <w:t xml:space="preserve">Sean </w:t>
      </w:r>
      <w:r w:rsidR="006F0D90">
        <w:rPr>
          <w:i/>
          <w:iCs/>
        </w:rPr>
        <w:t>d</w:t>
      </w:r>
      <w:r w:rsidRPr="00F57B56">
        <w:rPr>
          <w:i/>
          <w:iCs/>
        </w:rPr>
        <w:t xml:space="preserve">e espíritu sobrio, estén alerta. Su adversario, el diablo, </w:t>
      </w:r>
      <w:r w:rsidRPr="00F57B56">
        <w:rPr>
          <w:b/>
          <w:bCs/>
          <w:i/>
          <w:iCs/>
        </w:rPr>
        <w:t xml:space="preserve">anda al asecho </w:t>
      </w:r>
      <w:r w:rsidRPr="00F57B56">
        <w:rPr>
          <w:i/>
          <w:iCs/>
        </w:rPr>
        <w:t xml:space="preserve">como león rugiente, buscando a quien devorar. Pero </w:t>
      </w:r>
      <w:r w:rsidRPr="00F57B56">
        <w:rPr>
          <w:b/>
          <w:bCs/>
          <w:i/>
          <w:iCs/>
        </w:rPr>
        <w:t>resistan firmes en la fe</w:t>
      </w:r>
      <w:r>
        <w:t xml:space="preserve">”. </w:t>
      </w:r>
    </w:p>
    <w:p w14:paraId="0BEEE8D8" w14:textId="4E55BEA8" w:rsidR="008F053A" w:rsidRDefault="00F57B56" w:rsidP="00A422C3">
      <w:pPr>
        <w:pStyle w:val="Ttulo6"/>
      </w:pPr>
      <w:r>
        <w:t>Santiago 4:7 – “</w:t>
      </w:r>
      <w:r>
        <w:rPr>
          <w:i/>
          <w:iCs/>
        </w:rPr>
        <w:t xml:space="preserve">Por tanto, sométanse a Dios. </w:t>
      </w:r>
      <w:r w:rsidRPr="00F57B56">
        <w:rPr>
          <w:b/>
          <w:bCs/>
          <w:i/>
          <w:iCs/>
        </w:rPr>
        <w:t>Resistan, pues, al diablo y huirá de ustedes</w:t>
      </w:r>
      <w:r>
        <w:t>”.</w:t>
      </w:r>
    </w:p>
    <w:p w14:paraId="6B2AC38B" w14:textId="7FD65E38" w:rsidR="00572F15" w:rsidRDefault="00E5544F" w:rsidP="00E5544F">
      <w:pPr>
        <w:pStyle w:val="Ttulo4"/>
        <w:rPr>
          <w:lang w:val="es-BO"/>
        </w:rPr>
      </w:pPr>
      <w:r w:rsidRPr="00E5544F">
        <w:rPr>
          <w:lang w:val="es-BO"/>
        </w:rPr>
        <w:t>Efesios 6:13 – “</w:t>
      </w:r>
      <w:r w:rsidRPr="00E5544F">
        <w:rPr>
          <w:i/>
          <w:iCs/>
          <w:lang w:val="es-BO"/>
        </w:rPr>
        <w:t>y habiéndolo hecho todo, estar firmes</w:t>
      </w:r>
      <w:r>
        <w:rPr>
          <w:lang w:val="es-BO"/>
        </w:rPr>
        <w:t xml:space="preserve">”. </w:t>
      </w:r>
      <w:r w:rsidR="006B3308">
        <w:rPr>
          <w:lang w:val="es-BO"/>
        </w:rPr>
        <w:t>El participio habiendo acabado toda resistencia en el día malo, otra vez estar firmes.</w:t>
      </w:r>
    </w:p>
    <w:p w14:paraId="62A5F7EA" w14:textId="25FD0B73" w:rsidR="006B3308" w:rsidRPr="006B3308" w:rsidRDefault="006B3308" w:rsidP="006B3308">
      <w:pPr>
        <w:pStyle w:val="Ttulo5"/>
      </w:pPr>
      <w:r>
        <w:t>Esto es después de que el diablo huya</w:t>
      </w:r>
      <w:r w:rsidR="006F0D90">
        <w:t>,</w:t>
      </w:r>
      <w:r>
        <w:t xml:space="preserve"> vuelvan a la formación de la batalla</w:t>
      </w:r>
      <w:r w:rsidR="006F0D90">
        <w:t>,</w:t>
      </w:r>
      <w:r>
        <w:t xml:space="preserve"> ¡estar firmes!, no hay tiempo para tomarse un descanso</w:t>
      </w:r>
      <w:r w:rsidR="006F0D90">
        <w:t>.</w:t>
      </w:r>
    </w:p>
    <w:p w14:paraId="4B1AAA6F" w14:textId="23F84A00" w:rsidR="003E2DD1" w:rsidRPr="00830F82" w:rsidRDefault="003E2DD1" w:rsidP="003E2DD1">
      <w:pPr>
        <w:pStyle w:val="Ttulo2"/>
      </w:pPr>
      <w:r w:rsidRPr="00830F82">
        <w:t>Efesios 6:1</w:t>
      </w:r>
      <w:r w:rsidR="00C37DC6">
        <w:t>4</w:t>
      </w:r>
      <w:r w:rsidRPr="00830F82">
        <w:t xml:space="preserve">-17 – </w:t>
      </w:r>
      <w:r w:rsidR="00724B44">
        <w:t>T</w:t>
      </w:r>
      <w:r w:rsidR="00724B44" w:rsidRPr="00830F82">
        <w:t>oda</w:t>
      </w:r>
      <w:r w:rsidR="00724B44">
        <w:t xml:space="preserve"> </w:t>
      </w:r>
      <w:r w:rsidR="00724B44" w:rsidRPr="00830F82">
        <w:t>la</w:t>
      </w:r>
      <w:r w:rsidRPr="00830F82">
        <w:t xml:space="preserve"> Armadura de Dios.</w:t>
      </w:r>
    </w:p>
    <w:p w14:paraId="2F8BB389" w14:textId="7319EAE3" w:rsidR="003E2DD1" w:rsidRDefault="008F053A" w:rsidP="003E2DD1">
      <w:pPr>
        <w:pStyle w:val="Ttulo3"/>
      </w:pPr>
      <w:r>
        <w:t>Efesios 6:14-17 –</w:t>
      </w:r>
      <w:r w:rsidR="00FC329A">
        <w:t xml:space="preserve"> </w:t>
      </w:r>
      <w:r w:rsidR="0060011F">
        <w:t xml:space="preserve">Después de una buena explicación de la lucha </w:t>
      </w:r>
      <w:r w:rsidR="00D4291F">
        <w:t>espiritual, de</w:t>
      </w:r>
      <w:r w:rsidR="0060011F">
        <w:t xml:space="preserve"> </w:t>
      </w:r>
      <w:r w:rsidR="006F0D90">
        <w:t>cómo</w:t>
      </w:r>
      <w:r w:rsidR="0060011F">
        <w:t xml:space="preserve"> </w:t>
      </w:r>
      <w:r w:rsidR="00125C0F">
        <w:t>se lleva</w:t>
      </w:r>
      <w:r w:rsidR="006F0D90">
        <w:t xml:space="preserve"> a cabo</w:t>
      </w:r>
      <w:r w:rsidR="00125C0F">
        <w:t>; Pablo les manda a estar firmes, pero con toda la armadura de Dios; aquí se mencionan las piezas de toda la armadura de Dios.</w:t>
      </w:r>
    </w:p>
    <w:p w14:paraId="3DD0FD4B" w14:textId="6BF29741" w:rsidR="000B324F" w:rsidRDefault="000B324F" w:rsidP="000B324F">
      <w:pPr>
        <w:pStyle w:val="Ttulo3"/>
      </w:pPr>
      <w:r>
        <w:t xml:space="preserve">Efesios 6:14 – </w:t>
      </w:r>
      <w:r w:rsidR="0060011F">
        <w:t>“</w:t>
      </w:r>
      <w:r>
        <w:rPr>
          <w:i/>
          <w:iCs/>
        </w:rPr>
        <w:t xml:space="preserve">Estén, pues, </w:t>
      </w:r>
      <w:r>
        <w:rPr>
          <w:b/>
          <w:bCs/>
          <w:i/>
          <w:iCs/>
        </w:rPr>
        <w:t>firmes</w:t>
      </w:r>
      <w:r w:rsidR="0060011F">
        <w:rPr>
          <w:b/>
          <w:bCs/>
          <w:i/>
          <w:iCs/>
        </w:rPr>
        <w:t>”</w:t>
      </w:r>
      <w:r>
        <w:rPr>
          <w:i/>
          <w:iCs/>
        </w:rPr>
        <w:t>, …</w:t>
      </w:r>
      <w:r>
        <w:t xml:space="preserve"> </w:t>
      </w:r>
      <w:r w:rsidR="0060011F">
        <w:t>Pablo contin</w:t>
      </w:r>
      <w:r w:rsidR="006F0D90">
        <w:t>ú</w:t>
      </w:r>
      <w:r w:rsidR="0060011F">
        <w:t>a después</w:t>
      </w:r>
      <w:r w:rsidR="006F0D90">
        <w:t xml:space="preserve"> de</w:t>
      </w:r>
      <w:r w:rsidR="0060011F">
        <w:t xml:space="preserve"> advertir del día malo o después de haber resistido en el día malo hay uno orden</w:t>
      </w:r>
      <w:r w:rsidR="006F0D90">
        <w:t>:</w:t>
      </w:r>
      <w:r w:rsidR="0060011F">
        <w:t xml:space="preserve"> ¡estén firmes!  Esto no una opción.</w:t>
      </w:r>
    </w:p>
    <w:p w14:paraId="45C25E8F" w14:textId="2110F236" w:rsidR="00F002AF" w:rsidRPr="00F002AF" w:rsidRDefault="00F002AF" w:rsidP="00F002AF">
      <w:pPr>
        <w:pStyle w:val="Ttulo4"/>
        <w:rPr>
          <w:lang w:val="es-BO"/>
        </w:rPr>
      </w:pPr>
      <w:r>
        <w:rPr>
          <w:lang w:val="es-BO"/>
        </w:rPr>
        <w:t>La pregunta ser</w:t>
      </w:r>
      <w:r w:rsidR="006F0D90">
        <w:rPr>
          <w:lang w:val="es-BO"/>
        </w:rPr>
        <w:t>í</w:t>
      </w:r>
      <w:r>
        <w:rPr>
          <w:lang w:val="es-BO"/>
        </w:rPr>
        <w:t>a ¿</w:t>
      </w:r>
      <w:r w:rsidR="006F0D90">
        <w:rPr>
          <w:lang w:val="es-BO"/>
        </w:rPr>
        <w:t>C</w:t>
      </w:r>
      <w:r>
        <w:rPr>
          <w:lang w:val="es-BO"/>
        </w:rPr>
        <w:t>ómo?, Pablo presenta una serie de</w:t>
      </w:r>
      <w:r w:rsidR="007867A9">
        <w:rPr>
          <w:lang w:val="es-BO"/>
        </w:rPr>
        <w:t xml:space="preserve"> cuatro participios</w:t>
      </w:r>
      <w:r>
        <w:rPr>
          <w:lang w:val="es-BO"/>
        </w:rPr>
        <w:t xml:space="preserve"> de cómo mantener</w:t>
      </w:r>
      <w:r w:rsidR="006F0D90">
        <w:rPr>
          <w:lang w:val="es-BO"/>
        </w:rPr>
        <w:t>se</w:t>
      </w:r>
      <w:r>
        <w:rPr>
          <w:lang w:val="es-BO"/>
        </w:rPr>
        <w:t xml:space="preserve"> firmes, en tiempo aoristo</w:t>
      </w:r>
      <w:r w:rsidR="006F0D90">
        <w:rPr>
          <w:lang w:val="es-BO"/>
        </w:rPr>
        <w:t>,</w:t>
      </w:r>
      <w:r>
        <w:rPr>
          <w:lang w:val="es-BO"/>
        </w:rPr>
        <w:t xml:space="preserve"> que preceden y sustentan el mandato principal</w:t>
      </w:r>
      <w:r w:rsidR="00B7325F">
        <w:rPr>
          <w:lang w:val="es-BO"/>
        </w:rPr>
        <w:t xml:space="preserve"> “estén firmes”</w:t>
      </w:r>
    </w:p>
    <w:p w14:paraId="1D734A91" w14:textId="31795548" w:rsidR="003E2DD1" w:rsidRPr="00830F82" w:rsidRDefault="000B324F" w:rsidP="003E2DD1">
      <w:pPr>
        <w:pStyle w:val="Ttulo4"/>
        <w:rPr>
          <w:lang w:val="es-BO"/>
        </w:rPr>
      </w:pPr>
      <w:r>
        <w:rPr>
          <w:lang w:val="es-BO"/>
        </w:rPr>
        <w:t xml:space="preserve">Efesios 6:14 – </w:t>
      </w:r>
      <w:r>
        <w:rPr>
          <w:b/>
          <w:bCs/>
          <w:lang w:val="es-BO"/>
        </w:rPr>
        <w:t>Pieza #1</w:t>
      </w:r>
      <w:r>
        <w:rPr>
          <w:lang w:val="es-BO"/>
        </w:rPr>
        <w:t xml:space="preserve"> </w:t>
      </w:r>
      <w:r>
        <w:rPr>
          <w:i/>
          <w:iCs/>
          <w:lang w:val="es-BO"/>
        </w:rPr>
        <w:t xml:space="preserve">… </w:t>
      </w:r>
      <w:r w:rsidR="00995629">
        <w:rPr>
          <w:i/>
          <w:iCs/>
          <w:lang w:val="es-BO"/>
        </w:rPr>
        <w:t>“</w:t>
      </w:r>
      <w:r>
        <w:rPr>
          <w:i/>
          <w:iCs/>
          <w:lang w:val="es-BO"/>
        </w:rPr>
        <w:t>CEÑIDA SU CINTURA CON LA VERDAD</w:t>
      </w:r>
      <w:r w:rsidR="00995629">
        <w:rPr>
          <w:i/>
          <w:iCs/>
          <w:lang w:val="es-BO"/>
        </w:rPr>
        <w:t>”</w:t>
      </w:r>
      <w:r>
        <w:rPr>
          <w:i/>
          <w:iCs/>
          <w:lang w:val="es-BO"/>
        </w:rPr>
        <w:t>, …</w:t>
      </w:r>
      <w:r>
        <w:rPr>
          <w:lang w:val="es-BO"/>
        </w:rPr>
        <w:t xml:space="preserve"> </w:t>
      </w:r>
      <w:r w:rsidR="00995629">
        <w:rPr>
          <w:lang w:val="es-BO"/>
        </w:rPr>
        <w:t>Tenemos el cinturón de la verdad</w:t>
      </w:r>
    </w:p>
    <w:p w14:paraId="0F54FE03" w14:textId="1C32817D" w:rsidR="00B7325F" w:rsidRDefault="00997736" w:rsidP="00B7325F">
      <w:pPr>
        <w:pStyle w:val="Ttulo5"/>
      </w:pPr>
      <w:r>
        <w:t>Antes de la batalla</w:t>
      </w:r>
      <w:r w:rsidR="006F0D90">
        <w:t>,</w:t>
      </w:r>
      <w:r>
        <w:t xml:space="preserve"> los soldados romanos tenían que vestirse; después de ponerse</w:t>
      </w:r>
      <w:r w:rsidR="006F0D90">
        <w:t xml:space="preserve"> la</w:t>
      </w:r>
      <w:r>
        <w:t xml:space="preserve"> túnica o camisa larga</w:t>
      </w:r>
      <w:r w:rsidR="006F0D90">
        <w:t>,</w:t>
      </w:r>
      <w:r>
        <w:t xml:space="preserve"> el soldado </w:t>
      </w:r>
      <w:r w:rsidR="00AB2600">
        <w:t>tenía</w:t>
      </w:r>
      <w:r>
        <w:t xml:space="preserve"> que ajust</w:t>
      </w:r>
      <w:r w:rsidR="006F0D90">
        <w:t>ársela</w:t>
      </w:r>
      <w:r>
        <w:t xml:space="preserve"> con un cinturón ancho en la cintura, sin eso no </w:t>
      </w:r>
      <w:r w:rsidR="00B7325F">
        <w:t>tenía</w:t>
      </w:r>
      <w:r>
        <w:t xml:space="preserve"> una movilidad libre.</w:t>
      </w:r>
    </w:p>
    <w:p w14:paraId="376E24D6" w14:textId="33255ED4" w:rsidR="00B7325F" w:rsidRPr="00B7325F" w:rsidRDefault="00997736" w:rsidP="00B7325F">
      <w:pPr>
        <w:pStyle w:val="Ttulo5"/>
      </w:pPr>
      <w:r>
        <w:t xml:space="preserve">En el cinturón </w:t>
      </w:r>
      <w:r w:rsidR="00B7325F">
        <w:t xml:space="preserve">se </w:t>
      </w:r>
      <w:r>
        <w:t>sost</w:t>
      </w:r>
      <w:r w:rsidR="0053729E">
        <w:t>enía</w:t>
      </w:r>
      <w:r>
        <w:t xml:space="preserve"> la espada y </w:t>
      </w:r>
      <w:r w:rsidR="00B7325F">
        <w:t>permit</w:t>
      </w:r>
      <w:r w:rsidR="0053729E">
        <w:t>ía</w:t>
      </w:r>
      <w:r>
        <w:t xml:space="preserve"> libre movimiento</w:t>
      </w:r>
      <w:r w:rsidR="0053729E">
        <w:t>,</w:t>
      </w:r>
      <w:r>
        <w:t xml:space="preserve"> por eso era necesario.</w:t>
      </w:r>
      <w:r w:rsidR="00B7325F">
        <w:t xml:space="preserve"> Sin el cinturón todo lo demás se desacomoda</w:t>
      </w:r>
      <w:r w:rsidR="0053729E">
        <w:t>ba</w:t>
      </w:r>
      <w:r w:rsidR="00B7325F">
        <w:t>.</w:t>
      </w:r>
    </w:p>
    <w:p w14:paraId="36D9FDE4" w14:textId="115B1392" w:rsidR="00997736" w:rsidRDefault="00997736" w:rsidP="00997736">
      <w:pPr>
        <w:pStyle w:val="Ttulo5"/>
      </w:pPr>
      <w:r>
        <w:t>El verbo “CEÑIDA” es aoristo, participio esta acción debió haber ocurrido antes de</w:t>
      </w:r>
      <w:r w:rsidR="0053729E">
        <w:t>l</w:t>
      </w:r>
      <w:r>
        <w:t xml:space="preserve"> imperativo “estén firmes”; </w:t>
      </w:r>
      <w:r w:rsidR="0053729E">
        <w:t>es decir,</w:t>
      </w:r>
      <w:r>
        <w:t xml:space="preserve"> </w:t>
      </w:r>
      <w:r w:rsidR="00931089">
        <w:t>habiéndose</w:t>
      </w:r>
      <w:r>
        <w:t xml:space="preserve"> ceñido su cintura con la verdad</w:t>
      </w:r>
      <w:r w:rsidR="0053729E">
        <w:t>,</w:t>
      </w:r>
      <w:r>
        <w:t xml:space="preserve"> estén firmes.</w:t>
      </w:r>
    </w:p>
    <w:p w14:paraId="55E48E96" w14:textId="2F036DA6" w:rsidR="00997736" w:rsidRDefault="00997736" w:rsidP="00997736">
      <w:pPr>
        <w:pStyle w:val="Ttulo5"/>
      </w:pPr>
      <w:r>
        <w:t xml:space="preserve">“CON LA VERDAD” </w:t>
      </w:r>
      <w:r w:rsidR="00F002AF">
        <w:t>Pablo no dice que consigan la verdad por su propia cuenta, aquí la verdad e</w:t>
      </w:r>
      <w:r w:rsidR="0053729E">
        <w:t xml:space="preserve">s </w:t>
      </w:r>
      <w:r w:rsidR="00F002AF">
        <w:t>presentada como parte de la armadura de Dios que está disponible</w:t>
      </w:r>
      <w:r w:rsidR="00B7325F">
        <w:t>; la verdad es objetiva en Cristo</w:t>
      </w:r>
      <w:r w:rsidR="00F002AF">
        <w:t>.</w:t>
      </w:r>
    </w:p>
    <w:p w14:paraId="05C4FD35" w14:textId="68BCE6A6" w:rsidR="003E2DD1" w:rsidRDefault="00F002AF" w:rsidP="00B7325F">
      <w:pPr>
        <w:pStyle w:val="Ttulo5"/>
      </w:pPr>
      <w:r>
        <w:t xml:space="preserve">Significa apropiarse por la fe de la verdad que </w:t>
      </w:r>
      <w:r w:rsidR="0053729E">
        <w:t xml:space="preserve">tenemos </w:t>
      </w:r>
      <w:r>
        <w:t>en Cristo Jesús, nos ceñimos con ella para que no nos enredemos</w:t>
      </w:r>
      <w:r w:rsidR="005F37C0">
        <w:t xml:space="preserve"> con</w:t>
      </w:r>
      <w:r>
        <w:t xml:space="preserve"> los engaños</w:t>
      </w:r>
      <w:r w:rsidR="00B7325F">
        <w:t xml:space="preserve"> del diablo</w:t>
      </w:r>
      <w:r>
        <w:t>. Efesios 4:21; Juan 1:17; Colosense</w:t>
      </w:r>
      <w:r w:rsidR="005F37C0">
        <w:t>s</w:t>
      </w:r>
      <w:r>
        <w:t xml:space="preserve"> 2:4</w:t>
      </w:r>
    </w:p>
    <w:p w14:paraId="17635079" w14:textId="0FB4D6D1" w:rsidR="000B324F" w:rsidRDefault="000B324F" w:rsidP="000B324F">
      <w:pPr>
        <w:pStyle w:val="Ttulo4"/>
        <w:rPr>
          <w:i/>
          <w:iCs/>
          <w:lang w:val="es-BO"/>
        </w:rPr>
      </w:pPr>
      <w:r w:rsidRPr="000B324F">
        <w:rPr>
          <w:lang w:val="es-BO"/>
        </w:rPr>
        <w:lastRenderedPageBreak/>
        <w:t>Efesios 6:14 –</w:t>
      </w:r>
      <w:r w:rsidRPr="000B324F">
        <w:rPr>
          <w:b/>
          <w:bCs/>
          <w:lang w:val="es-BO"/>
        </w:rPr>
        <w:t xml:space="preserve"> Pieza #2 </w:t>
      </w:r>
      <w:r w:rsidRPr="000B324F">
        <w:rPr>
          <w:lang w:val="es-BO"/>
        </w:rPr>
        <w:t>…</w:t>
      </w:r>
      <w:r w:rsidRPr="000B324F">
        <w:rPr>
          <w:i/>
          <w:iCs/>
          <w:lang w:val="es-BO"/>
        </w:rPr>
        <w:t xml:space="preserve"> </w:t>
      </w:r>
      <w:r w:rsidR="00995629">
        <w:rPr>
          <w:i/>
          <w:iCs/>
          <w:lang w:val="es-BO"/>
        </w:rPr>
        <w:t>“</w:t>
      </w:r>
      <w:r w:rsidRPr="000B324F">
        <w:rPr>
          <w:i/>
          <w:iCs/>
          <w:lang w:val="es-BO"/>
        </w:rPr>
        <w:t>REVESTIDOS C</w:t>
      </w:r>
      <w:r>
        <w:rPr>
          <w:i/>
          <w:iCs/>
          <w:lang w:val="es-BO"/>
        </w:rPr>
        <w:t>ON LA CORAZA DE LA JUSTICIA</w:t>
      </w:r>
      <w:r w:rsidR="00995629">
        <w:rPr>
          <w:i/>
          <w:iCs/>
          <w:lang w:val="es-BO"/>
        </w:rPr>
        <w:t>”</w:t>
      </w:r>
      <w:r w:rsidR="00995629">
        <w:rPr>
          <w:lang w:val="es-BO"/>
        </w:rPr>
        <w:t>. Tenemos la coraza de la justicia.</w:t>
      </w:r>
    </w:p>
    <w:p w14:paraId="00A71842" w14:textId="0DC7EC6D" w:rsidR="000B324F" w:rsidRDefault="00231D0C" w:rsidP="000B324F">
      <w:pPr>
        <w:pStyle w:val="Ttulo5"/>
      </w:pPr>
      <w:r>
        <w:t xml:space="preserve">Un soldado romano cuando se vestía con la coraza; </w:t>
      </w:r>
      <w:r w:rsidR="005F37C0">
        <w:t xml:space="preserve">se </w:t>
      </w:r>
      <w:r>
        <w:t>cubría el t</w:t>
      </w:r>
      <w:r w:rsidR="005F37C0">
        <w:t>órax</w:t>
      </w:r>
      <w:r>
        <w:t xml:space="preserve">, protegía </w:t>
      </w:r>
      <w:r w:rsidR="005F37C0">
        <w:t>sus</w:t>
      </w:r>
      <w:r>
        <w:t xml:space="preserve"> órganos vitales: corazón, pulmones.</w:t>
      </w:r>
    </w:p>
    <w:p w14:paraId="3068623B" w14:textId="49C5DBA0" w:rsidR="00997736" w:rsidRDefault="00997736" w:rsidP="00997736">
      <w:pPr>
        <w:pStyle w:val="Ttulo5"/>
      </w:pPr>
      <w:r>
        <w:t>El verbo “REVESTIDOS” es aoristo, participio esta acción debió haber ocurrido antes de</w:t>
      </w:r>
      <w:r w:rsidR="005F37C0">
        <w:t>l</w:t>
      </w:r>
      <w:r>
        <w:t xml:space="preserve"> imperativo “estén firmes”; significa </w:t>
      </w:r>
      <w:r w:rsidR="00931089">
        <w:t>habiéndose</w:t>
      </w:r>
      <w:r>
        <w:t xml:space="preserve"> vestido con la coraza de justicia estén firmes.</w:t>
      </w:r>
    </w:p>
    <w:p w14:paraId="378C5712" w14:textId="4D68F6EE" w:rsidR="00231D0C" w:rsidRDefault="00231D0C" w:rsidP="00231D0C">
      <w:pPr>
        <w:pStyle w:val="Ttulo5"/>
      </w:pPr>
      <w:r>
        <w:t>“DE LA JUSTICIA” La justicia no</w:t>
      </w:r>
      <w:r w:rsidR="005F37C0">
        <w:t xml:space="preserve"> la</w:t>
      </w:r>
      <w:r>
        <w:t xml:space="preserve"> producimos por nosotros mismos, aquí Pablo dice </w:t>
      </w:r>
      <w:r w:rsidR="005F37C0">
        <w:t>pó</w:t>
      </w:r>
      <w:r>
        <w:t>nte</w:t>
      </w:r>
      <w:r w:rsidR="005F37C0">
        <w:t>la,</w:t>
      </w:r>
      <w:r>
        <w:t xml:space="preserve"> está disponible, la justicia ya es del creyente en Cristo. 2 </w:t>
      </w:r>
      <w:proofErr w:type="gramStart"/>
      <w:r>
        <w:t>Corintios</w:t>
      </w:r>
      <w:proofErr w:type="gramEnd"/>
      <w:r>
        <w:t xml:space="preserve"> 5:21.</w:t>
      </w:r>
    </w:p>
    <w:p w14:paraId="3B8A84A3" w14:textId="7A555CC9" w:rsidR="00231D0C" w:rsidRDefault="00231D0C" w:rsidP="00231D0C">
      <w:pPr>
        <w:pStyle w:val="Ttulo5"/>
      </w:pPr>
      <w:r>
        <w:t>Los ataques son constantes y son las acusaciones en cuanto a la justicia que tenemos en Cristo. Romanos 8:33-34; 1 Juan 2:1-2</w:t>
      </w:r>
    </w:p>
    <w:p w14:paraId="43A2B3FF" w14:textId="15279474" w:rsidR="00231D0C" w:rsidRPr="00231D0C" w:rsidRDefault="00231D0C" w:rsidP="00231D0C">
      <w:pPr>
        <w:pStyle w:val="Ttulo5"/>
      </w:pPr>
      <w:r>
        <w:t>La justicia de Dios en el Evangelio para todo aquel que cree</w:t>
      </w:r>
      <w:r w:rsidR="00514920">
        <w:t>,</w:t>
      </w:r>
      <w:r>
        <w:t xml:space="preserve"> ha sido </w:t>
      </w:r>
      <w:r w:rsidR="00F228D9">
        <w:t>acreditada</w:t>
      </w:r>
      <w:r>
        <w:t xml:space="preserve"> Romanos 1:17; Efesios 2:7-9; la vida recta fluye de esa realidad, </w:t>
      </w:r>
      <w:r w:rsidR="00F228D9">
        <w:t>Gálatas 2:21; Efesios 5:9.</w:t>
      </w:r>
    </w:p>
    <w:p w14:paraId="0F54248D" w14:textId="33474D9E" w:rsidR="000B324F" w:rsidRDefault="00F228D9" w:rsidP="00F228D9">
      <w:pPr>
        <w:pStyle w:val="Ttulo5"/>
      </w:pPr>
      <w:r>
        <w:t>A veces dudamos en nuestros corazones de la justicia de Dios en nosotros y empezamos a pelear en nuestros esfuerzos, por la fe debemos vestirnos</w:t>
      </w:r>
      <w:r w:rsidR="00694C38">
        <w:t xml:space="preserve"> (aprópiate)</w:t>
      </w:r>
      <w:r>
        <w:t xml:space="preserve"> con la coraza de justicia.</w:t>
      </w:r>
    </w:p>
    <w:p w14:paraId="7C381588" w14:textId="2D3F4BCB" w:rsidR="008844CD" w:rsidRPr="008844CD" w:rsidRDefault="008844CD" w:rsidP="008844CD">
      <w:pPr>
        <w:pStyle w:val="Ttulo5"/>
      </w:pPr>
      <w:r>
        <w:t>El día que seas cuestionad</w:t>
      </w:r>
      <w:r w:rsidR="00514920">
        <w:t>o</w:t>
      </w:r>
      <w:r>
        <w:t xml:space="preserve"> por tu propia justicia, tienes la justicia perfecta de Cristo en ti. (saca pecho y muestra la justicia de Cristo)</w:t>
      </w:r>
    </w:p>
    <w:p w14:paraId="5758CF83" w14:textId="1228D9EE" w:rsidR="000B324F" w:rsidRDefault="000B324F" w:rsidP="000B324F">
      <w:pPr>
        <w:pStyle w:val="Ttulo4"/>
        <w:rPr>
          <w:lang w:val="es-BO"/>
        </w:rPr>
      </w:pPr>
      <w:r w:rsidRPr="000B324F">
        <w:rPr>
          <w:lang w:val="es-BO"/>
        </w:rPr>
        <w:t>Efesios 6:15 –</w:t>
      </w:r>
      <w:r w:rsidRPr="000B324F">
        <w:rPr>
          <w:b/>
          <w:bCs/>
          <w:lang w:val="es-BO"/>
        </w:rPr>
        <w:t xml:space="preserve"> Pieza #3</w:t>
      </w:r>
      <w:r w:rsidRPr="000B324F">
        <w:rPr>
          <w:lang w:val="es-BO"/>
        </w:rPr>
        <w:t xml:space="preserve"> </w:t>
      </w:r>
      <w:r w:rsidR="00995629">
        <w:rPr>
          <w:lang w:val="es-BO"/>
        </w:rPr>
        <w:t>“</w:t>
      </w:r>
      <w:r w:rsidRPr="000B324F">
        <w:rPr>
          <w:i/>
          <w:iCs/>
          <w:lang w:val="es-BO"/>
        </w:rPr>
        <w:t>y calzados L</w:t>
      </w:r>
      <w:r>
        <w:rPr>
          <w:i/>
          <w:iCs/>
          <w:lang w:val="es-BO"/>
        </w:rPr>
        <w:t>OS PIES CON LA PREPARACIÓN PARA ANUNCIAR EL EVANGELIO DE LA PAZ</w:t>
      </w:r>
      <w:r w:rsidR="00995629">
        <w:rPr>
          <w:i/>
          <w:iCs/>
          <w:lang w:val="es-BO"/>
        </w:rPr>
        <w:t>”</w:t>
      </w:r>
      <w:r>
        <w:rPr>
          <w:i/>
          <w:iCs/>
          <w:lang w:val="es-BO"/>
        </w:rPr>
        <w:t>.</w:t>
      </w:r>
      <w:r>
        <w:rPr>
          <w:lang w:val="es-BO"/>
        </w:rPr>
        <w:t xml:space="preserve"> </w:t>
      </w:r>
      <w:r w:rsidR="00995629">
        <w:rPr>
          <w:lang w:val="es-BO"/>
        </w:rPr>
        <w:t>Tenemos calzados del Evangelio de la paz</w:t>
      </w:r>
    </w:p>
    <w:p w14:paraId="424F22B0" w14:textId="01227342" w:rsidR="000B324F" w:rsidRDefault="00751D09" w:rsidP="000B324F">
      <w:pPr>
        <w:pStyle w:val="Ttulo5"/>
      </w:pPr>
      <w:r>
        <w:t xml:space="preserve">La imagen que tenemos para </w:t>
      </w:r>
      <w:proofErr w:type="gramStart"/>
      <w:r w:rsidR="00D20CFA">
        <w:t>entender,</w:t>
      </w:r>
      <w:proofErr w:type="gramEnd"/>
      <w:r>
        <w:t xml:space="preserve"> </w:t>
      </w:r>
      <w:r w:rsidR="00D20CFA">
        <w:t>es de</w:t>
      </w:r>
      <w:r>
        <w:t xml:space="preserve"> un soldado romano calzándose las sandalias que usaban con suelas gruesas y clavos</w:t>
      </w:r>
      <w:r w:rsidR="00514920">
        <w:t>, la cual</w:t>
      </w:r>
      <w:r>
        <w:t xml:space="preserve"> garantizaba firmeza</w:t>
      </w:r>
      <w:r w:rsidR="00094130">
        <w:t xml:space="preserve"> para no resbalar</w:t>
      </w:r>
      <w:r>
        <w:t>, mejor movilidad y resistencia</w:t>
      </w:r>
      <w:r w:rsidR="00094130">
        <w:t xml:space="preserve"> en terreno hostil</w:t>
      </w:r>
      <w:r>
        <w:t>.</w:t>
      </w:r>
    </w:p>
    <w:p w14:paraId="0B14B636" w14:textId="49385799" w:rsidR="0086338F" w:rsidRPr="00997736" w:rsidRDefault="0086338F" w:rsidP="0086338F">
      <w:pPr>
        <w:pStyle w:val="Ttulo5"/>
      </w:pPr>
      <w:r>
        <w:t xml:space="preserve">El verbo “calzados” es aoristo, participio esta acción debió haber ocurrido antes de imperativo “estén firmes”; significa </w:t>
      </w:r>
      <w:r w:rsidR="00931089">
        <w:t>habiéndose</w:t>
      </w:r>
      <w:r>
        <w:t xml:space="preserve"> puestos los calzados a los pies</w:t>
      </w:r>
      <w:r w:rsidR="00514920">
        <w:t>,</w:t>
      </w:r>
      <w:r>
        <w:t xml:space="preserve"> con la preparación para anunciar el evangelio de la </w:t>
      </w:r>
      <w:r w:rsidR="00174F11">
        <w:t>paz, estén</w:t>
      </w:r>
      <w:r>
        <w:t xml:space="preserve"> firmes.</w:t>
      </w:r>
    </w:p>
    <w:p w14:paraId="2D297817" w14:textId="083B18F2" w:rsidR="0086338F" w:rsidRDefault="00751D09" w:rsidP="00BC1DF0">
      <w:pPr>
        <w:pStyle w:val="Ttulo5"/>
      </w:pPr>
      <w:r>
        <w:t>La palabra “PREPARACION” puede significar preparación, disposición, estar listo; no solo significa preparación para predicar el evangelio</w:t>
      </w:r>
      <w:r w:rsidR="00BC1DF0">
        <w:t>, en el contexto que usa Pablo es la guerra espiritual; significa estar afirmados en el evangelio de la paz para que nada te mueva.</w:t>
      </w:r>
    </w:p>
    <w:p w14:paraId="3D435CCE" w14:textId="48D1DE7F" w:rsidR="00BC1DF0" w:rsidRDefault="00BC1DF0" w:rsidP="00BC1DF0">
      <w:pPr>
        <w:pStyle w:val="Ttulo5"/>
      </w:pPr>
      <w:r>
        <w:t xml:space="preserve"> Pablo dice “EL EVANGELIO DE LA PAZ” y Cristo es nuestra paz. Efesios 2:14-17; Romanos 5:1, 10.</w:t>
      </w:r>
    </w:p>
    <w:p w14:paraId="38003A61" w14:textId="4A74C218" w:rsidR="00BC1DF0" w:rsidRDefault="00BC1DF0" w:rsidP="00BC1DF0">
      <w:pPr>
        <w:pStyle w:val="Ttulo5"/>
      </w:pPr>
      <w:r>
        <w:t>Cuando est</w:t>
      </w:r>
      <w:r w:rsidR="004E3DAC">
        <w:t>á</w:t>
      </w:r>
      <w:r>
        <w:t xml:space="preserve">s calzado con el evangelio de la </w:t>
      </w:r>
      <w:r w:rsidR="003B04A9">
        <w:t>paz, no</w:t>
      </w:r>
      <w:r>
        <w:t xml:space="preserve"> te resbalas en terrenos </w:t>
      </w:r>
      <w:r w:rsidR="004E3DAC">
        <w:t xml:space="preserve">engañosos, acusaciones, días </w:t>
      </w:r>
      <w:r w:rsidR="003B04A9">
        <w:t>que enfrentas miedos,</w:t>
      </w:r>
      <w:r w:rsidR="004E3DAC">
        <w:t xml:space="preserve"> ansiedad</w:t>
      </w:r>
      <w:r w:rsidR="003B04A9">
        <w:t>,</w:t>
      </w:r>
      <w:r w:rsidR="004E3DAC">
        <w:t xml:space="preserve"> sino</w:t>
      </w:r>
      <w:r w:rsidR="003B04A9">
        <w:t xml:space="preserve"> que </w:t>
      </w:r>
      <w:r w:rsidR="004E3DAC">
        <w:t>te mantienes firme.</w:t>
      </w:r>
    </w:p>
    <w:p w14:paraId="787FD415" w14:textId="7BCD3A35" w:rsidR="000B324F" w:rsidRDefault="004E3DAC" w:rsidP="004E3DAC">
      <w:pPr>
        <w:pStyle w:val="Ttulo5"/>
      </w:pPr>
      <w:r>
        <w:lastRenderedPageBreak/>
        <w:t xml:space="preserve">“PARA ANUNCIAR” no está en el griego fue agregado por los traductores; no contradice las </w:t>
      </w:r>
      <w:r w:rsidR="008B0874">
        <w:t>E</w:t>
      </w:r>
      <w:r>
        <w:t>scrituras, cuando estamos calzados con el apresto del evangelio, también estamos listos para anunciar las buenas nuevas de paz.</w:t>
      </w:r>
    </w:p>
    <w:p w14:paraId="05E42EC3" w14:textId="290B00EA" w:rsidR="000B324F" w:rsidRDefault="000B324F" w:rsidP="000B324F">
      <w:pPr>
        <w:pStyle w:val="Ttulo4"/>
        <w:rPr>
          <w:lang w:val="es-BO"/>
        </w:rPr>
      </w:pPr>
      <w:r w:rsidRPr="000B324F">
        <w:rPr>
          <w:lang w:val="es-BO"/>
        </w:rPr>
        <w:t>Efesios 6:16 –</w:t>
      </w:r>
      <w:r w:rsidRPr="000B324F">
        <w:rPr>
          <w:b/>
          <w:bCs/>
          <w:lang w:val="es-BO"/>
        </w:rPr>
        <w:t xml:space="preserve"> Pieza #4 </w:t>
      </w:r>
      <w:r w:rsidR="00995629">
        <w:rPr>
          <w:b/>
          <w:bCs/>
          <w:lang w:val="es-BO"/>
        </w:rPr>
        <w:t>“</w:t>
      </w:r>
      <w:r w:rsidRPr="000B324F">
        <w:rPr>
          <w:i/>
          <w:iCs/>
          <w:lang w:val="es-BO"/>
        </w:rPr>
        <w:t>Sobre todo, to</w:t>
      </w:r>
      <w:r>
        <w:rPr>
          <w:i/>
          <w:iCs/>
          <w:lang w:val="es-BO"/>
        </w:rPr>
        <w:t>men el escudo de la fe con el que podrán apagar todos los dardos encendidos del maligno</w:t>
      </w:r>
      <w:r w:rsidR="00995629">
        <w:rPr>
          <w:i/>
          <w:iCs/>
          <w:lang w:val="es-BO"/>
        </w:rPr>
        <w:t>”</w:t>
      </w:r>
      <w:r>
        <w:rPr>
          <w:i/>
          <w:iCs/>
          <w:lang w:val="es-BO"/>
        </w:rPr>
        <w:t>.</w:t>
      </w:r>
      <w:r>
        <w:rPr>
          <w:lang w:val="es-BO"/>
        </w:rPr>
        <w:t xml:space="preserve"> </w:t>
      </w:r>
      <w:r w:rsidR="00995629">
        <w:rPr>
          <w:lang w:val="es-BO"/>
        </w:rPr>
        <w:t>Tenemos el escudo de la fe.</w:t>
      </w:r>
    </w:p>
    <w:p w14:paraId="746C8DA6" w14:textId="558B3BE6" w:rsidR="000B324F" w:rsidRDefault="00F8576F" w:rsidP="000B324F">
      <w:pPr>
        <w:pStyle w:val="Ttulo5"/>
      </w:pPr>
      <w:r>
        <w:t>El THYREON. La imagen que tenemos</w:t>
      </w:r>
      <w:r w:rsidR="008B0874">
        <w:t>, es</w:t>
      </w:r>
      <w:r>
        <w:t xml:space="preserve"> el soldado romano tomando el escudo grande, rectangular, tipo puerta. El escudo grande media 1.2m y cubría casi todo el cuerpo. Estaba cubierto de cuero para apagar flechas encendidas.</w:t>
      </w:r>
    </w:p>
    <w:p w14:paraId="454E29CE" w14:textId="4A9722AF" w:rsidR="00931089" w:rsidRPr="00931089" w:rsidRDefault="00931089" w:rsidP="00931089">
      <w:pPr>
        <w:pStyle w:val="Ttulo5"/>
      </w:pPr>
      <w:r>
        <w:t>El verbo “tomen” es aoristo, participio</w:t>
      </w:r>
      <w:r w:rsidR="008B0874">
        <w:t>,</w:t>
      </w:r>
      <w:r>
        <w:t xml:space="preserve"> esta acción debió haber ocurrido antes de</w:t>
      </w:r>
      <w:r w:rsidR="008B0874">
        <w:t>l</w:t>
      </w:r>
      <w:r>
        <w:t xml:space="preserve"> imperativo “estén firmes”; </w:t>
      </w:r>
      <w:r w:rsidR="008B0874">
        <w:t>quiere decir,</w:t>
      </w:r>
      <w:r>
        <w:t xml:space="preserve"> habiendo tomado el escudo de la fe</w:t>
      </w:r>
      <w:r w:rsidR="008B0874">
        <w:t>,</w:t>
      </w:r>
      <w:r>
        <w:t xml:space="preserve"> estén firmes</w:t>
      </w:r>
    </w:p>
    <w:p w14:paraId="13F14CA1" w14:textId="04C90917" w:rsidR="00FA0AFB" w:rsidRDefault="00F8576F" w:rsidP="00F8576F">
      <w:pPr>
        <w:pStyle w:val="Ttulo5"/>
      </w:pPr>
      <w:r>
        <w:t>EN PASIN, sobre todo significa por encima de todo. El escudo cubre todas las armaduras, cuando los soldados romanos hacían la formación</w:t>
      </w:r>
      <w:r w:rsidR="008B0874">
        <w:t>,</w:t>
      </w:r>
      <w:r w:rsidR="00FA0AFB">
        <w:t xml:space="preserve"> cerrando las filas</w:t>
      </w:r>
      <w:r w:rsidR="008B0874">
        <w:t>,</w:t>
      </w:r>
      <w:r w:rsidR="00FA0AFB">
        <w:t xml:space="preserve"> </w:t>
      </w:r>
      <w:r>
        <w:t>mantenían</w:t>
      </w:r>
      <w:r w:rsidR="008B0874">
        <w:t xml:space="preserve"> con sus brazos, los escudos</w:t>
      </w:r>
      <w:r>
        <w:t xml:space="preserve"> delante de ellos. </w:t>
      </w:r>
    </w:p>
    <w:p w14:paraId="569728E9" w14:textId="6D5C8565" w:rsidR="000B324F" w:rsidRDefault="00FA0AFB" w:rsidP="00F8576F">
      <w:pPr>
        <w:pStyle w:val="Ttulo5"/>
      </w:pPr>
      <w:r>
        <w:t xml:space="preserve">“el escudo de la fe” </w:t>
      </w:r>
      <w:r w:rsidR="00F8576F">
        <w:t>La fe es lo que cubre todo lo anterior.</w:t>
      </w:r>
      <w:r>
        <w:t xml:space="preserve"> </w:t>
      </w:r>
      <w:r w:rsidR="008B0874">
        <w:t>Fe</w:t>
      </w:r>
      <w:r>
        <w:t xml:space="preserve"> activa en Cristo y en todo lo que ha logrado por nosotros.</w:t>
      </w:r>
    </w:p>
    <w:p w14:paraId="0B0A7835" w14:textId="72AE55D6" w:rsidR="00F76ACA" w:rsidRDefault="00FA0AFB" w:rsidP="00FA0AFB">
      <w:pPr>
        <w:pStyle w:val="Ttulo5"/>
      </w:pPr>
      <w:r w:rsidRPr="00FA0AFB">
        <w:t>“con el que podrán apagar todos los dardos encendidos del maligno”</w:t>
      </w:r>
      <w:r>
        <w:t xml:space="preserve"> </w:t>
      </w:r>
      <w:r w:rsidR="00F76ACA">
        <w:t>flechas encendidas del diablo</w:t>
      </w:r>
      <w:r w:rsidR="008B0874">
        <w:t>.</w:t>
      </w:r>
      <w:r w:rsidR="00F76ACA">
        <w:t xml:space="preserve"> </w:t>
      </w:r>
      <w:r w:rsidR="008B0874">
        <w:t>M</w:t>
      </w:r>
      <w:r w:rsidR="00F76ACA">
        <w:t>aligno</w:t>
      </w:r>
      <w:r w:rsidR="008B0874">
        <w:t>.</w:t>
      </w:r>
      <w:r w:rsidR="00F76ACA">
        <w:t xml:space="preserve"> que tiene malicia para dañar y destruir</w:t>
      </w:r>
    </w:p>
    <w:p w14:paraId="728D76E6" w14:textId="3969DD5C" w:rsidR="00FA0AFB" w:rsidRDefault="00F76ACA" w:rsidP="00FA0AFB">
      <w:pPr>
        <w:pStyle w:val="Ttulo5"/>
      </w:pPr>
      <w:r>
        <w:t>E</w:t>
      </w:r>
      <w:r w:rsidR="00FA0AFB">
        <w:t>n el campo de la batalla</w:t>
      </w:r>
      <w:r w:rsidR="008B0874">
        <w:t>,</w:t>
      </w:r>
      <w:r w:rsidR="00FA0AFB">
        <w:t xml:space="preserve"> los escudos eran levantados juntos</w:t>
      </w:r>
      <w:r w:rsidR="008B0874">
        <w:t>,</w:t>
      </w:r>
      <w:r w:rsidR="00FA0AFB">
        <w:t xml:space="preserve"> formando</w:t>
      </w:r>
      <w:r w:rsidR="008B0874">
        <w:t xml:space="preserve"> como un caparazón de</w:t>
      </w:r>
      <w:r w:rsidR="00FA0AFB">
        <w:t xml:space="preserve"> tortuga y las flechas encendidas eran apagadas en el cuero mojado.</w:t>
      </w:r>
      <w:r>
        <w:t xml:space="preserve"> Metafóricamente</w:t>
      </w:r>
      <w:r w:rsidR="008B0874">
        <w:t>,</w:t>
      </w:r>
      <w:r>
        <w:t xml:space="preserve"> levanta tu confianza en Cristo. Hebreos 11:6</w:t>
      </w:r>
    </w:p>
    <w:p w14:paraId="116BF6C3" w14:textId="05469A1D" w:rsidR="00F76ACA" w:rsidRDefault="00F76ACA" w:rsidP="00F76ACA">
      <w:pPr>
        <w:pStyle w:val="Ttulo5"/>
      </w:pPr>
      <w:r>
        <w:t xml:space="preserve">Los dardos o flechas encendidas pueden ser dudas, engaños, mentiras que Satanás usa para matar y destruir, Satanás ha usado las </w:t>
      </w:r>
      <w:r w:rsidR="008B0874">
        <w:t>E</w:t>
      </w:r>
      <w:r>
        <w:t>scrituras para engañar. Toma el escudo de la fe.</w:t>
      </w:r>
    </w:p>
    <w:p w14:paraId="0F1F2CE9" w14:textId="3428BADB" w:rsidR="0099678C" w:rsidRPr="0099678C" w:rsidRDefault="0099678C" w:rsidP="0099678C">
      <w:pPr>
        <w:pStyle w:val="Ttulo5"/>
      </w:pPr>
      <w:r>
        <w:t>“</w:t>
      </w:r>
      <w:r w:rsidRPr="0099678C">
        <w:t>podrán apagar”</w:t>
      </w:r>
      <w:r>
        <w:t xml:space="preserve"> </w:t>
      </w:r>
      <w:r w:rsidR="008B0874">
        <w:t>L</w:t>
      </w:r>
      <w:r>
        <w:t>a fe no evita que dispare</w:t>
      </w:r>
      <w:r w:rsidR="008B0874">
        <w:t>n</w:t>
      </w:r>
      <w:r>
        <w:t xml:space="preserve"> los dardos encendidos, pero apaga el efecto</w:t>
      </w:r>
      <w:r w:rsidR="008B0874">
        <w:t>, el fuego</w:t>
      </w:r>
      <w:r>
        <w:t>.</w:t>
      </w:r>
    </w:p>
    <w:p w14:paraId="1C878716" w14:textId="29A3314F" w:rsidR="000B324F" w:rsidRDefault="00F765BE" w:rsidP="00F765BE">
      <w:pPr>
        <w:pStyle w:val="Ttulo4"/>
        <w:rPr>
          <w:lang w:val="es-BO"/>
        </w:rPr>
      </w:pPr>
      <w:r w:rsidRPr="00F765BE">
        <w:rPr>
          <w:lang w:val="es-BO"/>
        </w:rPr>
        <w:t>Efesios 6:17 –</w:t>
      </w:r>
      <w:r w:rsidRPr="00F765BE">
        <w:rPr>
          <w:b/>
          <w:bCs/>
          <w:lang w:val="es-BO"/>
        </w:rPr>
        <w:t xml:space="preserve"> Pieza #5</w:t>
      </w:r>
      <w:r w:rsidRPr="00F765BE">
        <w:rPr>
          <w:b/>
          <w:bCs/>
          <w:i/>
          <w:iCs/>
          <w:lang w:val="es-BO"/>
        </w:rPr>
        <w:t xml:space="preserve"> </w:t>
      </w:r>
      <w:r w:rsidR="00995629">
        <w:rPr>
          <w:b/>
          <w:bCs/>
          <w:i/>
          <w:iCs/>
          <w:lang w:val="es-BO"/>
        </w:rPr>
        <w:t>“</w:t>
      </w:r>
      <w:r w:rsidRPr="00F765BE">
        <w:rPr>
          <w:b/>
          <w:bCs/>
          <w:i/>
          <w:iCs/>
          <w:lang w:val="es-BO"/>
        </w:rPr>
        <w:t>Tomen</w:t>
      </w:r>
      <w:r w:rsidRPr="00F765BE">
        <w:rPr>
          <w:i/>
          <w:iCs/>
          <w:lang w:val="es-BO"/>
        </w:rPr>
        <w:t xml:space="preserve"> </w:t>
      </w:r>
      <w:r>
        <w:rPr>
          <w:i/>
          <w:iCs/>
          <w:lang w:val="es-BO"/>
        </w:rPr>
        <w:t>también el CASCO DE LA SALVACIÓN</w:t>
      </w:r>
      <w:r w:rsidR="00995629">
        <w:rPr>
          <w:i/>
          <w:iCs/>
          <w:lang w:val="es-BO"/>
        </w:rPr>
        <w:t>”</w:t>
      </w:r>
      <w:r>
        <w:rPr>
          <w:i/>
          <w:iCs/>
          <w:lang w:val="es-BO"/>
        </w:rPr>
        <w:t>, …</w:t>
      </w:r>
      <w:r>
        <w:rPr>
          <w:lang w:val="es-BO"/>
        </w:rPr>
        <w:t xml:space="preserve"> </w:t>
      </w:r>
      <w:r w:rsidR="00995629">
        <w:rPr>
          <w:lang w:val="es-BO"/>
        </w:rPr>
        <w:t>Tenemos el casco de la Salvación.</w:t>
      </w:r>
    </w:p>
    <w:p w14:paraId="795539F5" w14:textId="786E5EE7" w:rsidR="00F765BE" w:rsidRDefault="007867A9" w:rsidP="00F765BE">
      <w:pPr>
        <w:pStyle w:val="Ttulo5"/>
      </w:pPr>
      <w:r>
        <w:t xml:space="preserve">El imperativo “Tomen” </w:t>
      </w:r>
      <w:r w:rsidR="004B000E">
        <w:t>es</w:t>
      </w:r>
      <w:r>
        <w:t xml:space="preserve"> aoristo una acción puntual </w:t>
      </w:r>
      <w:r w:rsidR="00902109">
        <w:t xml:space="preserve">completa, voz </w:t>
      </w:r>
      <w:r>
        <w:t>medi</w:t>
      </w:r>
      <w:r w:rsidR="00902109">
        <w:t xml:space="preserve">a, </w:t>
      </w:r>
      <w:r>
        <w:t>es uno mismo.</w:t>
      </w:r>
      <w:r w:rsidR="007775AA">
        <w:t xml:space="preserve"> (tomar o levantar)</w:t>
      </w:r>
      <w:r>
        <w:t xml:space="preserve"> Este mandato implica tanto</w:t>
      </w:r>
      <w:r w:rsidR="00902109">
        <w:t xml:space="preserve"> para el </w:t>
      </w:r>
      <w:r w:rsidR="00174F11">
        <w:t>casco, como</w:t>
      </w:r>
      <w:r>
        <w:t xml:space="preserve"> para la espada del Espíritu: “tomen </w:t>
      </w:r>
      <w:r w:rsidR="004B000E">
        <w:t xml:space="preserve">el casco y </w:t>
      </w:r>
      <w:r>
        <w:t>la espada”</w:t>
      </w:r>
      <w:r w:rsidR="004B000E">
        <w:t xml:space="preserve"> Sin estas dos piezas no puedes estar firme.</w:t>
      </w:r>
    </w:p>
    <w:p w14:paraId="04F5DD30" w14:textId="2DF5E96F" w:rsidR="004B000E" w:rsidRDefault="007775AA" w:rsidP="004B000E">
      <w:pPr>
        <w:pStyle w:val="Ttulo5"/>
      </w:pPr>
      <w:r>
        <w:t>La palabra PERIKEPHALAÍAN, casco o yelmo viene de (PERI – alrededor, y KEPHALLE – cabeza) significa lo que esta alrededor de la cabeza: tomen ahora mismo el cas</w:t>
      </w:r>
      <w:r w:rsidR="00D6303C">
        <w:t>c</w:t>
      </w:r>
      <w:r>
        <w:t>o.</w:t>
      </w:r>
    </w:p>
    <w:p w14:paraId="3F49E717" w14:textId="2865B9F4" w:rsidR="007775AA" w:rsidRDefault="007775AA" w:rsidP="007775AA">
      <w:pPr>
        <w:pStyle w:val="Ttulo5"/>
      </w:pPr>
      <w:r>
        <w:t xml:space="preserve">El yelmo romano era un casco de bronce o de hierro que cubría </w:t>
      </w:r>
      <w:r w:rsidR="00D6303C">
        <w:t xml:space="preserve">el </w:t>
      </w:r>
      <w:r>
        <w:t>cráneo, sienes y nuca y a veces t</w:t>
      </w:r>
      <w:r w:rsidR="00D6303C">
        <w:t xml:space="preserve">ambién las </w:t>
      </w:r>
      <w:r>
        <w:t xml:space="preserve">mejillas y </w:t>
      </w:r>
      <w:r w:rsidR="00D6303C">
        <w:t xml:space="preserve">el </w:t>
      </w:r>
      <w:r>
        <w:t>cuello. La función principal era proteger la cabeza de golpes</w:t>
      </w:r>
      <w:r w:rsidR="00C3535E">
        <w:t xml:space="preserve">. </w:t>
      </w:r>
    </w:p>
    <w:p w14:paraId="73968611" w14:textId="3A00386D" w:rsidR="00C3535E" w:rsidRDefault="00C3535E" w:rsidP="00C3535E">
      <w:pPr>
        <w:pStyle w:val="Ttulo5"/>
      </w:pPr>
      <w:r>
        <w:lastRenderedPageBreak/>
        <w:t>Tomar el casco de la Salvación</w:t>
      </w:r>
      <w:r w:rsidR="00450541">
        <w:t>,</w:t>
      </w:r>
      <w:r>
        <w:t xml:space="preserve"> no significa trabajar para salvarte</w:t>
      </w:r>
      <w:r w:rsidR="00510681">
        <w:t xml:space="preserve"> más</w:t>
      </w:r>
      <w:r>
        <w:t xml:space="preserve">; </w:t>
      </w:r>
      <w:r w:rsidR="00510681">
        <w:t>y</w:t>
      </w:r>
      <w:r>
        <w:t xml:space="preserve">a </w:t>
      </w:r>
      <w:r w:rsidR="005A0BC3">
        <w:t>somos salvos por la fe en Cristo de manera completa,</w:t>
      </w:r>
      <w:r w:rsidR="00510681">
        <w:t xml:space="preserve"> la salvación es la obra de Dios</w:t>
      </w:r>
      <w:r w:rsidR="005A0BC3">
        <w:t>.</w:t>
      </w:r>
      <w:r w:rsidR="00510681">
        <w:t xml:space="preserve"> Estar firme depende de que estamos afirmados en la salvación consumada. Efesios 1:13-14</w:t>
      </w:r>
    </w:p>
    <w:p w14:paraId="4A1FD93F" w14:textId="0ED2C5C2" w:rsidR="005A0BC3" w:rsidRDefault="005A0BC3" w:rsidP="005A0BC3">
      <w:pPr>
        <w:pStyle w:val="Ttulo5"/>
      </w:pPr>
      <w:r>
        <w:t>Tomar el casco de la salvación</w:t>
      </w:r>
      <w:r w:rsidR="00450541">
        <w:t>,</w:t>
      </w:r>
      <w:r>
        <w:t xml:space="preserve"> es la </w:t>
      </w:r>
      <w:r w:rsidR="00450541">
        <w:t xml:space="preserve">seguridad que tenemos </w:t>
      </w:r>
      <w:r>
        <w:t xml:space="preserve">de la salvación en </w:t>
      </w:r>
      <w:r w:rsidR="00450541">
        <w:t xml:space="preserve">Cristo, de la </w:t>
      </w:r>
      <w:r>
        <w:t>que activamente nos apropiamos por la fe</w:t>
      </w:r>
      <w:r w:rsidR="00381CCD">
        <w:t>. Efesios 2:8-9</w:t>
      </w:r>
    </w:p>
    <w:p w14:paraId="309C9C08" w14:textId="2715F444" w:rsidR="00BA1CFD" w:rsidRDefault="00381CCD" w:rsidP="00381CCD">
      <w:pPr>
        <w:pStyle w:val="Ttulo5"/>
      </w:pPr>
      <w:r>
        <w:t>El casco protege la cabeza, la mente, se relaciona con</w:t>
      </w:r>
      <w:r w:rsidR="00450541">
        <w:t xml:space="preserve"> tu</w:t>
      </w:r>
      <w:r>
        <w:t xml:space="preserve"> identidad</w:t>
      </w:r>
      <w:r w:rsidR="00450541">
        <w:t>,</w:t>
      </w:r>
      <w:r>
        <w:t xml:space="preserve"> de quienes somos en Cristo</w:t>
      </w:r>
      <w:r w:rsidR="00763DFD">
        <w:t>, donde tenemos la esperanza</w:t>
      </w:r>
      <w:r w:rsidR="00BA1CFD">
        <w:t>.</w:t>
      </w:r>
      <w:r w:rsidR="00763DFD">
        <w:t xml:space="preserve"> Hay que proteger la cabeza de los ataques</w:t>
      </w:r>
      <w:r w:rsidR="00450541">
        <w:t>, de los</w:t>
      </w:r>
      <w:r w:rsidR="00510681">
        <w:t xml:space="preserve"> golpes.</w:t>
      </w:r>
      <w:r w:rsidR="00F75E4B">
        <w:t xml:space="preserve"> 1 </w:t>
      </w:r>
      <w:proofErr w:type="gramStart"/>
      <w:r w:rsidR="00525C98">
        <w:t>Tesalonicenses</w:t>
      </w:r>
      <w:proofErr w:type="gramEnd"/>
      <w:r w:rsidR="00F75E4B">
        <w:t xml:space="preserve"> 5:8b</w:t>
      </w:r>
    </w:p>
    <w:p w14:paraId="51A23334" w14:textId="10489824" w:rsidR="00381CCD" w:rsidRPr="00381CCD" w:rsidRDefault="00BA1CFD" w:rsidP="00381CCD">
      <w:pPr>
        <w:pStyle w:val="Ttulo5"/>
      </w:pPr>
      <w:r>
        <w:t>Hay muchas cosas que nos hacen dudar de nuestra salvación, aquí el contexto es en medio de la guerra espiritual</w:t>
      </w:r>
      <w:r w:rsidR="00450541">
        <w:t>,</w:t>
      </w:r>
      <w:r>
        <w:t xml:space="preserve"> el ataque a nuestra mente; el enemigo puede hacernos dudar y nos paralizamos.</w:t>
      </w:r>
    </w:p>
    <w:p w14:paraId="0E671DEF" w14:textId="339C1BC0" w:rsidR="00F765BE" w:rsidRDefault="00BE4300" w:rsidP="00BE4300">
      <w:pPr>
        <w:pStyle w:val="Ttulo5"/>
      </w:pPr>
      <w:r>
        <w:t>Antes de estar firme, debes tomar el casco de la salvación, si</w:t>
      </w:r>
      <w:r w:rsidR="00450541">
        <w:t xml:space="preserve"> no,</w:t>
      </w:r>
      <w:r>
        <w:t xml:space="preserve"> est</w:t>
      </w:r>
      <w:r w:rsidR="00450541">
        <w:t>á</w:t>
      </w:r>
      <w:r>
        <w:t>s desarmado</w:t>
      </w:r>
    </w:p>
    <w:p w14:paraId="3F84BDA2" w14:textId="2DC8DC75" w:rsidR="00F765BE" w:rsidRDefault="00F765BE" w:rsidP="00F765BE">
      <w:pPr>
        <w:pStyle w:val="Ttulo4"/>
        <w:rPr>
          <w:lang w:val="es-BO"/>
        </w:rPr>
      </w:pPr>
      <w:r w:rsidRPr="00F765BE">
        <w:rPr>
          <w:lang w:val="es-BO"/>
        </w:rPr>
        <w:t>Efesios 6:17 –</w:t>
      </w:r>
      <w:r w:rsidRPr="00F765BE">
        <w:rPr>
          <w:b/>
          <w:bCs/>
          <w:lang w:val="es-BO"/>
        </w:rPr>
        <w:t xml:space="preserve"> Pieza #6</w:t>
      </w:r>
      <w:r w:rsidR="007867A9">
        <w:rPr>
          <w:i/>
          <w:iCs/>
          <w:lang w:val="es-BO"/>
        </w:rPr>
        <w:t xml:space="preserve"> </w:t>
      </w:r>
      <w:r w:rsidR="007867A9">
        <w:rPr>
          <w:lang w:val="es-BO"/>
        </w:rPr>
        <w:t>[Tomen]</w:t>
      </w:r>
      <w:r w:rsidRPr="00F765BE">
        <w:rPr>
          <w:i/>
          <w:iCs/>
          <w:lang w:val="es-BO"/>
        </w:rPr>
        <w:t xml:space="preserve"> </w:t>
      </w:r>
      <w:r w:rsidR="00995629">
        <w:rPr>
          <w:i/>
          <w:iCs/>
          <w:lang w:val="es-BO"/>
        </w:rPr>
        <w:t>“</w:t>
      </w:r>
      <w:r w:rsidRPr="00F765BE">
        <w:rPr>
          <w:i/>
          <w:iCs/>
          <w:lang w:val="es-BO"/>
        </w:rPr>
        <w:t>y l</w:t>
      </w:r>
      <w:r>
        <w:rPr>
          <w:i/>
          <w:iCs/>
          <w:lang w:val="es-BO"/>
        </w:rPr>
        <w:t>a espada del Espíritu que es la palabra de Dios</w:t>
      </w:r>
      <w:r w:rsidR="00995629">
        <w:rPr>
          <w:i/>
          <w:iCs/>
          <w:lang w:val="es-BO"/>
        </w:rPr>
        <w:t>”</w:t>
      </w:r>
      <w:r>
        <w:rPr>
          <w:i/>
          <w:iCs/>
          <w:lang w:val="es-BO"/>
        </w:rPr>
        <w:t>.</w:t>
      </w:r>
      <w:r>
        <w:rPr>
          <w:lang w:val="es-BO"/>
        </w:rPr>
        <w:t xml:space="preserve"> </w:t>
      </w:r>
      <w:r w:rsidR="00995629">
        <w:rPr>
          <w:lang w:val="es-BO"/>
        </w:rPr>
        <w:t>Tenemos la espada la palabra de Dios.</w:t>
      </w:r>
    </w:p>
    <w:p w14:paraId="0A1A8E64" w14:textId="357CAC16" w:rsidR="00F765BE" w:rsidRDefault="00F75E4B" w:rsidP="00F765BE">
      <w:pPr>
        <w:pStyle w:val="Ttulo5"/>
      </w:pPr>
      <w:r>
        <w:t>La palabra MACHAIRAN, Es la espada corta (no es RHOMPHAÍA espada larga de caballería) de infantería romana, de 40 a 60 cm de doble filo. Se usaba para el combate cuerpo a cuerpo era rápida, maniobrable, letal a corta distancia.</w:t>
      </w:r>
    </w:p>
    <w:p w14:paraId="2F4289C6" w14:textId="3238302C" w:rsidR="00F75E4B" w:rsidRDefault="00F75E4B" w:rsidP="00F75E4B">
      <w:pPr>
        <w:pStyle w:val="Ttulo5"/>
      </w:pPr>
      <w:r>
        <w:t>Según Efesios 6:12 Pablo mencion</w:t>
      </w:r>
      <w:r w:rsidR="00450541">
        <w:t>ó</w:t>
      </w:r>
      <w:r>
        <w:t xml:space="preserve"> que tenemos</w:t>
      </w:r>
      <w:r w:rsidR="00450541">
        <w:t xml:space="preserve"> una</w:t>
      </w:r>
      <w:r>
        <w:t xml:space="preserve"> lucha y esta espada es adecuada para luchar contra principados y potestades; el ataque </w:t>
      </w:r>
      <w:r w:rsidR="00525C98">
        <w:t>es muy cercano entonces hay que responder rápido con la MACHAIRAN.</w:t>
      </w:r>
    </w:p>
    <w:p w14:paraId="53FD4ECD" w14:textId="30E673C4" w:rsidR="00614037" w:rsidRDefault="00525C98" w:rsidP="00525C98">
      <w:pPr>
        <w:pStyle w:val="Ttulo5"/>
      </w:pPr>
      <w:r w:rsidRPr="00525C98">
        <w:t xml:space="preserve">“del </w:t>
      </w:r>
      <w:r w:rsidR="008D3EFD" w:rsidRPr="00525C98">
        <w:t>Espíritu”</w:t>
      </w:r>
      <w:r w:rsidR="008D3EFD">
        <w:t xml:space="preserve"> no</w:t>
      </w:r>
      <w:r>
        <w:t xml:space="preserve"> </w:t>
      </w:r>
      <w:r w:rsidR="00450541">
        <w:t>es</w:t>
      </w:r>
      <w:r>
        <w:t xml:space="preserve"> </w:t>
      </w:r>
      <w:r w:rsidR="008D3EFD">
        <w:t>nuestra propia espada</w:t>
      </w:r>
      <w:r w:rsidR="00450541">
        <w:t>,</w:t>
      </w:r>
      <w:r>
        <w:t xml:space="preserve"> sino del Espíritu.</w:t>
      </w:r>
      <w:r w:rsidR="009918F3">
        <w:t xml:space="preserve"> Hebreos 4:12;</w:t>
      </w:r>
    </w:p>
    <w:p w14:paraId="3344CBC8" w14:textId="5DF10851" w:rsidR="00256E70" w:rsidRPr="00256E70" w:rsidRDefault="00256E70" w:rsidP="00256E70">
      <w:pPr>
        <w:pStyle w:val="Ttulo5"/>
      </w:pPr>
      <w:r>
        <w:t>Tomar la espada no es tener, leer, o memorizar</w:t>
      </w:r>
      <w:r w:rsidR="00D8417F">
        <w:t xml:space="preserve"> la Biblia</w:t>
      </w:r>
      <w:r w:rsidR="00450541">
        <w:t>,</w:t>
      </w:r>
      <w:r w:rsidR="005B156C">
        <w:t xml:space="preserve"> el contexto es la guerra espiritual</w:t>
      </w:r>
      <w:r>
        <w:t>; la diferencia aquí es usar la palabra espec</w:t>
      </w:r>
      <w:r w:rsidR="00450541">
        <w:t>í</w:t>
      </w:r>
      <w:r>
        <w:t>fica de Dios</w:t>
      </w:r>
      <w:r w:rsidR="00D8417F">
        <w:t>.</w:t>
      </w:r>
    </w:p>
    <w:p w14:paraId="594C2B6E" w14:textId="7A6EDEC7" w:rsidR="00525C98" w:rsidRDefault="00614037" w:rsidP="00525C98">
      <w:pPr>
        <w:pStyle w:val="Ttulo5"/>
      </w:pPr>
      <w:r>
        <w:t>Pablo dice tomen la espada que viene del Espíritu, es</w:t>
      </w:r>
      <w:r w:rsidR="00450541">
        <w:t>a</w:t>
      </w:r>
      <w:r>
        <w:t xml:space="preserve"> mism</w:t>
      </w:r>
      <w:r w:rsidR="00450541">
        <w:t>a</w:t>
      </w:r>
      <w:r>
        <w:t xml:space="preserve"> que el Espíritu usa y maneja; cuando peleamos</w:t>
      </w:r>
      <w:r w:rsidR="00450541">
        <w:t>,</w:t>
      </w:r>
      <w:r>
        <w:t xml:space="preserve"> no </w:t>
      </w:r>
      <w:r w:rsidR="00187C45">
        <w:t>luchamos</w:t>
      </w:r>
      <w:r>
        <w:t xml:space="preserve"> con nuestros argumentos</w:t>
      </w:r>
      <w:r w:rsidR="00450541">
        <w:t>,</w:t>
      </w:r>
      <w:r>
        <w:t xml:space="preserve"> sino con la espada del Espíritu.</w:t>
      </w:r>
      <w:r w:rsidR="008D3EFD">
        <w:t xml:space="preserve"> </w:t>
      </w:r>
      <w:r w:rsidR="00256E70">
        <w:t>Mateo 4:3-9</w:t>
      </w:r>
    </w:p>
    <w:p w14:paraId="5E609611" w14:textId="73398188" w:rsidR="00614037" w:rsidRDefault="00614037" w:rsidP="00614037">
      <w:pPr>
        <w:pStyle w:val="Ttulo5"/>
      </w:pPr>
      <w:r>
        <w:t>“</w:t>
      </w:r>
      <w:r w:rsidRPr="00614037">
        <w:t>la palabra de Dios”</w:t>
      </w:r>
      <w:r>
        <w:t xml:space="preserve"> Pablo identifica </w:t>
      </w:r>
      <w:r w:rsidR="00DE36E7">
        <w:t>la palabra con RHEMA y no LOGOS (las Escrituras en general); significa palabra hablada, declaración espec</w:t>
      </w:r>
      <w:r w:rsidR="00450541">
        <w:t>í</w:t>
      </w:r>
      <w:r w:rsidR="00DE36E7">
        <w:t xml:space="preserve">fica. Indica usar bien la palabra de Dios, es usar bien la espada del Espíritu. </w:t>
      </w:r>
    </w:p>
    <w:p w14:paraId="0D2BAF4C" w14:textId="7462C1AE" w:rsidR="00D8417F" w:rsidRPr="00D8417F" w:rsidRDefault="00D8417F" w:rsidP="00D8417F">
      <w:pPr>
        <w:pStyle w:val="Ttulo5"/>
      </w:pPr>
      <w:r>
        <w:t xml:space="preserve">Satanás no dice; </w:t>
      </w:r>
      <w:r w:rsidR="005B156C">
        <w:t>t</w:t>
      </w:r>
      <w:r w:rsidR="00450541">
        <w:t>ú,</w:t>
      </w:r>
      <w:r w:rsidR="005B156C">
        <w:t xml:space="preserve"> hijo de Dios no sirves para nada</w:t>
      </w:r>
      <w:r w:rsidR="00450541">
        <w:t>,</w:t>
      </w:r>
      <w:r w:rsidR="005B156C">
        <w:t xml:space="preserve"> eres un fracasado;</w:t>
      </w:r>
      <w:r>
        <w:t xml:space="preserve"> él dice: “pues escrito est</w:t>
      </w:r>
      <w:r w:rsidR="00450541">
        <w:t>á</w:t>
      </w:r>
      <w:r>
        <w:t>” usa las escrituras, por eso debemos manejar con precisión la espada del Espíritu, la única pieza para contraatacar con la verdad de Dios declarada.</w:t>
      </w:r>
    </w:p>
    <w:p w14:paraId="4551C363" w14:textId="0BAD2182" w:rsidR="00F765BE" w:rsidRPr="00BE4300" w:rsidRDefault="00BE4300" w:rsidP="00BE4300">
      <w:pPr>
        <w:pStyle w:val="Ttulo4"/>
        <w:rPr>
          <w:lang w:val="es-BO"/>
        </w:rPr>
      </w:pPr>
      <w:r>
        <w:rPr>
          <w:lang w:val="es-BO"/>
        </w:rPr>
        <w:t>Asumiendo que están vestido</w:t>
      </w:r>
      <w:r w:rsidR="00450541">
        <w:rPr>
          <w:lang w:val="es-BO"/>
        </w:rPr>
        <w:t>s</w:t>
      </w:r>
      <w:r>
        <w:rPr>
          <w:lang w:val="es-BO"/>
        </w:rPr>
        <w:t xml:space="preserve"> de toda la armadura de Dios entonces ahí va el mandamiento de Efesios 6:14 “estén firmes”</w:t>
      </w:r>
    </w:p>
    <w:p w14:paraId="5C9F7367" w14:textId="27297F9B" w:rsidR="003E2DD1" w:rsidRDefault="00F765BE" w:rsidP="004F02D4">
      <w:pPr>
        <w:pStyle w:val="Ttulo3"/>
      </w:pPr>
      <w:r>
        <w:lastRenderedPageBreak/>
        <w:t xml:space="preserve">Efesios 6:18 – </w:t>
      </w:r>
      <w:r w:rsidR="004F02D4">
        <w:t xml:space="preserve">Pablo les da las </w:t>
      </w:r>
      <w:r w:rsidR="0000347B">
        <w:t>ú</w:t>
      </w:r>
      <w:r w:rsidR="004F02D4">
        <w:t>ltimas recomendaciones en el contexto de la guerra espiritual. Les exhorta a perseverar en la oración por todos los santos, en el campo de batalla</w:t>
      </w:r>
      <w:r w:rsidR="0000347B">
        <w:t>,</w:t>
      </w:r>
      <w:r w:rsidR="004F02D4">
        <w:t xml:space="preserve"> no </w:t>
      </w:r>
      <w:r w:rsidR="00AB2600">
        <w:t>sería</w:t>
      </w:r>
      <w:r w:rsidR="004F02D4">
        <w:t xml:space="preserve"> bueno olvidarse de los compatriotas.</w:t>
      </w:r>
    </w:p>
    <w:p w14:paraId="6B24EA93" w14:textId="7535A1B5" w:rsidR="00E1209E" w:rsidRDefault="00E1209E" w:rsidP="00E1209E">
      <w:pPr>
        <w:pStyle w:val="Ttulo4"/>
        <w:rPr>
          <w:lang w:val="es-BO"/>
        </w:rPr>
      </w:pPr>
      <w:r>
        <w:rPr>
          <w:lang w:val="es-BO"/>
        </w:rPr>
        <w:t>Pablo usa verbos participios</w:t>
      </w:r>
      <w:r w:rsidR="000E6C42">
        <w:rPr>
          <w:lang w:val="es-BO"/>
        </w:rPr>
        <w:t>, presentes</w:t>
      </w:r>
      <w:r>
        <w:rPr>
          <w:lang w:val="es-BO"/>
        </w:rPr>
        <w:t>, estos verbos van siempre conectados</w:t>
      </w:r>
      <w:r w:rsidR="003E4ED5">
        <w:rPr>
          <w:lang w:val="es-BO"/>
        </w:rPr>
        <w:t xml:space="preserve"> o son dependientes</w:t>
      </w:r>
      <w:r>
        <w:rPr>
          <w:lang w:val="es-BO"/>
        </w:rPr>
        <w:t xml:space="preserve"> gramaticalmente </w:t>
      </w:r>
      <w:r w:rsidR="003E4ED5">
        <w:rPr>
          <w:lang w:val="es-BO"/>
        </w:rPr>
        <w:t>del</w:t>
      </w:r>
      <w:r>
        <w:rPr>
          <w:lang w:val="es-BO"/>
        </w:rPr>
        <w:t xml:space="preserve"> verbo principal</w:t>
      </w:r>
      <w:r w:rsidR="0000347B">
        <w:rPr>
          <w:lang w:val="es-BO"/>
        </w:rPr>
        <w:t>,</w:t>
      </w:r>
      <w:r>
        <w:rPr>
          <w:lang w:val="es-BO"/>
        </w:rPr>
        <w:t xml:space="preserve"> </w:t>
      </w:r>
      <w:r w:rsidR="003E4ED5">
        <w:rPr>
          <w:lang w:val="es-BO"/>
        </w:rPr>
        <w:t>sería</w:t>
      </w:r>
      <w:r w:rsidR="0000347B">
        <w:rPr>
          <w:lang w:val="es-BO"/>
        </w:rPr>
        <w:t>n</w:t>
      </w:r>
      <w:r w:rsidR="003E4ED5">
        <w:rPr>
          <w:lang w:val="es-BO"/>
        </w:rPr>
        <w:t xml:space="preserve"> los imperativos</w:t>
      </w:r>
      <w:r>
        <w:rPr>
          <w:lang w:val="es-BO"/>
        </w:rPr>
        <w:t>, en este caso a</w:t>
      </w:r>
      <w:r w:rsidR="003E4ED5">
        <w:rPr>
          <w:lang w:val="es-BO"/>
        </w:rPr>
        <w:t>;</w:t>
      </w:r>
      <w:r w:rsidR="003E4ED5" w:rsidRPr="003E4ED5">
        <w:rPr>
          <w:lang w:val="es-BO"/>
        </w:rPr>
        <w:t xml:space="preserve"> </w:t>
      </w:r>
      <w:r w:rsidR="003E4ED5">
        <w:rPr>
          <w:lang w:val="es-BO"/>
        </w:rPr>
        <w:t>(Efesios 6:10)</w:t>
      </w:r>
      <w:r>
        <w:rPr>
          <w:lang w:val="es-BO"/>
        </w:rPr>
        <w:t xml:space="preserve"> </w:t>
      </w:r>
      <w:r w:rsidR="003E4ED5">
        <w:rPr>
          <w:lang w:val="es-BO"/>
        </w:rPr>
        <w:t>fortalézcanse</w:t>
      </w:r>
      <w:r>
        <w:rPr>
          <w:lang w:val="es-BO"/>
        </w:rPr>
        <w:t xml:space="preserve"> y (Efesios 6:14) estén firmes</w:t>
      </w:r>
      <w:r w:rsidR="009C0946">
        <w:rPr>
          <w:lang w:val="es-BO"/>
        </w:rPr>
        <w:t xml:space="preserve"> </w:t>
      </w:r>
      <w:r w:rsidR="009C0946" w:rsidRPr="003E4ED5">
        <w:rPr>
          <w:b/>
          <w:bCs/>
          <w:lang w:val="es-BO"/>
        </w:rPr>
        <w:t>orando y velando</w:t>
      </w:r>
      <w:r w:rsidR="009C0946">
        <w:rPr>
          <w:lang w:val="es-BO"/>
        </w:rPr>
        <w:t>.</w:t>
      </w:r>
      <w:r w:rsidR="00667AD5">
        <w:rPr>
          <w:lang w:val="es-BO"/>
        </w:rPr>
        <w:t xml:space="preserve"> </w:t>
      </w:r>
    </w:p>
    <w:p w14:paraId="15FB3E1D" w14:textId="25899085" w:rsidR="00667AD5" w:rsidRPr="00667AD5" w:rsidRDefault="00667AD5" w:rsidP="00667AD5">
      <w:pPr>
        <w:pStyle w:val="Ttulo4"/>
        <w:rPr>
          <w:lang w:val="es-BO"/>
        </w:rPr>
      </w:pPr>
      <w:r w:rsidRPr="00667AD5">
        <w:rPr>
          <w:lang w:val="es-BO"/>
        </w:rPr>
        <w:t xml:space="preserve">Pablo no dice: </w:t>
      </w:r>
      <w:r>
        <w:rPr>
          <w:lang w:val="es-BO"/>
        </w:rPr>
        <w:t>bueno ya que les dije todo en cuanto a la guerra espiritual que luchamos</w:t>
      </w:r>
      <w:r w:rsidR="0000347B">
        <w:rPr>
          <w:lang w:val="es-BO"/>
        </w:rPr>
        <w:t>,</w:t>
      </w:r>
      <w:r>
        <w:rPr>
          <w:lang w:val="es-BO"/>
        </w:rPr>
        <w:t xml:space="preserve"> y ahora terminen con una oración</w:t>
      </w:r>
    </w:p>
    <w:p w14:paraId="31C0A28A" w14:textId="59AB2358" w:rsidR="00017F11" w:rsidRPr="00017F11" w:rsidRDefault="00017F11" w:rsidP="00017F11">
      <w:pPr>
        <w:pStyle w:val="Ttulo3"/>
      </w:pPr>
      <w:r>
        <w:t>Efesios 6:18 –</w:t>
      </w:r>
      <w:r>
        <w:rPr>
          <w:i/>
          <w:iCs/>
        </w:rPr>
        <w:t xml:space="preserve"> </w:t>
      </w:r>
      <w:r w:rsidR="004F02D4">
        <w:rPr>
          <w:i/>
          <w:iCs/>
        </w:rPr>
        <w:t>“</w:t>
      </w:r>
      <w:r>
        <w:rPr>
          <w:i/>
          <w:iCs/>
        </w:rPr>
        <w:t>Con toda oración y súplicas oren en todo tiempo en el Espíritu, y así, velen con toda perseverancia y súplica por todos los santos</w:t>
      </w:r>
      <w:r w:rsidR="004F02D4">
        <w:rPr>
          <w:i/>
          <w:iCs/>
        </w:rPr>
        <w:t>”</w:t>
      </w:r>
      <w:r>
        <w:rPr>
          <w:i/>
          <w:iCs/>
        </w:rPr>
        <w:t>.</w:t>
      </w:r>
    </w:p>
    <w:p w14:paraId="6C1B1400" w14:textId="297A0A38" w:rsidR="003E2DD1" w:rsidRDefault="004F02D4" w:rsidP="003E2DD1">
      <w:pPr>
        <w:pStyle w:val="Ttulo4"/>
        <w:rPr>
          <w:lang w:val="es-BO"/>
        </w:rPr>
      </w:pPr>
      <w:r w:rsidRPr="004F02D4">
        <w:rPr>
          <w:lang w:val="es-BO"/>
        </w:rPr>
        <w:t>Efesios 6:18 –</w:t>
      </w:r>
      <w:r w:rsidRPr="004F02D4">
        <w:rPr>
          <w:i/>
          <w:iCs/>
          <w:lang w:val="es-BO"/>
        </w:rPr>
        <w:t xml:space="preserve"> </w:t>
      </w:r>
      <w:r>
        <w:rPr>
          <w:i/>
          <w:iCs/>
          <w:lang w:val="es-BO"/>
        </w:rPr>
        <w:t>“</w:t>
      </w:r>
      <w:r w:rsidRPr="004F02D4">
        <w:rPr>
          <w:i/>
          <w:iCs/>
          <w:lang w:val="es-BO"/>
        </w:rPr>
        <w:t>Con toda oración y súplicas oren en todo tiempo en el Espíritu</w:t>
      </w:r>
      <w:r>
        <w:rPr>
          <w:lang w:val="es-BO"/>
        </w:rPr>
        <w:t xml:space="preserve">”.  </w:t>
      </w:r>
      <w:r w:rsidR="00E1209E">
        <w:rPr>
          <w:lang w:val="es-BO"/>
        </w:rPr>
        <w:t>Pablo quiere que estén orando todo el tiempo (mantente orando); no es una oración de una sola vez.</w:t>
      </w:r>
      <w:r w:rsidR="007A7FBC">
        <w:rPr>
          <w:lang w:val="es-BO"/>
        </w:rPr>
        <w:t xml:space="preserve"> Una dependencia activa en Dios</w:t>
      </w:r>
      <w:r w:rsidR="0000347B">
        <w:rPr>
          <w:lang w:val="es-BO"/>
        </w:rPr>
        <w:t>,</w:t>
      </w:r>
      <w:r w:rsidR="007A7FBC">
        <w:rPr>
          <w:lang w:val="es-BO"/>
        </w:rPr>
        <w:t xml:space="preserve"> en medio de guerras espirituales.</w:t>
      </w:r>
    </w:p>
    <w:p w14:paraId="543B171C" w14:textId="7D0BFE7F" w:rsidR="007A7FBC" w:rsidRPr="007A7FBC" w:rsidRDefault="007A7FBC" w:rsidP="007A7FBC">
      <w:pPr>
        <w:pStyle w:val="Ttulo5"/>
      </w:pPr>
      <w:r>
        <w:t xml:space="preserve">Pedro </w:t>
      </w:r>
      <w:r w:rsidR="0000347B">
        <w:t>advierte, que</w:t>
      </w:r>
      <w:r>
        <w:t xml:space="preserve"> el diablo est</w:t>
      </w:r>
      <w:r w:rsidR="0000347B">
        <w:t>á</w:t>
      </w:r>
      <w:r>
        <w:t xml:space="preserve"> al asecho para devorar</w:t>
      </w:r>
      <w:r w:rsidR="0000347B">
        <w:t>,</w:t>
      </w:r>
      <w:r w:rsidR="00035305">
        <w:t xml:space="preserve"> por </w:t>
      </w:r>
      <w:proofErr w:type="gramStart"/>
      <w:r w:rsidR="00035305">
        <w:t>tanto</w:t>
      </w:r>
      <w:proofErr w:type="gramEnd"/>
      <w:r>
        <w:t xml:space="preserve"> deben resistir firmes en la fe, dice: “</w:t>
      </w:r>
      <w:r>
        <w:rPr>
          <w:i/>
          <w:iCs/>
        </w:rPr>
        <w:t>sabiendo que las mismas experiencias de sufrimiento se van cumpliendo en sus hermanos en todo el mundo”</w:t>
      </w:r>
      <w:r>
        <w:t xml:space="preserve"> 1 Pedro 5:6-9</w:t>
      </w:r>
    </w:p>
    <w:p w14:paraId="65DB3F2E" w14:textId="02EEFD98" w:rsidR="003E2DD1" w:rsidRDefault="007A7FBC" w:rsidP="003E2DD1">
      <w:pPr>
        <w:pStyle w:val="Ttulo5"/>
      </w:pPr>
      <w:r>
        <w:t>“en todo tiempo” Pablo quiere que oren siempre en el tiempo oportuno, en cada ocasión.</w:t>
      </w:r>
    </w:p>
    <w:p w14:paraId="3CDF31FA" w14:textId="2EE27EB7" w:rsidR="007A7FBC" w:rsidRPr="007A7FBC" w:rsidRDefault="007A7FBC" w:rsidP="007A7FBC">
      <w:pPr>
        <w:pStyle w:val="Ttulo5"/>
      </w:pPr>
      <w:r>
        <w:t>“con toda oración y suplicas” oraciones</w:t>
      </w:r>
      <w:r w:rsidR="00035305">
        <w:t xml:space="preserve"> de todo tipo, </w:t>
      </w:r>
      <w:r w:rsidR="00FB3571">
        <w:t>como</w:t>
      </w:r>
      <w:r w:rsidR="00035305">
        <w:t xml:space="preserve"> ser</w:t>
      </w:r>
      <w:r w:rsidR="00FB3571">
        <w:t xml:space="preserve"> adoración, gratitud</w:t>
      </w:r>
      <w:r w:rsidR="00035305">
        <w:t>,</w:t>
      </w:r>
      <w:r>
        <w:t xml:space="preserve"> peticiones</w:t>
      </w:r>
      <w:r w:rsidR="00FB3571">
        <w:t xml:space="preserve"> por necesidades</w:t>
      </w:r>
      <w:r w:rsidR="00035305">
        <w:t xml:space="preserve"> específicas, </w:t>
      </w:r>
      <w:r w:rsidR="00FB3571">
        <w:t>intersección y s</w:t>
      </w:r>
      <w:r w:rsidR="00035305">
        <w:t>ú</w:t>
      </w:r>
      <w:r w:rsidR="00FB3571">
        <w:t>plicas personales.</w:t>
      </w:r>
    </w:p>
    <w:p w14:paraId="2713B93B" w14:textId="3D02C485" w:rsidR="003E2DD1" w:rsidRDefault="00FB3571" w:rsidP="00FB3571">
      <w:pPr>
        <w:pStyle w:val="Ttulo5"/>
      </w:pPr>
      <w:r>
        <w:t>“en el Espíritu” No es una oración mística</w:t>
      </w:r>
      <w:r w:rsidR="00035305">
        <w:t>,</w:t>
      </w:r>
      <w:r>
        <w:t xml:space="preserve"> sino </w:t>
      </w:r>
      <w:r w:rsidR="00035305">
        <w:t>oraciones</w:t>
      </w:r>
      <w:r>
        <w:t xml:space="preserve"> y s</w:t>
      </w:r>
      <w:r w:rsidR="00035305">
        <w:t>ú</w:t>
      </w:r>
      <w:r>
        <w:t>plicas bajo la dirección y poder del Espíritu</w:t>
      </w:r>
      <w:r w:rsidR="009D606F">
        <w:t>; esto es orar con entendimiento</w:t>
      </w:r>
      <w:r>
        <w:t>. Romanos 8:26; Judas 20</w:t>
      </w:r>
      <w:r w:rsidR="009D606F">
        <w:t>.</w:t>
      </w:r>
    </w:p>
    <w:p w14:paraId="4B776C6A" w14:textId="728ACEAA" w:rsidR="009D606F" w:rsidRDefault="009D606F" w:rsidP="009D606F">
      <w:pPr>
        <w:pStyle w:val="Ttulo4"/>
        <w:rPr>
          <w:lang w:val="es-BO"/>
        </w:rPr>
      </w:pPr>
      <w:r w:rsidRPr="009D606F">
        <w:rPr>
          <w:lang w:val="es-BO"/>
        </w:rPr>
        <w:t>Efesios 6:18 – “</w:t>
      </w:r>
      <w:r w:rsidRPr="009D606F">
        <w:rPr>
          <w:i/>
          <w:iCs/>
          <w:lang w:val="es-BO"/>
        </w:rPr>
        <w:t>velen con toda perseverancia y súplica por todos los santos</w:t>
      </w:r>
      <w:r>
        <w:rPr>
          <w:lang w:val="es-BO"/>
        </w:rPr>
        <w:t>”. Pablo añade otro verbo participio “velen” significa velando, estando alerta; pres</w:t>
      </w:r>
      <w:r w:rsidR="00B4277D">
        <w:rPr>
          <w:lang w:val="es-BO"/>
        </w:rPr>
        <w:t>en</w:t>
      </w:r>
      <w:r>
        <w:rPr>
          <w:lang w:val="es-BO"/>
        </w:rPr>
        <w:t xml:space="preserve">ta </w:t>
      </w:r>
      <w:r w:rsidR="00035305">
        <w:rPr>
          <w:lang w:val="es-BO"/>
        </w:rPr>
        <w:t xml:space="preserve">la </w:t>
      </w:r>
      <w:r>
        <w:rPr>
          <w:lang w:val="es-BO"/>
        </w:rPr>
        <w:t xml:space="preserve">imagen de </w:t>
      </w:r>
      <w:r w:rsidR="00035305">
        <w:rPr>
          <w:lang w:val="es-BO"/>
        </w:rPr>
        <w:t xml:space="preserve">un </w:t>
      </w:r>
      <w:r>
        <w:rPr>
          <w:lang w:val="es-BO"/>
        </w:rPr>
        <w:t>centinela que no duerme, cuanto más en tiempo de guerra.</w:t>
      </w:r>
    </w:p>
    <w:p w14:paraId="07881395" w14:textId="57A5B89C" w:rsidR="009D606F" w:rsidRDefault="000E6C42" w:rsidP="009D606F">
      <w:pPr>
        <w:pStyle w:val="Ttulo5"/>
      </w:pPr>
      <w:r>
        <w:t xml:space="preserve"> </w:t>
      </w:r>
      <w:r w:rsidR="00035305">
        <w:t>N</w:t>
      </w:r>
      <w:r>
        <w:t>o debemos descuidar el velar</w:t>
      </w:r>
      <w:r w:rsidR="00035305">
        <w:t xml:space="preserve"> en oración</w:t>
      </w:r>
      <w:r>
        <w:t xml:space="preserve"> por todos los santos.</w:t>
      </w:r>
    </w:p>
    <w:p w14:paraId="6B9423A6" w14:textId="27E26660" w:rsidR="000E6C42" w:rsidRPr="000E6C42" w:rsidRDefault="000E6C42" w:rsidP="000E6C42">
      <w:pPr>
        <w:pStyle w:val="Ttulo5"/>
      </w:pPr>
      <w:r>
        <w:t>Tanto orando y velando están en presente</w:t>
      </w:r>
      <w:r w:rsidR="00035305">
        <w:t>,</w:t>
      </w:r>
      <w:r>
        <w:t xml:space="preserve"> son acciones </w:t>
      </w:r>
      <w:r w:rsidR="0073029B">
        <w:t>continuas</w:t>
      </w:r>
      <w:r>
        <w:t>,</w:t>
      </w:r>
      <w:r w:rsidR="0090122E">
        <w:t xml:space="preserve"> es mantenerse</w:t>
      </w:r>
      <w:r>
        <w:t xml:space="preserve"> despierto.</w:t>
      </w:r>
    </w:p>
    <w:p w14:paraId="18556786" w14:textId="33E5D047" w:rsidR="000E6C42" w:rsidRDefault="0027598F" w:rsidP="000E6C42">
      <w:pPr>
        <w:pStyle w:val="Ttulo5"/>
      </w:pPr>
      <w:r>
        <w:t xml:space="preserve">Pablo dice orando [y para ello (oración y suplica)] </w:t>
      </w:r>
      <w:r w:rsidR="00F10DBD">
        <w:t>“v</w:t>
      </w:r>
      <w:r w:rsidR="000E6C42">
        <w:t>elando</w:t>
      </w:r>
      <w:r w:rsidR="00F10DBD">
        <w:t>”</w:t>
      </w:r>
      <w:r w:rsidR="000E6C42">
        <w:t xml:space="preserve"> por todos los santos </w:t>
      </w:r>
      <w:r w:rsidR="00035305">
        <w:t xml:space="preserve">ese sería </w:t>
      </w:r>
      <w:r w:rsidR="000E6C42">
        <w:t>el motivo o la razón de estar en oración y s</w:t>
      </w:r>
      <w:r w:rsidR="00035305">
        <w:t>ú</w:t>
      </w:r>
      <w:r w:rsidR="000E6C42">
        <w:t>plicas; no es bueno quedarse dormido</w:t>
      </w:r>
      <w:r w:rsidR="00F10DBD">
        <w:t>, el maligno tiene astucia</w:t>
      </w:r>
      <w:r w:rsidR="00035305">
        <w:t>,</w:t>
      </w:r>
      <w:r>
        <w:t xml:space="preserve"> no avisa cuando lanzar</w:t>
      </w:r>
      <w:r w:rsidR="00035305">
        <w:t>á</w:t>
      </w:r>
      <w:r>
        <w:t xml:space="preserve"> sus ataques</w:t>
      </w:r>
      <w:r w:rsidR="00F10DBD">
        <w:t>; por eso debemos estar fortalecidos y firmes velando.</w:t>
      </w:r>
    </w:p>
    <w:p w14:paraId="541F3790" w14:textId="509A427F" w:rsidR="00F10DBD" w:rsidRDefault="0027598F" w:rsidP="00F10DBD">
      <w:pPr>
        <w:pStyle w:val="Ttulo5"/>
      </w:pPr>
      <w:r>
        <w:t>“con toda perseverancia</w:t>
      </w:r>
      <w:r w:rsidR="0090122E">
        <w:t xml:space="preserve"> y</w:t>
      </w:r>
      <w:r>
        <w:t xml:space="preserve"> </w:t>
      </w:r>
      <w:r w:rsidR="0090122E">
        <w:t>(</w:t>
      </w:r>
      <w:r w:rsidR="008179D2">
        <w:t>con</w:t>
      </w:r>
      <w:r w:rsidR="0090122E">
        <w:t>)</w:t>
      </w:r>
      <w:r>
        <w:t xml:space="preserve"> s</w:t>
      </w:r>
      <w:r w:rsidR="00035305">
        <w:t>ú</w:t>
      </w:r>
      <w:r>
        <w:t>plica” la vigilancia no es un tiempo de</w:t>
      </w:r>
      <w:r w:rsidR="00035305">
        <w:t xml:space="preserve"> mucha</w:t>
      </w:r>
      <w:r>
        <w:t xml:space="preserve"> adrenalina, es fácil bajar la guardia cuando no vienen ataques del maligno; </w:t>
      </w:r>
      <w:r w:rsidR="00B4277D">
        <w:t>El enemigo no se cansa y tampoco anuncia su ataque; así que mantente alerta pers</w:t>
      </w:r>
      <w:r w:rsidR="008179D2">
        <w:t>iste con s</w:t>
      </w:r>
      <w:r w:rsidR="00035305">
        <w:t>ú</w:t>
      </w:r>
      <w:r w:rsidR="008179D2">
        <w:t>plicas</w:t>
      </w:r>
      <w:r w:rsidR="00B4277D">
        <w:t>.</w:t>
      </w:r>
    </w:p>
    <w:p w14:paraId="76721921" w14:textId="70D07CC6" w:rsidR="00F10DBD" w:rsidRPr="00F10DBD" w:rsidRDefault="00B4277D" w:rsidP="0090122E">
      <w:pPr>
        <w:pStyle w:val="Ttulo5"/>
      </w:pPr>
      <w:r>
        <w:t>“por todos los santos” no solo orando por todos los santos, sino también velar por ellos. No solo velar por uno mismo sino por todos los creyentes.</w:t>
      </w:r>
    </w:p>
    <w:p w14:paraId="14C3B223" w14:textId="6C300F15" w:rsidR="00BE31EC" w:rsidRDefault="00BE31EC" w:rsidP="00BE31EC">
      <w:pPr>
        <w:pStyle w:val="Ttulo1"/>
      </w:pPr>
      <w:r w:rsidRPr="00830F82">
        <w:lastRenderedPageBreak/>
        <w:t>Efesios 6:</w:t>
      </w:r>
      <w:r>
        <w:t>19</w:t>
      </w:r>
      <w:r w:rsidRPr="00830F82">
        <w:t>-2</w:t>
      </w:r>
      <w:r>
        <w:t>4</w:t>
      </w:r>
      <w:r w:rsidRPr="00830F82">
        <w:t xml:space="preserve"> – </w:t>
      </w:r>
      <w:r>
        <w:t>Peticiones personales y despedida llena de bendiciones</w:t>
      </w:r>
      <w:r w:rsidRPr="00830F82">
        <w:t>.</w:t>
      </w:r>
    </w:p>
    <w:p w14:paraId="287B1401" w14:textId="5A98FD8D" w:rsidR="00BE31EC" w:rsidRPr="00BE31EC" w:rsidRDefault="00BE31EC" w:rsidP="00BE31EC">
      <w:pPr>
        <w:pStyle w:val="Ttulo2"/>
      </w:pPr>
      <w:r>
        <w:t>Efesios 6:19-20 – Oraciones por Pablo.</w:t>
      </w:r>
    </w:p>
    <w:p w14:paraId="4E7AEB3D" w14:textId="7F0E1FBA" w:rsidR="003E2DD1" w:rsidRDefault="00017F11" w:rsidP="003E2DD1">
      <w:pPr>
        <w:pStyle w:val="Ttulo3"/>
      </w:pPr>
      <w:r>
        <w:t>Efesios 6:19 –</w:t>
      </w:r>
      <w:r>
        <w:rPr>
          <w:i/>
          <w:iCs/>
        </w:rPr>
        <w:t xml:space="preserve"> </w:t>
      </w:r>
      <w:r w:rsidR="00586F51">
        <w:rPr>
          <w:i/>
          <w:iCs/>
        </w:rPr>
        <w:t>“</w:t>
      </w:r>
      <w:r>
        <w:rPr>
          <w:i/>
          <w:iCs/>
        </w:rPr>
        <w:t>Oren también por mí, para que me sea dada palabra al abrir mi boca, a fin de dar a conocer sin temor el misterio del evangelio</w:t>
      </w:r>
      <w:r w:rsidR="00586F51">
        <w:rPr>
          <w:i/>
          <w:iCs/>
        </w:rPr>
        <w:t>”</w:t>
      </w:r>
      <w:r>
        <w:rPr>
          <w:i/>
          <w:iCs/>
        </w:rPr>
        <w:t>.</w:t>
      </w:r>
      <w:r>
        <w:t xml:space="preserve"> </w:t>
      </w:r>
    </w:p>
    <w:p w14:paraId="166CF33C" w14:textId="379EEA74" w:rsidR="00017F11" w:rsidRDefault="00586F51" w:rsidP="00017F11">
      <w:pPr>
        <w:pStyle w:val="Ttulo4"/>
        <w:rPr>
          <w:lang w:val="es-BO"/>
        </w:rPr>
      </w:pPr>
      <w:r w:rsidRPr="00586F51">
        <w:rPr>
          <w:lang w:val="es-BO"/>
        </w:rPr>
        <w:t>Efesios 6:19 –</w:t>
      </w:r>
      <w:r w:rsidRPr="00586F51">
        <w:rPr>
          <w:i/>
          <w:iCs/>
          <w:lang w:val="es-BO"/>
        </w:rPr>
        <w:t xml:space="preserve"> “Oren también por mí</w:t>
      </w:r>
      <w:r>
        <w:rPr>
          <w:i/>
          <w:iCs/>
          <w:lang w:val="es-BO"/>
        </w:rPr>
        <w:t>”</w:t>
      </w:r>
      <w:r w:rsidRPr="00586F51">
        <w:rPr>
          <w:i/>
          <w:iCs/>
          <w:lang w:val="es-BO"/>
        </w:rPr>
        <w:t>,</w:t>
      </w:r>
      <w:r>
        <w:rPr>
          <w:lang w:val="es-BO"/>
        </w:rPr>
        <w:t xml:space="preserve"> En un contexto de exhortación a siempre estar orando y velando por todos los santos, Pablo pide que oren por él.</w:t>
      </w:r>
    </w:p>
    <w:p w14:paraId="7211C3CE" w14:textId="2D0EE670" w:rsidR="00586F51" w:rsidRDefault="00586F51" w:rsidP="00586F51">
      <w:pPr>
        <w:pStyle w:val="Ttulo4"/>
        <w:rPr>
          <w:lang w:val="es-BO"/>
        </w:rPr>
      </w:pPr>
      <w:r>
        <w:rPr>
          <w:lang w:val="es-BO"/>
        </w:rPr>
        <w:t>Efesios 6:19 – “</w:t>
      </w:r>
      <w:r w:rsidRPr="00586F51">
        <w:rPr>
          <w:i/>
          <w:iCs/>
          <w:lang w:val="es-BO"/>
        </w:rPr>
        <w:t>para que me sea dada palabra al abrir mi boca</w:t>
      </w:r>
      <w:r>
        <w:rPr>
          <w:i/>
          <w:iCs/>
          <w:lang w:val="es-BO"/>
        </w:rPr>
        <w:t>”</w:t>
      </w:r>
      <w:r>
        <w:rPr>
          <w:lang w:val="es-BO"/>
        </w:rPr>
        <w:t xml:space="preserve"> </w:t>
      </w:r>
      <w:r w:rsidR="00961680">
        <w:rPr>
          <w:lang w:val="es-BO"/>
        </w:rPr>
        <w:t>La petición de Pablo era que los creyentes oraran pidiendo que Dios le diera palabra.</w:t>
      </w:r>
    </w:p>
    <w:p w14:paraId="696A25A7" w14:textId="4227612F" w:rsidR="00961680" w:rsidRDefault="00961680" w:rsidP="00961680">
      <w:pPr>
        <w:pStyle w:val="Ttulo5"/>
      </w:pPr>
      <w:r>
        <w:t>Pablo</w:t>
      </w:r>
      <w:r w:rsidR="0075432E">
        <w:t>,</w:t>
      </w:r>
      <w:r w:rsidR="00541221" w:rsidRPr="00541221">
        <w:t xml:space="preserve"> </w:t>
      </w:r>
      <w:r w:rsidR="00541221">
        <w:t>humildemente pidió</w:t>
      </w:r>
      <w:r w:rsidR="0075432E">
        <w:t>,</w:t>
      </w:r>
      <w:r>
        <w:t xml:space="preserve"> recon</w:t>
      </w:r>
      <w:r w:rsidR="00541221">
        <w:t>ociendo</w:t>
      </w:r>
      <w:r>
        <w:t xml:space="preserve"> que la palabra que necesita hablar con denuedo</w:t>
      </w:r>
      <w:r w:rsidR="00B50C5E">
        <w:t>,</w:t>
      </w:r>
      <w:r>
        <w:t xml:space="preserve"> no </w:t>
      </w:r>
      <w:r w:rsidR="00B50C5E">
        <w:t>viene de él</w:t>
      </w:r>
      <w:r>
        <w:t>,</w:t>
      </w:r>
      <w:r w:rsidR="00B50C5E">
        <w:t xml:space="preserve"> le</w:t>
      </w:r>
      <w:r>
        <w:t xml:space="preserve"> tiene que ser dada.</w:t>
      </w:r>
      <w:r w:rsidR="00541221">
        <w:t xml:space="preserve"> ¿Qué palabra?</w:t>
      </w:r>
    </w:p>
    <w:p w14:paraId="5D42DA1C" w14:textId="031830B9" w:rsidR="00541221" w:rsidRPr="00541221" w:rsidRDefault="00541221" w:rsidP="00541221">
      <w:pPr>
        <w:pStyle w:val="Ttulo5"/>
      </w:pPr>
      <w:r>
        <w:t>“al abrir mi boca”</w:t>
      </w:r>
      <w:r w:rsidR="00231A17">
        <w:t xml:space="preserve"> es decir: cuando hable.</w:t>
      </w:r>
      <w:r>
        <w:t xml:space="preserve"> La palabra </w:t>
      </w:r>
      <w:r w:rsidR="00231A17">
        <w:t>me sea dada.</w:t>
      </w:r>
    </w:p>
    <w:p w14:paraId="6054F9A7" w14:textId="52A1D50E" w:rsidR="00017F11" w:rsidRDefault="00541221" w:rsidP="00541221">
      <w:pPr>
        <w:pStyle w:val="Ttulo4"/>
        <w:rPr>
          <w:lang w:val="es-BO"/>
        </w:rPr>
      </w:pPr>
      <w:r w:rsidRPr="00541221">
        <w:rPr>
          <w:lang w:val="es-BO"/>
        </w:rPr>
        <w:t>Efesios 6:19 – “</w:t>
      </w:r>
      <w:r w:rsidRPr="00541221">
        <w:rPr>
          <w:i/>
          <w:iCs/>
          <w:lang w:val="es-BO"/>
        </w:rPr>
        <w:t>a fin de dar a conocer sin temor el misterio del evangelio”</w:t>
      </w:r>
      <w:r>
        <w:rPr>
          <w:lang w:val="es-BO"/>
        </w:rPr>
        <w:t xml:space="preserve">. La palabra que sea dada es para </w:t>
      </w:r>
      <w:r>
        <w:rPr>
          <w:b/>
          <w:bCs/>
          <w:lang w:val="es-BO"/>
        </w:rPr>
        <w:t xml:space="preserve">hablar </w:t>
      </w:r>
      <w:r>
        <w:rPr>
          <w:lang w:val="es-BO"/>
        </w:rPr>
        <w:t xml:space="preserve">o </w:t>
      </w:r>
      <w:r w:rsidR="00231A17">
        <w:rPr>
          <w:lang w:val="es-BO"/>
        </w:rPr>
        <w:t>dar a conocer</w:t>
      </w:r>
      <w:r>
        <w:rPr>
          <w:lang w:val="es-BO"/>
        </w:rPr>
        <w:t xml:space="preserve"> el misterio del Evangelio.</w:t>
      </w:r>
      <w:r w:rsidR="00231A17">
        <w:rPr>
          <w:lang w:val="es-BO"/>
        </w:rPr>
        <w:t xml:space="preserve"> Efesios 3:8-9</w:t>
      </w:r>
    </w:p>
    <w:p w14:paraId="06C6FB7F" w14:textId="1FF6BAF9" w:rsidR="00541221" w:rsidRPr="00541221" w:rsidRDefault="00231A17" w:rsidP="00231A17">
      <w:pPr>
        <w:pStyle w:val="Ttulo5"/>
      </w:pPr>
      <w:r>
        <w:t xml:space="preserve">El misterio ya fue dado a conocer a Pablo Efesios 3:3, pero quiere palabra adecuada en el momento de abrir la boca, para dar a conocer a los gentiles con denuedo el misterio del evangelio, pero sin temor. 1 </w:t>
      </w:r>
      <w:proofErr w:type="gramStart"/>
      <w:r>
        <w:t>Corintios</w:t>
      </w:r>
      <w:proofErr w:type="gramEnd"/>
      <w:r>
        <w:t xml:space="preserve"> 2:1-5</w:t>
      </w:r>
    </w:p>
    <w:p w14:paraId="5FBDD219" w14:textId="4D14C112" w:rsidR="00017F11" w:rsidRDefault="00231A17" w:rsidP="00231A17">
      <w:pPr>
        <w:pStyle w:val="Ttulo5"/>
      </w:pPr>
      <w:r>
        <w:t xml:space="preserve">“el misterio del evangelio” </w:t>
      </w:r>
      <w:r w:rsidR="00D27D36">
        <w:t xml:space="preserve">El </w:t>
      </w:r>
      <w:r w:rsidR="00B50C5E">
        <w:t>hecho</w:t>
      </w:r>
      <w:r w:rsidR="00D27D36">
        <w:t xml:space="preserve"> de que Dios</w:t>
      </w:r>
      <w:r w:rsidR="00B50C5E">
        <w:t xml:space="preserve"> le dé</w:t>
      </w:r>
      <w:r w:rsidR="00D27D36">
        <w:t xml:space="preserve"> de </w:t>
      </w:r>
      <w:r w:rsidR="00174F11">
        <w:t>palabra, no</w:t>
      </w:r>
      <w:r w:rsidR="00D27D36">
        <w:t xml:space="preserve"> </w:t>
      </w:r>
      <w:r w:rsidR="00B50C5E">
        <w:t>se refiere a</w:t>
      </w:r>
      <w:r w:rsidR="00D27D36">
        <w:t xml:space="preserve"> la elocuencia de hablar</w:t>
      </w:r>
      <w:r w:rsidR="00B50C5E">
        <w:t xml:space="preserve">, </w:t>
      </w:r>
      <w:r w:rsidR="00D27D36">
        <w:t xml:space="preserve">sino </w:t>
      </w:r>
      <w:r w:rsidR="00B50C5E">
        <w:t>a</w:t>
      </w:r>
      <w:r w:rsidR="00D27D36">
        <w:t xml:space="preserve"> hablar de Cristo</w:t>
      </w:r>
      <w:r w:rsidR="00F42034">
        <w:t xml:space="preserve"> crucificado</w:t>
      </w:r>
      <w:r w:rsidR="00D27D36">
        <w:t>, el misterio del evangelio.</w:t>
      </w:r>
    </w:p>
    <w:p w14:paraId="472354D7" w14:textId="29A8AC4F" w:rsidR="00D27D36" w:rsidRPr="00D27D36" w:rsidRDefault="00D27D36" w:rsidP="00D27D36">
      <w:pPr>
        <w:pStyle w:val="Ttulo5"/>
      </w:pPr>
      <w:r>
        <w:t>Cristo la salvación tanto de judíos y gentiles en un solo cuerpo.</w:t>
      </w:r>
    </w:p>
    <w:p w14:paraId="67B055BF" w14:textId="0DD7DF20" w:rsidR="00017F11" w:rsidRDefault="00017F11" w:rsidP="00017F11">
      <w:pPr>
        <w:pStyle w:val="Ttulo3"/>
      </w:pPr>
      <w:r>
        <w:t>Efesios 6:20 –</w:t>
      </w:r>
      <w:r>
        <w:rPr>
          <w:i/>
          <w:iCs/>
        </w:rPr>
        <w:t xml:space="preserve"> </w:t>
      </w:r>
      <w:r w:rsidR="00586F51">
        <w:rPr>
          <w:i/>
          <w:iCs/>
        </w:rPr>
        <w:t>“</w:t>
      </w:r>
      <w:r>
        <w:rPr>
          <w:i/>
          <w:iCs/>
        </w:rPr>
        <w:t>por lo cual soy embajador en cadenas; que al proclamar hable sin temor, como debo hablar</w:t>
      </w:r>
      <w:r w:rsidR="00586F51">
        <w:rPr>
          <w:i/>
          <w:iCs/>
        </w:rPr>
        <w:t>”</w:t>
      </w:r>
      <w:r>
        <w:rPr>
          <w:i/>
          <w:iCs/>
        </w:rPr>
        <w:t>.</w:t>
      </w:r>
      <w:r>
        <w:t xml:space="preserve"> </w:t>
      </w:r>
    </w:p>
    <w:p w14:paraId="04531F35" w14:textId="7739896B" w:rsidR="00017F11" w:rsidRDefault="00F42034" w:rsidP="00017F11">
      <w:pPr>
        <w:pStyle w:val="Ttulo4"/>
        <w:rPr>
          <w:lang w:val="es-BO"/>
        </w:rPr>
      </w:pPr>
      <w:r w:rsidRPr="00F42034">
        <w:rPr>
          <w:lang w:val="es-BO"/>
        </w:rPr>
        <w:t>Efesios 6:20 –</w:t>
      </w:r>
      <w:r w:rsidRPr="00F42034">
        <w:rPr>
          <w:i/>
          <w:iCs/>
          <w:lang w:val="es-BO"/>
        </w:rPr>
        <w:t xml:space="preserve"> “por lo cual soy embajador en cadenas</w:t>
      </w:r>
      <w:r>
        <w:rPr>
          <w:lang w:val="es-BO"/>
        </w:rPr>
        <w:t xml:space="preserve">”; </w:t>
      </w:r>
      <w:r w:rsidR="00F97DB0">
        <w:rPr>
          <w:lang w:val="es-BO"/>
        </w:rPr>
        <w:t xml:space="preserve">Pablo dice </w:t>
      </w:r>
      <w:r w:rsidR="00B50C5E">
        <w:rPr>
          <w:lang w:val="es-BO"/>
        </w:rPr>
        <w:t>es</w:t>
      </w:r>
      <w:r w:rsidR="00F97DB0">
        <w:rPr>
          <w:lang w:val="es-BO"/>
        </w:rPr>
        <w:t xml:space="preserve"> embajador</w:t>
      </w:r>
      <w:r w:rsidR="004635CE">
        <w:rPr>
          <w:lang w:val="es-BO"/>
        </w:rPr>
        <w:t xml:space="preserve"> por una razón</w:t>
      </w:r>
      <w:r w:rsidR="00F97DB0">
        <w:rPr>
          <w:lang w:val="es-BO"/>
        </w:rPr>
        <w:t xml:space="preserve">, no dice que </w:t>
      </w:r>
      <w:r w:rsidR="00B50C5E">
        <w:rPr>
          <w:lang w:val="es-BO"/>
        </w:rPr>
        <w:t>fue</w:t>
      </w:r>
      <w:r w:rsidR="00FE2D63">
        <w:rPr>
          <w:lang w:val="es-BO"/>
        </w:rPr>
        <w:t xml:space="preserve"> hasta que</w:t>
      </w:r>
      <w:r w:rsidR="00B50C5E">
        <w:rPr>
          <w:lang w:val="es-BO"/>
        </w:rPr>
        <w:t xml:space="preserve"> lo</w:t>
      </w:r>
      <w:r w:rsidR="00FE2D63">
        <w:rPr>
          <w:lang w:val="es-BO"/>
        </w:rPr>
        <w:t xml:space="preserve"> encarcelaron</w:t>
      </w:r>
      <w:r w:rsidR="00F97DB0">
        <w:rPr>
          <w:lang w:val="es-BO"/>
        </w:rPr>
        <w:t>, en ese mismo momento era embajador</w:t>
      </w:r>
      <w:r w:rsidR="00B50C5E">
        <w:rPr>
          <w:lang w:val="es-BO"/>
        </w:rPr>
        <w:t xml:space="preserve">, aunque en </w:t>
      </w:r>
      <w:r w:rsidR="00F97DB0">
        <w:rPr>
          <w:lang w:val="es-BO"/>
        </w:rPr>
        <w:t>cadenas.</w:t>
      </w:r>
    </w:p>
    <w:p w14:paraId="3F5B4F04" w14:textId="338E5497" w:rsidR="00F97DB0" w:rsidRPr="00F97DB0" w:rsidRDefault="00F97DB0" w:rsidP="00F97DB0">
      <w:pPr>
        <w:pStyle w:val="Ttulo5"/>
      </w:pPr>
      <w:r>
        <w:t xml:space="preserve">“embajador” era un representante de un rey o una ciudad en territorio ajeno; </w:t>
      </w:r>
      <w:r w:rsidR="004635CE">
        <w:t xml:space="preserve">tenía autoridad de quien lo envió, </w:t>
      </w:r>
      <w:r>
        <w:t>llevaba un mensaje oficial</w:t>
      </w:r>
      <w:r w:rsidR="004635CE">
        <w:t>, no podía buscar excusas para cumplir con su cargo</w:t>
      </w:r>
      <w:r>
        <w:t xml:space="preserve">. 2 </w:t>
      </w:r>
      <w:proofErr w:type="gramStart"/>
      <w:r>
        <w:t>Corintios</w:t>
      </w:r>
      <w:proofErr w:type="gramEnd"/>
      <w:r>
        <w:t xml:space="preserve"> 5:20</w:t>
      </w:r>
    </w:p>
    <w:p w14:paraId="13656E43" w14:textId="7559C36E" w:rsidR="00017F11" w:rsidRDefault="004635CE" w:rsidP="00017F11">
      <w:pPr>
        <w:pStyle w:val="Ttulo5"/>
      </w:pPr>
      <w:r>
        <w:t>Como embajador de Cristo llevaba el mensaje del misterio de</w:t>
      </w:r>
      <w:r w:rsidR="00B50C5E">
        <w:t>l</w:t>
      </w:r>
      <w:r>
        <w:t xml:space="preserve"> evangelio a los gentiles, </w:t>
      </w:r>
      <w:r w:rsidR="0085776A">
        <w:t>Pablo entendía que no podía buscar excusas para seguir entregando el mensaje</w:t>
      </w:r>
      <w:r w:rsidR="00FE2D63">
        <w:t>; su cuerpo estaba preso pero su cargo no</w:t>
      </w:r>
      <w:r w:rsidR="0085776A">
        <w:t>. 2 Timoteo 2:9</w:t>
      </w:r>
    </w:p>
    <w:p w14:paraId="294D67F5" w14:textId="263E5F9A" w:rsidR="0085776A" w:rsidRPr="0085776A" w:rsidRDefault="0085776A" w:rsidP="0085776A">
      <w:pPr>
        <w:pStyle w:val="Ttulo5"/>
      </w:pPr>
      <w:r>
        <w:t>Las cadenas no eran excusas para</w:t>
      </w:r>
      <w:r w:rsidR="00B50C5E">
        <w:t xml:space="preserve"> no </w:t>
      </w:r>
      <w:r>
        <w:t>cumplir con la misión; sino una oportunidad, por eso pidió oraciones; para que sea dada la palabra al abrir mi boca. Filipenses 1:12-14</w:t>
      </w:r>
    </w:p>
    <w:p w14:paraId="03AC22C8" w14:textId="3311B876" w:rsidR="00017F11" w:rsidRDefault="00F42034" w:rsidP="00F42034">
      <w:pPr>
        <w:pStyle w:val="Ttulo4"/>
        <w:rPr>
          <w:lang w:val="es-BO"/>
        </w:rPr>
      </w:pPr>
      <w:r w:rsidRPr="00F42034">
        <w:rPr>
          <w:lang w:val="es-BO"/>
        </w:rPr>
        <w:lastRenderedPageBreak/>
        <w:t>Efesios 2:20 – “</w:t>
      </w:r>
      <w:r w:rsidRPr="00F42034">
        <w:rPr>
          <w:i/>
          <w:iCs/>
          <w:lang w:val="es-BO"/>
        </w:rPr>
        <w:t>que al proclamar hable sin temor, como debo hablar</w:t>
      </w:r>
      <w:r>
        <w:rPr>
          <w:lang w:val="es-BO"/>
        </w:rPr>
        <w:t>”,</w:t>
      </w:r>
      <w:r w:rsidR="0085776A">
        <w:rPr>
          <w:lang w:val="es-BO"/>
        </w:rPr>
        <w:t xml:space="preserve"> Pablo estaba cons</w:t>
      </w:r>
      <w:r w:rsidR="003D4C73">
        <w:rPr>
          <w:lang w:val="es-BO"/>
        </w:rPr>
        <w:t>c</w:t>
      </w:r>
      <w:r w:rsidR="0085776A">
        <w:rPr>
          <w:lang w:val="es-BO"/>
        </w:rPr>
        <w:t>iente</w:t>
      </w:r>
      <w:r w:rsidR="003D4C73">
        <w:rPr>
          <w:lang w:val="es-BO"/>
        </w:rPr>
        <w:t xml:space="preserve"> de</w:t>
      </w:r>
      <w:r w:rsidR="0085776A">
        <w:rPr>
          <w:lang w:val="es-BO"/>
        </w:rPr>
        <w:t xml:space="preserve"> que no era suficiente</w:t>
      </w:r>
      <w:r w:rsidR="003D4C73">
        <w:rPr>
          <w:lang w:val="es-BO"/>
        </w:rPr>
        <w:t>s, ni</w:t>
      </w:r>
      <w:r w:rsidR="0085776A">
        <w:rPr>
          <w:lang w:val="es-BO"/>
        </w:rPr>
        <w:t xml:space="preserve"> su capacidad</w:t>
      </w:r>
      <w:r w:rsidR="003D4C73">
        <w:rPr>
          <w:lang w:val="es-BO"/>
        </w:rPr>
        <w:t>,</w:t>
      </w:r>
      <w:r w:rsidR="0085776A">
        <w:rPr>
          <w:lang w:val="es-BO"/>
        </w:rPr>
        <w:t xml:space="preserve"> ni su elocuencia; quería</w:t>
      </w:r>
      <w:r w:rsidR="003D4C73">
        <w:rPr>
          <w:lang w:val="es-BO"/>
        </w:rPr>
        <w:t>,</w:t>
      </w:r>
      <w:r w:rsidR="0085776A">
        <w:rPr>
          <w:lang w:val="es-BO"/>
        </w:rPr>
        <w:t xml:space="preserve"> necesitaba</w:t>
      </w:r>
      <w:r w:rsidR="003D4C73">
        <w:rPr>
          <w:lang w:val="es-BO"/>
        </w:rPr>
        <w:t>,</w:t>
      </w:r>
      <w:r w:rsidR="0085776A">
        <w:rPr>
          <w:lang w:val="es-BO"/>
        </w:rPr>
        <w:t xml:space="preserve"> palabra de parte de Dios para hablar de Cristo</w:t>
      </w:r>
    </w:p>
    <w:p w14:paraId="0293CB8F" w14:textId="19E88318" w:rsidR="00F42034" w:rsidRPr="00F42034" w:rsidRDefault="00FE2D63" w:rsidP="00F42034">
      <w:pPr>
        <w:pStyle w:val="Ttulo5"/>
      </w:pPr>
      <w:r>
        <w:t>“como debo hablar” siendo embajador tiene que hablar cuando le pregunten no debe quedarse callado, tampoco puede hablar</w:t>
      </w:r>
      <w:r w:rsidR="003D4C73">
        <w:t xml:space="preserve"> según su propia</w:t>
      </w:r>
      <w:r>
        <w:t xml:space="preserve"> opinión</w:t>
      </w:r>
      <w:r w:rsidR="003D4C73">
        <w:t>,</w:t>
      </w:r>
      <w:r>
        <w:t xml:space="preserve"> por eso pide oraciones</w:t>
      </w:r>
      <w:r w:rsidR="003D4C73">
        <w:t>,</w:t>
      </w:r>
      <w:r>
        <w:t xml:space="preserve"> para hablar </w:t>
      </w:r>
      <w:r w:rsidR="00603A24">
        <w:t>con denuedo el misterio del evangelio. 1 Pedro 3:15</w:t>
      </w:r>
    </w:p>
    <w:p w14:paraId="5E58D304" w14:textId="5186BC01" w:rsidR="00B235F8" w:rsidRPr="00830F82" w:rsidRDefault="003E2DD1" w:rsidP="00B235F8">
      <w:pPr>
        <w:pStyle w:val="Ttulo2"/>
      </w:pPr>
      <w:r w:rsidRPr="00830F82">
        <w:t>Efesios 6:21-22 – El hermano T</w:t>
      </w:r>
      <w:r w:rsidR="00432418">
        <w:t>í</w:t>
      </w:r>
      <w:r w:rsidRPr="00830F82">
        <w:t>quico en el Señor.</w:t>
      </w:r>
    </w:p>
    <w:p w14:paraId="10A433C5" w14:textId="679D938C" w:rsidR="00B235F8" w:rsidRDefault="00017F11" w:rsidP="00B235F8">
      <w:pPr>
        <w:pStyle w:val="Ttulo3"/>
      </w:pPr>
      <w:r>
        <w:t xml:space="preserve">Efesios 6:21-22 – </w:t>
      </w:r>
      <w:r w:rsidR="00F63A5E">
        <w:t>Conociendo al hermano amado Tíquico.</w:t>
      </w:r>
    </w:p>
    <w:p w14:paraId="779269F7" w14:textId="3DE1968F" w:rsidR="00432418" w:rsidRPr="00432418" w:rsidRDefault="00F63A5E" w:rsidP="00432418">
      <w:pPr>
        <w:pStyle w:val="Ttulo3"/>
      </w:pPr>
      <w:r>
        <w:t>Efesios 6:21 –</w:t>
      </w:r>
      <w:r>
        <w:rPr>
          <w:i/>
          <w:iCs/>
        </w:rPr>
        <w:t xml:space="preserve"> </w:t>
      </w:r>
      <w:r w:rsidR="00586F51">
        <w:rPr>
          <w:i/>
          <w:iCs/>
        </w:rPr>
        <w:t>“</w:t>
      </w:r>
      <w:r>
        <w:rPr>
          <w:i/>
          <w:iCs/>
        </w:rPr>
        <w:t xml:space="preserve">Pero a fin de que también ustedes sepan mi situación y lo que </w:t>
      </w:r>
      <w:r w:rsidR="00432418">
        <w:rPr>
          <w:i/>
          <w:iCs/>
        </w:rPr>
        <w:t>hago, todo se lo hará saber Tíquico, amado hermano y fiel ministro en el Señor</w:t>
      </w:r>
      <w:r w:rsidR="00586F51">
        <w:rPr>
          <w:i/>
          <w:iCs/>
        </w:rPr>
        <w:t>”</w:t>
      </w:r>
      <w:r w:rsidR="00432418">
        <w:rPr>
          <w:i/>
          <w:iCs/>
        </w:rPr>
        <w:t>.</w:t>
      </w:r>
      <w:r w:rsidR="00432418">
        <w:t xml:space="preserve"> </w:t>
      </w:r>
    </w:p>
    <w:p w14:paraId="0662D4F3" w14:textId="17A687BF" w:rsidR="00B235F8" w:rsidRDefault="005141BD" w:rsidP="00B235F8">
      <w:pPr>
        <w:pStyle w:val="Ttulo4"/>
        <w:rPr>
          <w:lang w:val="es-BO"/>
        </w:rPr>
      </w:pPr>
      <w:r w:rsidRPr="005141BD">
        <w:rPr>
          <w:lang w:val="es-BO"/>
        </w:rPr>
        <w:t>Efesios 6:21 –</w:t>
      </w:r>
      <w:r w:rsidRPr="005141BD">
        <w:rPr>
          <w:i/>
          <w:iCs/>
          <w:lang w:val="es-BO"/>
        </w:rPr>
        <w:t xml:space="preserve"> “Pero a fin de que también ustedes sepan mi situación y lo que hago</w:t>
      </w:r>
      <w:r>
        <w:rPr>
          <w:lang w:val="es-BO"/>
        </w:rPr>
        <w:t>” Los efesios se preguntarían c</w:t>
      </w:r>
      <w:r w:rsidR="003D4C73">
        <w:rPr>
          <w:lang w:val="es-BO"/>
        </w:rPr>
        <w:t>ó</w:t>
      </w:r>
      <w:r>
        <w:rPr>
          <w:lang w:val="es-BO"/>
        </w:rPr>
        <w:t>mo estaba Pablo, cuál era su situación en Roma y aun en la cárcel y qu</w:t>
      </w:r>
      <w:r w:rsidR="003D4C73">
        <w:rPr>
          <w:lang w:val="es-BO"/>
        </w:rPr>
        <w:t>é</w:t>
      </w:r>
      <w:r>
        <w:rPr>
          <w:lang w:val="es-BO"/>
        </w:rPr>
        <w:t xml:space="preserve"> estaría haciendo.</w:t>
      </w:r>
    </w:p>
    <w:p w14:paraId="6BC74205" w14:textId="0FDC2E9B" w:rsidR="005141BD" w:rsidRPr="005141BD" w:rsidRDefault="005141BD" w:rsidP="005141BD">
      <w:pPr>
        <w:pStyle w:val="Ttulo5"/>
      </w:pPr>
      <w:r>
        <w:t>Acaba de pedir un motivo de oración no para que</w:t>
      </w:r>
      <w:r w:rsidR="003D4C73">
        <w:t xml:space="preserve"> lo</w:t>
      </w:r>
      <w:r>
        <w:t xml:space="preserve"> </w:t>
      </w:r>
      <w:r w:rsidR="00174F11">
        <w:t>liberen; los</w:t>
      </w:r>
      <w:r>
        <w:t xml:space="preserve"> creyentes querían saber </w:t>
      </w:r>
      <w:r w:rsidR="003D4C73">
        <w:t>sobre su</w:t>
      </w:r>
      <w:r>
        <w:t xml:space="preserve"> situación y también lo que hacía</w:t>
      </w:r>
      <w:r w:rsidR="003D4C73">
        <w:t>,</w:t>
      </w:r>
      <w:r>
        <w:t xml:space="preserve"> para orar con s</w:t>
      </w:r>
      <w:r w:rsidR="003D4C73">
        <w:t>ú</w:t>
      </w:r>
      <w:r>
        <w:t>plicas.</w:t>
      </w:r>
    </w:p>
    <w:p w14:paraId="2CE54E42" w14:textId="2ED65DF3" w:rsidR="005141BD" w:rsidRDefault="005141BD" w:rsidP="005141BD">
      <w:pPr>
        <w:pStyle w:val="Ttulo4"/>
        <w:rPr>
          <w:lang w:val="es-BO"/>
        </w:rPr>
      </w:pPr>
      <w:r>
        <w:rPr>
          <w:lang w:val="es-BO"/>
        </w:rPr>
        <w:t>Efesios 6:21 – “</w:t>
      </w:r>
      <w:r w:rsidRPr="005141BD">
        <w:rPr>
          <w:i/>
          <w:iCs/>
          <w:lang w:val="es-BO"/>
        </w:rPr>
        <w:t>todo se lo hará saber Tíquico, amado hermano y fiel ministro en el Señor</w:t>
      </w:r>
      <w:r>
        <w:rPr>
          <w:lang w:val="es-BO"/>
        </w:rPr>
        <w:t>” T</w:t>
      </w:r>
      <w:r w:rsidR="003D4C73">
        <w:rPr>
          <w:lang w:val="es-BO"/>
        </w:rPr>
        <w:t>í</w:t>
      </w:r>
      <w:r>
        <w:rPr>
          <w:lang w:val="es-BO"/>
        </w:rPr>
        <w:t>quico informaría tanto la situación</w:t>
      </w:r>
      <w:r w:rsidR="003D4C73">
        <w:rPr>
          <w:lang w:val="es-BO"/>
        </w:rPr>
        <w:t>, como</w:t>
      </w:r>
      <w:r>
        <w:rPr>
          <w:lang w:val="es-BO"/>
        </w:rPr>
        <w:t xml:space="preserve"> lo que </w:t>
      </w:r>
      <w:r w:rsidR="00AB2600">
        <w:rPr>
          <w:lang w:val="es-BO"/>
        </w:rPr>
        <w:t>hacía</w:t>
      </w:r>
      <w:r>
        <w:rPr>
          <w:lang w:val="es-BO"/>
        </w:rPr>
        <w:t xml:space="preserve"> Pablo en Roma; posiblemente T</w:t>
      </w:r>
      <w:r w:rsidR="003D4C73">
        <w:rPr>
          <w:lang w:val="es-BO"/>
        </w:rPr>
        <w:t>í</w:t>
      </w:r>
      <w:r>
        <w:rPr>
          <w:lang w:val="es-BO"/>
        </w:rPr>
        <w:t>quico</w:t>
      </w:r>
      <w:r w:rsidR="003D4C73">
        <w:rPr>
          <w:lang w:val="es-BO"/>
        </w:rPr>
        <w:t xml:space="preserve"> lo</w:t>
      </w:r>
      <w:r>
        <w:rPr>
          <w:lang w:val="es-BO"/>
        </w:rPr>
        <w:t xml:space="preserve"> ha acompañado por algún tiempo</w:t>
      </w:r>
      <w:r w:rsidR="003D4C73">
        <w:rPr>
          <w:lang w:val="es-BO"/>
        </w:rPr>
        <w:t>,</w:t>
      </w:r>
      <w:r>
        <w:rPr>
          <w:lang w:val="es-BO"/>
        </w:rPr>
        <w:t xml:space="preserve"> ahora se dirigía a Asia menor</w:t>
      </w:r>
    </w:p>
    <w:p w14:paraId="56CFF857" w14:textId="0636541A" w:rsidR="00B930DF" w:rsidRDefault="00B930DF" w:rsidP="00B930DF">
      <w:pPr>
        <w:pStyle w:val="Ttulo5"/>
      </w:pPr>
      <w:r>
        <w:t>“</w:t>
      </w:r>
      <w:r w:rsidRPr="00B930DF">
        <w:t>amado hermano</w:t>
      </w:r>
      <w:r>
        <w:t>” Pablo reconoce a T</w:t>
      </w:r>
      <w:r w:rsidR="003D4C73">
        <w:t>í</w:t>
      </w:r>
      <w:r>
        <w:t>quico como el amado hermano, amado por Dios y por Pablo.</w:t>
      </w:r>
    </w:p>
    <w:p w14:paraId="75CD1985" w14:textId="0FC82798" w:rsidR="00B930DF" w:rsidRPr="00B930DF" w:rsidRDefault="00B930DF" w:rsidP="00B930DF">
      <w:pPr>
        <w:pStyle w:val="Ttulo5"/>
      </w:pPr>
      <w:r>
        <w:t>“fiel ministro en el Señor” T</w:t>
      </w:r>
      <w:r w:rsidR="003D4C73">
        <w:t>í</w:t>
      </w:r>
      <w:r>
        <w:t>quico era un creyente confiable en el ministerio o en su servicio en el Señor.</w:t>
      </w:r>
    </w:p>
    <w:p w14:paraId="6F17DC01" w14:textId="1175EEDC" w:rsidR="00B235F8" w:rsidRDefault="00B930DF" w:rsidP="00B930DF">
      <w:pPr>
        <w:pStyle w:val="Ttulo5"/>
      </w:pPr>
      <w:r>
        <w:t>Pablo al reconocer a T</w:t>
      </w:r>
      <w:r w:rsidR="003D4C73">
        <w:t>í</w:t>
      </w:r>
      <w:r>
        <w:t xml:space="preserve">quico </w:t>
      </w:r>
      <w:r w:rsidR="003D4C73">
        <w:t>como a</w:t>
      </w:r>
      <w:r>
        <w:t xml:space="preserve"> un hermano amado y fiel en su ministerio, confió</w:t>
      </w:r>
      <w:r w:rsidR="003D4C73">
        <w:t xml:space="preserve"> en que</w:t>
      </w:r>
      <w:r>
        <w:t xml:space="preserve"> </w:t>
      </w:r>
      <w:r w:rsidR="003D4C73">
        <w:t>é</w:t>
      </w:r>
      <w:r>
        <w:t>l contaría fielmente</w:t>
      </w:r>
      <w:r w:rsidR="003D4C73">
        <w:t xml:space="preserve"> sobre </w:t>
      </w:r>
      <w:r>
        <w:t>su situación y lo que hacía.</w:t>
      </w:r>
    </w:p>
    <w:p w14:paraId="126EB674" w14:textId="3A8A0B8A" w:rsidR="00432418" w:rsidRDefault="00432418" w:rsidP="00432418">
      <w:pPr>
        <w:pStyle w:val="Ttulo3"/>
      </w:pPr>
      <w:r>
        <w:t>Efesios 6:22 –</w:t>
      </w:r>
      <w:r>
        <w:rPr>
          <w:i/>
          <w:iCs/>
        </w:rPr>
        <w:t xml:space="preserve"> </w:t>
      </w:r>
      <w:r w:rsidR="00586F51">
        <w:rPr>
          <w:i/>
          <w:iCs/>
        </w:rPr>
        <w:t>“</w:t>
      </w:r>
      <w:r>
        <w:rPr>
          <w:i/>
          <w:iCs/>
        </w:rPr>
        <w:t>a quien he enviado a ustedes precisamente para esto, para que sepan de nosotros, y para que consuele sus corazones</w:t>
      </w:r>
      <w:r w:rsidR="00586F51">
        <w:rPr>
          <w:i/>
          <w:iCs/>
        </w:rPr>
        <w:t>”</w:t>
      </w:r>
      <w:r>
        <w:rPr>
          <w:i/>
          <w:iCs/>
        </w:rPr>
        <w:t>.</w:t>
      </w:r>
    </w:p>
    <w:p w14:paraId="026DC4B1" w14:textId="1DB031B5" w:rsidR="00F84F9A" w:rsidRDefault="00B930DF" w:rsidP="00F84F9A">
      <w:pPr>
        <w:pStyle w:val="Ttulo4"/>
        <w:rPr>
          <w:lang w:val="es-BO"/>
        </w:rPr>
      </w:pPr>
      <w:r w:rsidRPr="00B930DF">
        <w:rPr>
          <w:lang w:val="es-BO"/>
        </w:rPr>
        <w:t>Efesios 6:22 –</w:t>
      </w:r>
      <w:r w:rsidRPr="00B930DF">
        <w:rPr>
          <w:i/>
          <w:iCs/>
          <w:lang w:val="es-BO"/>
        </w:rPr>
        <w:t xml:space="preserve"> “a quien he enviado a ustedes precisamente para esto</w:t>
      </w:r>
      <w:r w:rsidR="003342B3" w:rsidRPr="003342B3">
        <w:rPr>
          <w:i/>
          <w:iCs/>
          <w:lang w:val="es-BO"/>
        </w:rPr>
        <w:t>, para que sepan de nosotros,</w:t>
      </w:r>
      <w:r>
        <w:rPr>
          <w:lang w:val="es-BO"/>
        </w:rPr>
        <w:t>” T</w:t>
      </w:r>
      <w:r w:rsidR="003D4C73">
        <w:rPr>
          <w:lang w:val="es-BO"/>
        </w:rPr>
        <w:t>í</w:t>
      </w:r>
      <w:r>
        <w:rPr>
          <w:lang w:val="es-BO"/>
        </w:rPr>
        <w:t>quico no estaba yendo a Éfeso con manos vacías, él era el que transportaba la carta a ellos.</w:t>
      </w:r>
    </w:p>
    <w:p w14:paraId="5762315D" w14:textId="58BC47D9" w:rsidR="00B930DF" w:rsidRPr="00B930DF" w:rsidRDefault="003342B3" w:rsidP="00B930DF">
      <w:pPr>
        <w:pStyle w:val="Ttulo5"/>
      </w:pPr>
      <w:r>
        <w:t>Pablo no envió a T</w:t>
      </w:r>
      <w:r w:rsidR="003D4C73">
        <w:t>í</w:t>
      </w:r>
      <w:r>
        <w:t>quico solo con la carta</w:t>
      </w:r>
      <w:r w:rsidR="003D4C73">
        <w:t>,</w:t>
      </w:r>
      <w:r>
        <w:t xml:space="preserve"> </w:t>
      </w:r>
      <w:proofErr w:type="gramStart"/>
      <w:r>
        <w:t xml:space="preserve">sino </w:t>
      </w:r>
      <w:r w:rsidR="008E3F6C">
        <w:t xml:space="preserve"> que</w:t>
      </w:r>
      <w:proofErr w:type="gramEnd"/>
      <w:r w:rsidR="008E3F6C">
        <w:t xml:space="preserve"> lo </w:t>
      </w:r>
      <w:r>
        <w:t>envió también</w:t>
      </w:r>
      <w:r w:rsidR="008E3F6C">
        <w:t>,</w:t>
      </w:r>
      <w:r>
        <w:t xml:space="preserve"> para </w:t>
      </w:r>
      <w:r w:rsidR="008E3F6C">
        <w:t xml:space="preserve">que </w:t>
      </w:r>
      <w:r>
        <w:t>inform</w:t>
      </w:r>
      <w:r w:rsidR="008E3F6C">
        <w:t>ara a</w:t>
      </w:r>
      <w:r>
        <w:t xml:space="preserve"> los misioneros</w:t>
      </w:r>
      <w:r w:rsidR="008E3F6C">
        <w:t>.</w:t>
      </w:r>
      <w:r>
        <w:t xml:space="preserve"> Pablo no estaba solo, otros creyentes</w:t>
      </w:r>
      <w:r w:rsidR="008E3F6C">
        <w:t xml:space="preserve"> lo</w:t>
      </w:r>
      <w:r>
        <w:t xml:space="preserve"> acompañaban, T</w:t>
      </w:r>
      <w:r w:rsidR="008E3F6C">
        <w:t>í</w:t>
      </w:r>
      <w:r>
        <w:t>quico iba a contar todo eso.</w:t>
      </w:r>
    </w:p>
    <w:p w14:paraId="2ADA927A" w14:textId="71ED7615" w:rsidR="00F84F9A" w:rsidRDefault="003342B3" w:rsidP="003342B3">
      <w:pPr>
        <w:pStyle w:val="Ttulo4"/>
        <w:rPr>
          <w:lang w:val="es-BO"/>
        </w:rPr>
      </w:pPr>
      <w:r w:rsidRPr="003342B3">
        <w:rPr>
          <w:lang w:val="es-BO"/>
        </w:rPr>
        <w:t>Efesios 6:22 – “</w:t>
      </w:r>
      <w:r w:rsidRPr="003342B3">
        <w:rPr>
          <w:i/>
          <w:iCs/>
          <w:lang w:val="es-BO"/>
        </w:rPr>
        <w:t>y para que consuele sus corazones</w:t>
      </w:r>
      <w:r>
        <w:rPr>
          <w:lang w:val="es-BO"/>
        </w:rPr>
        <w:t>” Seguramente estaban triste al no saber qu</w:t>
      </w:r>
      <w:r w:rsidR="008E3F6C">
        <w:rPr>
          <w:lang w:val="es-BO"/>
        </w:rPr>
        <w:t xml:space="preserve">é </w:t>
      </w:r>
      <w:r>
        <w:rPr>
          <w:lang w:val="es-BO"/>
        </w:rPr>
        <w:t>pas</w:t>
      </w:r>
      <w:r w:rsidR="008E3F6C">
        <w:rPr>
          <w:lang w:val="es-BO"/>
        </w:rPr>
        <w:t>ó</w:t>
      </w:r>
      <w:r>
        <w:rPr>
          <w:lang w:val="es-BO"/>
        </w:rPr>
        <w:t xml:space="preserve"> con Pablo, porque en </w:t>
      </w:r>
      <w:r w:rsidR="008E3F6C">
        <w:rPr>
          <w:lang w:val="es-BO"/>
        </w:rPr>
        <w:t>su</w:t>
      </w:r>
      <w:r>
        <w:rPr>
          <w:lang w:val="es-BO"/>
        </w:rPr>
        <w:t xml:space="preserve"> despedida </w:t>
      </w:r>
      <w:proofErr w:type="gramStart"/>
      <w:r>
        <w:rPr>
          <w:lang w:val="es-BO"/>
        </w:rPr>
        <w:t>h</w:t>
      </w:r>
      <w:r w:rsidR="008E3F6C">
        <w:rPr>
          <w:lang w:val="es-BO"/>
        </w:rPr>
        <w:t>ubieron</w:t>
      </w:r>
      <w:proofErr w:type="gramEnd"/>
      <w:r>
        <w:rPr>
          <w:lang w:val="es-BO"/>
        </w:rPr>
        <w:t xml:space="preserve"> muchas lágrimas.</w:t>
      </w:r>
    </w:p>
    <w:p w14:paraId="21F08AE9" w14:textId="23F8EC98" w:rsidR="003342B3" w:rsidRPr="003342B3" w:rsidRDefault="003342B3" w:rsidP="003342B3">
      <w:pPr>
        <w:pStyle w:val="Ttulo5"/>
      </w:pPr>
      <w:r>
        <w:t>Con la llegada de T</w:t>
      </w:r>
      <w:r w:rsidR="008E3F6C">
        <w:t>í</w:t>
      </w:r>
      <w:r>
        <w:t>quico y al saber de la situación de Pablo y de sus compañeros y todo lo que hacían</w:t>
      </w:r>
      <w:r w:rsidR="008E3F6C">
        <w:t>,</w:t>
      </w:r>
      <w:r>
        <w:t xml:space="preserve"> sus corazones serían consolados.</w:t>
      </w:r>
    </w:p>
    <w:p w14:paraId="4E319698" w14:textId="7B37F4C9" w:rsidR="00F84F9A" w:rsidRPr="00F84F9A" w:rsidRDefault="003251F3" w:rsidP="003342B3">
      <w:pPr>
        <w:pStyle w:val="Ttulo5"/>
      </w:pPr>
      <w:r>
        <w:lastRenderedPageBreak/>
        <w:t xml:space="preserve">Saber de Pablo y lo que </w:t>
      </w:r>
      <w:r w:rsidR="00AB2600">
        <w:t>hacía</w:t>
      </w:r>
      <w:r>
        <w:t xml:space="preserve"> posiblemente no solo consolaría sus corazones sino: </w:t>
      </w:r>
      <w:r w:rsidR="005D10A8">
        <w:t>“</w:t>
      </w:r>
      <w:r>
        <w:rPr>
          <w:i/>
          <w:iCs/>
        </w:rPr>
        <w:t>La mayoría de los hermanos, confiando en el Señor por causa de mis prisiones, tienen mucho más valor para hablar la palabra de Dios sin temor</w:t>
      </w:r>
      <w:r w:rsidR="005D10A8">
        <w:rPr>
          <w:i/>
          <w:iCs/>
        </w:rPr>
        <w:t>”</w:t>
      </w:r>
      <w:r>
        <w:rPr>
          <w:i/>
          <w:iCs/>
        </w:rPr>
        <w:t>.</w:t>
      </w:r>
      <w:r>
        <w:t xml:space="preserve"> Filipenses 1:14</w:t>
      </w:r>
    </w:p>
    <w:p w14:paraId="7B9A0258" w14:textId="2CB6B849" w:rsidR="00B235F8" w:rsidRPr="00830F82" w:rsidRDefault="003E2DD1" w:rsidP="00B235F8">
      <w:pPr>
        <w:pStyle w:val="Ttulo2"/>
      </w:pPr>
      <w:r w:rsidRPr="00830F82">
        <w:t>Efesios 6:23-24 – Despedida des</w:t>
      </w:r>
      <w:r w:rsidR="005D10A8">
        <w:t>e</w:t>
      </w:r>
      <w:r w:rsidRPr="00830F82">
        <w:t xml:space="preserve">ando la paz y gracia a los efesios. </w:t>
      </w:r>
    </w:p>
    <w:p w14:paraId="32B9CEA4" w14:textId="65BDCB83" w:rsidR="003E2DD1" w:rsidRPr="00830F82" w:rsidRDefault="00F84F9A" w:rsidP="003E2DD1">
      <w:pPr>
        <w:pStyle w:val="Ttulo3"/>
      </w:pPr>
      <w:r>
        <w:t>Efesios 6:23 –</w:t>
      </w:r>
      <w:r>
        <w:rPr>
          <w:i/>
          <w:iCs/>
        </w:rPr>
        <w:t xml:space="preserve"> </w:t>
      </w:r>
      <w:r w:rsidR="00586F51">
        <w:rPr>
          <w:i/>
          <w:iCs/>
        </w:rPr>
        <w:t>“</w:t>
      </w:r>
      <w:r>
        <w:rPr>
          <w:i/>
          <w:iCs/>
        </w:rPr>
        <w:t>Paz sea a los hermanos, y amor con fe, de parte de Dios el Padre y del Señor Jesucristo</w:t>
      </w:r>
      <w:r w:rsidR="00586F51">
        <w:rPr>
          <w:i/>
          <w:iCs/>
        </w:rPr>
        <w:t>”</w:t>
      </w:r>
      <w:r>
        <w:rPr>
          <w:i/>
          <w:iCs/>
        </w:rPr>
        <w:t>.</w:t>
      </w:r>
      <w:r>
        <w:t xml:space="preserve"> </w:t>
      </w:r>
    </w:p>
    <w:p w14:paraId="1D394717" w14:textId="1EFF4001" w:rsidR="003E2DD1" w:rsidRDefault="00F554D7" w:rsidP="003E2DD1">
      <w:pPr>
        <w:pStyle w:val="Ttulo4"/>
        <w:rPr>
          <w:lang w:val="es-BO"/>
        </w:rPr>
      </w:pPr>
      <w:r w:rsidRPr="00F554D7">
        <w:rPr>
          <w:lang w:val="es-BO"/>
        </w:rPr>
        <w:t>Efesios 6:23 –</w:t>
      </w:r>
      <w:r w:rsidRPr="00F554D7">
        <w:rPr>
          <w:i/>
          <w:iCs/>
          <w:lang w:val="es-BO"/>
        </w:rPr>
        <w:t xml:space="preserve"> “Paz sea a los hermanos</w:t>
      </w:r>
      <w:r>
        <w:rPr>
          <w:lang w:val="es-BO"/>
        </w:rPr>
        <w:t>” La bendición que repite Pablo es la paz</w:t>
      </w:r>
      <w:r w:rsidR="005D10A8">
        <w:rPr>
          <w:lang w:val="es-BO"/>
        </w:rPr>
        <w:t>,</w:t>
      </w:r>
      <w:r>
        <w:rPr>
          <w:lang w:val="es-BO"/>
        </w:rPr>
        <w:t xml:space="preserve"> que pueda gobernar en sus corazones; est</w:t>
      </w:r>
      <w:r w:rsidR="005D10A8">
        <w:rPr>
          <w:lang w:val="es-BO"/>
        </w:rPr>
        <w:t>a</w:t>
      </w:r>
      <w:r>
        <w:rPr>
          <w:lang w:val="es-BO"/>
        </w:rPr>
        <w:t xml:space="preserve"> es la paz de Dios. Filipenses 4:7</w:t>
      </w:r>
    </w:p>
    <w:p w14:paraId="6573FC7F" w14:textId="7778152A" w:rsidR="00F554D7" w:rsidRDefault="00F554D7" w:rsidP="00F554D7">
      <w:pPr>
        <w:pStyle w:val="Ttulo4"/>
        <w:rPr>
          <w:lang w:val="es-BO"/>
        </w:rPr>
      </w:pPr>
      <w:r w:rsidRPr="00F554D7">
        <w:rPr>
          <w:lang w:val="es-BO"/>
        </w:rPr>
        <w:t>Efesios 6:23 – “</w:t>
      </w:r>
      <w:r w:rsidRPr="00F554D7">
        <w:rPr>
          <w:i/>
          <w:iCs/>
          <w:lang w:val="es-BO"/>
        </w:rPr>
        <w:t>y amor con fe</w:t>
      </w:r>
      <w:r>
        <w:rPr>
          <w:lang w:val="es-BO"/>
        </w:rPr>
        <w:t>” la segunda bendición es amor AGAPE con fe, significa amor sin fingimiento o sin hipocresía</w:t>
      </w:r>
      <w:r w:rsidR="005D10A8">
        <w:rPr>
          <w:lang w:val="es-BO"/>
        </w:rPr>
        <w:t>,</w:t>
      </w:r>
      <w:r>
        <w:rPr>
          <w:lang w:val="es-BO"/>
        </w:rPr>
        <w:t xml:space="preserve"> que venía de</w:t>
      </w:r>
      <w:r w:rsidR="005D10A8">
        <w:rPr>
          <w:lang w:val="es-BO"/>
        </w:rPr>
        <w:t xml:space="preserve"> </w:t>
      </w:r>
      <w:r>
        <w:rPr>
          <w:lang w:val="es-BO"/>
        </w:rPr>
        <w:t>parte de Dios. Romanos 12:9</w:t>
      </w:r>
    </w:p>
    <w:p w14:paraId="35D08ACD" w14:textId="53C9566A" w:rsidR="00F554D7" w:rsidRDefault="005D10A8" w:rsidP="00F554D7">
      <w:pPr>
        <w:pStyle w:val="Ttulo5"/>
      </w:pPr>
      <w:r>
        <w:t>Que t</w:t>
      </w:r>
      <w:r w:rsidR="00F554D7">
        <w:t>anto la paz y</w:t>
      </w:r>
      <w:r>
        <w:t xml:space="preserve"> el </w:t>
      </w:r>
      <w:r w:rsidR="00F554D7">
        <w:t>amor con fe</w:t>
      </w:r>
      <w:r>
        <w:t>,</w:t>
      </w:r>
      <w:r w:rsidR="00F554D7">
        <w:t xml:space="preserve"> reposara sobre sus vidas.</w:t>
      </w:r>
    </w:p>
    <w:p w14:paraId="39690B35" w14:textId="4B3E6790" w:rsidR="003E2DD1" w:rsidRPr="00F554D7" w:rsidRDefault="00BC0DBD" w:rsidP="00F554D7">
      <w:pPr>
        <w:pStyle w:val="Ttulo4"/>
        <w:rPr>
          <w:lang w:val="es-BO"/>
        </w:rPr>
      </w:pPr>
      <w:r>
        <w:rPr>
          <w:lang w:val="es-BO"/>
        </w:rPr>
        <w:t>Efesios 6:23 – “</w:t>
      </w:r>
      <w:r w:rsidR="00F554D7" w:rsidRPr="00F554D7">
        <w:rPr>
          <w:i/>
          <w:iCs/>
          <w:lang w:val="es-BO"/>
        </w:rPr>
        <w:t>de parte de Dios el Padre y del Señor Jesucristo”</w:t>
      </w:r>
      <w:r w:rsidR="00F554D7">
        <w:rPr>
          <w:lang w:val="es-BO"/>
        </w:rPr>
        <w:t xml:space="preserve"> la fuente de la cual fluye la paz y amor sin hipocresía e</w:t>
      </w:r>
      <w:r w:rsidR="005D10A8">
        <w:rPr>
          <w:lang w:val="es-BO"/>
        </w:rPr>
        <w:t>s</w:t>
      </w:r>
      <w:r w:rsidR="00F554D7">
        <w:rPr>
          <w:lang w:val="es-BO"/>
        </w:rPr>
        <w:t xml:space="preserve"> Dios el Padre y </w:t>
      </w:r>
      <w:r w:rsidR="005D10A8">
        <w:rPr>
          <w:lang w:val="es-BO"/>
        </w:rPr>
        <w:t xml:space="preserve">el </w:t>
      </w:r>
      <w:r w:rsidR="00F554D7">
        <w:rPr>
          <w:lang w:val="es-BO"/>
        </w:rPr>
        <w:t xml:space="preserve">Señor Jesucristo. Son las únicas fuentes </w:t>
      </w:r>
      <w:r w:rsidR="005D10A8">
        <w:rPr>
          <w:lang w:val="es-BO"/>
        </w:rPr>
        <w:t>(</w:t>
      </w:r>
      <w:r w:rsidR="00F554D7">
        <w:rPr>
          <w:lang w:val="es-BO"/>
        </w:rPr>
        <w:t>y el Espíritu</w:t>
      </w:r>
      <w:r w:rsidR="009A0BA6">
        <w:rPr>
          <w:lang w:val="es-BO"/>
        </w:rPr>
        <w:t>), que</w:t>
      </w:r>
      <w:r w:rsidR="00F554D7">
        <w:rPr>
          <w:lang w:val="es-BO"/>
        </w:rPr>
        <w:t xml:space="preserve"> está ministrando estas bendiciones en nuestras vidas.</w:t>
      </w:r>
    </w:p>
    <w:p w14:paraId="0DDFBF88" w14:textId="6B85EBC0" w:rsidR="003E2DD1" w:rsidRPr="00830F82" w:rsidRDefault="00BC0DBD" w:rsidP="00F554D7">
      <w:pPr>
        <w:pStyle w:val="Ttulo5"/>
      </w:pPr>
      <w:r>
        <w:t>Pablo menciona una tercera bendición de gracia, igualmente la fuente es Dios el Padre y el Señor Jesucristo.</w:t>
      </w:r>
    </w:p>
    <w:p w14:paraId="1677824D" w14:textId="6B20B107" w:rsidR="00406BC7" w:rsidRDefault="00F84F9A" w:rsidP="00946D4C">
      <w:pPr>
        <w:pStyle w:val="Ttulo3"/>
      </w:pPr>
      <w:r>
        <w:t>Efesios 6:24 –</w:t>
      </w:r>
      <w:r>
        <w:rPr>
          <w:i/>
          <w:iCs/>
        </w:rPr>
        <w:t xml:space="preserve"> </w:t>
      </w:r>
      <w:r w:rsidR="00586F51">
        <w:rPr>
          <w:i/>
          <w:iCs/>
        </w:rPr>
        <w:t>“</w:t>
      </w:r>
      <w:r>
        <w:rPr>
          <w:i/>
          <w:iCs/>
        </w:rPr>
        <w:t>La gracia sea con todos los que aman a nuestro Señor Jesucristo con amor incorruptible</w:t>
      </w:r>
      <w:r w:rsidR="00586F51">
        <w:rPr>
          <w:i/>
          <w:iCs/>
        </w:rPr>
        <w:t>”</w:t>
      </w:r>
      <w:r>
        <w:rPr>
          <w:i/>
          <w:iCs/>
        </w:rPr>
        <w:t>.</w:t>
      </w:r>
      <w:r>
        <w:t xml:space="preserve"> </w:t>
      </w:r>
    </w:p>
    <w:p w14:paraId="755EE30D" w14:textId="77777777" w:rsidR="00BC0DBD" w:rsidRPr="0019441A" w:rsidRDefault="00BC0DBD" w:rsidP="00BC0DBD">
      <w:pPr>
        <w:pStyle w:val="Ttulo4"/>
        <w:rPr>
          <w:lang w:val="es-BO"/>
        </w:rPr>
      </w:pPr>
      <w:r w:rsidRPr="0019441A">
        <w:rPr>
          <w:lang w:val="es-BO"/>
        </w:rPr>
        <w:t>Efesios 6:24 – “</w:t>
      </w:r>
      <w:r w:rsidRPr="0019441A">
        <w:rPr>
          <w:i/>
          <w:iCs/>
          <w:lang w:val="es-BO"/>
        </w:rPr>
        <w:t>La gracia sea con todos los que aman a nuestro Señor Jesucristo con amor incorruptible</w:t>
      </w:r>
      <w:r w:rsidRPr="0019441A">
        <w:rPr>
          <w:lang w:val="es-BO"/>
        </w:rPr>
        <w:t xml:space="preserve">”. </w:t>
      </w:r>
    </w:p>
    <w:p w14:paraId="21DFB26B" w14:textId="35E9F9D9" w:rsidR="00F84F9A" w:rsidRDefault="00BC0DBD" w:rsidP="00BC0DBD">
      <w:pPr>
        <w:pStyle w:val="Ttulo5"/>
      </w:pPr>
      <w:r>
        <w:t>“sea con todos los que</w:t>
      </w:r>
      <w:r w:rsidR="0019441A">
        <w:t xml:space="preserve"> están</w:t>
      </w:r>
      <w:r>
        <w:t xml:space="preserve"> aman</w:t>
      </w:r>
      <w:r w:rsidR="0019441A">
        <w:t>do</w:t>
      </w:r>
      <w:r>
        <w:t xml:space="preserve"> a nuestro Señor Jesucristo” son todos los creyentes en Cristo, aquí Pablo identifica a todos los creyentes</w:t>
      </w:r>
      <w:r w:rsidR="008A5A6A">
        <w:t>,</w:t>
      </w:r>
      <w:r>
        <w:t xml:space="preserve"> como los que </w:t>
      </w:r>
      <w:r w:rsidR="00AB2600">
        <w:t xml:space="preserve">están </w:t>
      </w:r>
      <w:r>
        <w:t>aman</w:t>
      </w:r>
      <w:r w:rsidR="00AB2600">
        <w:t>do</w:t>
      </w:r>
      <w:r>
        <w:t xml:space="preserve"> a nuestro Señor Jesucristo con amor incorruptible. Romanos 8:28</w:t>
      </w:r>
    </w:p>
    <w:p w14:paraId="79EF5418" w14:textId="100D59BA" w:rsidR="00BC0DBD" w:rsidRPr="00BC0DBD" w:rsidRDefault="00BC0DBD" w:rsidP="00BC0DBD">
      <w:pPr>
        <w:pStyle w:val="Ttulo5"/>
      </w:pPr>
      <w:r>
        <w:t>Una cascada de gracia de la fuente</w:t>
      </w:r>
      <w:r w:rsidR="00006859">
        <w:t>,</w:t>
      </w:r>
      <w:r>
        <w:t xml:space="preserve"> quien es Dios el Padre y el Señor Jesucristo</w:t>
      </w:r>
      <w:r w:rsidR="00006859">
        <w:t>,</w:t>
      </w:r>
      <w:r>
        <w:t xml:space="preserve"> está disponible siempre</w:t>
      </w:r>
      <w:r w:rsidR="00006859">
        <w:t>,</w:t>
      </w:r>
      <w:r>
        <w:t xml:space="preserve"> para todos los creyentes.</w:t>
      </w:r>
    </w:p>
    <w:p w14:paraId="47462D44" w14:textId="208FDEBA" w:rsidR="00BC0DBD" w:rsidRDefault="00BC0DBD" w:rsidP="00BC0DBD">
      <w:pPr>
        <w:pStyle w:val="Ttulo5"/>
      </w:pPr>
      <w:r>
        <w:t>Estas tres bendiciones</w:t>
      </w:r>
      <w:r w:rsidR="009A0BA6">
        <w:t>,</w:t>
      </w:r>
      <w:r>
        <w:t xml:space="preserve"> paz, amor con fe, </w:t>
      </w:r>
      <w:proofErr w:type="gramStart"/>
      <w:r w:rsidR="00006859">
        <w:t xml:space="preserve">y </w:t>
      </w:r>
      <w:r>
        <w:t xml:space="preserve"> gracia</w:t>
      </w:r>
      <w:proofErr w:type="gramEnd"/>
      <w:r>
        <w:t xml:space="preserve"> son las mejores que pued</w:t>
      </w:r>
      <w:r w:rsidR="00006859">
        <w:t>en</w:t>
      </w:r>
      <w:r>
        <w:t xml:space="preserve"> reposar en sus vidas. 2 Pedro 3:18.</w:t>
      </w:r>
    </w:p>
    <w:p w14:paraId="72C4F161" w14:textId="3F82D2DA" w:rsidR="00506A79" w:rsidRPr="00506A79" w:rsidRDefault="00506A79" w:rsidP="00506A79">
      <w:pPr>
        <w:pStyle w:val="Ttulo6"/>
      </w:pPr>
      <w:r>
        <w:t>AMÉN</w:t>
      </w:r>
    </w:p>
    <w:sectPr w:rsidR="00506A79" w:rsidRPr="00506A79" w:rsidSect="0078531A">
      <w:headerReference w:type="even" r:id="rId8"/>
      <w:headerReference w:type="default" r:id="rId9"/>
      <w:footerReference w:type="even" r:id="rId10"/>
      <w:footerReference w:type="default" r:id="rId11"/>
      <w:pgSz w:w="12240" w:h="15840"/>
      <w:pgMar w:top="1440" w:right="1080" w:bottom="1440" w:left="1080" w:header="288"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B2CFA" w14:textId="77777777" w:rsidR="00BE580F" w:rsidRPr="00830F82" w:rsidRDefault="00BE580F">
      <w:r w:rsidRPr="00830F82">
        <w:separator/>
      </w:r>
    </w:p>
  </w:endnote>
  <w:endnote w:type="continuationSeparator" w:id="0">
    <w:p w14:paraId="0BDA5B82" w14:textId="77777777" w:rsidR="00BE580F" w:rsidRPr="00830F82" w:rsidRDefault="00BE580F">
      <w:r w:rsidRPr="00830F8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Nueva Roman">
    <w:altName w:val="Cambria"/>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DC736" w14:textId="77777777" w:rsidR="00E92FF6" w:rsidRPr="00830F82" w:rsidRDefault="00E92FF6" w:rsidP="00EE7A5C">
    <w:pPr>
      <w:pStyle w:val="Piedepgina"/>
      <w:tabs>
        <w:tab w:val="clear" w:pos="8640"/>
      </w:tabs>
    </w:pPr>
    <w:r w:rsidRPr="00830F82">
      <w:rPr>
        <w:sz w:val="20"/>
      </w:rPr>
      <w:tab/>
    </w:r>
    <w:r w:rsidRPr="00830F82">
      <w:rPr>
        <w:sz w:val="20"/>
      </w:rPr>
      <w:tab/>
    </w:r>
    <w:r w:rsidRPr="00830F82">
      <w:rPr>
        <w:sz w:val="20"/>
      </w:rPr>
      <w:tab/>
    </w:r>
    <w:r w:rsidRPr="00830F82">
      <w:rPr>
        <w:sz w:val="20"/>
      </w:rPr>
      <w:tab/>
    </w:r>
    <w:r w:rsidRPr="00830F82">
      <w:rPr>
        <w:sz w:val="20"/>
      </w:rPr>
      <w:tab/>
    </w:r>
    <w:r w:rsidRPr="00830F82">
      <w:rPr>
        <w:sz w:val="20"/>
      </w:rPr>
      <w:tab/>
    </w:r>
  </w:p>
  <w:p w14:paraId="7C30503C" w14:textId="77777777" w:rsidR="00E92FF6" w:rsidRPr="00830F82" w:rsidRDefault="00E92FF6" w:rsidP="009549F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E9906" w14:textId="77777777" w:rsidR="00E92FF6" w:rsidRPr="00830F82" w:rsidRDefault="00E92FF6" w:rsidP="00EE7A5C">
    <w:pPr>
      <w:pStyle w:val="Piedepgina"/>
      <w:tabs>
        <w:tab w:val="clear" w:pos="8640"/>
      </w:tabs>
    </w:pPr>
    <w:r w:rsidRPr="00830F82">
      <w:rPr>
        <w:sz w:val="20"/>
      </w:rPr>
      <w:tab/>
    </w:r>
    <w:r w:rsidRPr="00830F82">
      <w:rPr>
        <w:sz w:val="20"/>
      </w:rPr>
      <w:tab/>
    </w:r>
    <w:r w:rsidRPr="00830F82">
      <w:rPr>
        <w:sz w:val="20"/>
      </w:rPr>
      <w:tab/>
    </w:r>
    <w:r w:rsidRPr="00830F82">
      <w:rPr>
        <w:sz w:val="20"/>
      </w:rPr>
      <w:tab/>
    </w:r>
    <w:r w:rsidRPr="00830F82">
      <w:rPr>
        <w:sz w:val="20"/>
      </w:rPr>
      <w:tab/>
    </w:r>
    <w:r w:rsidRPr="00830F82">
      <w:rPr>
        <w:sz w:val="20"/>
      </w:rPr>
      <w:tab/>
    </w:r>
    <w:r w:rsidRPr="00830F82">
      <w:rPr>
        <w:rStyle w:val="Nmerodepgina"/>
        <w:rFonts w:ascii="Nueva Roman" w:hAnsi="Nueva Roman"/>
      </w:rPr>
      <w:t xml:space="preserve">          </w:t>
    </w:r>
  </w:p>
  <w:p w14:paraId="29814729" w14:textId="77777777" w:rsidR="00E92FF6" w:rsidRPr="00830F82" w:rsidRDefault="00E92FF6" w:rsidP="009549FB">
    <w:pPr>
      <w:pStyle w:val="Piedepgina"/>
    </w:pPr>
  </w:p>
  <w:p w14:paraId="5F93AA69" w14:textId="77777777" w:rsidR="00E92FF6" w:rsidRPr="00830F82" w:rsidRDefault="00E92FF6" w:rsidP="009549F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38BCF" w14:textId="77777777" w:rsidR="00BE580F" w:rsidRPr="00830F82" w:rsidRDefault="00BE580F">
      <w:r w:rsidRPr="00830F82">
        <w:separator/>
      </w:r>
    </w:p>
  </w:footnote>
  <w:footnote w:type="continuationSeparator" w:id="0">
    <w:p w14:paraId="76DD0DBC" w14:textId="77777777" w:rsidR="00BE580F" w:rsidRPr="00830F82" w:rsidRDefault="00BE580F">
      <w:r w:rsidRPr="00830F8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4D268" w14:textId="77777777" w:rsidR="00E92FF6" w:rsidRPr="00830F82" w:rsidRDefault="00E92FF6" w:rsidP="009549FB">
    <w:pPr>
      <w:pStyle w:val="Encabezado"/>
      <w:rPr>
        <w:color w:val="000000" w:themeColor="text1"/>
      </w:rPr>
    </w:pPr>
  </w:p>
  <w:p w14:paraId="2278AB3C" w14:textId="01348CC5" w:rsidR="00E92FF6" w:rsidRPr="00830F82" w:rsidRDefault="00E92FF6" w:rsidP="009549FB">
    <w:pPr>
      <w:pStyle w:val="Encabezado"/>
      <w:rPr>
        <w:color w:val="000000" w:themeColor="text1"/>
      </w:rPr>
    </w:pPr>
    <w:r w:rsidRPr="00830F82">
      <w:rPr>
        <w:color w:val="000000" w:themeColor="text1"/>
      </w:rPr>
      <w:fldChar w:fldCharType="begin"/>
    </w:r>
    <w:r w:rsidRPr="00830F82">
      <w:rPr>
        <w:color w:val="000000" w:themeColor="text1"/>
      </w:rPr>
      <w:instrText xml:space="preserve"> PAGE   \* MERGEFORMAT </w:instrText>
    </w:r>
    <w:r w:rsidRPr="00830F82">
      <w:rPr>
        <w:color w:val="000000" w:themeColor="text1"/>
      </w:rPr>
      <w:fldChar w:fldCharType="separate"/>
    </w:r>
    <w:r w:rsidR="00E65FAE">
      <w:rPr>
        <w:noProof/>
        <w:color w:val="000000" w:themeColor="text1"/>
      </w:rPr>
      <w:t>70</w:t>
    </w:r>
    <w:r w:rsidRPr="00830F82">
      <w:rPr>
        <w:color w:val="000000" w:themeColor="text1"/>
      </w:rPr>
      <w:fldChar w:fldCharType="end"/>
    </w:r>
  </w:p>
  <w:p w14:paraId="0A4DF345" w14:textId="77777777" w:rsidR="00E92FF6" w:rsidRPr="00830F82" w:rsidRDefault="00E92FF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DECC6" w14:textId="77777777" w:rsidR="00E92FF6" w:rsidRPr="00830F82" w:rsidRDefault="00E92FF6">
    <w:pPr>
      <w:pStyle w:val="Encabezado"/>
      <w:jc w:val="right"/>
      <w:rPr>
        <w:color w:val="000000" w:themeColor="text1"/>
      </w:rPr>
    </w:pPr>
  </w:p>
  <w:p w14:paraId="4A514BA9" w14:textId="77D20E65" w:rsidR="00E92FF6" w:rsidRPr="00830F82" w:rsidRDefault="00E92FF6">
    <w:pPr>
      <w:pStyle w:val="Encabezado"/>
      <w:jc w:val="right"/>
      <w:rPr>
        <w:color w:val="000000" w:themeColor="text1"/>
      </w:rPr>
    </w:pPr>
    <w:r w:rsidRPr="00830F82">
      <w:rPr>
        <w:color w:val="000000" w:themeColor="text1"/>
      </w:rPr>
      <w:fldChar w:fldCharType="begin"/>
    </w:r>
    <w:r w:rsidRPr="00830F82">
      <w:rPr>
        <w:color w:val="000000" w:themeColor="text1"/>
      </w:rPr>
      <w:instrText xml:space="preserve"> PAGE   \* MERGEFORMAT </w:instrText>
    </w:r>
    <w:r w:rsidRPr="00830F82">
      <w:rPr>
        <w:color w:val="000000" w:themeColor="text1"/>
      </w:rPr>
      <w:fldChar w:fldCharType="separate"/>
    </w:r>
    <w:r w:rsidR="00E65FAE">
      <w:rPr>
        <w:noProof/>
        <w:color w:val="000000" w:themeColor="text1"/>
      </w:rPr>
      <w:t>69</w:t>
    </w:r>
    <w:r w:rsidRPr="00830F82">
      <w:rPr>
        <w:color w:val="000000" w:themeColor="text1"/>
      </w:rPr>
      <w:fldChar w:fldCharType="end"/>
    </w:r>
  </w:p>
  <w:p w14:paraId="2BD0632B" w14:textId="77777777" w:rsidR="00E92FF6" w:rsidRPr="00830F82" w:rsidRDefault="00E92FF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7B462B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8B9C475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2953E50"/>
    <w:multiLevelType w:val="multilevel"/>
    <w:tmpl w:val="46B4C43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 w15:restartNumberingAfterBreak="0">
    <w:nsid w:val="05B347DC"/>
    <w:multiLevelType w:val="multilevel"/>
    <w:tmpl w:val="68641F9C"/>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4" w15:restartNumberingAfterBreak="0">
    <w:nsid w:val="119D6ACA"/>
    <w:multiLevelType w:val="hybridMultilevel"/>
    <w:tmpl w:val="13A4E6EA"/>
    <w:styleLink w:val="ImportedStyle2"/>
    <w:lvl w:ilvl="0" w:tplc="1CA2C734">
      <w:start w:val="1"/>
      <w:numFmt w:val="upperRoman"/>
      <w:lvlText w:val="%1."/>
      <w:lvlJc w:val="left"/>
      <w:pPr>
        <w:tabs>
          <w:tab w:val="left" w:pos="1080"/>
        </w:tabs>
        <w:ind w:left="72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1" w:tplc="B144160E">
      <w:start w:val="1"/>
      <w:numFmt w:val="upperLetter"/>
      <w:lvlText w:val="%2."/>
      <w:lvlJc w:val="left"/>
      <w:pPr>
        <w:ind w:left="108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2" w:tplc="96187B48">
      <w:start w:val="1"/>
      <w:numFmt w:val="decimal"/>
      <w:lvlText w:val="%3."/>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tplc="F878943E">
      <w:start w:val="1"/>
      <w:numFmt w:val="lowerLetter"/>
      <w:lvlText w:val="%4."/>
      <w:lvlJc w:val="left"/>
      <w:pPr>
        <w:tabs>
          <w:tab w:val="left" w:pos="1080"/>
        </w:tabs>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7ED41600">
      <w:start w:val="1"/>
      <w:numFmt w:val="decimal"/>
      <w:lvlText w:val="%5)"/>
      <w:lvlJc w:val="left"/>
      <w:pPr>
        <w:tabs>
          <w:tab w:val="left" w:pos="1080"/>
        </w:tabs>
        <w:ind w:left="1872" w:hanging="432"/>
      </w:pPr>
      <w:rPr>
        <w:rFonts w:hAnsi="Arial Unicode MS"/>
        <w:b/>
        <w:bCs/>
        <w:caps w:val="0"/>
        <w:smallCaps w:val="0"/>
        <w:strike w:val="0"/>
        <w:dstrike w:val="0"/>
        <w:outline w:val="0"/>
        <w:emboss w:val="0"/>
        <w:imprint w:val="0"/>
        <w:spacing w:val="0"/>
        <w:w w:val="100"/>
        <w:kern w:val="0"/>
        <w:position w:val="0"/>
        <w:highlight w:val="none"/>
        <w:vertAlign w:val="baseline"/>
      </w:rPr>
    </w:lvl>
    <w:lvl w:ilvl="5" w:tplc="7092FBF2">
      <w:start w:val="1"/>
      <w:numFmt w:val="lowerLetter"/>
      <w:lvlText w:val="(%6)"/>
      <w:lvlJc w:val="left"/>
      <w:pPr>
        <w:tabs>
          <w:tab w:val="left" w:pos="1080"/>
        </w:tabs>
        <w:ind w:left="21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tplc="2D0EE2E2">
      <w:start w:val="1"/>
      <w:numFmt w:val="lowerRoman"/>
      <w:lvlText w:val="(%7)"/>
      <w:lvlJc w:val="left"/>
      <w:pPr>
        <w:tabs>
          <w:tab w:val="left" w:pos="1080"/>
        </w:tabs>
        <w:ind w:left="2736" w:hanging="576"/>
      </w:pPr>
      <w:rPr>
        <w:rFonts w:hAnsi="Arial Unicode MS"/>
        <w:b/>
        <w:bCs/>
        <w:caps w:val="0"/>
        <w:smallCaps w:val="0"/>
        <w:strike w:val="0"/>
        <w:dstrike w:val="0"/>
        <w:outline w:val="0"/>
        <w:emboss w:val="0"/>
        <w:imprint w:val="0"/>
        <w:spacing w:val="0"/>
        <w:w w:val="100"/>
        <w:kern w:val="0"/>
        <w:position w:val="0"/>
        <w:highlight w:val="none"/>
        <w:vertAlign w:val="baseline"/>
      </w:rPr>
    </w:lvl>
    <w:lvl w:ilvl="7" w:tplc="A0F45080">
      <w:start w:val="1"/>
      <w:numFmt w:val="decimal"/>
      <w:lvlText w:val="(%8)"/>
      <w:lvlJc w:val="left"/>
      <w:pPr>
        <w:tabs>
          <w:tab w:val="left" w:pos="1080"/>
        </w:tabs>
        <w:ind w:left="3096"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CFDA7512">
      <w:start w:val="1"/>
      <w:numFmt w:val="lowerRoman"/>
      <w:lvlText w:val="(%9)"/>
      <w:lvlJc w:val="left"/>
      <w:pPr>
        <w:tabs>
          <w:tab w:val="left" w:pos="1080"/>
        </w:tabs>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3420D2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lvlText w:val="(%7)"/>
      <w:lvlJc w:val="left"/>
      <w:pPr>
        <w:ind w:left="2304" w:firstLine="0"/>
      </w:pPr>
      <w:rPr>
        <w:rFonts w:asciiTheme="minorHAnsi" w:hAnsiTheme="minorHAnsi" w:cs="Times New Roman" w:hint="default"/>
        <w:b w:val="0"/>
        <w:i w:val="0"/>
        <w:sz w:val="24"/>
      </w:rPr>
    </w:lvl>
    <w:lvl w:ilvl="7">
      <w:start w:val="1"/>
      <w:numFmt w:val="lowerLetter"/>
      <w:lvlText w:val="(%8)"/>
      <w:lvlJc w:val="left"/>
      <w:pPr>
        <w:tabs>
          <w:tab w:val="num" w:pos="3384"/>
        </w:tabs>
        <w:ind w:left="3024" w:firstLine="0"/>
      </w:pPr>
      <w:rPr>
        <w:rFonts w:cs="Times New Roman" w:hint="default"/>
      </w:rPr>
    </w:lvl>
    <w:lvl w:ilvl="8">
      <w:start w:val="1"/>
      <w:numFmt w:val="lowerRoman"/>
      <w:lvlText w:val="(%9)"/>
      <w:lvlJc w:val="left"/>
      <w:pPr>
        <w:tabs>
          <w:tab w:val="num" w:pos="4104"/>
        </w:tabs>
        <w:ind w:left="3744" w:firstLine="0"/>
      </w:pPr>
      <w:rPr>
        <w:rFonts w:cs="Times New Roman" w:hint="default"/>
      </w:rPr>
    </w:lvl>
  </w:abstractNum>
  <w:abstractNum w:abstractNumId="6" w15:restartNumberingAfterBreak="0">
    <w:nsid w:val="17FF404B"/>
    <w:multiLevelType w:val="hybridMultilevel"/>
    <w:tmpl w:val="0E88E67C"/>
    <w:lvl w:ilvl="0" w:tplc="400A0013">
      <w:start w:val="1"/>
      <w:numFmt w:val="upperRoman"/>
      <w:lvlText w:val="%1."/>
      <w:lvlJc w:val="right"/>
      <w:pPr>
        <w:ind w:left="720" w:hanging="72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7" w15:restartNumberingAfterBreak="0">
    <w:nsid w:val="18EF3A62"/>
    <w:multiLevelType w:val="multilevel"/>
    <w:tmpl w:val="F55A36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A3A5821"/>
    <w:multiLevelType w:val="multilevel"/>
    <w:tmpl w:val="EA72ACA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2"/>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9" w15:restartNumberingAfterBreak="0">
    <w:nsid w:val="1BE3020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pStyle w:val="Textoindependiente"/>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pStyle w:val="Ttulo7"/>
      <w:lvlText w:val="(%7)"/>
      <w:lvlJc w:val="left"/>
      <w:pPr>
        <w:ind w:left="2304" w:firstLine="0"/>
      </w:pPr>
      <w:rPr>
        <w:rFonts w:asciiTheme="minorHAnsi" w:hAnsiTheme="minorHAnsi" w:cs="Times New Roman" w:hint="default"/>
        <w:b w:val="0"/>
        <w:i w:val="0"/>
        <w:sz w:val="24"/>
      </w:rPr>
    </w:lvl>
    <w:lvl w:ilvl="7">
      <w:start w:val="1"/>
      <w:numFmt w:val="lowerLetter"/>
      <w:pStyle w:val="Ttulo8"/>
      <w:lvlText w:val="(%8)"/>
      <w:lvlJc w:val="left"/>
      <w:pPr>
        <w:tabs>
          <w:tab w:val="num" w:pos="3384"/>
        </w:tabs>
        <w:ind w:left="3024" w:firstLine="0"/>
      </w:pPr>
      <w:rPr>
        <w:rFonts w:cs="Times New Roman" w:hint="default"/>
      </w:rPr>
    </w:lvl>
    <w:lvl w:ilvl="8">
      <w:start w:val="1"/>
      <w:numFmt w:val="lowerRoman"/>
      <w:pStyle w:val="Ttulo9"/>
      <w:lvlText w:val="(%9)"/>
      <w:lvlJc w:val="left"/>
      <w:pPr>
        <w:tabs>
          <w:tab w:val="num" w:pos="4104"/>
        </w:tabs>
        <w:ind w:left="3744" w:firstLine="0"/>
      </w:pPr>
      <w:rPr>
        <w:rFonts w:cs="Times New Roman" w:hint="default"/>
      </w:rPr>
    </w:lvl>
  </w:abstractNum>
  <w:abstractNum w:abstractNumId="10" w15:restartNumberingAfterBreak="0">
    <w:nsid w:val="1C5B74C7"/>
    <w:multiLevelType w:val="hybridMultilevel"/>
    <w:tmpl w:val="6A301B2C"/>
    <w:lvl w:ilvl="0" w:tplc="4CB65EE8">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207909B7"/>
    <w:multiLevelType w:val="hybridMultilevel"/>
    <w:tmpl w:val="341A3D3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D62774"/>
    <w:multiLevelType w:val="multilevel"/>
    <w:tmpl w:val="8E4A5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791BF6"/>
    <w:multiLevelType w:val="multilevel"/>
    <w:tmpl w:val="D84C9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3B10BB"/>
    <w:multiLevelType w:val="hybridMultilevel"/>
    <w:tmpl w:val="13A4E6EA"/>
    <w:numStyleLink w:val="ImportedStyle2"/>
  </w:abstractNum>
  <w:abstractNum w:abstractNumId="15" w15:restartNumberingAfterBreak="0">
    <w:nsid w:val="290F6627"/>
    <w:multiLevelType w:val="multilevel"/>
    <w:tmpl w:val="5E787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8F0B0E"/>
    <w:multiLevelType w:val="hybridMultilevel"/>
    <w:tmpl w:val="E3DCEB16"/>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17" w15:restartNumberingAfterBreak="0">
    <w:nsid w:val="2B982701"/>
    <w:multiLevelType w:val="multilevel"/>
    <w:tmpl w:val="EE329AF8"/>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asciiTheme="minorHAnsi" w:hAnsiTheme="minorHAnsi"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18" w15:restartNumberingAfterBreak="0">
    <w:nsid w:val="2F29048E"/>
    <w:multiLevelType w:val="multilevel"/>
    <w:tmpl w:val="B50AD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5900F3"/>
    <w:multiLevelType w:val="hybridMultilevel"/>
    <w:tmpl w:val="5C1ADC06"/>
    <w:lvl w:ilvl="0" w:tplc="0B9232C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72E3033"/>
    <w:multiLevelType w:val="hybridMultilevel"/>
    <w:tmpl w:val="9DB0172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3E8530EE"/>
    <w:multiLevelType w:val="hybridMultilevel"/>
    <w:tmpl w:val="932ECB48"/>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2" w15:restartNumberingAfterBreak="0">
    <w:nsid w:val="42AA2D7D"/>
    <w:multiLevelType w:val="hybridMultilevel"/>
    <w:tmpl w:val="46DAA1E8"/>
    <w:lvl w:ilvl="0" w:tplc="04090011">
      <w:start w:val="1"/>
      <w:numFmt w:val="decimal"/>
      <w:lvlText w:val="%1)"/>
      <w:lvlJc w:val="left"/>
      <w:pPr>
        <w:ind w:left="2592" w:hanging="360"/>
      </w:pPr>
    </w:lvl>
    <w:lvl w:ilvl="1" w:tplc="04090019" w:tentative="1">
      <w:start w:val="1"/>
      <w:numFmt w:val="lowerLetter"/>
      <w:lvlText w:val="%2."/>
      <w:lvlJc w:val="left"/>
      <w:pPr>
        <w:ind w:left="3312" w:hanging="360"/>
      </w:pPr>
    </w:lvl>
    <w:lvl w:ilvl="2" w:tplc="0409001B" w:tentative="1">
      <w:start w:val="1"/>
      <w:numFmt w:val="lowerRoman"/>
      <w:lvlText w:val="%3."/>
      <w:lvlJc w:val="right"/>
      <w:pPr>
        <w:ind w:left="4032" w:hanging="180"/>
      </w:pPr>
    </w:lvl>
    <w:lvl w:ilvl="3" w:tplc="0409000F" w:tentative="1">
      <w:start w:val="1"/>
      <w:numFmt w:val="decimal"/>
      <w:lvlText w:val="%4."/>
      <w:lvlJc w:val="left"/>
      <w:pPr>
        <w:ind w:left="4752" w:hanging="360"/>
      </w:pPr>
    </w:lvl>
    <w:lvl w:ilvl="4" w:tplc="04090019" w:tentative="1">
      <w:start w:val="1"/>
      <w:numFmt w:val="lowerLetter"/>
      <w:lvlText w:val="%5."/>
      <w:lvlJc w:val="left"/>
      <w:pPr>
        <w:ind w:left="5472" w:hanging="360"/>
      </w:pPr>
    </w:lvl>
    <w:lvl w:ilvl="5" w:tplc="0409001B" w:tentative="1">
      <w:start w:val="1"/>
      <w:numFmt w:val="lowerRoman"/>
      <w:lvlText w:val="%6."/>
      <w:lvlJc w:val="right"/>
      <w:pPr>
        <w:ind w:left="6192" w:hanging="180"/>
      </w:pPr>
    </w:lvl>
    <w:lvl w:ilvl="6" w:tplc="0409000F" w:tentative="1">
      <w:start w:val="1"/>
      <w:numFmt w:val="decimal"/>
      <w:lvlText w:val="%7."/>
      <w:lvlJc w:val="left"/>
      <w:pPr>
        <w:ind w:left="6912" w:hanging="360"/>
      </w:pPr>
    </w:lvl>
    <w:lvl w:ilvl="7" w:tplc="04090019" w:tentative="1">
      <w:start w:val="1"/>
      <w:numFmt w:val="lowerLetter"/>
      <w:lvlText w:val="%8."/>
      <w:lvlJc w:val="left"/>
      <w:pPr>
        <w:ind w:left="7632" w:hanging="360"/>
      </w:pPr>
    </w:lvl>
    <w:lvl w:ilvl="8" w:tplc="0409001B" w:tentative="1">
      <w:start w:val="1"/>
      <w:numFmt w:val="lowerRoman"/>
      <w:lvlText w:val="%9."/>
      <w:lvlJc w:val="right"/>
      <w:pPr>
        <w:ind w:left="8352" w:hanging="180"/>
      </w:pPr>
    </w:lvl>
  </w:abstractNum>
  <w:abstractNum w:abstractNumId="23" w15:restartNumberingAfterBreak="0">
    <w:nsid w:val="479F6AD5"/>
    <w:multiLevelType w:val="multilevel"/>
    <w:tmpl w:val="857C4F1A"/>
    <w:lvl w:ilvl="0">
      <w:start w:val="1"/>
      <w:numFmt w:val="upperRoman"/>
      <w:lvlText w:val="%1."/>
      <w:lvlJc w:val="left"/>
      <w:pPr>
        <w:tabs>
          <w:tab w:val="num" w:pos="-1800"/>
        </w:tabs>
        <w:ind w:left="-2160" w:firstLine="0"/>
      </w:pPr>
      <w:rPr>
        <w:rFonts w:ascii="Arial" w:hAnsi="Arial" w:cs="Times New Roman" w:hint="default"/>
        <w:b w:val="0"/>
        <w:i w:val="0"/>
        <w:sz w:val="28"/>
        <w:szCs w:val="28"/>
      </w:rPr>
    </w:lvl>
    <w:lvl w:ilvl="1">
      <w:start w:val="1"/>
      <w:numFmt w:val="upperLetter"/>
      <w:lvlText w:val="%2."/>
      <w:lvlJc w:val="left"/>
      <w:pPr>
        <w:tabs>
          <w:tab w:val="num" w:pos="-1080"/>
        </w:tabs>
        <w:ind w:left="-1440" w:firstLine="0"/>
      </w:pPr>
      <w:rPr>
        <w:rFonts w:cs="Times New Roman" w:hint="default"/>
        <w:b w:val="0"/>
        <w:i w:val="0"/>
      </w:rPr>
    </w:lvl>
    <w:lvl w:ilvl="2">
      <w:start w:val="1"/>
      <w:numFmt w:val="decimal"/>
      <w:lvlText w:val="%3."/>
      <w:lvlJc w:val="left"/>
      <w:pPr>
        <w:tabs>
          <w:tab w:val="num" w:pos="-360"/>
        </w:tabs>
        <w:ind w:left="-720" w:firstLine="0"/>
      </w:pPr>
      <w:rPr>
        <w:rFonts w:cs="Times New Roman" w:hint="default"/>
      </w:rPr>
    </w:lvl>
    <w:lvl w:ilvl="3">
      <w:start w:val="1"/>
      <w:numFmt w:val="lowerLetter"/>
      <w:lvlText w:val="%4)"/>
      <w:lvlJc w:val="left"/>
      <w:pPr>
        <w:tabs>
          <w:tab w:val="num" w:pos="360"/>
        </w:tabs>
        <w:ind w:left="0" w:firstLine="0"/>
      </w:pPr>
      <w:rPr>
        <w:rFonts w:cs="Times New Roman" w:hint="default"/>
      </w:rPr>
    </w:lvl>
    <w:lvl w:ilvl="4">
      <w:start w:val="1"/>
      <w:numFmt w:val="decimal"/>
      <w:lvlText w:val="(%5)"/>
      <w:lvlJc w:val="left"/>
      <w:pPr>
        <w:tabs>
          <w:tab w:val="num" w:pos="1080"/>
        </w:tabs>
        <w:ind w:left="720" w:firstLine="0"/>
      </w:pPr>
      <w:rPr>
        <w:rFonts w:cs="Times New Roman" w:hint="default"/>
      </w:rPr>
    </w:lvl>
    <w:lvl w:ilvl="5">
      <w:start w:val="1"/>
      <w:numFmt w:val="lowerLetter"/>
      <w:lvlText w:val="(%6)"/>
      <w:lvlJc w:val="left"/>
      <w:pPr>
        <w:tabs>
          <w:tab w:val="num" w:pos="1800"/>
        </w:tabs>
        <w:ind w:left="1440" w:firstLine="0"/>
      </w:pPr>
      <w:rPr>
        <w:rFonts w:cs="Times New Roman" w:hint="default"/>
      </w:rPr>
    </w:lvl>
    <w:lvl w:ilvl="6">
      <w:start w:val="1"/>
      <w:numFmt w:val="lowerRoman"/>
      <w:lvlText w:val="(%7)"/>
      <w:lvlJc w:val="left"/>
      <w:pPr>
        <w:ind w:left="2160" w:firstLine="0"/>
      </w:pPr>
      <w:rPr>
        <w:rFonts w:asciiTheme="minorHAnsi" w:hAnsiTheme="minorHAnsi" w:cs="Times New Roman" w:hint="default"/>
        <w:b w:val="0"/>
        <w:i w:val="0"/>
        <w:sz w:val="24"/>
      </w:rPr>
    </w:lvl>
    <w:lvl w:ilvl="7">
      <w:start w:val="1"/>
      <w:numFmt w:val="lowerLetter"/>
      <w:lvlText w:val="(%8)"/>
      <w:lvlJc w:val="left"/>
      <w:pPr>
        <w:tabs>
          <w:tab w:val="num" w:pos="3240"/>
        </w:tabs>
        <w:ind w:left="2880" w:firstLine="0"/>
      </w:pPr>
      <w:rPr>
        <w:rFonts w:cs="Times New Roman" w:hint="default"/>
      </w:rPr>
    </w:lvl>
    <w:lvl w:ilvl="8">
      <w:start w:val="1"/>
      <w:numFmt w:val="lowerRoman"/>
      <w:lvlText w:val="(%9)"/>
      <w:lvlJc w:val="left"/>
      <w:pPr>
        <w:tabs>
          <w:tab w:val="num" w:pos="3960"/>
        </w:tabs>
        <w:ind w:left="3600" w:firstLine="0"/>
      </w:pPr>
      <w:rPr>
        <w:rFonts w:cs="Times New Roman" w:hint="default"/>
      </w:rPr>
    </w:lvl>
  </w:abstractNum>
  <w:abstractNum w:abstractNumId="24" w15:restartNumberingAfterBreak="0">
    <w:nsid w:val="4B722414"/>
    <w:multiLevelType w:val="multilevel"/>
    <w:tmpl w:val="A6BE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E1071F"/>
    <w:multiLevelType w:val="hybridMultilevel"/>
    <w:tmpl w:val="516299A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547606"/>
    <w:multiLevelType w:val="multilevel"/>
    <w:tmpl w:val="216A3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D143D1"/>
    <w:multiLevelType w:val="multilevel"/>
    <w:tmpl w:val="F988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8570E7"/>
    <w:multiLevelType w:val="multilevel"/>
    <w:tmpl w:val="4F9EDDBE"/>
    <w:lvl w:ilvl="0">
      <w:start w:val="1"/>
      <w:numFmt w:val="upperRoman"/>
      <w:pStyle w:val="Ttulo1"/>
      <w:lvlText w:val="%1."/>
      <w:lvlJc w:val="left"/>
      <w:pPr>
        <w:ind w:left="360" w:hanging="360"/>
      </w:pPr>
      <w:rPr>
        <w:rFonts w:ascii="Calibri" w:hAnsi="Calibri" w:cs="Arial" w:hint="default"/>
        <w:b/>
        <w:i w:val="0"/>
        <w:sz w:val="32"/>
        <w:szCs w:val="32"/>
      </w:rPr>
    </w:lvl>
    <w:lvl w:ilvl="1">
      <w:start w:val="1"/>
      <w:numFmt w:val="upperLetter"/>
      <w:pStyle w:val="Ttulo2"/>
      <w:lvlText w:val="%2."/>
      <w:lvlJc w:val="left"/>
      <w:pPr>
        <w:ind w:left="785" w:hanging="360"/>
      </w:pPr>
      <w:rPr>
        <w:rFonts w:ascii="Calibri" w:hAnsi="Calibri" w:cs="Times New Roman" w:hint="default"/>
        <w:b/>
        <w:i w:val="0"/>
        <w:sz w:val="28"/>
        <w:szCs w:val="28"/>
      </w:rPr>
    </w:lvl>
    <w:lvl w:ilvl="2">
      <w:start w:val="1"/>
      <w:numFmt w:val="decimal"/>
      <w:pStyle w:val="Ttulo3"/>
      <w:lvlText w:val="%3."/>
      <w:lvlJc w:val="left"/>
      <w:pPr>
        <w:ind w:left="2430" w:hanging="360"/>
      </w:pPr>
      <w:rPr>
        <w:rFonts w:ascii="Calibri" w:hAnsi="Calibri" w:cs="Times New Roman" w:hint="default"/>
        <w:b w:val="0"/>
        <w:i w:val="0"/>
        <w:sz w:val="24"/>
        <w:szCs w:val="24"/>
      </w:rPr>
    </w:lvl>
    <w:lvl w:ilvl="3">
      <w:start w:val="1"/>
      <w:numFmt w:val="lowerLetter"/>
      <w:pStyle w:val="Ttulo4"/>
      <w:lvlText w:val="%4."/>
      <w:lvlJc w:val="left"/>
      <w:pPr>
        <w:ind w:left="1440" w:hanging="360"/>
      </w:pPr>
      <w:rPr>
        <w:rFonts w:ascii="Calibri" w:hAnsi="Calibri" w:cs="Times New Roman" w:hint="default"/>
        <w:b w:val="0"/>
        <w:bCs/>
        <w:i w:val="0"/>
        <w:sz w:val="24"/>
      </w:rPr>
    </w:lvl>
    <w:lvl w:ilvl="4">
      <w:start w:val="1"/>
      <w:numFmt w:val="decimal"/>
      <w:pStyle w:val="Ttulo5"/>
      <w:lvlText w:val="%5)"/>
      <w:lvlJc w:val="left"/>
      <w:pPr>
        <w:ind w:left="1872" w:hanging="432"/>
      </w:pPr>
      <w:rPr>
        <w:rFonts w:asciiTheme="minorHAnsi" w:hAnsiTheme="minorHAnsi" w:cs="Times New Roman" w:hint="default"/>
        <w:b w:val="0"/>
        <w:i w:val="0"/>
      </w:rPr>
    </w:lvl>
    <w:lvl w:ilvl="5">
      <w:start w:val="1"/>
      <w:numFmt w:val="lowerLetter"/>
      <w:pStyle w:val="Ttulo6"/>
      <w:lvlText w:val="%6)"/>
      <w:lvlJc w:val="left"/>
      <w:pPr>
        <w:ind w:left="1920" w:hanging="360"/>
      </w:pPr>
      <w:rPr>
        <w:rFonts w:asciiTheme="minorHAnsi" w:hAnsiTheme="minorHAnsi"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9" w15:restartNumberingAfterBreak="0">
    <w:nsid w:val="5F6B54ED"/>
    <w:multiLevelType w:val="multilevel"/>
    <w:tmpl w:val="2CE6EF6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0" w15:restartNumberingAfterBreak="0">
    <w:nsid w:val="60B972C7"/>
    <w:multiLevelType w:val="hybridMultilevel"/>
    <w:tmpl w:val="3BAC8938"/>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66063689"/>
    <w:multiLevelType w:val="multilevel"/>
    <w:tmpl w:val="B770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397613"/>
    <w:multiLevelType w:val="multilevel"/>
    <w:tmpl w:val="3EFEF324"/>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3" w15:restartNumberingAfterBreak="0">
    <w:nsid w:val="68BB26ED"/>
    <w:multiLevelType w:val="multilevel"/>
    <w:tmpl w:val="25545F02"/>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4" w15:restartNumberingAfterBreak="0">
    <w:nsid w:val="717C7E3C"/>
    <w:multiLevelType w:val="multilevel"/>
    <w:tmpl w:val="B29C7AA6"/>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5" w15:restartNumberingAfterBreak="0">
    <w:nsid w:val="75674520"/>
    <w:multiLevelType w:val="multilevel"/>
    <w:tmpl w:val="352C58C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6" w15:restartNumberingAfterBreak="0">
    <w:nsid w:val="77FE0E8C"/>
    <w:multiLevelType w:val="hybridMultilevel"/>
    <w:tmpl w:val="1DCC9F76"/>
    <w:lvl w:ilvl="0" w:tplc="04090015">
      <w:start w:val="1"/>
      <w:numFmt w:val="upp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72886637">
    <w:abstractNumId w:val="28"/>
  </w:num>
  <w:num w:numId="2" w16cid:durableId="700253467">
    <w:abstractNumId w:val="9"/>
  </w:num>
  <w:num w:numId="3" w16cid:durableId="299650468">
    <w:abstractNumId w:val="8"/>
  </w:num>
  <w:num w:numId="4" w16cid:durableId="618611408">
    <w:abstractNumId w:val="19"/>
  </w:num>
  <w:num w:numId="5" w16cid:durableId="1381437860">
    <w:abstractNumId w:val="2"/>
  </w:num>
  <w:num w:numId="6" w16cid:durableId="307445947">
    <w:abstractNumId w:val="3"/>
  </w:num>
  <w:num w:numId="7" w16cid:durableId="1301030566">
    <w:abstractNumId w:val="29"/>
  </w:num>
  <w:num w:numId="8" w16cid:durableId="1070032872">
    <w:abstractNumId w:val="34"/>
  </w:num>
  <w:num w:numId="9" w16cid:durableId="2027058540">
    <w:abstractNumId w:val="33"/>
  </w:num>
  <w:num w:numId="10" w16cid:durableId="2053730895">
    <w:abstractNumId w:val="35"/>
  </w:num>
  <w:num w:numId="11" w16cid:durableId="202443285">
    <w:abstractNumId w:val="32"/>
  </w:num>
  <w:num w:numId="12" w16cid:durableId="948197404">
    <w:abstractNumId w:val="17"/>
  </w:num>
  <w:num w:numId="13" w16cid:durableId="156776572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54212371">
    <w:abstractNumId w:val="4"/>
  </w:num>
  <w:num w:numId="15" w16cid:durableId="1611084322">
    <w:abstractNumId w:val="14"/>
  </w:num>
  <w:num w:numId="16" w16cid:durableId="668682368">
    <w:abstractNumId w:val="10"/>
  </w:num>
  <w:num w:numId="17" w16cid:durableId="14046865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8" w16cid:durableId="42022627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9" w16cid:durableId="2003586578">
    <w:abstractNumId w:val="28"/>
    <w:lvlOverride w:ilvl="0">
      <w:startOverride w:val="1"/>
    </w:lvlOverride>
    <w:lvlOverride w:ilvl="1">
      <w:startOverride w:val="1"/>
    </w:lvlOverride>
    <w:lvlOverride w:ilvl="2">
      <w:startOverride w:val="1"/>
    </w:lvlOverride>
  </w:num>
  <w:num w:numId="20" w16cid:durableId="428624523">
    <w:abstractNumId w:val="24"/>
  </w:num>
  <w:num w:numId="21" w16cid:durableId="234513021">
    <w:abstractNumId w:val="18"/>
  </w:num>
  <w:num w:numId="22" w16cid:durableId="1399789643">
    <w:abstractNumId w:val="26"/>
  </w:num>
  <w:num w:numId="23" w16cid:durableId="1229076745">
    <w:abstractNumId w:val="15"/>
  </w:num>
  <w:num w:numId="24" w16cid:durableId="863516938">
    <w:abstractNumId w:val="12"/>
  </w:num>
  <w:num w:numId="25" w16cid:durableId="1639797535">
    <w:abstractNumId w:val="13"/>
  </w:num>
  <w:num w:numId="26" w16cid:durableId="1915315223">
    <w:abstractNumId w:val="31"/>
  </w:num>
  <w:num w:numId="27" w16cid:durableId="1919636532">
    <w:abstractNumId w:val="28"/>
    <w:lvlOverride w:ilvl="0">
      <w:startOverride w:val="1"/>
    </w:lvlOverride>
    <w:lvlOverride w:ilvl="1">
      <w:startOverride w:val="1"/>
    </w:lvlOverride>
    <w:lvlOverride w:ilvl="2">
      <w:startOverride w:val="1"/>
    </w:lvlOverride>
    <w:lvlOverride w:ilvl="3">
      <w:startOverride w:val="4"/>
    </w:lvlOverride>
  </w:num>
  <w:num w:numId="28" w16cid:durableId="286275442">
    <w:abstractNumId w:val="28"/>
    <w:lvlOverride w:ilvl="0">
      <w:startOverride w:val="1"/>
    </w:lvlOverride>
    <w:lvlOverride w:ilvl="1">
      <w:startOverride w:val="1"/>
    </w:lvlOverride>
    <w:lvlOverride w:ilvl="2">
      <w:startOverride w:val="1"/>
    </w:lvlOverride>
  </w:num>
  <w:num w:numId="29" w16cid:durableId="1551847533">
    <w:abstractNumId w:val="27"/>
  </w:num>
  <w:num w:numId="30" w16cid:durableId="68046111">
    <w:abstractNumId w:val="7"/>
  </w:num>
  <w:num w:numId="31" w16cid:durableId="1497109137">
    <w:abstractNumId w:val="20"/>
  </w:num>
  <w:num w:numId="32" w16cid:durableId="1355498197">
    <w:abstractNumId w:val="22"/>
  </w:num>
  <w:num w:numId="33" w16cid:durableId="1814518073">
    <w:abstractNumId w:val="30"/>
  </w:num>
  <w:num w:numId="34" w16cid:durableId="1726368571">
    <w:abstractNumId w:val="5"/>
  </w:num>
  <w:num w:numId="35" w16cid:durableId="1631203715">
    <w:abstractNumId w:val="23"/>
  </w:num>
  <w:num w:numId="36" w16cid:durableId="659239586">
    <w:abstractNumId w:val="16"/>
  </w:num>
  <w:num w:numId="37" w16cid:durableId="1184326170">
    <w:abstractNumId w:val="21"/>
  </w:num>
  <w:num w:numId="38" w16cid:durableId="2106532014">
    <w:abstractNumId w:val="0"/>
  </w:num>
  <w:num w:numId="39" w16cid:durableId="14561709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739015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5427686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76626844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44092073">
    <w:abstractNumId w:val="11"/>
  </w:num>
  <w:num w:numId="44" w16cid:durableId="1767264394">
    <w:abstractNumId w:val="25"/>
  </w:num>
  <w:num w:numId="45" w16cid:durableId="1233152147">
    <w:abstractNumId w:val="36"/>
  </w:num>
  <w:num w:numId="46" w16cid:durableId="7614896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evenAndOddHeaders/>
  <w:drawingGridHorizontalSpacing w:val="120"/>
  <w:drawingGridVerticalSpacing w:val="36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7ED"/>
    <w:rsid w:val="00000802"/>
    <w:rsid w:val="00000B28"/>
    <w:rsid w:val="000013C4"/>
    <w:rsid w:val="00001C4C"/>
    <w:rsid w:val="00002591"/>
    <w:rsid w:val="00002689"/>
    <w:rsid w:val="0000347B"/>
    <w:rsid w:val="00004664"/>
    <w:rsid w:val="000047EA"/>
    <w:rsid w:val="00004938"/>
    <w:rsid w:val="00004FB6"/>
    <w:rsid w:val="00005B3D"/>
    <w:rsid w:val="00005E4A"/>
    <w:rsid w:val="000065C4"/>
    <w:rsid w:val="00006859"/>
    <w:rsid w:val="00006CF5"/>
    <w:rsid w:val="00006EBB"/>
    <w:rsid w:val="00007B8C"/>
    <w:rsid w:val="000112F3"/>
    <w:rsid w:val="00011939"/>
    <w:rsid w:val="00011E03"/>
    <w:rsid w:val="00012A4D"/>
    <w:rsid w:val="00013594"/>
    <w:rsid w:val="00013CCA"/>
    <w:rsid w:val="00013FDA"/>
    <w:rsid w:val="000144D6"/>
    <w:rsid w:val="00014686"/>
    <w:rsid w:val="00014830"/>
    <w:rsid w:val="00014913"/>
    <w:rsid w:val="00014997"/>
    <w:rsid w:val="00014E12"/>
    <w:rsid w:val="00014ECA"/>
    <w:rsid w:val="00015766"/>
    <w:rsid w:val="000158EB"/>
    <w:rsid w:val="00015DC2"/>
    <w:rsid w:val="0001606B"/>
    <w:rsid w:val="000163B2"/>
    <w:rsid w:val="00017026"/>
    <w:rsid w:val="0001797D"/>
    <w:rsid w:val="00017CB1"/>
    <w:rsid w:val="00017F11"/>
    <w:rsid w:val="00020CA6"/>
    <w:rsid w:val="00021389"/>
    <w:rsid w:val="00021607"/>
    <w:rsid w:val="0002177A"/>
    <w:rsid w:val="0002199E"/>
    <w:rsid w:val="0002267F"/>
    <w:rsid w:val="00023161"/>
    <w:rsid w:val="00023973"/>
    <w:rsid w:val="000239C3"/>
    <w:rsid w:val="00024629"/>
    <w:rsid w:val="00024C4D"/>
    <w:rsid w:val="0002534C"/>
    <w:rsid w:val="00025BE7"/>
    <w:rsid w:val="0002641D"/>
    <w:rsid w:val="00026466"/>
    <w:rsid w:val="000271A3"/>
    <w:rsid w:val="0003025A"/>
    <w:rsid w:val="000306BB"/>
    <w:rsid w:val="00030D8F"/>
    <w:rsid w:val="000313DD"/>
    <w:rsid w:val="00031AB5"/>
    <w:rsid w:val="0003274C"/>
    <w:rsid w:val="000328D0"/>
    <w:rsid w:val="000329CD"/>
    <w:rsid w:val="0003329D"/>
    <w:rsid w:val="00034A60"/>
    <w:rsid w:val="00034C19"/>
    <w:rsid w:val="00035305"/>
    <w:rsid w:val="00035E7D"/>
    <w:rsid w:val="0003651D"/>
    <w:rsid w:val="00036771"/>
    <w:rsid w:val="000368B4"/>
    <w:rsid w:val="000369AE"/>
    <w:rsid w:val="00036BD9"/>
    <w:rsid w:val="00036C37"/>
    <w:rsid w:val="00036DDC"/>
    <w:rsid w:val="00037F35"/>
    <w:rsid w:val="00040A51"/>
    <w:rsid w:val="00041066"/>
    <w:rsid w:val="00041216"/>
    <w:rsid w:val="000414E9"/>
    <w:rsid w:val="000416BB"/>
    <w:rsid w:val="00041912"/>
    <w:rsid w:val="00041937"/>
    <w:rsid w:val="00042482"/>
    <w:rsid w:val="00042F5F"/>
    <w:rsid w:val="00042F70"/>
    <w:rsid w:val="00043094"/>
    <w:rsid w:val="000437BB"/>
    <w:rsid w:val="00043E7B"/>
    <w:rsid w:val="00044622"/>
    <w:rsid w:val="00044B80"/>
    <w:rsid w:val="00044BD8"/>
    <w:rsid w:val="00045015"/>
    <w:rsid w:val="000452FA"/>
    <w:rsid w:val="00045430"/>
    <w:rsid w:val="00046198"/>
    <w:rsid w:val="0004725D"/>
    <w:rsid w:val="00047480"/>
    <w:rsid w:val="00047B9D"/>
    <w:rsid w:val="00047C81"/>
    <w:rsid w:val="00047C99"/>
    <w:rsid w:val="00047E37"/>
    <w:rsid w:val="00047E4B"/>
    <w:rsid w:val="00047EB0"/>
    <w:rsid w:val="000503D0"/>
    <w:rsid w:val="000514A8"/>
    <w:rsid w:val="0005232D"/>
    <w:rsid w:val="00052708"/>
    <w:rsid w:val="00052D56"/>
    <w:rsid w:val="00053E0C"/>
    <w:rsid w:val="000545E3"/>
    <w:rsid w:val="00055BB1"/>
    <w:rsid w:val="00055DDE"/>
    <w:rsid w:val="00055E65"/>
    <w:rsid w:val="00056227"/>
    <w:rsid w:val="00057380"/>
    <w:rsid w:val="00057536"/>
    <w:rsid w:val="000605B1"/>
    <w:rsid w:val="00060605"/>
    <w:rsid w:val="00060C54"/>
    <w:rsid w:val="00060FB3"/>
    <w:rsid w:val="0006155F"/>
    <w:rsid w:val="00061665"/>
    <w:rsid w:val="00061DE4"/>
    <w:rsid w:val="000628D3"/>
    <w:rsid w:val="00062B53"/>
    <w:rsid w:val="000632CB"/>
    <w:rsid w:val="00064059"/>
    <w:rsid w:val="00064085"/>
    <w:rsid w:val="00064A5A"/>
    <w:rsid w:val="00065247"/>
    <w:rsid w:val="00065344"/>
    <w:rsid w:val="000658D6"/>
    <w:rsid w:val="00065C64"/>
    <w:rsid w:val="000662FC"/>
    <w:rsid w:val="0006693B"/>
    <w:rsid w:val="00066EB5"/>
    <w:rsid w:val="00066FDA"/>
    <w:rsid w:val="00067894"/>
    <w:rsid w:val="00067968"/>
    <w:rsid w:val="00067A0C"/>
    <w:rsid w:val="00067DEE"/>
    <w:rsid w:val="00067F7C"/>
    <w:rsid w:val="00070778"/>
    <w:rsid w:val="0007078D"/>
    <w:rsid w:val="00071230"/>
    <w:rsid w:val="00071DDF"/>
    <w:rsid w:val="000729A1"/>
    <w:rsid w:val="00072CE4"/>
    <w:rsid w:val="00074972"/>
    <w:rsid w:val="00074CEA"/>
    <w:rsid w:val="00075360"/>
    <w:rsid w:val="00075786"/>
    <w:rsid w:val="00075DBC"/>
    <w:rsid w:val="00075FB3"/>
    <w:rsid w:val="000762B8"/>
    <w:rsid w:val="00076417"/>
    <w:rsid w:val="0007672F"/>
    <w:rsid w:val="00076875"/>
    <w:rsid w:val="00077282"/>
    <w:rsid w:val="000772FF"/>
    <w:rsid w:val="0007780A"/>
    <w:rsid w:val="00077D88"/>
    <w:rsid w:val="00077D9D"/>
    <w:rsid w:val="00077E9E"/>
    <w:rsid w:val="00080380"/>
    <w:rsid w:val="000803CF"/>
    <w:rsid w:val="00081664"/>
    <w:rsid w:val="000816CE"/>
    <w:rsid w:val="00082438"/>
    <w:rsid w:val="000837C0"/>
    <w:rsid w:val="00083B60"/>
    <w:rsid w:val="00083FEF"/>
    <w:rsid w:val="00085E1A"/>
    <w:rsid w:val="00086086"/>
    <w:rsid w:val="000870B3"/>
    <w:rsid w:val="000874A9"/>
    <w:rsid w:val="00087687"/>
    <w:rsid w:val="00087F74"/>
    <w:rsid w:val="000900CD"/>
    <w:rsid w:val="00090247"/>
    <w:rsid w:val="00090E78"/>
    <w:rsid w:val="000911A6"/>
    <w:rsid w:val="0009124F"/>
    <w:rsid w:val="00091392"/>
    <w:rsid w:val="000929E8"/>
    <w:rsid w:val="00092DAD"/>
    <w:rsid w:val="00093EAB"/>
    <w:rsid w:val="0009401F"/>
    <w:rsid w:val="00094105"/>
    <w:rsid w:val="00094130"/>
    <w:rsid w:val="00094CCC"/>
    <w:rsid w:val="00095337"/>
    <w:rsid w:val="0009561D"/>
    <w:rsid w:val="00095D7B"/>
    <w:rsid w:val="00095FF1"/>
    <w:rsid w:val="0009671C"/>
    <w:rsid w:val="00096921"/>
    <w:rsid w:val="00096C09"/>
    <w:rsid w:val="00096C62"/>
    <w:rsid w:val="000971BD"/>
    <w:rsid w:val="00097B22"/>
    <w:rsid w:val="00097BCA"/>
    <w:rsid w:val="000A1168"/>
    <w:rsid w:val="000A11AB"/>
    <w:rsid w:val="000A1517"/>
    <w:rsid w:val="000A19DD"/>
    <w:rsid w:val="000A1CA1"/>
    <w:rsid w:val="000A2159"/>
    <w:rsid w:val="000A299B"/>
    <w:rsid w:val="000A2A27"/>
    <w:rsid w:val="000A2E50"/>
    <w:rsid w:val="000A3B2B"/>
    <w:rsid w:val="000A40A7"/>
    <w:rsid w:val="000A49F2"/>
    <w:rsid w:val="000A50DB"/>
    <w:rsid w:val="000A52A1"/>
    <w:rsid w:val="000A542C"/>
    <w:rsid w:val="000A54B9"/>
    <w:rsid w:val="000A5884"/>
    <w:rsid w:val="000A58DB"/>
    <w:rsid w:val="000A6290"/>
    <w:rsid w:val="000A681A"/>
    <w:rsid w:val="000A688C"/>
    <w:rsid w:val="000A6AF5"/>
    <w:rsid w:val="000A7D8B"/>
    <w:rsid w:val="000B09BD"/>
    <w:rsid w:val="000B0A26"/>
    <w:rsid w:val="000B14D7"/>
    <w:rsid w:val="000B1A30"/>
    <w:rsid w:val="000B207F"/>
    <w:rsid w:val="000B249C"/>
    <w:rsid w:val="000B324F"/>
    <w:rsid w:val="000B381C"/>
    <w:rsid w:val="000B3A15"/>
    <w:rsid w:val="000B3BEA"/>
    <w:rsid w:val="000B4A31"/>
    <w:rsid w:val="000B5ACF"/>
    <w:rsid w:val="000B5AF1"/>
    <w:rsid w:val="000B6382"/>
    <w:rsid w:val="000B710F"/>
    <w:rsid w:val="000B7412"/>
    <w:rsid w:val="000B7B49"/>
    <w:rsid w:val="000B7C53"/>
    <w:rsid w:val="000B7CEF"/>
    <w:rsid w:val="000C0243"/>
    <w:rsid w:val="000C0CBA"/>
    <w:rsid w:val="000C21CF"/>
    <w:rsid w:val="000C2D97"/>
    <w:rsid w:val="000C2FAB"/>
    <w:rsid w:val="000C315C"/>
    <w:rsid w:val="000C3D06"/>
    <w:rsid w:val="000C4195"/>
    <w:rsid w:val="000C48E5"/>
    <w:rsid w:val="000C492E"/>
    <w:rsid w:val="000C4AAA"/>
    <w:rsid w:val="000C4B9C"/>
    <w:rsid w:val="000C5557"/>
    <w:rsid w:val="000C567A"/>
    <w:rsid w:val="000C58C8"/>
    <w:rsid w:val="000C64E8"/>
    <w:rsid w:val="000C670F"/>
    <w:rsid w:val="000C6C55"/>
    <w:rsid w:val="000C6CED"/>
    <w:rsid w:val="000C6D82"/>
    <w:rsid w:val="000C6E84"/>
    <w:rsid w:val="000C729E"/>
    <w:rsid w:val="000C730C"/>
    <w:rsid w:val="000C7BE2"/>
    <w:rsid w:val="000D05A3"/>
    <w:rsid w:val="000D073D"/>
    <w:rsid w:val="000D0A54"/>
    <w:rsid w:val="000D11DE"/>
    <w:rsid w:val="000D1267"/>
    <w:rsid w:val="000D1A2A"/>
    <w:rsid w:val="000D3813"/>
    <w:rsid w:val="000D3955"/>
    <w:rsid w:val="000D4424"/>
    <w:rsid w:val="000D465C"/>
    <w:rsid w:val="000D4EB8"/>
    <w:rsid w:val="000D5A5A"/>
    <w:rsid w:val="000D6371"/>
    <w:rsid w:val="000D65DA"/>
    <w:rsid w:val="000D6818"/>
    <w:rsid w:val="000D6A5C"/>
    <w:rsid w:val="000D6DD2"/>
    <w:rsid w:val="000D702C"/>
    <w:rsid w:val="000D7F38"/>
    <w:rsid w:val="000E0556"/>
    <w:rsid w:val="000E06C1"/>
    <w:rsid w:val="000E0CEA"/>
    <w:rsid w:val="000E14BB"/>
    <w:rsid w:val="000E1FA7"/>
    <w:rsid w:val="000E1FF1"/>
    <w:rsid w:val="000E2385"/>
    <w:rsid w:val="000E24BC"/>
    <w:rsid w:val="000E2A78"/>
    <w:rsid w:val="000E43D6"/>
    <w:rsid w:val="000E47F0"/>
    <w:rsid w:val="000E486B"/>
    <w:rsid w:val="000E54D2"/>
    <w:rsid w:val="000E5A7F"/>
    <w:rsid w:val="000E69B8"/>
    <w:rsid w:val="000E6C42"/>
    <w:rsid w:val="000F0274"/>
    <w:rsid w:val="000F0757"/>
    <w:rsid w:val="000F0AEA"/>
    <w:rsid w:val="000F0C2E"/>
    <w:rsid w:val="000F1024"/>
    <w:rsid w:val="000F1153"/>
    <w:rsid w:val="000F11FD"/>
    <w:rsid w:val="000F1401"/>
    <w:rsid w:val="000F248A"/>
    <w:rsid w:val="000F42F3"/>
    <w:rsid w:val="000F48E9"/>
    <w:rsid w:val="000F49FA"/>
    <w:rsid w:val="000F5C05"/>
    <w:rsid w:val="000F5F84"/>
    <w:rsid w:val="000F6C26"/>
    <w:rsid w:val="000F6C53"/>
    <w:rsid w:val="000F7F48"/>
    <w:rsid w:val="0010035F"/>
    <w:rsid w:val="001003F6"/>
    <w:rsid w:val="00100B3D"/>
    <w:rsid w:val="0010161A"/>
    <w:rsid w:val="00101692"/>
    <w:rsid w:val="00101D86"/>
    <w:rsid w:val="001021DB"/>
    <w:rsid w:val="001030DF"/>
    <w:rsid w:val="0010322F"/>
    <w:rsid w:val="001033BB"/>
    <w:rsid w:val="00103AC8"/>
    <w:rsid w:val="00103B82"/>
    <w:rsid w:val="001040F5"/>
    <w:rsid w:val="0010481D"/>
    <w:rsid w:val="00104A46"/>
    <w:rsid w:val="00104EEF"/>
    <w:rsid w:val="00105CAB"/>
    <w:rsid w:val="00105E86"/>
    <w:rsid w:val="001061BD"/>
    <w:rsid w:val="00106678"/>
    <w:rsid w:val="00106883"/>
    <w:rsid w:val="001069BF"/>
    <w:rsid w:val="00106EFF"/>
    <w:rsid w:val="001070E1"/>
    <w:rsid w:val="00107715"/>
    <w:rsid w:val="0011077B"/>
    <w:rsid w:val="00110792"/>
    <w:rsid w:val="00110983"/>
    <w:rsid w:val="0011113A"/>
    <w:rsid w:val="0011167A"/>
    <w:rsid w:val="00112A97"/>
    <w:rsid w:val="00112E6F"/>
    <w:rsid w:val="00112FDA"/>
    <w:rsid w:val="00114411"/>
    <w:rsid w:val="001145CD"/>
    <w:rsid w:val="00115A3C"/>
    <w:rsid w:val="00115AFF"/>
    <w:rsid w:val="00115BCF"/>
    <w:rsid w:val="00116D1C"/>
    <w:rsid w:val="001177DB"/>
    <w:rsid w:val="001201C3"/>
    <w:rsid w:val="001208DD"/>
    <w:rsid w:val="00120F75"/>
    <w:rsid w:val="001212F4"/>
    <w:rsid w:val="0012229D"/>
    <w:rsid w:val="00122455"/>
    <w:rsid w:val="00122BBB"/>
    <w:rsid w:val="00122C06"/>
    <w:rsid w:val="00122E3C"/>
    <w:rsid w:val="00122E8A"/>
    <w:rsid w:val="00123A41"/>
    <w:rsid w:val="00124558"/>
    <w:rsid w:val="001247D0"/>
    <w:rsid w:val="0012529B"/>
    <w:rsid w:val="00125383"/>
    <w:rsid w:val="00125BBE"/>
    <w:rsid w:val="00125C0F"/>
    <w:rsid w:val="001261C1"/>
    <w:rsid w:val="00126BD5"/>
    <w:rsid w:val="00127192"/>
    <w:rsid w:val="0013065E"/>
    <w:rsid w:val="0013078F"/>
    <w:rsid w:val="00130894"/>
    <w:rsid w:val="00130BF5"/>
    <w:rsid w:val="00130DC9"/>
    <w:rsid w:val="001315B9"/>
    <w:rsid w:val="00131786"/>
    <w:rsid w:val="00131AC9"/>
    <w:rsid w:val="00131BD8"/>
    <w:rsid w:val="00132AA3"/>
    <w:rsid w:val="00132E20"/>
    <w:rsid w:val="00132E76"/>
    <w:rsid w:val="0013348A"/>
    <w:rsid w:val="00133628"/>
    <w:rsid w:val="00133C70"/>
    <w:rsid w:val="0013416C"/>
    <w:rsid w:val="0013420C"/>
    <w:rsid w:val="00134DD6"/>
    <w:rsid w:val="00135862"/>
    <w:rsid w:val="00135AB0"/>
    <w:rsid w:val="00135C38"/>
    <w:rsid w:val="00136759"/>
    <w:rsid w:val="00136761"/>
    <w:rsid w:val="001367A0"/>
    <w:rsid w:val="00137081"/>
    <w:rsid w:val="001376FD"/>
    <w:rsid w:val="00137CC2"/>
    <w:rsid w:val="00141204"/>
    <w:rsid w:val="00141DA2"/>
    <w:rsid w:val="001422FA"/>
    <w:rsid w:val="00142F61"/>
    <w:rsid w:val="001438C0"/>
    <w:rsid w:val="00143CD3"/>
    <w:rsid w:val="0014418B"/>
    <w:rsid w:val="00144536"/>
    <w:rsid w:val="00144B18"/>
    <w:rsid w:val="00145EAA"/>
    <w:rsid w:val="001461E6"/>
    <w:rsid w:val="0014627C"/>
    <w:rsid w:val="00146B02"/>
    <w:rsid w:val="00146C8C"/>
    <w:rsid w:val="00146CB9"/>
    <w:rsid w:val="00147A41"/>
    <w:rsid w:val="00150545"/>
    <w:rsid w:val="001512A3"/>
    <w:rsid w:val="001512A4"/>
    <w:rsid w:val="001514A6"/>
    <w:rsid w:val="00151598"/>
    <w:rsid w:val="00151D8E"/>
    <w:rsid w:val="00152559"/>
    <w:rsid w:val="00152A47"/>
    <w:rsid w:val="00152B0F"/>
    <w:rsid w:val="00153118"/>
    <w:rsid w:val="00153D5C"/>
    <w:rsid w:val="0015429E"/>
    <w:rsid w:val="00154806"/>
    <w:rsid w:val="001549B6"/>
    <w:rsid w:val="00154CDA"/>
    <w:rsid w:val="0015585E"/>
    <w:rsid w:val="00155C01"/>
    <w:rsid w:val="0015747F"/>
    <w:rsid w:val="0016010B"/>
    <w:rsid w:val="0016028C"/>
    <w:rsid w:val="00160865"/>
    <w:rsid w:val="0016086C"/>
    <w:rsid w:val="00160EE6"/>
    <w:rsid w:val="0016164B"/>
    <w:rsid w:val="00161750"/>
    <w:rsid w:val="00161B50"/>
    <w:rsid w:val="00161DFA"/>
    <w:rsid w:val="0016226E"/>
    <w:rsid w:val="00162394"/>
    <w:rsid w:val="00162422"/>
    <w:rsid w:val="00163280"/>
    <w:rsid w:val="0016373D"/>
    <w:rsid w:val="00164344"/>
    <w:rsid w:val="00164DA2"/>
    <w:rsid w:val="001651C4"/>
    <w:rsid w:val="00165474"/>
    <w:rsid w:val="0016579E"/>
    <w:rsid w:val="00166A97"/>
    <w:rsid w:val="00166E0D"/>
    <w:rsid w:val="00167D05"/>
    <w:rsid w:val="001700D1"/>
    <w:rsid w:val="00171017"/>
    <w:rsid w:val="00171D56"/>
    <w:rsid w:val="00173B71"/>
    <w:rsid w:val="00174405"/>
    <w:rsid w:val="001744D4"/>
    <w:rsid w:val="00174C7A"/>
    <w:rsid w:val="00174F11"/>
    <w:rsid w:val="0017560B"/>
    <w:rsid w:val="0017623A"/>
    <w:rsid w:val="0017655A"/>
    <w:rsid w:val="001767C9"/>
    <w:rsid w:val="0017687C"/>
    <w:rsid w:val="00176C4C"/>
    <w:rsid w:val="001800CF"/>
    <w:rsid w:val="001808E2"/>
    <w:rsid w:val="00180BCB"/>
    <w:rsid w:val="00180E16"/>
    <w:rsid w:val="00180E5A"/>
    <w:rsid w:val="0018160F"/>
    <w:rsid w:val="001816AD"/>
    <w:rsid w:val="0018241F"/>
    <w:rsid w:val="00182613"/>
    <w:rsid w:val="001834DC"/>
    <w:rsid w:val="001835FC"/>
    <w:rsid w:val="00183848"/>
    <w:rsid w:val="001841F1"/>
    <w:rsid w:val="00184777"/>
    <w:rsid w:val="00184C5B"/>
    <w:rsid w:val="00184D64"/>
    <w:rsid w:val="00185F87"/>
    <w:rsid w:val="001862DB"/>
    <w:rsid w:val="001866F0"/>
    <w:rsid w:val="0018688A"/>
    <w:rsid w:val="0018735C"/>
    <w:rsid w:val="0018754E"/>
    <w:rsid w:val="00187C45"/>
    <w:rsid w:val="00187DBA"/>
    <w:rsid w:val="0019047C"/>
    <w:rsid w:val="00190642"/>
    <w:rsid w:val="00190C39"/>
    <w:rsid w:val="001912EA"/>
    <w:rsid w:val="00191360"/>
    <w:rsid w:val="0019191C"/>
    <w:rsid w:val="00191E57"/>
    <w:rsid w:val="00191FB5"/>
    <w:rsid w:val="00193984"/>
    <w:rsid w:val="00193B68"/>
    <w:rsid w:val="0019441A"/>
    <w:rsid w:val="00194817"/>
    <w:rsid w:val="00194DE6"/>
    <w:rsid w:val="00196309"/>
    <w:rsid w:val="00196381"/>
    <w:rsid w:val="00196874"/>
    <w:rsid w:val="00196992"/>
    <w:rsid w:val="00196A5D"/>
    <w:rsid w:val="00196C76"/>
    <w:rsid w:val="00196DB2"/>
    <w:rsid w:val="00197308"/>
    <w:rsid w:val="00197721"/>
    <w:rsid w:val="00197C4B"/>
    <w:rsid w:val="00197CC6"/>
    <w:rsid w:val="001A043F"/>
    <w:rsid w:val="001A066B"/>
    <w:rsid w:val="001A0D82"/>
    <w:rsid w:val="001A157E"/>
    <w:rsid w:val="001A170A"/>
    <w:rsid w:val="001A1E67"/>
    <w:rsid w:val="001A2AEB"/>
    <w:rsid w:val="001A2B73"/>
    <w:rsid w:val="001A2DB2"/>
    <w:rsid w:val="001A326B"/>
    <w:rsid w:val="001A372C"/>
    <w:rsid w:val="001A3D33"/>
    <w:rsid w:val="001A563C"/>
    <w:rsid w:val="001A58FF"/>
    <w:rsid w:val="001A610D"/>
    <w:rsid w:val="001A67FA"/>
    <w:rsid w:val="001A76C7"/>
    <w:rsid w:val="001A7D19"/>
    <w:rsid w:val="001B02C9"/>
    <w:rsid w:val="001B042D"/>
    <w:rsid w:val="001B08AF"/>
    <w:rsid w:val="001B0923"/>
    <w:rsid w:val="001B0C00"/>
    <w:rsid w:val="001B0FF4"/>
    <w:rsid w:val="001B1C49"/>
    <w:rsid w:val="001B2484"/>
    <w:rsid w:val="001B2B3A"/>
    <w:rsid w:val="001B2B6A"/>
    <w:rsid w:val="001B2F2F"/>
    <w:rsid w:val="001B34DE"/>
    <w:rsid w:val="001B3869"/>
    <w:rsid w:val="001B391C"/>
    <w:rsid w:val="001B3C71"/>
    <w:rsid w:val="001B3E64"/>
    <w:rsid w:val="001B5BE1"/>
    <w:rsid w:val="001B64C3"/>
    <w:rsid w:val="001B67CB"/>
    <w:rsid w:val="001B6D42"/>
    <w:rsid w:val="001C02B2"/>
    <w:rsid w:val="001C141A"/>
    <w:rsid w:val="001C15B3"/>
    <w:rsid w:val="001C212C"/>
    <w:rsid w:val="001C21D8"/>
    <w:rsid w:val="001C254A"/>
    <w:rsid w:val="001C2BAE"/>
    <w:rsid w:val="001C2D65"/>
    <w:rsid w:val="001C2F06"/>
    <w:rsid w:val="001C33C8"/>
    <w:rsid w:val="001C35A0"/>
    <w:rsid w:val="001C4885"/>
    <w:rsid w:val="001C5244"/>
    <w:rsid w:val="001C54DF"/>
    <w:rsid w:val="001C58B5"/>
    <w:rsid w:val="001C5B8D"/>
    <w:rsid w:val="001C5D9D"/>
    <w:rsid w:val="001C6808"/>
    <w:rsid w:val="001C75F7"/>
    <w:rsid w:val="001C7BD8"/>
    <w:rsid w:val="001D0069"/>
    <w:rsid w:val="001D006A"/>
    <w:rsid w:val="001D0166"/>
    <w:rsid w:val="001D035A"/>
    <w:rsid w:val="001D03BC"/>
    <w:rsid w:val="001D04C9"/>
    <w:rsid w:val="001D08AC"/>
    <w:rsid w:val="001D0FAE"/>
    <w:rsid w:val="001D184F"/>
    <w:rsid w:val="001D312C"/>
    <w:rsid w:val="001D46B8"/>
    <w:rsid w:val="001D48E6"/>
    <w:rsid w:val="001D4BDF"/>
    <w:rsid w:val="001D4CB9"/>
    <w:rsid w:val="001D52D0"/>
    <w:rsid w:val="001D5343"/>
    <w:rsid w:val="001D54E5"/>
    <w:rsid w:val="001D564E"/>
    <w:rsid w:val="001D58B4"/>
    <w:rsid w:val="001D5920"/>
    <w:rsid w:val="001D600B"/>
    <w:rsid w:val="001D668C"/>
    <w:rsid w:val="001D6C96"/>
    <w:rsid w:val="001D7368"/>
    <w:rsid w:val="001D7EDB"/>
    <w:rsid w:val="001E10F5"/>
    <w:rsid w:val="001E13F9"/>
    <w:rsid w:val="001E161F"/>
    <w:rsid w:val="001E2FF5"/>
    <w:rsid w:val="001E3879"/>
    <w:rsid w:val="001E3B0F"/>
    <w:rsid w:val="001E468A"/>
    <w:rsid w:val="001E4FC3"/>
    <w:rsid w:val="001E52E4"/>
    <w:rsid w:val="001E5598"/>
    <w:rsid w:val="001E5C26"/>
    <w:rsid w:val="001E60E6"/>
    <w:rsid w:val="001E615D"/>
    <w:rsid w:val="001E656F"/>
    <w:rsid w:val="001E6CC1"/>
    <w:rsid w:val="001F0ADD"/>
    <w:rsid w:val="001F0E73"/>
    <w:rsid w:val="001F1816"/>
    <w:rsid w:val="001F1FAE"/>
    <w:rsid w:val="001F345C"/>
    <w:rsid w:val="001F3675"/>
    <w:rsid w:val="001F3E7E"/>
    <w:rsid w:val="001F3F55"/>
    <w:rsid w:val="001F427A"/>
    <w:rsid w:val="001F47AB"/>
    <w:rsid w:val="001F4AD8"/>
    <w:rsid w:val="001F4C9F"/>
    <w:rsid w:val="001F500D"/>
    <w:rsid w:val="001F5638"/>
    <w:rsid w:val="001F585E"/>
    <w:rsid w:val="001F5CC7"/>
    <w:rsid w:val="001F5FAA"/>
    <w:rsid w:val="001F6306"/>
    <w:rsid w:val="001F6982"/>
    <w:rsid w:val="001F6CEB"/>
    <w:rsid w:val="001F6E94"/>
    <w:rsid w:val="001F7490"/>
    <w:rsid w:val="00200F05"/>
    <w:rsid w:val="002011DF"/>
    <w:rsid w:val="00201C14"/>
    <w:rsid w:val="0020276E"/>
    <w:rsid w:val="00202C93"/>
    <w:rsid w:val="00202D68"/>
    <w:rsid w:val="0020302D"/>
    <w:rsid w:val="002031AD"/>
    <w:rsid w:val="00203ADA"/>
    <w:rsid w:val="00203C9A"/>
    <w:rsid w:val="002043C9"/>
    <w:rsid w:val="00204657"/>
    <w:rsid w:val="002046B8"/>
    <w:rsid w:val="00204CA7"/>
    <w:rsid w:val="00205AE1"/>
    <w:rsid w:val="002064E4"/>
    <w:rsid w:val="0020667D"/>
    <w:rsid w:val="002068AE"/>
    <w:rsid w:val="00206EF7"/>
    <w:rsid w:val="00206F31"/>
    <w:rsid w:val="00207502"/>
    <w:rsid w:val="0020768B"/>
    <w:rsid w:val="002077C3"/>
    <w:rsid w:val="00207982"/>
    <w:rsid w:val="00210199"/>
    <w:rsid w:val="00210C02"/>
    <w:rsid w:val="00212499"/>
    <w:rsid w:val="002127EF"/>
    <w:rsid w:val="0021303E"/>
    <w:rsid w:val="002130DB"/>
    <w:rsid w:val="00213415"/>
    <w:rsid w:val="002135CF"/>
    <w:rsid w:val="00213ED3"/>
    <w:rsid w:val="0021459F"/>
    <w:rsid w:val="00214A2E"/>
    <w:rsid w:val="00215470"/>
    <w:rsid w:val="002157CC"/>
    <w:rsid w:val="00215EF5"/>
    <w:rsid w:val="0021660D"/>
    <w:rsid w:val="002169F5"/>
    <w:rsid w:val="00216F14"/>
    <w:rsid w:val="002174DA"/>
    <w:rsid w:val="002176BF"/>
    <w:rsid w:val="00217FA0"/>
    <w:rsid w:val="00217FD9"/>
    <w:rsid w:val="0022030A"/>
    <w:rsid w:val="00220A73"/>
    <w:rsid w:val="00220DAC"/>
    <w:rsid w:val="0022155B"/>
    <w:rsid w:val="00222454"/>
    <w:rsid w:val="00222FC2"/>
    <w:rsid w:val="002230B6"/>
    <w:rsid w:val="00223140"/>
    <w:rsid w:val="00223E2F"/>
    <w:rsid w:val="00224394"/>
    <w:rsid w:val="00224A59"/>
    <w:rsid w:val="00224CDB"/>
    <w:rsid w:val="00224F9F"/>
    <w:rsid w:val="00224FB8"/>
    <w:rsid w:val="00225051"/>
    <w:rsid w:val="0022542A"/>
    <w:rsid w:val="00225F3A"/>
    <w:rsid w:val="00227141"/>
    <w:rsid w:val="00227592"/>
    <w:rsid w:val="00227651"/>
    <w:rsid w:val="0022796B"/>
    <w:rsid w:val="002306E3"/>
    <w:rsid w:val="0023080C"/>
    <w:rsid w:val="002309E7"/>
    <w:rsid w:val="00230C05"/>
    <w:rsid w:val="00230C51"/>
    <w:rsid w:val="002315C9"/>
    <w:rsid w:val="00231A17"/>
    <w:rsid w:val="00231C93"/>
    <w:rsid w:val="00231D0C"/>
    <w:rsid w:val="00231D84"/>
    <w:rsid w:val="00232441"/>
    <w:rsid w:val="002330DA"/>
    <w:rsid w:val="00233731"/>
    <w:rsid w:val="002342B6"/>
    <w:rsid w:val="002345CB"/>
    <w:rsid w:val="002345EB"/>
    <w:rsid w:val="002348D0"/>
    <w:rsid w:val="00234EC4"/>
    <w:rsid w:val="00234F86"/>
    <w:rsid w:val="0023589E"/>
    <w:rsid w:val="00236BFF"/>
    <w:rsid w:val="002379AE"/>
    <w:rsid w:val="00237A64"/>
    <w:rsid w:val="00237FE7"/>
    <w:rsid w:val="00240F94"/>
    <w:rsid w:val="002410F8"/>
    <w:rsid w:val="002413C1"/>
    <w:rsid w:val="002417BF"/>
    <w:rsid w:val="00241C63"/>
    <w:rsid w:val="002429B2"/>
    <w:rsid w:val="002429F2"/>
    <w:rsid w:val="002449DD"/>
    <w:rsid w:val="00244FF6"/>
    <w:rsid w:val="00245CFA"/>
    <w:rsid w:val="0024644D"/>
    <w:rsid w:val="00246648"/>
    <w:rsid w:val="00250172"/>
    <w:rsid w:val="00250CFE"/>
    <w:rsid w:val="002515E2"/>
    <w:rsid w:val="002522A9"/>
    <w:rsid w:val="00252949"/>
    <w:rsid w:val="002529EC"/>
    <w:rsid w:val="002531AE"/>
    <w:rsid w:val="00253EF5"/>
    <w:rsid w:val="002542FD"/>
    <w:rsid w:val="0025476D"/>
    <w:rsid w:val="00254EC6"/>
    <w:rsid w:val="00255414"/>
    <w:rsid w:val="00255663"/>
    <w:rsid w:val="00256197"/>
    <w:rsid w:val="00256269"/>
    <w:rsid w:val="00256E70"/>
    <w:rsid w:val="00256FBE"/>
    <w:rsid w:val="002578D7"/>
    <w:rsid w:val="00260028"/>
    <w:rsid w:val="00260043"/>
    <w:rsid w:val="0026017C"/>
    <w:rsid w:val="002605C5"/>
    <w:rsid w:val="00260777"/>
    <w:rsid w:val="002614D5"/>
    <w:rsid w:val="00261E1E"/>
    <w:rsid w:val="0026261E"/>
    <w:rsid w:val="00262AA3"/>
    <w:rsid w:val="00262EC3"/>
    <w:rsid w:val="0026324F"/>
    <w:rsid w:val="0026396A"/>
    <w:rsid w:val="00263CB2"/>
    <w:rsid w:val="00264326"/>
    <w:rsid w:val="00264B53"/>
    <w:rsid w:val="00264B87"/>
    <w:rsid w:val="00264D8A"/>
    <w:rsid w:val="002653D2"/>
    <w:rsid w:val="00265B05"/>
    <w:rsid w:val="00265EEE"/>
    <w:rsid w:val="0026677E"/>
    <w:rsid w:val="0026685B"/>
    <w:rsid w:val="00267B0F"/>
    <w:rsid w:val="002701C3"/>
    <w:rsid w:val="00270C7F"/>
    <w:rsid w:val="002711BE"/>
    <w:rsid w:val="00271432"/>
    <w:rsid w:val="00271AA1"/>
    <w:rsid w:val="00272397"/>
    <w:rsid w:val="0027263E"/>
    <w:rsid w:val="00272BCA"/>
    <w:rsid w:val="00273D44"/>
    <w:rsid w:val="002749A2"/>
    <w:rsid w:val="00275487"/>
    <w:rsid w:val="00275661"/>
    <w:rsid w:val="00275716"/>
    <w:rsid w:val="00275815"/>
    <w:rsid w:val="0027598F"/>
    <w:rsid w:val="00275E5B"/>
    <w:rsid w:val="0027648F"/>
    <w:rsid w:val="00276E16"/>
    <w:rsid w:val="00277D36"/>
    <w:rsid w:val="002816FE"/>
    <w:rsid w:val="00282621"/>
    <w:rsid w:val="002833D8"/>
    <w:rsid w:val="00283B85"/>
    <w:rsid w:val="00283CC0"/>
    <w:rsid w:val="00283F42"/>
    <w:rsid w:val="00284CB0"/>
    <w:rsid w:val="0028505C"/>
    <w:rsid w:val="00285C5B"/>
    <w:rsid w:val="0028641F"/>
    <w:rsid w:val="00286A1E"/>
    <w:rsid w:val="00286DDB"/>
    <w:rsid w:val="0028709B"/>
    <w:rsid w:val="00287438"/>
    <w:rsid w:val="00290F1F"/>
    <w:rsid w:val="00291174"/>
    <w:rsid w:val="00291419"/>
    <w:rsid w:val="00291F67"/>
    <w:rsid w:val="00292031"/>
    <w:rsid w:val="002921DC"/>
    <w:rsid w:val="00292C50"/>
    <w:rsid w:val="00293EEA"/>
    <w:rsid w:val="002941C2"/>
    <w:rsid w:val="002945CE"/>
    <w:rsid w:val="00294B07"/>
    <w:rsid w:val="00295069"/>
    <w:rsid w:val="00295903"/>
    <w:rsid w:val="00295985"/>
    <w:rsid w:val="00295EAC"/>
    <w:rsid w:val="00296184"/>
    <w:rsid w:val="00296451"/>
    <w:rsid w:val="0029685D"/>
    <w:rsid w:val="00296F26"/>
    <w:rsid w:val="002A08F7"/>
    <w:rsid w:val="002A1944"/>
    <w:rsid w:val="002A2F5B"/>
    <w:rsid w:val="002A301C"/>
    <w:rsid w:val="002A3634"/>
    <w:rsid w:val="002A3879"/>
    <w:rsid w:val="002A3F32"/>
    <w:rsid w:val="002A41B6"/>
    <w:rsid w:val="002A43A7"/>
    <w:rsid w:val="002A4A43"/>
    <w:rsid w:val="002A4D6F"/>
    <w:rsid w:val="002A4DAA"/>
    <w:rsid w:val="002A5A60"/>
    <w:rsid w:val="002A6451"/>
    <w:rsid w:val="002A6474"/>
    <w:rsid w:val="002A68EC"/>
    <w:rsid w:val="002A6A61"/>
    <w:rsid w:val="002A6AF8"/>
    <w:rsid w:val="002A6C4C"/>
    <w:rsid w:val="002A739D"/>
    <w:rsid w:val="002A7619"/>
    <w:rsid w:val="002B01C2"/>
    <w:rsid w:val="002B0A55"/>
    <w:rsid w:val="002B0E02"/>
    <w:rsid w:val="002B18C7"/>
    <w:rsid w:val="002B245A"/>
    <w:rsid w:val="002B2499"/>
    <w:rsid w:val="002B2B34"/>
    <w:rsid w:val="002B3E77"/>
    <w:rsid w:val="002B40B5"/>
    <w:rsid w:val="002B4862"/>
    <w:rsid w:val="002B4BD4"/>
    <w:rsid w:val="002B4EE6"/>
    <w:rsid w:val="002B529F"/>
    <w:rsid w:val="002B52FE"/>
    <w:rsid w:val="002B5456"/>
    <w:rsid w:val="002B56EB"/>
    <w:rsid w:val="002B5D18"/>
    <w:rsid w:val="002B601B"/>
    <w:rsid w:val="002B7976"/>
    <w:rsid w:val="002C02A0"/>
    <w:rsid w:val="002C031B"/>
    <w:rsid w:val="002C0C11"/>
    <w:rsid w:val="002C0CBD"/>
    <w:rsid w:val="002C0CBF"/>
    <w:rsid w:val="002C1507"/>
    <w:rsid w:val="002C18C3"/>
    <w:rsid w:val="002C1DC3"/>
    <w:rsid w:val="002C1E5C"/>
    <w:rsid w:val="002C27A2"/>
    <w:rsid w:val="002C27BC"/>
    <w:rsid w:val="002C2F7E"/>
    <w:rsid w:val="002C3E9A"/>
    <w:rsid w:val="002C4385"/>
    <w:rsid w:val="002C4CEA"/>
    <w:rsid w:val="002C5A51"/>
    <w:rsid w:val="002C5CAC"/>
    <w:rsid w:val="002C6261"/>
    <w:rsid w:val="002C7913"/>
    <w:rsid w:val="002C7D14"/>
    <w:rsid w:val="002D061F"/>
    <w:rsid w:val="002D07D0"/>
    <w:rsid w:val="002D07D8"/>
    <w:rsid w:val="002D0F22"/>
    <w:rsid w:val="002D1145"/>
    <w:rsid w:val="002D16D6"/>
    <w:rsid w:val="002D294E"/>
    <w:rsid w:val="002D2ABA"/>
    <w:rsid w:val="002D328F"/>
    <w:rsid w:val="002D3B29"/>
    <w:rsid w:val="002D40C1"/>
    <w:rsid w:val="002D57E7"/>
    <w:rsid w:val="002D59D2"/>
    <w:rsid w:val="002D59FB"/>
    <w:rsid w:val="002D5CA6"/>
    <w:rsid w:val="002D5E6D"/>
    <w:rsid w:val="002D6671"/>
    <w:rsid w:val="002D6DF9"/>
    <w:rsid w:val="002D706E"/>
    <w:rsid w:val="002D73DD"/>
    <w:rsid w:val="002D7852"/>
    <w:rsid w:val="002D7C08"/>
    <w:rsid w:val="002E01E7"/>
    <w:rsid w:val="002E0529"/>
    <w:rsid w:val="002E25E7"/>
    <w:rsid w:val="002E2D30"/>
    <w:rsid w:val="002E2E2E"/>
    <w:rsid w:val="002E3115"/>
    <w:rsid w:val="002E3209"/>
    <w:rsid w:val="002E349E"/>
    <w:rsid w:val="002E3B8E"/>
    <w:rsid w:val="002E3C10"/>
    <w:rsid w:val="002E446A"/>
    <w:rsid w:val="002E456C"/>
    <w:rsid w:val="002E4DC6"/>
    <w:rsid w:val="002E4F52"/>
    <w:rsid w:val="002E5AE6"/>
    <w:rsid w:val="002E60B0"/>
    <w:rsid w:val="002E6221"/>
    <w:rsid w:val="002E62C9"/>
    <w:rsid w:val="002E7087"/>
    <w:rsid w:val="002E7816"/>
    <w:rsid w:val="002E7ACD"/>
    <w:rsid w:val="002E7D15"/>
    <w:rsid w:val="002E7DB9"/>
    <w:rsid w:val="002F0A6A"/>
    <w:rsid w:val="002F175C"/>
    <w:rsid w:val="002F194F"/>
    <w:rsid w:val="002F1E23"/>
    <w:rsid w:val="002F2092"/>
    <w:rsid w:val="002F24F4"/>
    <w:rsid w:val="002F2A60"/>
    <w:rsid w:val="002F3654"/>
    <w:rsid w:val="002F3798"/>
    <w:rsid w:val="002F4414"/>
    <w:rsid w:val="002F47BD"/>
    <w:rsid w:val="002F49FF"/>
    <w:rsid w:val="002F54F2"/>
    <w:rsid w:val="002F56C5"/>
    <w:rsid w:val="002F60CB"/>
    <w:rsid w:val="002F75E7"/>
    <w:rsid w:val="002F77CF"/>
    <w:rsid w:val="002F77F0"/>
    <w:rsid w:val="002F7943"/>
    <w:rsid w:val="002F79F4"/>
    <w:rsid w:val="003001B3"/>
    <w:rsid w:val="00301648"/>
    <w:rsid w:val="00302235"/>
    <w:rsid w:val="00302558"/>
    <w:rsid w:val="0030276B"/>
    <w:rsid w:val="003031EE"/>
    <w:rsid w:val="0030390F"/>
    <w:rsid w:val="0030392F"/>
    <w:rsid w:val="00303990"/>
    <w:rsid w:val="00304383"/>
    <w:rsid w:val="00304385"/>
    <w:rsid w:val="00304CB9"/>
    <w:rsid w:val="00304F54"/>
    <w:rsid w:val="00305E11"/>
    <w:rsid w:val="0030696D"/>
    <w:rsid w:val="00306972"/>
    <w:rsid w:val="00306EB3"/>
    <w:rsid w:val="00307DA7"/>
    <w:rsid w:val="00307F19"/>
    <w:rsid w:val="003101D2"/>
    <w:rsid w:val="00310602"/>
    <w:rsid w:val="00311CEE"/>
    <w:rsid w:val="00311EFA"/>
    <w:rsid w:val="0031213D"/>
    <w:rsid w:val="00312893"/>
    <w:rsid w:val="003128D3"/>
    <w:rsid w:val="00312C5D"/>
    <w:rsid w:val="00314926"/>
    <w:rsid w:val="003149FA"/>
    <w:rsid w:val="003152E0"/>
    <w:rsid w:val="003160AB"/>
    <w:rsid w:val="003163DA"/>
    <w:rsid w:val="0031655E"/>
    <w:rsid w:val="003165C2"/>
    <w:rsid w:val="0031796C"/>
    <w:rsid w:val="00317B32"/>
    <w:rsid w:val="00317CD9"/>
    <w:rsid w:val="00317D8F"/>
    <w:rsid w:val="00317EAC"/>
    <w:rsid w:val="0032001D"/>
    <w:rsid w:val="00320B70"/>
    <w:rsid w:val="00320C1E"/>
    <w:rsid w:val="00320F1F"/>
    <w:rsid w:val="00321043"/>
    <w:rsid w:val="00321A68"/>
    <w:rsid w:val="00321C68"/>
    <w:rsid w:val="003223E7"/>
    <w:rsid w:val="00322B0E"/>
    <w:rsid w:val="003239D1"/>
    <w:rsid w:val="003241F7"/>
    <w:rsid w:val="00324790"/>
    <w:rsid w:val="00324D5E"/>
    <w:rsid w:val="003251F3"/>
    <w:rsid w:val="003257EE"/>
    <w:rsid w:val="003262DC"/>
    <w:rsid w:val="0032630C"/>
    <w:rsid w:val="00326B5C"/>
    <w:rsid w:val="00326E4D"/>
    <w:rsid w:val="003309CD"/>
    <w:rsid w:val="00330D3A"/>
    <w:rsid w:val="00331AF0"/>
    <w:rsid w:val="00331B0B"/>
    <w:rsid w:val="003326FB"/>
    <w:rsid w:val="0033326D"/>
    <w:rsid w:val="00333703"/>
    <w:rsid w:val="00333EF4"/>
    <w:rsid w:val="003342B3"/>
    <w:rsid w:val="00334D9B"/>
    <w:rsid w:val="0033544C"/>
    <w:rsid w:val="003358E4"/>
    <w:rsid w:val="00335CF0"/>
    <w:rsid w:val="003360D4"/>
    <w:rsid w:val="0033748C"/>
    <w:rsid w:val="00337897"/>
    <w:rsid w:val="0033793F"/>
    <w:rsid w:val="00337ADC"/>
    <w:rsid w:val="00337B86"/>
    <w:rsid w:val="00337C82"/>
    <w:rsid w:val="0034033C"/>
    <w:rsid w:val="00340B45"/>
    <w:rsid w:val="00341F5A"/>
    <w:rsid w:val="0034257C"/>
    <w:rsid w:val="003428B0"/>
    <w:rsid w:val="00342ADB"/>
    <w:rsid w:val="00342E0B"/>
    <w:rsid w:val="00342F24"/>
    <w:rsid w:val="003430BC"/>
    <w:rsid w:val="003449AE"/>
    <w:rsid w:val="003457A5"/>
    <w:rsid w:val="00345D96"/>
    <w:rsid w:val="00345ED5"/>
    <w:rsid w:val="00346E46"/>
    <w:rsid w:val="00347833"/>
    <w:rsid w:val="0034788F"/>
    <w:rsid w:val="0035062D"/>
    <w:rsid w:val="003510E3"/>
    <w:rsid w:val="0035111B"/>
    <w:rsid w:val="0035121C"/>
    <w:rsid w:val="0035135E"/>
    <w:rsid w:val="003519E3"/>
    <w:rsid w:val="00351D82"/>
    <w:rsid w:val="003524D6"/>
    <w:rsid w:val="003528DC"/>
    <w:rsid w:val="003529E1"/>
    <w:rsid w:val="00354478"/>
    <w:rsid w:val="00354548"/>
    <w:rsid w:val="0035516C"/>
    <w:rsid w:val="00355647"/>
    <w:rsid w:val="003557AC"/>
    <w:rsid w:val="003560A2"/>
    <w:rsid w:val="0035613F"/>
    <w:rsid w:val="003565F9"/>
    <w:rsid w:val="00356A1D"/>
    <w:rsid w:val="00356B2E"/>
    <w:rsid w:val="00356F6B"/>
    <w:rsid w:val="00357FED"/>
    <w:rsid w:val="00360B89"/>
    <w:rsid w:val="00361768"/>
    <w:rsid w:val="003617BC"/>
    <w:rsid w:val="00361CAB"/>
    <w:rsid w:val="0036271C"/>
    <w:rsid w:val="003631C5"/>
    <w:rsid w:val="0036340D"/>
    <w:rsid w:val="00363634"/>
    <w:rsid w:val="00363A23"/>
    <w:rsid w:val="00363FEC"/>
    <w:rsid w:val="003659C3"/>
    <w:rsid w:val="00365C07"/>
    <w:rsid w:val="003660CB"/>
    <w:rsid w:val="00366E2C"/>
    <w:rsid w:val="00367537"/>
    <w:rsid w:val="00367693"/>
    <w:rsid w:val="00370049"/>
    <w:rsid w:val="0037130B"/>
    <w:rsid w:val="00371BE1"/>
    <w:rsid w:val="00371FAF"/>
    <w:rsid w:val="0037216F"/>
    <w:rsid w:val="00372A35"/>
    <w:rsid w:val="00372AAF"/>
    <w:rsid w:val="00373BE8"/>
    <w:rsid w:val="00373C62"/>
    <w:rsid w:val="00373C98"/>
    <w:rsid w:val="00374566"/>
    <w:rsid w:val="0037486C"/>
    <w:rsid w:val="00374DE2"/>
    <w:rsid w:val="00374F16"/>
    <w:rsid w:val="00375708"/>
    <w:rsid w:val="00376289"/>
    <w:rsid w:val="003767BF"/>
    <w:rsid w:val="00376E5A"/>
    <w:rsid w:val="00377DA2"/>
    <w:rsid w:val="00380580"/>
    <w:rsid w:val="00380C45"/>
    <w:rsid w:val="00380E72"/>
    <w:rsid w:val="00381209"/>
    <w:rsid w:val="0038184C"/>
    <w:rsid w:val="00381B4E"/>
    <w:rsid w:val="00381CCD"/>
    <w:rsid w:val="00381F60"/>
    <w:rsid w:val="00381F82"/>
    <w:rsid w:val="003821AC"/>
    <w:rsid w:val="00382CE5"/>
    <w:rsid w:val="00382EC2"/>
    <w:rsid w:val="00382FCF"/>
    <w:rsid w:val="003832BA"/>
    <w:rsid w:val="0038397A"/>
    <w:rsid w:val="00383AF0"/>
    <w:rsid w:val="00383B8A"/>
    <w:rsid w:val="00383E7E"/>
    <w:rsid w:val="00384621"/>
    <w:rsid w:val="00385AEB"/>
    <w:rsid w:val="00385C71"/>
    <w:rsid w:val="00385FC0"/>
    <w:rsid w:val="00386058"/>
    <w:rsid w:val="0038684A"/>
    <w:rsid w:val="00386AAC"/>
    <w:rsid w:val="00386C21"/>
    <w:rsid w:val="00386DB8"/>
    <w:rsid w:val="00387298"/>
    <w:rsid w:val="0038780C"/>
    <w:rsid w:val="00387BB1"/>
    <w:rsid w:val="00387CF3"/>
    <w:rsid w:val="00390187"/>
    <w:rsid w:val="00390B03"/>
    <w:rsid w:val="003919DA"/>
    <w:rsid w:val="00392054"/>
    <w:rsid w:val="0039563C"/>
    <w:rsid w:val="00396228"/>
    <w:rsid w:val="0039725F"/>
    <w:rsid w:val="003A01AA"/>
    <w:rsid w:val="003A0701"/>
    <w:rsid w:val="003A0EC7"/>
    <w:rsid w:val="003A0F03"/>
    <w:rsid w:val="003A12F0"/>
    <w:rsid w:val="003A178E"/>
    <w:rsid w:val="003A2BF3"/>
    <w:rsid w:val="003A4076"/>
    <w:rsid w:val="003A448A"/>
    <w:rsid w:val="003A4D95"/>
    <w:rsid w:val="003A5712"/>
    <w:rsid w:val="003A5B36"/>
    <w:rsid w:val="003A7386"/>
    <w:rsid w:val="003A77A7"/>
    <w:rsid w:val="003A794C"/>
    <w:rsid w:val="003A7A67"/>
    <w:rsid w:val="003A7E5F"/>
    <w:rsid w:val="003B04A9"/>
    <w:rsid w:val="003B0974"/>
    <w:rsid w:val="003B1473"/>
    <w:rsid w:val="003B181A"/>
    <w:rsid w:val="003B1A7E"/>
    <w:rsid w:val="003B2252"/>
    <w:rsid w:val="003B24BD"/>
    <w:rsid w:val="003B2668"/>
    <w:rsid w:val="003B3299"/>
    <w:rsid w:val="003B59B8"/>
    <w:rsid w:val="003B5A7B"/>
    <w:rsid w:val="003B6209"/>
    <w:rsid w:val="003B6C1F"/>
    <w:rsid w:val="003B6D80"/>
    <w:rsid w:val="003B70F2"/>
    <w:rsid w:val="003B72FC"/>
    <w:rsid w:val="003B743B"/>
    <w:rsid w:val="003B7799"/>
    <w:rsid w:val="003C0AC7"/>
    <w:rsid w:val="003C0EF1"/>
    <w:rsid w:val="003C156F"/>
    <w:rsid w:val="003C2A2E"/>
    <w:rsid w:val="003C3C03"/>
    <w:rsid w:val="003C3F33"/>
    <w:rsid w:val="003C56E2"/>
    <w:rsid w:val="003C577E"/>
    <w:rsid w:val="003C5EF4"/>
    <w:rsid w:val="003C6759"/>
    <w:rsid w:val="003C6B29"/>
    <w:rsid w:val="003C6B51"/>
    <w:rsid w:val="003C721C"/>
    <w:rsid w:val="003C7575"/>
    <w:rsid w:val="003D018B"/>
    <w:rsid w:val="003D080D"/>
    <w:rsid w:val="003D1A9C"/>
    <w:rsid w:val="003D244A"/>
    <w:rsid w:val="003D2A8A"/>
    <w:rsid w:val="003D2E78"/>
    <w:rsid w:val="003D33E1"/>
    <w:rsid w:val="003D4097"/>
    <w:rsid w:val="003D42CC"/>
    <w:rsid w:val="003D4C73"/>
    <w:rsid w:val="003D4CE7"/>
    <w:rsid w:val="003D53FE"/>
    <w:rsid w:val="003D5ED1"/>
    <w:rsid w:val="003D68B6"/>
    <w:rsid w:val="003D73B0"/>
    <w:rsid w:val="003D7927"/>
    <w:rsid w:val="003D7DEC"/>
    <w:rsid w:val="003E0593"/>
    <w:rsid w:val="003E0D25"/>
    <w:rsid w:val="003E1076"/>
    <w:rsid w:val="003E1891"/>
    <w:rsid w:val="003E1AE2"/>
    <w:rsid w:val="003E2ADD"/>
    <w:rsid w:val="003E2BD7"/>
    <w:rsid w:val="003E2C15"/>
    <w:rsid w:val="003E2DD1"/>
    <w:rsid w:val="003E314C"/>
    <w:rsid w:val="003E35A9"/>
    <w:rsid w:val="003E37A5"/>
    <w:rsid w:val="003E4ED5"/>
    <w:rsid w:val="003E5335"/>
    <w:rsid w:val="003E5AA9"/>
    <w:rsid w:val="003E6093"/>
    <w:rsid w:val="003E6DBF"/>
    <w:rsid w:val="003E752B"/>
    <w:rsid w:val="003E75A2"/>
    <w:rsid w:val="003F022A"/>
    <w:rsid w:val="003F049E"/>
    <w:rsid w:val="003F173C"/>
    <w:rsid w:val="003F240A"/>
    <w:rsid w:val="003F347F"/>
    <w:rsid w:val="003F3664"/>
    <w:rsid w:val="003F3944"/>
    <w:rsid w:val="003F3B17"/>
    <w:rsid w:val="003F4034"/>
    <w:rsid w:val="003F4404"/>
    <w:rsid w:val="003F4751"/>
    <w:rsid w:val="003F4E4A"/>
    <w:rsid w:val="003F60B3"/>
    <w:rsid w:val="003F62C1"/>
    <w:rsid w:val="003F661E"/>
    <w:rsid w:val="003F6D94"/>
    <w:rsid w:val="003F7285"/>
    <w:rsid w:val="003F747A"/>
    <w:rsid w:val="004000A0"/>
    <w:rsid w:val="00400644"/>
    <w:rsid w:val="004006BD"/>
    <w:rsid w:val="0040087A"/>
    <w:rsid w:val="00400C2E"/>
    <w:rsid w:val="0040106B"/>
    <w:rsid w:val="004011A0"/>
    <w:rsid w:val="00401843"/>
    <w:rsid w:val="004023CB"/>
    <w:rsid w:val="0040286A"/>
    <w:rsid w:val="00402B5C"/>
    <w:rsid w:val="004032C7"/>
    <w:rsid w:val="00403CD9"/>
    <w:rsid w:val="00403F32"/>
    <w:rsid w:val="0040409C"/>
    <w:rsid w:val="0040538E"/>
    <w:rsid w:val="004057FB"/>
    <w:rsid w:val="00405807"/>
    <w:rsid w:val="00405EFF"/>
    <w:rsid w:val="00406884"/>
    <w:rsid w:val="0040690D"/>
    <w:rsid w:val="00406BC7"/>
    <w:rsid w:val="00407270"/>
    <w:rsid w:val="00407BBF"/>
    <w:rsid w:val="00410A9E"/>
    <w:rsid w:val="00410EF5"/>
    <w:rsid w:val="0041173B"/>
    <w:rsid w:val="00411EE9"/>
    <w:rsid w:val="004128AA"/>
    <w:rsid w:val="00412C9E"/>
    <w:rsid w:val="00412D58"/>
    <w:rsid w:val="00413EED"/>
    <w:rsid w:val="0041539A"/>
    <w:rsid w:val="004156D6"/>
    <w:rsid w:val="004157DF"/>
    <w:rsid w:val="00416105"/>
    <w:rsid w:val="00416914"/>
    <w:rsid w:val="0041699F"/>
    <w:rsid w:val="00416C6B"/>
    <w:rsid w:val="00416CE4"/>
    <w:rsid w:val="00417231"/>
    <w:rsid w:val="00420C9C"/>
    <w:rsid w:val="00420F01"/>
    <w:rsid w:val="004225B0"/>
    <w:rsid w:val="00422AB5"/>
    <w:rsid w:val="00422B66"/>
    <w:rsid w:val="004234A0"/>
    <w:rsid w:val="00423E3F"/>
    <w:rsid w:val="00423ED1"/>
    <w:rsid w:val="00425234"/>
    <w:rsid w:val="00425B4D"/>
    <w:rsid w:val="00425F3D"/>
    <w:rsid w:val="00426B08"/>
    <w:rsid w:val="00426D5B"/>
    <w:rsid w:val="00427381"/>
    <w:rsid w:val="00430BC1"/>
    <w:rsid w:val="0043113D"/>
    <w:rsid w:val="0043170A"/>
    <w:rsid w:val="00431A2D"/>
    <w:rsid w:val="00431BB6"/>
    <w:rsid w:val="00432209"/>
    <w:rsid w:val="004322CE"/>
    <w:rsid w:val="00432301"/>
    <w:rsid w:val="00432418"/>
    <w:rsid w:val="00432E12"/>
    <w:rsid w:val="004339D6"/>
    <w:rsid w:val="00433A16"/>
    <w:rsid w:val="004342E2"/>
    <w:rsid w:val="00435CDD"/>
    <w:rsid w:val="00436457"/>
    <w:rsid w:val="00436D16"/>
    <w:rsid w:val="00440066"/>
    <w:rsid w:val="00440097"/>
    <w:rsid w:val="00440C05"/>
    <w:rsid w:val="00440DA7"/>
    <w:rsid w:val="00440E98"/>
    <w:rsid w:val="00441FFF"/>
    <w:rsid w:val="00442158"/>
    <w:rsid w:val="004427EE"/>
    <w:rsid w:val="004430CB"/>
    <w:rsid w:val="00443B13"/>
    <w:rsid w:val="004442D6"/>
    <w:rsid w:val="004443B7"/>
    <w:rsid w:val="004447E8"/>
    <w:rsid w:val="004456EA"/>
    <w:rsid w:val="00445EA0"/>
    <w:rsid w:val="00446100"/>
    <w:rsid w:val="004464CD"/>
    <w:rsid w:val="0045026B"/>
    <w:rsid w:val="00450541"/>
    <w:rsid w:val="00450A49"/>
    <w:rsid w:val="004517AE"/>
    <w:rsid w:val="00451A90"/>
    <w:rsid w:val="00451E0D"/>
    <w:rsid w:val="00452C74"/>
    <w:rsid w:val="00452DF4"/>
    <w:rsid w:val="0045311A"/>
    <w:rsid w:val="004538B1"/>
    <w:rsid w:val="00453BE5"/>
    <w:rsid w:val="00453D9C"/>
    <w:rsid w:val="00453E10"/>
    <w:rsid w:val="00454902"/>
    <w:rsid w:val="00454CE3"/>
    <w:rsid w:val="00454FEC"/>
    <w:rsid w:val="004550BB"/>
    <w:rsid w:val="004552EF"/>
    <w:rsid w:val="00456071"/>
    <w:rsid w:val="0045626B"/>
    <w:rsid w:val="004565EB"/>
    <w:rsid w:val="0045740B"/>
    <w:rsid w:val="00457682"/>
    <w:rsid w:val="00457DC8"/>
    <w:rsid w:val="004605AF"/>
    <w:rsid w:val="00460911"/>
    <w:rsid w:val="00460CDF"/>
    <w:rsid w:val="00460F88"/>
    <w:rsid w:val="00461DC4"/>
    <w:rsid w:val="00461FAF"/>
    <w:rsid w:val="0046204D"/>
    <w:rsid w:val="00462179"/>
    <w:rsid w:val="00462BEA"/>
    <w:rsid w:val="004632AF"/>
    <w:rsid w:val="004635A7"/>
    <w:rsid w:val="004635CE"/>
    <w:rsid w:val="00463D77"/>
    <w:rsid w:val="004645EB"/>
    <w:rsid w:val="004647F7"/>
    <w:rsid w:val="00464DA6"/>
    <w:rsid w:val="0046587F"/>
    <w:rsid w:val="004666B8"/>
    <w:rsid w:val="00466A1B"/>
    <w:rsid w:val="004675E0"/>
    <w:rsid w:val="004676EB"/>
    <w:rsid w:val="00470326"/>
    <w:rsid w:val="00470891"/>
    <w:rsid w:val="00470C2C"/>
    <w:rsid w:val="00471724"/>
    <w:rsid w:val="00472353"/>
    <w:rsid w:val="00472D41"/>
    <w:rsid w:val="0047412B"/>
    <w:rsid w:val="00474635"/>
    <w:rsid w:val="0047560B"/>
    <w:rsid w:val="004762D3"/>
    <w:rsid w:val="0047773D"/>
    <w:rsid w:val="00477827"/>
    <w:rsid w:val="00477AB0"/>
    <w:rsid w:val="00477C53"/>
    <w:rsid w:val="004812D8"/>
    <w:rsid w:val="004818D5"/>
    <w:rsid w:val="00482CA0"/>
    <w:rsid w:val="00483B5D"/>
    <w:rsid w:val="00484206"/>
    <w:rsid w:val="0048549A"/>
    <w:rsid w:val="00485967"/>
    <w:rsid w:val="00485BE5"/>
    <w:rsid w:val="00486B46"/>
    <w:rsid w:val="0048738A"/>
    <w:rsid w:val="00487F28"/>
    <w:rsid w:val="0049016E"/>
    <w:rsid w:val="004901F5"/>
    <w:rsid w:val="004908DF"/>
    <w:rsid w:val="00490B0A"/>
    <w:rsid w:val="00490E9B"/>
    <w:rsid w:val="00490EDC"/>
    <w:rsid w:val="00491495"/>
    <w:rsid w:val="00491767"/>
    <w:rsid w:val="00491768"/>
    <w:rsid w:val="00491E5A"/>
    <w:rsid w:val="00492C65"/>
    <w:rsid w:val="004930BE"/>
    <w:rsid w:val="004937D5"/>
    <w:rsid w:val="004953C4"/>
    <w:rsid w:val="00495449"/>
    <w:rsid w:val="0049567B"/>
    <w:rsid w:val="0049586B"/>
    <w:rsid w:val="004963D9"/>
    <w:rsid w:val="00496883"/>
    <w:rsid w:val="00496D16"/>
    <w:rsid w:val="004972B2"/>
    <w:rsid w:val="00497F7D"/>
    <w:rsid w:val="004A0A15"/>
    <w:rsid w:val="004A1E08"/>
    <w:rsid w:val="004A1E9D"/>
    <w:rsid w:val="004A2269"/>
    <w:rsid w:val="004A29CA"/>
    <w:rsid w:val="004A2CD1"/>
    <w:rsid w:val="004A2EC7"/>
    <w:rsid w:val="004A310D"/>
    <w:rsid w:val="004A3234"/>
    <w:rsid w:val="004A3577"/>
    <w:rsid w:val="004A360E"/>
    <w:rsid w:val="004A463B"/>
    <w:rsid w:val="004A526B"/>
    <w:rsid w:val="004A653B"/>
    <w:rsid w:val="004A6D03"/>
    <w:rsid w:val="004A71BB"/>
    <w:rsid w:val="004B000E"/>
    <w:rsid w:val="004B008A"/>
    <w:rsid w:val="004B02D4"/>
    <w:rsid w:val="004B05E2"/>
    <w:rsid w:val="004B060A"/>
    <w:rsid w:val="004B14CA"/>
    <w:rsid w:val="004B1B81"/>
    <w:rsid w:val="004B1C7C"/>
    <w:rsid w:val="004B2075"/>
    <w:rsid w:val="004B25E3"/>
    <w:rsid w:val="004B2FDB"/>
    <w:rsid w:val="004B3399"/>
    <w:rsid w:val="004B36BE"/>
    <w:rsid w:val="004B3D2B"/>
    <w:rsid w:val="004B47F0"/>
    <w:rsid w:val="004B4B45"/>
    <w:rsid w:val="004B4CCB"/>
    <w:rsid w:val="004B5E3A"/>
    <w:rsid w:val="004B6B1B"/>
    <w:rsid w:val="004B6D14"/>
    <w:rsid w:val="004B6ED3"/>
    <w:rsid w:val="004B6F07"/>
    <w:rsid w:val="004B7697"/>
    <w:rsid w:val="004B77D7"/>
    <w:rsid w:val="004B79C2"/>
    <w:rsid w:val="004B7BE2"/>
    <w:rsid w:val="004B7C4F"/>
    <w:rsid w:val="004C0033"/>
    <w:rsid w:val="004C0D7D"/>
    <w:rsid w:val="004C1345"/>
    <w:rsid w:val="004C150E"/>
    <w:rsid w:val="004C1D2F"/>
    <w:rsid w:val="004C1DDD"/>
    <w:rsid w:val="004C20D6"/>
    <w:rsid w:val="004C3694"/>
    <w:rsid w:val="004C4127"/>
    <w:rsid w:val="004C42A7"/>
    <w:rsid w:val="004C4363"/>
    <w:rsid w:val="004C4390"/>
    <w:rsid w:val="004C4450"/>
    <w:rsid w:val="004C46A7"/>
    <w:rsid w:val="004C4BF5"/>
    <w:rsid w:val="004C5242"/>
    <w:rsid w:val="004C56EC"/>
    <w:rsid w:val="004C5A26"/>
    <w:rsid w:val="004C5F4D"/>
    <w:rsid w:val="004C60B2"/>
    <w:rsid w:val="004C616E"/>
    <w:rsid w:val="004C6E7F"/>
    <w:rsid w:val="004C75EF"/>
    <w:rsid w:val="004C780A"/>
    <w:rsid w:val="004C7B93"/>
    <w:rsid w:val="004D2320"/>
    <w:rsid w:val="004D2691"/>
    <w:rsid w:val="004D273A"/>
    <w:rsid w:val="004D3503"/>
    <w:rsid w:val="004D4643"/>
    <w:rsid w:val="004D47CE"/>
    <w:rsid w:val="004D551A"/>
    <w:rsid w:val="004D55E5"/>
    <w:rsid w:val="004D6057"/>
    <w:rsid w:val="004D6344"/>
    <w:rsid w:val="004D6456"/>
    <w:rsid w:val="004D655C"/>
    <w:rsid w:val="004D6631"/>
    <w:rsid w:val="004D6BEC"/>
    <w:rsid w:val="004D6CA3"/>
    <w:rsid w:val="004D6D77"/>
    <w:rsid w:val="004D6FC4"/>
    <w:rsid w:val="004D7461"/>
    <w:rsid w:val="004E090F"/>
    <w:rsid w:val="004E1218"/>
    <w:rsid w:val="004E1D75"/>
    <w:rsid w:val="004E202D"/>
    <w:rsid w:val="004E2BD2"/>
    <w:rsid w:val="004E2CC4"/>
    <w:rsid w:val="004E30EB"/>
    <w:rsid w:val="004E3C57"/>
    <w:rsid w:val="004E3DAC"/>
    <w:rsid w:val="004E3DE7"/>
    <w:rsid w:val="004E5502"/>
    <w:rsid w:val="004E6236"/>
    <w:rsid w:val="004E6AD7"/>
    <w:rsid w:val="004E7EFA"/>
    <w:rsid w:val="004F0072"/>
    <w:rsid w:val="004F02D4"/>
    <w:rsid w:val="004F0B7B"/>
    <w:rsid w:val="004F1762"/>
    <w:rsid w:val="004F2ECF"/>
    <w:rsid w:val="004F376C"/>
    <w:rsid w:val="004F3E9D"/>
    <w:rsid w:val="004F43FF"/>
    <w:rsid w:val="004F4719"/>
    <w:rsid w:val="004F4968"/>
    <w:rsid w:val="004F49E0"/>
    <w:rsid w:val="004F5D11"/>
    <w:rsid w:val="004F60E4"/>
    <w:rsid w:val="004F6D6D"/>
    <w:rsid w:val="004F7EC0"/>
    <w:rsid w:val="00500319"/>
    <w:rsid w:val="00500F71"/>
    <w:rsid w:val="005015E7"/>
    <w:rsid w:val="00501D77"/>
    <w:rsid w:val="00501DC4"/>
    <w:rsid w:val="00501F74"/>
    <w:rsid w:val="00502563"/>
    <w:rsid w:val="005025BF"/>
    <w:rsid w:val="005043A5"/>
    <w:rsid w:val="00504C40"/>
    <w:rsid w:val="005056E6"/>
    <w:rsid w:val="00505CF5"/>
    <w:rsid w:val="00506682"/>
    <w:rsid w:val="00506A79"/>
    <w:rsid w:val="00507131"/>
    <w:rsid w:val="005071A5"/>
    <w:rsid w:val="005100A5"/>
    <w:rsid w:val="005100CF"/>
    <w:rsid w:val="00510681"/>
    <w:rsid w:val="00510923"/>
    <w:rsid w:val="00510B77"/>
    <w:rsid w:val="00510DDF"/>
    <w:rsid w:val="00511118"/>
    <w:rsid w:val="00511123"/>
    <w:rsid w:val="005116E0"/>
    <w:rsid w:val="00512437"/>
    <w:rsid w:val="0051287E"/>
    <w:rsid w:val="005129CB"/>
    <w:rsid w:val="00513755"/>
    <w:rsid w:val="005141BD"/>
    <w:rsid w:val="00514565"/>
    <w:rsid w:val="00514920"/>
    <w:rsid w:val="00514DE4"/>
    <w:rsid w:val="005163F9"/>
    <w:rsid w:val="00516D54"/>
    <w:rsid w:val="00517147"/>
    <w:rsid w:val="00517D6C"/>
    <w:rsid w:val="005204C5"/>
    <w:rsid w:val="00520FFE"/>
    <w:rsid w:val="005211CB"/>
    <w:rsid w:val="00521585"/>
    <w:rsid w:val="00521AC5"/>
    <w:rsid w:val="00522480"/>
    <w:rsid w:val="00523378"/>
    <w:rsid w:val="00523798"/>
    <w:rsid w:val="005237E1"/>
    <w:rsid w:val="005238FB"/>
    <w:rsid w:val="00524006"/>
    <w:rsid w:val="005249D4"/>
    <w:rsid w:val="005252FA"/>
    <w:rsid w:val="005256BE"/>
    <w:rsid w:val="00525C98"/>
    <w:rsid w:val="00526018"/>
    <w:rsid w:val="00526352"/>
    <w:rsid w:val="0052688B"/>
    <w:rsid w:val="00526DD6"/>
    <w:rsid w:val="00526F39"/>
    <w:rsid w:val="00527805"/>
    <w:rsid w:val="00527A48"/>
    <w:rsid w:val="00527AD3"/>
    <w:rsid w:val="00527B1D"/>
    <w:rsid w:val="005302C0"/>
    <w:rsid w:val="0053126A"/>
    <w:rsid w:val="0053168D"/>
    <w:rsid w:val="00531709"/>
    <w:rsid w:val="005319A4"/>
    <w:rsid w:val="00532197"/>
    <w:rsid w:val="0053271A"/>
    <w:rsid w:val="00533ADC"/>
    <w:rsid w:val="00533D6A"/>
    <w:rsid w:val="00533E6A"/>
    <w:rsid w:val="005341B1"/>
    <w:rsid w:val="00534DE0"/>
    <w:rsid w:val="00534F43"/>
    <w:rsid w:val="0053517A"/>
    <w:rsid w:val="0053582C"/>
    <w:rsid w:val="00536031"/>
    <w:rsid w:val="00536B1E"/>
    <w:rsid w:val="00536BA6"/>
    <w:rsid w:val="00536CA8"/>
    <w:rsid w:val="00536EE4"/>
    <w:rsid w:val="0053729E"/>
    <w:rsid w:val="0053774D"/>
    <w:rsid w:val="005377ED"/>
    <w:rsid w:val="005401C8"/>
    <w:rsid w:val="005403F0"/>
    <w:rsid w:val="00540A57"/>
    <w:rsid w:val="00540DE8"/>
    <w:rsid w:val="00540EC3"/>
    <w:rsid w:val="00541221"/>
    <w:rsid w:val="0054141F"/>
    <w:rsid w:val="00542634"/>
    <w:rsid w:val="005429A7"/>
    <w:rsid w:val="005430FA"/>
    <w:rsid w:val="00543392"/>
    <w:rsid w:val="00543436"/>
    <w:rsid w:val="00543BE8"/>
    <w:rsid w:val="00544BD8"/>
    <w:rsid w:val="005451A1"/>
    <w:rsid w:val="005452D3"/>
    <w:rsid w:val="00546330"/>
    <w:rsid w:val="005466C9"/>
    <w:rsid w:val="00546A85"/>
    <w:rsid w:val="00546C1D"/>
    <w:rsid w:val="00546C4E"/>
    <w:rsid w:val="0054760F"/>
    <w:rsid w:val="00547891"/>
    <w:rsid w:val="00547E3A"/>
    <w:rsid w:val="00550014"/>
    <w:rsid w:val="0055004B"/>
    <w:rsid w:val="005501FB"/>
    <w:rsid w:val="0055051C"/>
    <w:rsid w:val="005511C9"/>
    <w:rsid w:val="0055129A"/>
    <w:rsid w:val="0055181E"/>
    <w:rsid w:val="005518A7"/>
    <w:rsid w:val="00551D34"/>
    <w:rsid w:val="00553143"/>
    <w:rsid w:val="00553178"/>
    <w:rsid w:val="00553460"/>
    <w:rsid w:val="005535EF"/>
    <w:rsid w:val="00553B97"/>
    <w:rsid w:val="00553F39"/>
    <w:rsid w:val="00553F5B"/>
    <w:rsid w:val="00554568"/>
    <w:rsid w:val="00554C01"/>
    <w:rsid w:val="00554F4A"/>
    <w:rsid w:val="0055506D"/>
    <w:rsid w:val="005554E7"/>
    <w:rsid w:val="005557C3"/>
    <w:rsid w:val="00556893"/>
    <w:rsid w:val="00556F5D"/>
    <w:rsid w:val="0055758D"/>
    <w:rsid w:val="00560738"/>
    <w:rsid w:val="00560C14"/>
    <w:rsid w:val="00560ED1"/>
    <w:rsid w:val="0056283F"/>
    <w:rsid w:val="00563296"/>
    <w:rsid w:val="00563993"/>
    <w:rsid w:val="00563A61"/>
    <w:rsid w:val="00563BFD"/>
    <w:rsid w:val="0056434F"/>
    <w:rsid w:val="00564388"/>
    <w:rsid w:val="0056609D"/>
    <w:rsid w:val="00566B94"/>
    <w:rsid w:val="00567633"/>
    <w:rsid w:val="00567901"/>
    <w:rsid w:val="00567A75"/>
    <w:rsid w:val="00567B05"/>
    <w:rsid w:val="005710AF"/>
    <w:rsid w:val="00571A0C"/>
    <w:rsid w:val="00571C1F"/>
    <w:rsid w:val="00572245"/>
    <w:rsid w:val="00572443"/>
    <w:rsid w:val="00572686"/>
    <w:rsid w:val="0057283B"/>
    <w:rsid w:val="00572F15"/>
    <w:rsid w:val="00572FA0"/>
    <w:rsid w:val="00573123"/>
    <w:rsid w:val="00573ECB"/>
    <w:rsid w:val="00574730"/>
    <w:rsid w:val="0057475F"/>
    <w:rsid w:val="00574C9C"/>
    <w:rsid w:val="00574DE4"/>
    <w:rsid w:val="00575A5D"/>
    <w:rsid w:val="00575EB5"/>
    <w:rsid w:val="0057620A"/>
    <w:rsid w:val="00576AED"/>
    <w:rsid w:val="0057734E"/>
    <w:rsid w:val="0057780C"/>
    <w:rsid w:val="00577A57"/>
    <w:rsid w:val="00577E22"/>
    <w:rsid w:val="005802D5"/>
    <w:rsid w:val="005808BC"/>
    <w:rsid w:val="00581170"/>
    <w:rsid w:val="0058137F"/>
    <w:rsid w:val="00581ED0"/>
    <w:rsid w:val="00582308"/>
    <w:rsid w:val="005824CE"/>
    <w:rsid w:val="00582A4D"/>
    <w:rsid w:val="00582BB7"/>
    <w:rsid w:val="00582F25"/>
    <w:rsid w:val="0058393B"/>
    <w:rsid w:val="00583DF3"/>
    <w:rsid w:val="00583F16"/>
    <w:rsid w:val="00584E55"/>
    <w:rsid w:val="00586185"/>
    <w:rsid w:val="00586BD1"/>
    <w:rsid w:val="00586F51"/>
    <w:rsid w:val="00586FA4"/>
    <w:rsid w:val="005878C1"/>
    <w:rsid w:val="00587C25"/>
    <w:rsid w:val="0059007C"/>
    <w:rsid w:val="00590089"/>
    <w:rsid w:val="005916DC"/>
    <w:rsid w:val="00592009"/>
    <w:rsid w:val="00592D5B"/>
    <w:rsid w:val="00593251"/>
    <w:rsid w:val="00594320"/>
    <w:rsid w:val="00594531"/>
    <w:rsid w:val="0059470F"/>
    <w:rsid w:val="00595689"/>
    <w:rsid w:val="00595D44"/>
    <w:rsid w:val="0059686C"/>
    <w:rsid w:val="005968C8"/>
    <w:rsid w:val="00596B81"/>
    <w:rsid w:val="0059700A"/>
    <w:rsid w:val="00597019"/>
    <w:rsid w:val="0059723B"/>
    <w:rsid w:val="00597643"/>
    <w:rsid w:val="00597763"/>
    <w:rsid w:val="00597F9C"/>
    <w:rsid w:val="005A0BC3"/>
    <w:rsid w:val="005A0E74"/>
    <w:rsid w:val="005A0E8C"/>
    <w:rsid w:val="005A1538"/>
    <w:rsid w:val="005A1B81"/>
    <w:rsid w:val="005A1D2C"/>
    <w:rsid w:val="005A1D44"/>
    <w:rsid w:val="005A26AF"/>
    <w:rsid w:val="005A274E"/>
    <w:rsid w:val="005A291E"/>
    <w:rsid w:val="005A3959"/>
    <w:rsid w:val="005A3C49"/>
    <w:rsid w:val="005A4AE5"/>
    <w:rsid w:val="005A6000"/>
    <w:rsid w:val="005A6038"/>
    <w:rsid w:val="005A6492"/>
    <w:rsid w:val="005A65D0"/>
    <w:rsid w:val="005A6A79"/>
    <w:rsid w:val="005A6EE6"/>
    <w:rsid w:val="005B08AA"/>
    <w:rsid w:val="005B11E4"/>
    <w:rsid w:val="005B156C"/>
    <w:rsid w:val="005B1A46"/>
    <w:rsid w:val="005B1CB4"/>
    <w:rsid w:val="005B1FE9"/>
    <w:rsid w:val="005B20AF"/>
    <w:rsid w:val="005B22B1"/>
    <w:rsid w:val="005B27AB"/>
    <w:rsid w:val="005B343E"/>
    <w:rsid w:val="005B36C5"/>
    <w:rsid w:val="005B3A14"/>
    <w:rsid w:val="005B42E5"/>
    <w:rsid w:val="005B4470"/>
    <w:rsid w:val="005B4784"/>
    <w:rsid w:val="005B4957"/>
    <w:rsid w:val="005B52C2"/>
    <w:rsid w:val="005B5D0A"/>
    <w:rsid w:val="005B6357"/>
    <w:rsid w:val="005B6C31"/>
    <w:rsid w:val="005B7055"/>
    <w:rsid w:val="005B766E"/>
    <w:rsid w:val="005B77AE"/>
    <w:rsid w:val="005B7AB3"/>
    <w:rsid w:val="005B7BB0"/>
    <w:rsid w:val="005B7ED1"/>
    <w:rsid w:val="005C0A60"/>
    <w:rsid w:val="005C0D32"/>
    <w:rsid w:val="005C0EB4"/>
    <w:rsid w:val="005C119C"/>
    <w:rsid w:val="005C1244"/>
    <w:rsid w:val="005C19FE"/>
    <w:rsid w:val="005C1D6E"/>
    <w:rsid w:val="005C2508"/>
    <w:rsid w:val="005C360B"/>
    <w:rsid w:val="005C5A57"/>
    <w:rsid w:val="005C656E"/>
    <w:rsid w:val="005C6C48"/>
    <w:rsid w:val="005C7936"/>
    <w:rsid w:val="005C7B11"/>
    <w:rsid w:val="005D10A8"/>
    <w:rsid w:val="005D1434"/>
    <w:rsid w:val="005D1A31"/>
    <w:rsid w:val="005D2126"/>
    <w:rsid w:val="005D268B"/>
    <w:rsid w:val="005D2D3A"/>
    <w:rsid w:val="005D332A"/>
    <w:rsid w:val="005D366F"/>
    <w:rsid w:val="005D5CEA"/>
    <w:rsid w:val="005D6063"/>
    <w:rsid w:val="005D632A"/>
    <w:rsid w:val="005D66F1"/>
    <w:rsid w:val="005D6F16"/>
    <w:rsid w:val="005D7091"/>
    <w:rsid w:val="005D7413"/>
    <w:rsid w:val="005E0022"/>
    <w:rsid w:val="005E0B9D"/>
    <w:rsid w:val="005E0C60"/>
    <w:rsid w:val="005E0C9E"/>
    <w:rsid w:val="005E101E"/>
    <w:rsid w:val="005E17BC"/>
    <w:rsid w:val="005E18C9"/>
    <w:rsid w:val="005E2010"/>
    <w:rsid w:val="005E261B"/>
    <w:rsid w:val="005E2639"/>
    <w:rsid w:val="005E28A1"/>
    <w:rsid w:val="005E28AB"/>
    <w:rsid w:val="005E2AFD"/>
    <w:rsid w:val="005E2F35"/>
    <w:rsid w:val="005E31CD"/>
    <w:rsid w:val="005E31E7"/>
    <w:rsid w:val="005E3519"/>
    <w:rsid w:val="005E355E"/>
    <w:rsid w:val="005E35BA"/>
    <w:rsid w:val="005E4BCB"/>
    <w:rsid w:val="005E4E40"/>
    <w:rsid w:val="005E5A5F"/>
    <w:rsid w:val="005E5D44"/>
    <w:rsid w:val="005E6375"/>
    <w:rsid w:val="005E6754"/>
    <w:rsid w:val="005E6919"/>
    <w:rsid w:val="005E6E10"/>
    <w:rsid w:val="005E7B63"/>
    <w:rsid w:val="005E7D19"/>
    <w:rsid w:val="005F00BE"/>
    <w:rsid w:val="005F05CD"/>
    <w:rsid w:val="005F0673"/>
    <w:rsid w:val="005F09C9"/>
    <w:rsid w:val="005F1E83"/>
    <w:rsid w:val="005F2084"/>
    <w:rsid w:val="005F2B0C"/>
    <w:rsid w:val="005F37C0"/>
    <w:rsid w:val="005F37CD"/>
    <w:rsid w:val="005F44FC"/>
    <w:rsid w:val="005F482C"/>
    <w:rsid w:val="005F4F21"/>
    <w:rsid w:val="005F5814"/>
    <w:rsid w:val="005F5C87"/>
    <w:rsid w:val="005F5F97"/>
    <w:rsid w:val="005F6BAA"/>
    <w:rsid w:val="005F786C"/>
    <w:rsid w:val="005F7B25"/>
    <w:rsid w:val="0060011F"/>
    <w:rsid w:val="0060173D"/>
    <w:rsid w:val="00601946"/>
    <w:rsid w:val="006027D9"/>
    <w:rsid w:val="00603A24"/>
    <w:rsid w:val="00603DAB"/>
    <w:rsid w:val="006040F1"/>
    <w:rsid w:val="00604478"/>
    <w:rsid w:val="006048F8"/>
    <w:rsid w:val="00604BC6"/>
    <w:rsid w:val="00604DA4"/>
    <w:rsid w:val="00604FD2"/>
    <w:rsid w:val="0060545E"/>
    <w:rsid w:val="00605494"/>
    <w:rsid w:val="00610581"/>
    <w:rsid w:val="00610673"/>
    <w:rsid w:val="00611075"/>
    <w:rsid w:val="006111D8"/>
    <w:rsid w:val="006115ED"/>
    <w:rsid w:val="006122F5"/>
    <w:rsid w:val="00613AD2"/>
    <w:rsid w:val="00613AF9"/>
    <w:rsid w:val="00614037"/>
    <w:rsid w:val="0061424A"/>
    <w:rsid w:val="00614BD8"/>
    <w:rsid w:val="00614D5B"/>
    <w:rsid w:val="00615421"/>
    <w:rsid w:val="00615EB1"/>
    <w:rsid w:val="00616157"/>
    <w:rsid w:val="00616438"/>
    <w:rsid w:val="0061667F"/>
    <w:rsid w:val="00616AA9"/>
    <w:rsid w:val="00616C07"/>
    <w:rsid w:val="00616E30"/>
    <w:rsid w:val="006177CB"/>
    <w:rsid w:val="006177F5"/>
    <w:rsid w:val="00617DB6"/>
    <w:rsid w:val="00617E08"/>
    <w:rsid w:val="0062030F"/>
    <w:rsid w:val="00620BB3"/>
    <w:rsid w:val="006213F4"/>
    <w:rsid w:val="00621902"/>
    <w:rsid w:val="00621921"/>
    <w:rsid w:val="00621D7F"/>
    <w:rsid w:val="00622145"/>
    <w:rsid w:val="00622BB9"/>
    <w:rsid w:val="00623787"/>
    <w:rsid w:val="0062446A"/>
    <w:rsid w:val="00625363"/>
    <w:rsid w:val="00625653"/>
    <w:rsid w:val="0062569F"/>
    <w:rsid w:val="00625C0A"/>
    <w:rsid w:val="006267D6"/>
    <w:rsid w:val="006272E6"/>
    <w:rsid w:val="00627371"/>
    <w:rsid w:val="006276A7"/>
    <w:rsid w:val="006278D9"/>
    <w:rsid w:val="00630B0E"/>
    <w:rsid w:val="006310AC"/>
    <w:rsid w:val="006318B5"/>
    <w:rsid w:val="00631CE4"/>
    <w:rsid w:val="0063232D"/>
    <w:rsid w:val="006328F7"/>
    <w:rsid w:val="00632DA2"/>
    <w:rsid w:val="00633122"/>
    <w:rsid w:val="00633167"/>
    <w:rsid w:val="00633A43"/>
    <w:rsid w:val="0063404D"/>
    <w:rsid w:val="00634095"/>
    <w:rsid w:val="00634619"/>
    <w:rsid w:val="00634799"/>
    <w:rsid w:val="00634BB5"/>
    <w:rsid w:val="006351D9"/>
    <w:rsid w:val="00635502"/>
    <w:rsid w:val="00635965"/>
    <w:rsid w:val="006364CC"/>
    <w:rsid w:val="0063671D"/>
    <w:rsid w:val="00636B45"/>
    <w:rsid w:val="00637690"/>
    <w:rsid w:val="0063771A"/>
    <w:rsid w:val="006408BC"/>
    <w:rsid w:val="00640D7F"/>
    <w:rsid w:val="006421CA"/>
    <w:rsid w:val="00642342"/>
    <w:rsid w:val="00642B5A"/>
    <w:rsid w:val="00642DAC"/>
    <w:rsid w:val="00642FD8"/>
    <w:rsid w:val="0064324D"/>
    <w:rsid w:val="00643345"/>
    <w:rsid w:val="0064351B"/>
    <w:rsid w:val="00643F6F"/>
    <w:rsid w:val="00645677"/>
    <w:rsid w:val="00645932"/>
    <w:rsid w:val="006470A7"/>
    <w:rsid w:val="00647579"/>
    <w:rsid w:val="006508CD"/>
    <w:rsid w:val="00650A63"/>
    <w:rsid w:val="00651E65"/>
    <w:rsid w:val="00652129"/>
    <w:rsid w:val="006525AC"/>
    <w:rsid w:val="00652B40"/>
    <w:rsid w:val="00652EF8"/>
    <w:rsid w:val="006534F3"/>
    <w:rsid w:val="00653795"/>
    <w:rsid w:val="0065381C"/>
    <w:rsid w:val="00653D66"/>
    <w:rsid w:val="00654EDD"/>
    <w:rsid w:val="00655666"/>
    <w:rsid w:val="00655700"/>
    <w:rsid w:val="00655756"/>
    <w:rsid w:val="00655AE8"/>
    <w:rsid w:val="00655FF0"/>
    <w:rsid w:val="00656036"/>
    <w:rsid w:val="00656114"/>
    <w:rsid w:val="0065623E"/>
    <w:rsid w:val="0065649C"/>
    <w:rsid w:val="00657115"/>
    <w:rsid w:val="00657B82"/>
    <w:rsid w:val="00657C01"/>
    <w:rsid w:val="00657FF6"/>
    <w:rsid w:val="0066014E"/>
    <w:rsid w:val="00660611"/>
    <w:rsid w:val="006609B4"/>
    <w:rsid w:val="006616ED"/>
    <w:rsid w:val="00661764"/>
    <w:rsid w:val="00661CB0"/>
    <w:rsid w:val="00661E35"/>
    <w:rsid w:val="00661EB1"/>
    <w:rsid w:val="00662C2F"/>
    <w:rsid w:val="00663140"/>
    <w:rsid w:val="006638D1"/>
    <w:rsid w:val="00664BB8"/>
    <w:rsid w:val="00665813"/>
    <w:rsid w:val="00666590"/>
    <w:rsid w:val="00667727"/>
    <w:rsid w:val="00667AD5"/>
    <w:rsid w:val="00667D3B"/>
    <w:rsid w:val="00667DAA"/>
    <w:rsid w:val="0067003F"/>
    <w:rsid w:val="006709AA"/>
    <w:rsid w:val="00670A46"/>
    <w:rsid w:val="00670D63"/>
    <w:rsid w:val="00671125"/>
    <w:rsid w:val="00671A13"/>
    <w:rsid w:val="00671C0A"/>
    <w:rsid w:val="006721B5"/>
    <w:rsid w:val="006724C6"/>
    <w:rsid w:val="00672E1F"/>
    <w:rsid w:val="00672F32"/>
    <w:rsid w:val="00674078"/>
    <w:rsid w:val="006750BA"/>
    <w:rsid w:val="00675422"/>
    <w:rsid w:val="00675DBC"/>
    <w:rsid w:val="00676DD4"/>
    <w:rsid w:val="006773E6"/>
    <w:rsid w:val="00677822"/>
    <w:rsid w:val="006778D3"/>
    <w:rsid w:val="006815AA"/>
    <w:rsid w:val="006817E0"/>
    <w:rsid w:val="006817E4"/>
    <w:rsid w:val="00681ADD"/>
    <w:rsid w:val="00681FF7"/>
    <w:rsid w:val="006822CA"/>
    <w:rsid w:val="00682525"/>
    <w:rsid w:val="0068275C"/>
    <w:rsid w:val="00682B87"/>
    <w:rsid w:val="00682D59"/>
    <w:rsid w:val="0068398C"/>
    <w:rsid w:val="00683ECD"/>
    <w:rsid w:val="006847A6"/>
    <w:rsid w:val="00684F55"/>
    <w:rsid w:val="006856FC"/>
    <w:rsid w:val="006859C4"/>
    <w:rsid w:val="006861B4"/>
    <w:rsid w:val="00686397"/>
    <w:rsid w:val="00686BE1"/>
    <w:rsid w:val="00686E8E"/>
    <w:rsid w:val="006870B8"/>
    <w:rsid w:val="00687866"/>
    <w:rsid w:val="00687A33"/>
    <w:rsid w:val="00687FCD"/>
    <w:rsid w:val="0069043B"/>
    <w:rsid w:val="0069087D"/>
    <w:rsid w:val="00691613"/>
    <w:rsid w:val="00691F34"/>
    <w:rsid w:val="0069246B"/>
    <w:rsid w:val="006924CC"/>
    <w:rsid w:val="00692AA8"/>
    <w:rsid w:val="00692E23"/>
    <w:rsid w:val="00693AD5"/>
    <w:rsid w:val="00693B99"/>
    <w:rsid w:val="00693D5D"/>
    <w:rsid w:val="00693F51"/>
    <w:rsid w:val="0069420D"/>
    <w:rsid w:val="00694385"/>
    <w:rsid w:val="00694C38"/>
    <w:rsid w:val="00694CB7"/>
    <w:rsid w:val="00694D70"/>
    <w:rsid w:val="00694F63"/>
    <w:rsid w:val="0069502F"/>
    <w:rsid w:val="00695467"/>
    <w:rsid w:val="006958C8"/>
    <w:rsid w:val="00695EBB"/>
    <w:rsid w:val="00696511"/>
    <w:rsid w:val="00697777"/>
    <w:rsid w:val="006977BB"/>
    <w:rsid w:val="006979C2"/>
    <w:rsid w:val="00697EF5"/>
    <w:rsid w:val="006A0B50"/>
    <w:rsid w:val="006A0C02"/>
    <w:rsid w:val="006A135F"/>
    <w:rsid w:val="006A229E"/>
    <w:rsid w:val="006A2425"/>
    <w:rsid w:val="006A24A2"/>
    <w:rsid w:val="006A3181"/>
    <w:rsid w:val="006A409F"/>
    <w:rsid w:val="006A5857"/>
    <w:rsid w:val="006A59DA"/>
    <w:rsid w:val="006A65B9"/>
    <w:rsid w:val="006A6984"/>
    <w:rsid w:val="006A7BA6"/>
    <w:rsid w:val="006A7DBD"/>
    <w:rsid w:val="006B075F"/>
    <w:rsid w:val="006B0869"/>
    <w:rsid w:val="006B1819"/>
    <w:rsid w:val="006B1923"/>
    <w:rsid w:val="006B2BF2"/>
    <w:rsid w:val="006B31C9"/>
    <w:rsid w:val="006B3308"/>
    <w:rsid w:val="006B40A2"/>
    <w:rsid w:val="006B416F"/>
    <w:rsid w:val="006B487E"/>
    <w:rsid w:val="006B4978"/>
    <w:rsid w:val="006B54E5"/>
    <w:rsid w:val="006B5E9A"/>
    <w:rsid w:val="006B60B5"/>
    <w:rsid w:val="006B6546"/>
    <w:rsid w:val="006B6F64"/>
    <w:rsid w:val="006B6FDB"/>
    <w:rsid w:val="006B7313"/>
    <w:rsid w:val="006B79E2"/>
    <w:rsid w:val="006C021F"/>
    <w:rsid w:val="006C08F8"/>
    <w:rsid w:val="006C09CA"/>
    <w:rsid w:val="006C0D05"/>
    <w:rsid w:val="006C21E9"/>
    <w:rsid w:val="006C32FD"/>
    <w:rsid w:val="006C37A5"/>
    <w:rsid w:val="006C3852"/>
    <w:rsid w:val="006C3A98"/>
    <w:rsid w:val="006C4222"/>
    <w:rsid w:val="006C43E7"/>
    <w:rsid w:val="006C4B85"/>
    <w:rsid w:val="006C58A5"/>
    <w:rsid w:val="006C69CE"/>
    <w:rsid w:val="006C79BF"/>
    <w:rsid w:val="006C7DC9"/>
    <w:rsid w:val="006D02D8"/>
    <w:rsid w:val="006D02FA"/>
    <w:rsid w:val="006D05A9"/>
    <w:rsid w:val="006D0714"/>
    <w:rsid w:val="006D0B2E"/>
    <w:rsid w:val="006D0BFD"/>
    <w:rsid w:val="006D0E42"/>
    <w:rsid w:val="006D2565"/>
    <w:rsid w:val="006D3347"/>
    <w:rsid w:val="006D3976"/>
    <w:rsid w:val="006D3C66"/>
    <w:rsid w:val="006D3CD1"/>
    <w:rsid w:val="006D4302"/>
    <w:rsid w:val="006D5A3A"/>
    <w:rsid w:val="006D5F1B"/>
    <w:rsid w:val="006D6030"/>
    <w:rsid w:val="006D6550"/>
    <w:rsid w:val="006D67DB"/>
    <w:rsid w:val="006D6C86"/>
    <w:rsid w:val="006D7110"/>
    <w:rsid w:val="006E1006"/>
    <w:rsid w:val="006E1038"/>
    <w:rsid w:val="006E1226"/>
    <w:rsid w:val="006E12A4"/>
    <w:rsid w:val="006E1ABC"/>
    <w:rsid w:val="006E1FA4"/>
    <w:rsid w:val="006E2085"/>
    <w:rsid w:val="006E22F5"/>
    <w:rsid w:val="006E296C"/>
    <w:rsid w:val="006E2C88"/>
    <w:rsid w:val="006E2CAD"/>
    <w:rsid w:val="006E2D98"/>
    <w:rsid w:val="006E3454"/>
    <w:rsid w:val="006E3FBD"/>
    <w:rsid w:val="006E45FA"/>
    <w:rsid w:val="006E461E"/>
    <w:rsid w:val="006E5742"/>
    <w:rsid w:val="006E59E3"/>
    <w:rsid w:val="006E59FA"/>
    <w:rsid w:val="006E5D9D"/>
    <w:rsid w:val="006E6136"/>
    <w:rsid w:val="006E6D73"/>
    <w:rsid w:val="006E71C4"/>
    <w:rsid w:val="006E71FA"/>
    <w:rsid w:val="006E7682"/>
    <w:rsid w:val="006E7BB6"/>
    <w:rsid w:val="006F09C7"/>
    <w:rsid w:val="006F0BF1"/>
    <w:rsid w:val="006F0D90"/>
    <w:rsid w:val="006F2C3E"/>
    <w:rsid w:val="006F356B"/>
    <w:rsid w:val="006F4212"/>
    <w:rsid w:val="006F6425"/>
    <w:rsid w:val="006F6901"/>
    <w:rsid w:val="006F6F5D"/>
    <w:rsid w:val="006F7689"/>
    <w:rsid w:val="006F76BE"/>
    <w:rsid w:val="006F7E05"/>
    <w:rsid w:val="007005A4"/>
    <w:rsid w:val="00701A46"/>
    <w:rsid w:val="0070206B"/>
    <w:rsid w:val="00702782"/>
    <w:rsid w:val="007027CC"/>
    <w:rsid w:val="007027F5"/>
    <w:rsid w:val="00702B6C"/>
    <w:rsid w:val="00703429"/>
    <w:rsid w:val="007039CD"/>
    <w:rsid w:val="00703C2B"/>
    <w:rsid w:val="007050F1"/>
    <w:rsid w:val="00705516"/>
    <w:rsid w:val="007055BE"/>
    <w:rsid w:val="007064C5"/>
    <w:rsid w:val="007066FF"/>
    <w:rsid w:val="007070C1"/>
    <w:rsid w:val="007075FA"/>
    <w:rsid w:val="00707BAC"/>
    <w:rsid w:val="0071055E"/>
    <w:rsid w:val="007105FF"/>
    <w:rsid w:val="00710744"/>
    <w:rsid w:val="007116A4"/>
    <w:rsid w:val="00711A39"/>
    <w:rsid w:val="00711AC3"/>
    <w:rsid w:val="00711DDD"/>
    <w:rsid w:val="0071272E"/>
    <w:rsid w:val="0071322D"/>
    <w:rsid w:val="00713494"/>
    <w:rsid w:val="0071417C"/>
    <w:rsid w:val="00714228"/>
    <w:rsid w:val="00714797"/>
    <w:rsid w:val="00714928"/>
    <w:rsid w:val="00714DE9"/>
    <w:rsid w:val="00714E35"/>
    <w:rsid w:val="00715169"/>
    <w:rsid w:val="00715703"/>
    <w:rsid w:val="00715FC4"/>
    <w:rsid w:val="00716039"/>
    <w:rsid w:val="0071619F"/>
    <w:rsid w:val="00716437"/>
    <w:rsid w:val="00716B8F"/>
    <w:rsid w:val="00716FFB"/>
    <w:rsid w:val="007171CA"/>
    <w:rsid w:val="0071721E"/>
    <w:rsid w:val="007174E6"/>
    <w:rsid w:val="00717B5F"/>
    <w:rsid w:val="00720B6C"/>
    <w:rsid w:val="00721363"/>
    <w:rsid w:val="0072287A"/>
    <w:rsid w:val="007229B5"/>
    <w:rsid w:val="00722BDE"/>
    <w:rsid w:val="00722E9A"/>
    <w:rsid w:val="00722F82"/>
    <w:rsid w:val="00724B44"/>
    <w:rsid w:val="00725257"/>
    <w:rsid w:val="007253A7"/>
    <w:rsid w:val="00725555"/>
    <w:rsid w:val="00725C47"/>
    <w:rsid w:val="00726BC5"/>
    <w:rsid w:val="00726F35"/>
    <w:rsid w:val="00727615"/>
    <w:rsid w:val="00727CDD"/>
    <w:rsid w:val="007300C4"/>
    <w:rsid w:val="0073029B"/>
    <w:rsid w:val="00730738"/>
    <w:rsid w:val="0073095C"/>
    <w:rsid w:val="00730E87"/>
    <w:rsid w:val="00732565"/>
    <w:rsid w:val="007333BA"/>
    <w:rsid w:val="00733644"/>
    <w:rsid w:val="007348BA"/>
    <w:rsid w:val="00734F58"/>
    <w:rsid w:val="007359B9"/>
    <w:rsid w:val="007361F4"/>
    <w:rsid w:val="0073750D"/>
    <w:rsid w:val="0073756E"/>
    <w:rsid w:val="0073778A"/>
    <w:rsid w:val="007400D7"/>
    <w:rsid w:val="0074021D"/>
    <w:rsid w:val="00740B16"/>
    <w:rsid w:val="00741314"/>
    <w:rsid w:val="00741CBD"/>
    <w:rsid w:val="00742157"/>
    <w:rsid w:val="0074266E"/>
    <w:rsid w:val="00742CE5"/>
    <w:rsid w:val="00742DBC"/>
    <w:rsid w:val="0074330C"/>
    <w:rsid w:val="007443D9"/>
    <w:rsid w:val="00744B33"/>
    <w:rsid w:val="00745258"/>
    <w:rsid w:val="00746920"/>
    <w:rsid w:val="00746A41"/>
    <w:rsid w:val="00746A68"/>
    <w:rsid w:val="00747A23"/>
    <w:rsid w:val="007502A2"/>
    <w:rsid w:val="007506DF"/>
    <w:rsid w:val="00751A3F"/>
    <w:rsid w:val="00751D09"/>
    <w:rsid w:val="00751F89"/>
    <w:rsid w:val="00752105"/>
    <w:rsid w:val="00752355"/>
    <w:rsid w:val="007529FE"/>
    <w:rsid w:val="00752CFA"/>
    <w:rsid w:val="0075363A"/>
    <w:rsid w:val="0075432E"/>
    <w:rsid w:val="00754CD1"/>
    <w:rsid w:val="00755540"/>
    <w:rsid w:val="00755955"/>
    <w:rsid w:val="00756234"/>
    <w:rsid w:val="00756DEF"/>
    <w:rsid w:val="007575C8"/>
    <w:rsid w:val="00757E49"/>
    <w:rsid w:val="00757F31"/>
    <w:rsid w:val="00760543"/>
    <w:rsid w:val="00760835"/>
    <w:rsid w:val="0076085B"/>
    <w:rsid w:val="00760F84"/>
    <w:rsid w:val="00761195"/>
    <w:rsid w:val="00761980"/>
    <w:rsid w:val="00761EAC"/>
    <w:rsid w:val="007620B8"/>
    <w:rsid w:val="00762758"/>
    <w:rsid w:val="00762B01"/>
    <w:rsid w:val="00762C14"/>
    <w:rsid w:val="00762E80"/>
    <w:rsid w:val="0076325A"/>
    <w:rsid w:val="00763985"/>
    <w:rsid w:val="00763D9C"/>
    <w:rsid w:val="00763DFD"/>
    <w:rsid w:val="007648B4"/>
    <w:rsid w:val="00765025"/>
    <w:rsid w:val="00765442"/>
    <w:rsid w:val="00765996"/>
    <w:rsid w:val="00766EBC"/>
    <w:rsid w:val="00767657"/>
    <w:rsid w:val="0077093F"/>
    <w:rsid w:val="00770F65"/>
    <w:rsid w:val="00770FAB"/>
    <w:rsid w:val="00771BC4"/>
    <w:rsid w:val="00771C2B"/>
    <w:rsid w:val="00771F88"/>
    <w:rsid w:val="0077258C"/>
    <w:rsid w:val="00772611"/>
    <w:rsid w:val="00772B10"/>
    <w:rsid w:val="00773578"/>
    <w:rsid w:val="0077366E"/>
    <w:rsid w:val="00773995"/>
    <w:rsid w:val="0077489D"/>
    <w:rsid w:val="00774CC8"/>
    <w:rsid w:val="00775016"/>
    <w:rsid w:val="00775021"/>
    <w:rsid w:val="0077579B"/>
    <w:rsid w:val="00775EF6"/>
    <w:rsid w:val="007765D5"/>
    <w:rsid w:val="00776625"/>
    <w:rsid w:val="00776BC2"/>
    <w:rsid w:val="00776CA7"/>
    <w:rsid w:val="00777193"/>
    <w:rsid w:val="0077735E"/>
    <w:rsid w:val="007775AA"/>
    <w:rsid w:val="00777663"/>
    <w:rsid w:val="0078014C"/>
    <w:rsid w:val="00780847"/>
    <w:rsid w:val="007809D6"/>
    <w:rsid w:val="0078155B"/>
    <w:rsid w:val="007817A9"/>
    <w:rsid w:val="00781F0A"/>
    <w:rsid w:val="007826BF"/>
    <w:rsid w:val="00783254"/>
    <w:rsid w:val="007849C0"/>
    <w:rsid w:val="0078531A"/>
    <w:rsid w:val="00785540"/>
    <w:rsid w:val="00785BE3"/>
    <w:rsid w:val="00785C69"/>
    <w:rsid w:val="007867A9"/>
    <w:rsid w:val="00787150"/>
    <w:rsid w:val="007874A9"/>
    <w:rsid w:val="007878FB"/>
    <w:rsid w:val="00787A1B"/>
    <w:rsid w:val="0079012D"/>
    <w:rsid w:val="007903C2"/>
    <w:rsid w:val="00790AFC"/>
    <w:rsid w:val="00790C95"/>
    <w:rsid w:val="00791204"/>
    <w:rsid w:val="0079133D"/>
    <w:rsid w:val="007916E7"/>
    <w:rsid w:val="00791F24"/>
    <w:rsid w:val="00792169"/>
    <w:rsid w:val="007924BC"/>
    <w:rsid w:val="007927BC"/>
    <w:rsid w:val="0079347E"/>
    <w:rsid w:val="00793617"/>
    <w:rsid w:val="00793799"/>
    <w:rsid w:val="007941DA"/>
    <w:rsid w:val="007942CC"/>
    <w:rsid w:val="007942EC"/>
    <w:rsid w:val="007955E2"/>
    <w:rsid w:val="00795BA1"/>
    <w:rsid w:val="00795EF3"/>
    <w:rsid w:val="00796236"/>
    <w:rsid w:val="00796400"/>
    <w:rsid w:val="0079641C"/>
    <w:rsid w:val="0079687F"/>
    <w:rsid w:val="007968AE"/>
    <w:rsid w:val="00796BBC"/>
    <w:rsid w:val="007970AD"/>
    <w:rsid w:val="00797D6C"/>
    <w:rsid w:val="007A0E80"/>
    <w:rsid w:val="007A13D6"/>
    <w:rsid w:val="007A1D8F"/>
    <w:rsid w:val="007A1FE4"/>
    <w:rsid w:val="007A3392"/>
    <w:rsid w:val="007A3581"/>
    <w:rsid w:val="007A3E47"/>
    <w:rsid w:val="007A42F4"/>
    <w:rsid w:val="007A55A6"/>
    <w:rsid w:val="007A5C32"/>
    <w:rsid w:val="007A5D50"/>
    <w:rsid w:val="007A60E5"/>
    <w:rsid w:val="007A696B"/>
    <w:rsid w:val="007A7B84"/>
    <w:rsid w:val="007A7CCB"/>
    <w:rsid w:val="007A7FBC"/>
    <w:rsid w:val="007B0DE8"/>
    <w:rsid w:val="007B17B6"/>
    <w:rsid w:val="007B1806"/>
    <w:rsid w:val="007B1898"/>
    <w:rsid w:val="007B26BD"/>
    <w:rsid w:val="007B29FB"/>
    <w:rsid w:val="007B32C0"/>
    <w:rsid w:val="007B36B8"/>
    <w:rsid w:val="007B3A02"/>
    <w:rsid w:val="007B3BE1"/>
    <w:rsid w:val="007B3DC3"/>
    <w:rsid w:val="007B3EFC"/>
    <w:rsid w:val="007B4601"/>
    <w:rsid w:val="007B4FA4"/>
    <w:rsid w:val="007B5134"/>
    <w:rsid w:val="007B5363"/>
    <w:rsid w:val="007B5814"/>
    <w:rsid w:val="007B626E"/>
    <w:rsid w:val="007B711F"/>
    <w:rsid w:val="007B7663"/>
    <w:rsid w:val="007C0084"/>
    <w:rsid w:val="007C0B82"/>
    <w:rsid w:val="007C0D7F"/>
    <w:rsid w:val="007C1144"/>
    <w:rsid w:val="007C1E34"/>
    <w:rsid w:val="007C3F4C"/>
    <w:rsid w:val="007C46DA"/>
    <w:rsid w:val="007C4881"/>
    <w:rsid w:val="007C4936"/>
    <w:rsid w:val="007C4EA0"/>
    <w:rsid w:val="007C5160"/>
    <w:rsid w:val="007C5316"/>
    <w:rsid w:val="007C5988"/>
    <w:rsid w:val="007C732E"/>
    <w:rsid w:val="007C7946"/>
    <w:rsid w:val="007D08EE"/>
    <w:rsid w:val="007D0F80"/>
    <w:rsid w:val="007D245B"/>
    <w:rsid w:val="007D26AD"/>
    <w:rsid w:val="007D2BFE"/>
    <w:rsid w:val="007D3B00"/>
    <w:rsid w:val="007D46D3"/>
    <w:rsid w:val="007D5403"/>
    <w:rsid w:val="007D5965"/>
    <w:rsid w:val="007D6234"/>
    <w:rsid w:val="007D6754"/>
    <w:rsid w:val="007D6908"/>
    <w:rsid w:val="007D70CA"/>
    <w:rsid w:val="007D7306"/>
    <w:rsid w:val="007D7CE3"/>
    <w:rsid w:val="007E009F"/>
    <w:rsid w:val="007E046D"/>
    <w:rsid w:val="007E1F40"/>
    <w:rsid w:val="007E2050"/>
    <w:rsid w:val="007E38E9"/>
    <w:rsid w:val="007E3B78"/>
    <w:rsid w:val="007E47E6"/>
    <w:rsid w:val="007E4944"/>
    <w:rsid w:val="007E4A60"/>
    <w:rsid w:val="007E593A"/>
    <w:rsid w:val="007E5E2E"/>
    <w:rsid w:val="007E6B76"/>
    <w:rsid w:val="007E7956"/>
    <w:rsid w:val="007E7B18"/>
    <w:rsid w:val="007E7B77"/>
    <w:rsid w:val="007E7C9C"/>
    <w:rsid w:val="007E7E7A"/>
    <w:rsid w:val="007E7F88"/>
    <w:rsid w:val="007F0A75"/>
    <w:rsid w:val="007F0AE3"/>
    <w:rsid w:val="007F1CD6"/>
    <w:rsid w:val="007F2020"/>
    <w:rsid w:val="007F218C"/>
    <w:rsid w:val="007F263D"/>
    <w:rsid w:val="007F2CA7"/>
    <w:rsid w:val="007F2D7D"/>
    <w:rsid w:val="007F312A"/>
    <w:rsid w:val="007F349D"/>
    <w:rsid w:val="007F3714"/>
    <w:rsid w:val="007F4BA7"/>
    <w:rsid w:val="007F5113"/>
    <w:rsid w:val="007F52E3"/>
    <w:rsid w:val="007F547A"/>
    <w:rsid w:val="007F56C8"/>
    <w:rsid w:val="007F5BA0"/>
    <w:rsid w:val="007F64CD"/>
    <w:rsid w:val="007F6672"/>
    <w:rsid w:val="007F6A43"/>
    <w:rsid w:val="007F6ED7"/>
    <w:rsid w:val="007F79A8"/>
    <w:rsid w:val="007F7A04"/>
    <w:rsid w:val="007F7A89"/>
    <w:rsid w:val="0080116D"/>
    <w:rsid w:val="0080125A"/>
    <w:rsid w:val="00801BB9"/>
    <w:rsid w:val="00801EE9"/>
    <w:rsid w:val="00801FBF"/>
    <w:rsid w:val="00802051"/>
    <w:rsid w:val="00802169"/>
    <w:rsid w:val="0080251B"/>
    <w:rsid w:val="00802E1B"/>
    <w:rsid w:val="00802F51"/>
    <w:rsid w:val="00803968"/>
    <w:rsid w:val="00803F62"/>
    <w:rsid w:val="00804E04"/>
    <w:rsid w:val="00806194"/>
    <w:rsid w:val="0080696A"/>
    <w:rsid w:val="00806FE0"/>
    <w:rsid w:val="008076D6"/>
    <w:rsid w:val="008076F8"/>
    <w:rsid w:val="00807AF1"/>
    <w:rsid w:val="00810656"/>
    <w:rsid w:val="008107FC"/>
    <w:rsid w:val="00810B96"/>
    <w:rsid w:val="00811B15"/>
    <w:rsid w:val="0081243E"/>
    <w:rsid w:val="0081253A"/>
    <w:rsid w:val="00812624"/>
    <w:rsid w:val="00812995"/>
    <w:rsid w:val="0081373E"/>
    <w:rsid w:val="0081386E"/>
    <w:rsid w:val="00813D3C"/>
    <w:rsid w:val="0081498E"/>
    <w:rsid w:val="008149BB"/>
    <w:rsid w:val="00814CAE"/>
    <w:rsid w:val="008153B9"/>
    <w:rsid w:val="00815486"/>
    <w:rsid w:val="0081579A"/>
    <w:rsid w:val="00816078"/>
    <w:rsid w:val="008168B9"/>
    <w:rsid w:val="00816B18"/>
    <w:rsid w:val="00816C30"/>
    <w:rsid w:val="008172AF"/>
    <w:rsid w:val="008179D2"/>
    <w:rsid w:val="00817B42"/>
    <w:rsid w:val="00817EEA"/>
    <w:rsid w:val="00817F3D"/>
    <w:rsid w:val="0082023F"/>
    <w:rsid w:val="008205F6"/>
    <w:rsid w:val="00820D0C"/>
    <w:rsid w:val="00820DD0"/>
    <w:rsid w:val="00820E8E"/>
    <w:rsid w:val="00821A27"/>
    <w:rsid w:val="00821DB2"/>
    <w:rsid w:val="00822864"/>
    <w:rsid w:val="00823E48"/>
    <w:rsid w:val="0082452B"/>
    <w:rsid w:val="0082491A"/>
    <w:rsid w:val="0082495F"/>
    <w:rsid w:val="00824BB7"/>
    <w:rsid w:val="00824E18"/>
    <w:rsid w:val="008255EC"/>
    <w:rsid w:val="00825B01"/>
    <w:rsid w:val="008274AB"/>
    <w:rsid w:val="0083045A"/>
    <w:rsid w:val="00830558"/>
    <w:rsid w:val="008305FF"/>
    <w:rsid w:val="00830F82"/>
    <w:rsid w:val="00830FC2"/>
    <w:rsid w:val="00831782"/>
    <w:rsid w:val="00831859"/>
    <w:rsid w:val="0083232D"/>
    <w:rsid w:val="008325CD"/>
    <w:rsid w:val="00832D3E"/>
    <w:rsid w:val="00833411"/>
    <w:rsid w:val="00833575"/>
    <w:rsid w:val="008336F8"/>
    <w:rsid w:val="0083374F"/>
    <w:rsid w:val="00833750"/>
    <w:rsid w:val="0083477B"/>
    <w:rsid w:val="008348D6"/>
    <w:rsid w:val="00834E21"/>
    <w:rsid w:val="0083507B"/>
    <w:rsid w:val="008350D5"/>
    <w:rsid w:val="0083517A"/>
    <w:rsid w:val="0083641B"/>
    <w:rsid w:val="00836DA7"/>
    <w:rsid w:val="0083740B"/>
    <w:rsid w:val="00841187"/>
    <w:rsid w:val="008414E6"/>
    <w:rsid w:val="00841FCB"/>
    <w:rsid w:val="00842C76"/>
    <w:rsid w:val="00843E30"/>
    <w:rsid w:val="00843EEF"/>
    <w:rsid w:val="0084400E"/>
    <w:rsid w:val="008442C0"/>
    <w:rsid w:val="0084430F"/>
    <w:rsid w:val="00844EF6"/>
    <w:rsid w:val="00845050"/>
    <w:rsid w:val="0084510D"/>
    <w:rsid w:val="0084573B"/>
    <w:rsid w:val="00845D17"/>
    <w:rsid w:val="008467D7"/>
    <w:rsid w:val="008469A1"/>
    <w:rsid w:val="00846ADE"/>
    <w:rsid w:val="00846AE9"/>
    <w:rsid w:val="00846B85"/>
    <w:rsid w:val="008475F0"/>
    <w:rsid w:val="00847FA2"/>
    <w:rsid w:val="008509AD"/>
    <w:rsid w:val="008509D9"/>
    <w:rsid w:val="00851F36"/>
    <w:rsid w:val="0085234A"/>
    <w:rsid w:val="008523CC"/>
    <w:rsid w:val="00852CEC"/>
    <w:rsid w:val="00852F0E"/>
    <w:rsid w:val="00853E28"/>
    <w:rsid w:val="008546F3"/>
    <w:rsid w:val="00854AC7"/>
    <w:rsid w:val="008557E9"/>
    <w:rsid w:val="00855A58"/>
    <w:rsid w:val="00856107"/>
    <w:rsid w:val="0085632C"/>
    <w:rsid w:val="00857283"/>
    <w:rsid w:val="0085776A"/>
    <w:rsid w:val="00857E3D"/>
    <w:rsid w:val="00860520"/>
    <w:rsid w:val="0086174F"/>
    <w:rsid w:val="008617A0"/>
    <w:rsid w:val="008617FA"/>
    <w:rsid w:val="00861984"/>
    <w:rsid w:val="0086257F"/>
    <w:rsid w:val="00862C35"/>
    <w:rsid w:val="00862FF8"/>
    <w:rsid w:val="008632D0"/>
    <w:rsid w:val="0086338F"/>
    <w:rsid w:val="0086386B"/>
    <w:rsid w:val="008645A7"/>
    <w:rsid w:val="008648FD"/>
    <w:rsid w:val="00864975"/>
    <w:rsid w:val="00864C90"/>
    <w:rsid w:val="00864DDB"/>
    <w:rsid w:val="00864F3C"/>
    <w:rsid w:val="00864F98"/>
    <w:rsid w:val="0086524D"/>
    <w:rsid w:val="0086562F"/>
    <w:rsid w:val="0086660F"/>
    <w:rsid w:val="00866771"/>
    <w:rsid w:val="008667B7"/>
    <w:rsid w:val="00867372"/>
    <w:rsid w:val="00867ACB"/>
    <w:rsid w:val="008704DF"/>
    <w:rsid w:val="00871007"/>
    <w:rsid w:val="00871E94"/>
    <w:rsid w:val="0087252E"/>
    <w:rsid w:val="00874755"/>
    <w:rsid w:val="00874BA2"/>
    <w:rsid w:val="0087548F"/>
    <w:rsid w:val="00876092"/>
    <w:rsid w:val="00877469"/>
    <w:rsid w:val="00877A61"/>
    <w:rsid w:val="00880BC7"/>
    <w:rsid w:val="00881690"/>
    <w:rsid w:val="00881909"/>
    <w:rsid w:val="008819E5"/>
    <w:rsid w:val="00881BF2"/>
    <w:rsid w:val="00882774"/>
    <w:rsid w:val="00882BF2"/>
    <w:rsid w:val="008832DE"/>
    <w:rsid w:val="008844CD"/>
    <w:rsid w:val="00884AD6"/>
    <w:rsid w:val="008854A4"/>
    <w:rsid w:val="00885563"/>
    <w:rsid w:val="008860DE"/>
    <w:rsid w:val="0088651B"/>
    <w:rsid w:val="0088692F"/>
    <w:rsid w:val="00886997"/>
    <w:rsid w:val="00886A7B"/>
    <w:rsid w:val="00886A89"/>
    <w:rsid w:val="0088735B"/>
    <w:rsid w:val="008876F7"/>
    <w:rsid w:val="00887CFF"/>
    <w:rsid w:val="00887DDA"/>
    <w:rsid w:val="00887F22"/>
    <w:rsid w:val="00887F6D"/>
    <w:rsid w:val="00891154"/>
    <w:rsid w:val="008926DB"/>
    <w:rsid w:val="00892CC7"/>
    <w:rsid w:val="00893132"/>
    <w:rsid w:val="00893395"/>
    <w:rsid w:val="008934F6"/>
    <w:rsid w:val="0089463E"/>
    <w:rsid w:val="00894858"/>
    <w:rsid w:val="00894B3F"/>
    <w:rsid w:val="00894C58"/>
    <w:rsid w:val="00895615"/>
    <w:rsid w:val="00895668"/>
    <w:rsid w:val="00895A6E"/>
    <w:rsid w:val="00896312"/>
    <w:rsid w:val="0089748F"/>
    <w:rsid w:val="0089775F"/>
    <w:rsid w:val="00897A7D"/>
    <w:rsid w:val="00897F8C"/>
    <w:rsid w:val="008A030D"/>
    <w:rsid w:val="008A0F5A"/>
    <w:rsid w:val="008A0F8C"/>
    <w:rsid w:val="008A0FD9"/>
    <w:rsid w:val="008A1341"/>
    <w:rsid w:val="008A13A1"/>
    <w:rsid w:val="008A1B1B"/>
    <w:rsid w:val="008A1FE3"/>
    <w:rsid w:val="008A2A21"/>
    <w:rsid w:val="008A2C45"/>
    <w:rsid w:val="008A2C6E"/>
    <w:rsid w:val="008A2EAA"/>
    <w:rsid w:val="008A3A09"/>
    <w:rsid w:val="008A4C7E"/>
    <w:rsid w:val="008A5A27"/>
    <w:rsid w:val="008A5A6A"/>
    <w:rsid w:val="008A5DF2"/>
    <w:rsid w:val="008A6365"/>
    <w:rsid w:val="008A638E"/>
    <w:rsid w:val="008A73E2"/>
    <w:rsid w:val="008A7BDF"/>
    <w:rsid w:val="008B003C"/>
    <w:rsid w:val="008B0874"/>
    <w:rsid w:val="008B0A90"/>
    <w:rsid w:val="008B0FA9"/>
    <w:rsid w:val="008B175C"/>
    <w:rsid w:val="008B3450"/>
    <w:rsid w:val="008B4925"/>
    <w:rsid w:val="008B4AD6"/>
    <w:rsid w:val="008B4C8F"/>
    <w:rsid w:val="008B4CE7"/>
    <w:rsid w:val="008B4D00"/>
    <w:rsid w:val="008B5566"/>
    <w:rsid w:val="008B5646"/>
    <w:rsid w:val="008B5E34"/>
    <w:rsid w:val="008B644E"/>
    <w:rsid w:val="008B66B5"/>
    <w:rsid w:val="008B6EBC"/>
    <w:rsid w:val="008B7E9A"/>
    <w:rsid w:val="008C03B3"/>
    <w:rsid w:val="008C1362"/>
    <w:rsid w:val="008C25A2"/>
    <w:rsid w:val="008C2693"/>
    <w:rsid w:val="008C27FC"/>
    <w:rsid w:val="008C28A9"/>
    <w:rsid w:val="008C2BBA"/>
    <w:rsid w:val="008C30D3"/>
    <w:rsid w:val="008C37AD"/>
    <w:rsid w:val="008C3B05"/>
    <w:rsid w:val="008C4001"/>
    <w:rsid w:val="008C4508"/>
    <w:rsid w:val="008C493D"/>
    <w:rsid w:val="008C4C10"/>
    <w:rsid w:val="008C53A6"/>
    <w:rsid w:val="008C5E38"/>
    <w:rsid w:val="008C644C"/>
    <w:rsid w:val="008C7053"/>
    <w:rsid w:val="008C754A"/>
    <w:rsid w:val="008C79C6"/>
    <w:rsid w:val="008D04A8"/>
    <w:rsid w:val="008D08AC"/>
    <w:rsid w:val="008D0977"/>
    <w:rsid w:val="008D11CC"/>
    <w:rsid w:val="008D11E6"/>
    <w:rsid w:val="008D1C86"/>
    <w:rsid w:val="008D2404"/>
    <w:rsid w:val="008D2C32"/>
    <w:rsid w:val="008D363C"/>
    <w:rsid w:val="008D3ABA"/>
    <w:rsid w:val="008D3EF7"/>
    <w:rsid w:val="008D3EF8"/>
    <w:rsid w:val="008D3EFD"/>
    <w:rsid w:val="008D410F"/>
    <w:rsid w:val="008D42DE"/>
    <w:rsid w:val="008D48DE"/>
    <w:rsid w:val="008D5C09"/>
    <w:rsid w:val="008D6C20"/>
    <w:rsid w:val="008D755A"/>
    <w:rsid w:val="008D7D91"/>
    <w:rsid w:val="008E07F3"/>
    <w:rsid w:val="008E0BDD"/>
    <w:rsid w:val="008E0F50"/>
    <w:rsid w:val="008E12AB"/>
    <w:rsid w:val="008E1922"/>
    <w:rsid w:val="008E1A20"/>
    <w:rsid w:val="008E23A6"/>
    <w:rsid w:val="008E2CD2"/>
    <w:rsid w:val="008E2E11"/>
    <w:rsid w:val="008E3063"/>
    <w:rsid w:val="008E32E6"/>
    <w:rsid w:val="008E3DAD"/>
    <w:rsid w:val="008E3F6C"/>
    <w:rsid w:val="008E429F"/>
    <w:rsid w:val="008E45AE"/>
    <w:rsid w:val="008E48C3"/>
    <w:rsid w:val="008E4E39"/>
    <w:rsid w:val="008E4EDD"/>
    <w:rsid w:val="008E563E"/>
    <w:rsid w:val="008E5CFD"/>
    <w:rsid w:val="008E641E"/>
    <w:rsid w:val="008E65DE"/>
    <w:rsid w:val="008E6CDE"/>
    <w:rsid w:val="008E6D2B"/>
    <w:rsid w:val="008E7755"/>
    <w:rsid w:val="008E7B97"/>
    <w:rsid w:val="008E7FC6"/>
    <w:rsid w:val="008F053A"/>
    <w:rsid w:val="008F21BB"/>
    <w:rsid w:val="008F263E"/>
    <w:rsid w:val="008F26BF"/>
    <w:rsid w:val="008F2DF5"/>
    <w:rsid w:val="008F345E"/>
    <w:rsid w:val="008F34DA"/>
    <w:rsid w:val="008F3755"/>
    <w:rsid w:val="008F392A"/>
    <w:rsid w:val="008F4120"/>
    <w:rsid w:val="008F45D2"/>
    <w:rsid w:val="008F4E14"/>
    <w:rsid w:val="008F5205"/>
    <w:rsid w:val="008F59BA"/>
    <w:rsid w:val="008F5D26"/>
    <w:rsid w:val="008F6367"/>
    <w:rsid w:val="008F6F6F"/>
    <w:rsid w:val="009003D2"/>
    <w:rsid w:val="00900939"/>
    <w:rsid w:val="00900AED"/>
    <w:rsid w:val="00900B32"/>
    <w:rsid w:val="00900F2A"/>
    <w:rsid w:val="0090122E"/>
    <w:rsid w:val="00901ECD"/>
    <w:rsid w:val="0090200E"/>
    <w:rsid w:val="00902109"/>
    <w:rsid w:val="00902173"/>
    <w:rsid w:val="009025CD"/>
    <w:rsid w:val="00902774"/>
    <w:rsid w:val="00902A3F"/>
    <w:rsid w:val="00902F3A"/>
    <w:rsid w:val="00903967"/>
    <w:rsid w:val="00903A75"/>
    <w:rsid w:val="00904E69"/>
    <w:rsid w:val="009059C6"/>
    <w:rsid w:val="009069E1"/>
    <w:rsid w:val="00906E13"/>
    <w:rsid w:val="00906F8C"/>
    <w:rsid w:val="00907438"/>
    <w:rsid w:val="00907796"/>
    <w:rsid w:val="00907A2A"/>
    <w:rsid w:val="00907E73"/>
    <w:rsid w:val="0091037F"/>
    <w:rsid w:val="00910741"/>
    <w:rsid w:val="00911012"/>
    <w:rsid w:val="009111E6"/>
    <w:rsid w:val="00911309"/>
    <w:rsid w:val="00911495"/>
    <w:rsid w:val="009116CC"/>
    <w:rsid w:val="00913F8E"/>
    <w:rsid w:val="009143C0"/>
    <w:rsid w:val="009146FE"/>
    <w:rsid w:val="00914813"/>
    <w:rsid w:val="00915564"/>
    <w:rsid w:val="00915565"/>
    <w:rsid w:val="00915577"/>
    <w:rsid w:val="009160A4"/>
    <w:rsid w:val="00916375"/>
    <w:rsid w:val="009165A8"/>
    <w:rsid w:val="00917142"/>
    <w:rsid w:val="0091743A"/>
    <w:rsid w:val="00920D9D"/>
    <w:rsid w:val="00920F9F"/>
    <w:rsid w:val="00922277"/>
    <w:rsid w:val="00922A9A"/>
    <w:rsid w:val="00923F4D"/>
    <w:rsid w:val="009240E0"/>
    <w:rsid w:val="0092460E"/>
    <w:rsid w:val="00924F7A"/>
    <w:rsid w:val="009262FF"/>
    <w:rsid w:val="009264DF"/>
    <w:rsid w:val="009266B4"/>
    <w:rsid w:val="009266F8"/>
    <w:rsid w:val="00927451"/>
    <w:rsid w:val="009274F4"/>
    <w:rsid w:val="00927B0C"/>
    <w:rsid w:val="009304DE"/>
    <w:rsid w:val="00930875"/>
    <w:rsid w:val="009308CC"/>
    <w:rsid w:val="00930C51"/>
    <w:rsid w:val="00930EF9"/>
    <w:rsid w:val="00931089"/>
    <w:rsid w:val="0093186D"/>
    <w:rsid w:val="0093294E"/>
    <w:rsid w:val="00932BA3"/>
    <w:rsid w:val="009332CB"/>
    <w:rsid w:val="009339AE"/>
    <w:rsid w:val="00933BC1"/>
    <w:rsid w:val="00934878"/>
    <w:rsid w:val="0093494F"/>
    <w:rsid w:val="00934E31"/>
    <w:rsid w:val="0093526B"/>
    <w:rsid w:val="00936510"/>
    <w:rsid w:val="00936613"/>
    <w:rsid w:val="009401A6"/>
    <w:rsid w:val="009410CE"/>
    <w:rsid w:val="0094112C"/>
    <w:rsid w:val="00942624"/>
    <w:rsid w:val="009427FF"/>
    <w:rsid w:val="00942C6A"/>
    <w:rsid w:val="009430EC"/>
    <w:rsid w:val="00943335"/>
    <w:rsid w:val="00943FE7"/>
    <w:rsid w:val="0094402B"/>
    <w:rsid w:val="00944604"/>
    <w:rsid w:val="00944E0D"/>
    <w:rsid w:val="009462C0"/>
    <w:rsid w:val="009465A5"/>
    <w:rsid w:val="00946B02"/>
    <w:rsid w:val="00946BBB"/>
    <w:rsid w:val="00946C5C"/>
    <w:rsid w:val="00946D4C"/>
    <w:rsid w:val="00946FF8"/>
    <w:rsid w:val="0094776F"/>
    <w:rsid w:val="00947DF6"/>
    <w:rsid w:val="00950496"/>
    <w:rsid w:val="009509C0"/>
    <w:rsid w:val="00950A3A"/>
    <w:rsid w:val="00950AC6"/>
    <w:rsid w:val="009510BB"/>
    <w:rsid w:val="00951E29"/>
    <w:rsid w:val="0095292F"/>
    <w:rsid w:val="00952E7D"/>
    <w:rsid w:val="00953A2C"/>
    <w:rsid w:val="00953CD5"/>
    <w:rsid w:val="00953FDF"/>
    <w:rsid w:val="0095419F"/>
    <w:rsid w:val="009549FB"/>
    <w:rsid w:val="00954BF3"/>
    <w:rsid w:val="0095530A"/>
    <w:rsid w:val="0095568C"/>
    <w:rsid w:val="00955AFB"/>
    <w:rsid w:val="00955D3A"/>
    <w:rsid w:val="00956231"/>
    <w:rsid w:val="00956CA4"/>
    <w:rsid w:val="00956FA6"/>
    <w:rsid w:val="00957AA0"/>
    <w:rsid w:val="0096090B"/>
    <w:rsid w:val="00960E47"/>
    <w:rsid w:val="00961680"/>
    <w:rsid w:val="009619A1"/>
    <w:rsid w:val="00962211"/>
    <w:rsid w:val="00962E81"/>
    <w:rsid w:val="00962F8D"/>
    <w:rsid w:val="00963513"/>
    <w:rsid w:val="00963C6A"/>
    <w:rsid w:val="00964605"/>
    <w:rsid w:val="00964606"/>
    <w:rsid w:val="00964A95"/>
    <w:rsid w:val="009663AC"/>
    <w:rsid w:val="009663BF"/>
    <w:rsid w:val="009667D5"/>
    <w:rsid w:val="009669FD"/>
    <w:rsid w:val="009676DB"/>
    <w:rsid w:val="0096792A"/>
    <w:rsid w:val="00967A79"/>
    <w:rsid w:val="00967E29"/>
    <w:rsid w:val="00967E38"/>
    <w:rsid w:val="00970CB2"/>
    <w:rsid w:val="0097186B"/>
    <w:rsid w:val="0097205E"/>
    <w:rsid w:val="00972299"/>
    <w:rsid w:val="00972499"/>
    <w:rsid w:val="009724E7"/>
    <w:rsid w:val="009724EF"/>
    <w:rsid w:val="0097334F"/>
    <w:rsid w:val="00973F4C"/>
    <w:rsid w:val="0097416B"/>
    <w:rsid w:val="00974A3C"/>
    <w:rsid w:val="00974C41"/>
    <w:rsid w:val="009766EA"/>
    <w:rsid w:val="00976BAA"/>
    <w:rsid w:val="00977207"/>
    <w:rsid w:val="00977705"/>
    <w:rsid w:val="00977EF3"/>
    <w:rsid w:val="00980018"/>
    <w:rsid w:val="00980254"/>
    <w:rsid w:val="0098077C"/>
    <w:rsid w:val="00980BCA"/>
    <w:rsid w:val="0098116B"/>
    <w:rsid w:val="00981CF4"/>
    <w:rsid w:val="00982185"/>
    <w:rsid w:val="009821CB"/>
    <w:rsid w:val="00982433"/>
    <w:rsid w:val="0098280F"/>
    <w:rsid w:val="0098285D"/>
    <w:rsid w:val="00982B6C"/>
    <w:rsid w:val="00982EF2"/>
    <w:rsid w:val="00983218"/>
    <w:rsid w:val="00983C4A"/>
    <w:rsid w:val="0098400C"/>
    <w:rsid w:val="00984401"/>
    <w:rsid w:val="00984480"/>
    <w:rsid w:val="009847A5"/>
    <w:rsid w:val="009850D4"/>
    <w:rsid w:val="00986404"/>
    <w:rsid w:val="00986D8A"/>
    <w:rsid w:val="00987C0C"/>
    <w:rsid w:val="009903A2"/>
    <w:rsid w:val="009903E0"/>
    <w:rsid w:val="009905BA"/>
    <w:rsid w:val="0099084A"/>
    <w:rsid w:val="00991656"/>
    <w:rsid w:val="00991836"/>
    <w:rsid w:val="009918F3"/>
    <w:rsid w:val="00991EEF"/>
    <w:rsid w:val="00991FD3"/>
    <w:rsid w:val="00991FE0"/>
    <w:rsid w:val="00992305"/>
    <w:rsid w:val="0099253A"/>
    <w:rsid w:val="0099255A"/>
    <w:rsid w:val="009926AB"/>
    <w:rsid w:val="009926D5"/>
    <w:rsid w:val="00992DC7"/>
    <w:rsid w:val="00993FC5"/>
    <w:rsid w:val="009944A9"/>
    <w:rsid w:val="00995436"/>
    <w:rsid w:val="00995629"/>
    <w:rsid w:val="00995F69"/>
    <w:rsid w:val="00996174"/>
    <w:rsid w:val="0099678C"/>
    <w:rsid w:val="00996D1D"/>
    <w:rsid w:val="00997736"/>
    <w:rsid w:val="009A03DE"/>
    <w:rsid w:val="009A0BA6"/>
    <w:rsid w:val="009A1014"/>
    <w:rsid w:val="009A1211"/>
    <w:rsid w:val="009A13F8"/>
    <w:rsid w:val="009A152E"/>
    <w:rsid w:val="009A166E"/>
    <w:rsid w:val="009A1D6C"/>
    <w:rsid w:val="009A23AE"/>
    <w:rsid w:val="009A302C"/>
    <w:rsid w:val="009A31A5"/>
    <w:rsid w:val="009A3235"/>
    <w:rsid w:val="009A3D77"/>
    <w:rsid w:val="009A3E84"/>
    <w:rsid w:val="009A489F"/>
    <w:rsid w:val="009A4AB7"/>
    <w:rsid w:val="009A4B59"/>
    <w:rsid w:val="009A4C49"/>
    <w:rsid w:val="009A516D"/>
    <w:rsid w:val="009A52B4"/>
    <w:rsid w:val="009A5D86"/>
    <w:rsid w:val="009A6927"/>
    <w:rsid w:val="009A758E"/>
    <w:rsid w:val="009A764B"/>
    <w:rsid w:val="009B0057"/>
    <w:rsid w:val="009B097A"/>
    <w:rsid w:val="009B0A35"/>
    <w:rsid w:val="009B0C74"/>
    <w:rsid w:val="009B0D1F"/>
    <w:rsid w:val="009B1833"/>
    <w:rsid w:val="009B2178"/>
    <w:rsid w:val="009B2A26"/>
    <w:rsid w:val="009B2C14"/>
    <w:rsid w:val="009B41C7"/>
    <w:rsid w:val="009B5AC7"/>
    <w:rsid w:val="009B5AFC"/>
    <w:rsid w:val="009B64D7"/>
    <w:rsid w:val="009B65C4"/>
    <w:rsid w:val="009B674F"/>
    <w:rsid w:val="009B70AA"/>
    <w:rsid w:val="009B791F"/>
    <w:rsid w:val="009B7D5B"/>
    <w:rsid w:val="009C05A2"/>
    <w:rsid w:val="009C0946"/>
    <w:rsid w:val="009C1838"/>
    <w:rsid w:val="009C1847"/>
    <w:rsid w:val="009C1E48"/>
    <w:rsid w:val="009C3197"/>
    <w:rsid w:val="009C3B38"/>
    <w:rsid w:val="009C3CF9"/>
    <w:rsid w:val="009C495D"/>
    <w:rsid w:val="009C4966"/>
    <w:rsid w:val="009C500A"/>
    <w:rsid w:val="009C52A4"/>
    <w:rsid w:val="009C55B3"/>
    <w:rsid w:val="009C589D"/>
    <w:rsid w:val="009C5BE1"/>
    <w:rsid w:val="009C6583"/>
    <w:rsid w:val="009C6629"/>
    <w:rsid w:val="009C670A"/>
    <w:rsid w:val="009C6DDB"/>
    <w:rsid w:val="009C73D5"/>
    <w:rsid w:val="009C76A6"/>
    <w:rsid w:val="009C78BB"/>
    <w:rsid w:val="009C7955"/>
    <w:rsid w:val="009C7AAA"/>
    <w:rsid w:val="009C7CAD"/>
    <w:rsid w:val="009D00CE"/>
    <w:rsid w:val="009D0DB0"/>
    <w:rsid w:val="009D17E9"/>
    <w:rsid w:val="009D1896"/>
    <w:rsid w:val="009D1968"/>
    <w:rsid w:val="009D24FC"/>
    <w:rsid w:val="009D2A5F"/>
    <w:rsid w:val="009D30EA"/>
    <w:rsid w:val="009D3258"/>
    <w:rsid w:val="009D350B"/>
    <w:rsid w:val="009D3A33"/>
    <w:rsid w:val="009D3FB8"/>
    <w:rsid w:val="009D4202"/>
    <w:rsid w:val="009D4C8F"/>
    <w:rsid w:val="009D4CEC"/>
    <w:rsid w:val="009D5BDF"/>
    <w:rsid w:val="009D606F"/>
    <w:rsid w:val="009D6485"/>
    <w:rsid w:val="009D6680"/>
    <w:rsid w:val="009D6FA2"/>
    <w:rsid w:val="009D6FA6"/>
    <w:rsid w:val="009D7093"/>
    <w:rsid w:val="009D7DA0"/>
    <w:rsid w:val="009E029C"/>
    <w:rsid w:val="009E0BC0"/>
    <w:rsid w:val="009E12CE"/>
    <w:rsid w:val="009E1353"/>
    <w:rsid w:val="009E1A47"/>
    <w:rsid w:val="009E2220"/>
    <w:rsid w:val="009E3085"/>
    <w:rsid w:val="009E3546"/>
    <w:rsid w:val="009E38EF"/>
    <w:rsid w:val="009E46F6"/>
    <w:rsid w:val="009E49BB"/>
    <w:rsid w:val="009E49E0"/>
    <w:rsid w:val="009E4C06"/>
    <w:rsid w:val="009E5A5E"/>
    <w:rsid w:val="009E5AF5"/>
    <w:rsid w:val="009E6B76"/>
    <w:rsid w:val="009E7097"/>
    <w:rsid w:val="009E75C0"/>
    <w:rsid w:val="009E7D1E"/>
    <w:rsid w:val="009E7D29"/>
    <w:rsid w:val="009E7DF3"/>
    <w:rsid w:val="009E7F5A"/>
    <w:rsid w:val="009F060E"/>
    <w:rsid w:val="009F06DC"/>
    <w:rsid w:val="009F31E3"/>
    <w:rsid w:val="009F3753"/>
    <w:rsid w:val="009F3FC4"/>
    <w:rsid w:val="009F4460"/>
    <w:rsid w:val="009F4D04"/>
    <w:rsid w:val="009F4D1A"/>
    <w:rsid w:val="009F5BBF"/>
    <w:rsid w:val="009F5E9D"/>
    <w:rsid w:val="009F60E5"/>
    <w:rsid w:val="009F646D"/>
    <w:rsid w:val="009F6595"/>
    <w:rsid w:val="009F667E"/>
    <w:rsid w:val="009F6BD6"/>
    <w:rsid w:val="009F6FED"/>
    <w:rsid w:val="009F7D18"/>
    <w:rsid w:val="00A01C41"/>
    <w:rsid w:val="00A01C70"/>
    <w:rsid w:val="00A0231C"/>
    <w:rsid w:val="00A02A82"/>
    <w:rsid w:val="00A02B51"/>
    <w:rsid w:val="00A02B7C"/>
    <w:rsid w:val="00A02C1C"/>
    <w:rsid w:val="00A0304B"/>
    <w:rsid w:val="00A0331F"/>
    <w:rsid w:val="00A03431"/>
    <w:rsid w:val="00A03F2A"/>
    <w:rsid w:val="00A03FE4"/>
    <w:rsid w:val="00A04775"/>
    <w:rsid w:val="00A05D4C"/>
    <w:rsid w:val="00A05D57"/>
    <w:rsid w:val="00A06C10"/>
    <w:rsid w:val="00A07AE2"/>
    <w:rsid w:val="00A07B61"/>
    <w:rsid w:val="00A1079C"/>
    <w:rsid w:val="00A10D43"/>
    <w:rsid w:val="00A11072"/>
    <w:rsid w:val="00A1120D"/>
    <w:rsid w:val="00A11537"/>
    <w:rsid w:val="00A11B3F"/>
    <w:rsid w:val="00A12326"/>
    <w:rsid w:val="00A125D4"/>
    <w:rsid w:val="00A13318"/>
    <w:rsid w:val="00A1390D"/>
    <w:rsid w:val="00A13912"/>
    <w:rsid w:val="00A13B96"/>
    <w:rsid w:val="00A140E2"/>
    <w:rsid w:val="00A154BF"/>
    <w:rsid w:val="00A15CD3"/>
    <w:rsid w:val="00A15F1D"/>
    <w:rsid w:val="00A1697F"/>
    <w:rsid w:val="00A16C82"/>
    <w:rsid w:val="00A16F34"/>
    <w:rsid w:val="00A203CA"/>
    <w:rsid w:val="00A20AFD"/>
    <w:rsid w:val="00A22509"/>
    <w:rsid w:val="00A2327F"/>
    <w:rsid w:val="00A23408"/>
    <w:rsid w:val="00A23CE3"/>
    <w:rsid w:val="00A242C3"/>
    <w:rsid w:val="00A24C31"/>
    <w:rsid w:val="00A25375"/>
    <w:rsid w:val="00A25395"/>
    <w:rsid w:val="00A254F4"/>
    <w:rsid w:val="00A25F9E"/>
    <w:rsid w:val="00A27330"/>
    <w:rsid w:val="00A27585"/>
    <w:rsid w:val="00A27733"/>
    <w:rsid w:val="00A27B26"/>
    <w:rsid w:val="00A3001C"/>
    <w:rsid w:val="00A31004"/>
    <w:rsid w:val="00A3108B"/>
    <w:rsid w:val="00A311C6"/>
    <w:rsid w:val="00A31D91"/>
    <w:rsid w:val="00A32866"/>
    <w:rsid w:val="00A32AD4"/>
    <w:rsid w:val="00A32FC4"/>
    <w:rsid w:val="00A3311D"/>
    <w:rsid w:val="00A3311F"/>
    <w:rsid w:val="00A334E0"/>
    <w:rsid w:val="00A3418E"/>
    <w:rsid w:val="00A34820"/>
    <w:rsid w:val="00A34F09"/>
    <w:rsid w:val="00A34F3D"/>
    <w:rsid w:val="00A34FC7"/>
    <w:rsid w:val="00A36509"/>
    <w:rsid w:val="00A37913"/>
    <w:rsid w:val="00A37C81"/>
    <w:rsid w:val="00A407FE"/>
    <w:rsid w:val="00A422C3"/>
    <w:rsid w:val="00A43925"/>
    <w:rsid w:val="00A4469A"/>
    <w:rsid w:val="00A45234"/>
    <w:rsid w:val="00A46106"/>
    <w:rsid w:val="00A46C8F"/>
    <w:rsid w:val="00A46F0C"/>
    <w:rsid w:val="00A47821"/>
    <w:rsid w:val="00A47C71"/>
    <w:rsid w:val="00A50268"/>
    <w:rsid w:val="00A512B6"/>
    <w:rsid w:val="00A512E7"/>
    <w:rsid w:val="00A514D0"/>
    <w:rsid w:val="00A51C25"/>
    <w:rsid w:val="00A51CB7"/>
    <w:rsid w:val="00A51DB0"/>
    <w:rsid w:val="00A52D6F"/>
    <w:rsid w:val="00A52D8F"/>
    <w:rsid w:val="00A52F2F"/>
    <w:rsid w:val="00A53398"/>
    <w:rsid w:val="00A5389C"/>
    <w:rsid w:val="00A53D93"/>
    <w:rsid w:val="00A53EC6"/>
    <w:rsid w:val="00A5407E"/>
    <w:rsid w:val="00A54893"/>
    <w:rsid w:val="00A54F22"/>
    <w:rsid w:val="00A551B8"/>
    <w:rsid w:val="00A555D2"/>
    <w:rsid w:val="00A55B20"/>
    <w:rsid w:val="00A56300"/>
    <w:rsid w:val="00A57058"/>
    <w:rsid w:val="00A577F8"/>
    <w:rsid w:val="00A579FD"/>
    <w:rsid w:val="00A57F5F"/>
    <w:rsid w:val="00A60B9B"/>
    <w:rsid w:val="00A60F29"/>
    <w:rsid w:val="00A619DA"/>
    <w:rsid w:val="00A61F34"/>
    <w:rsid w:val="00A6271F"/>
    <w:rsid w:val="00A630B2"/>
    <w:rsid w:val="00A645A6"/>
    <w:rsid w:val="00A646BB"/>
    <w:rsid w:val="00A655A8"/>
    <w:rsid w:val="00A65907"/>
    <w:rsid w:val="00A65AA7"/>
    <w:rsid w:val="00A65C48"/>
    <w:rsid w:val="00A67494"/>
    <w:rsid w:val="00A70F20"/>
    <w:rsid w:val="00A70F32"/>
    <w:rsid w:val="00A7175E"/>
    <w:rsid w:val="00A717D0"/>
    <w:rsid w:val="00A7188B"/>
    <w:rsid w:val="00A71968"/>
    <w:rsid w:val="00A71C71"/>
    <w:rsid w:val="00A728D2"/>
    <w:rsid w:val="00A72E65"/>
    <w:rsid w:val="00A739B8"/>
    <w:rsid w:val="00A73C24"/>
    <w:rsid w:val="00A73FC4"/>
    <w:rsid w:val="00A74727"/>
    <w:rsid w:val="00A74EB5"/>
    <w:rsid w:val="00A74FBD"/>
    <w:rsid w:val="00A7592D"/>
    <w:rsid w:val="00A7611E"/>
    <w:rsid w:val="00A763F2"/>
    <w:rsid w:val="00A76DCD"/>
    <w:rsid w:val="00A7774E"/>
    <w:rsid w:val="00A77E65"/>
    <w:rsid w:val="00A80223"/>
    <w:rsid w:val="00A805AF"/>
    <w:rsid w:val="00A8071C"/>
    <w:rsid w:val="00A80831"/>
    <w:rsid w:val="00A824DB"/>
    <w:rsid w:val="00A82ED5"/>
    <w:rsid w:val="00A83D3F"/>
    <w:rsid w:val="00A841A8"/>
    <w:rsid w:val="00A8433F"/>
    <w:rsid w:val="00A8478E"/>
    <w:rsid w:val="00A847E2"/>
    <w:rsid w:val="00A84F23"/>
    <w:rsid w:val="00A84F6E"/>
    <w:rsid w:val="00A85420"/>
    <w:rsid w:val="00A854B4"/>
    <w:rsid w:val="00A8650D"/>
    <w:rsid w:val="00A866BE"/>
    <w:rsid w:val="00A86C6D"/>
    <w:rsid w:val="00A86DA5"/>
    <w:rsid w:val="00A87315"/>
    <w:rsid w:val="00A87AD6"/>
    <w:rsid w:val="00A902DF"/>
    <w:rsid w:val="00A914CB"/>
    <w:rsid w:val="00A91C1E"/>
    <w:rsid w:val="00A92BE9"/>
    <w:rsid w:val="00A93180"/>
    <w:rsid w:val="00A934DB"/>
    <w:rsid w:val="00A93D34"/>
    <w:rsid w:val="00A9450C"/>
    <w:rsid w:val="00A94B1E"/>
    <w:rsid w:val="00A954AB"/>
    <w:rsid w:val="00A96B3E"/>
    <w:rsid w:val="00A96BEB"/>
    <w:rsid w:val="00A96D41"/>
    <w:rsid w:val="00AA05F1"/>
    <w:rsid w:val="00AA0C97"/>
    <w:rsid w:val="00AA169D"/>
    <w:rsid w:val="00AA184D"/>
    <w:rsid w:val="00AA1A7C"/>
    <w:rsid w:val="00AA1FAA"/>
    <w:rsid w:val="00AA3205"/>
    <w:rsid w:val="00AA3361"/>
    <w:rsid w:val="00AA4011"/>
    <w:rsid w:val="00AA4410"/>
    <w:rsid w:val="00AA479A"/>
    <w:rsid w:val="00AA495B"/>
    <w:rsid w:val="00AA5540"/>
    <w:rsid w:val="00AA61F9"/>
    <w:rsid w:val="00AA7161"/>
    <w:rsid w:val="00AA7961"/>
    <w:rsid w:val="00AA79D6"/>
    <w:rsid w:val="00AA7C9B"/>
    <w:rsid w:val="00AA7CE5"/>
    <w:rsid w:val="00AA7F37"/>
    <w:rsid w:val="00AB0095"/>
    <w:rsid w:val="00AB09DB"/>
    <w:rsid w:val="00AB170F"/>
    <w:rsid w:val="00AB1F9A"/>
    <w:rsid w:val="00AB2113"/>
    <w:rsid w:val="00AB2600"/>
    <w:rsid w:val="00AB26FD"/>
    <w:rsid w:val="00AB2AA6"/>
    <w:rsid w:val="00AB3262"/>
    <w:rsid w:val="00AB35E5"/>
    <w:rsid w:val="00AB37CD"/>
    <w:rsid w:val="00AB3D5E"/>
    <w:rsid w:val="00AB447B"/>
    <w:rsid w:val="00AB48DE"/>
    <w:rsid w:val="00AB492A"/>
    <w:rsid w:val="00AB4A90"/>
    <w:rsid w:val="00AB51C9"/>
    <w:rsid w:val="00AB59A7"/>
    <w:rsid w:val="00AB5C4F"/>
    <w:rsid w:val="00AB6599"/>
    <w:rsid w:val="00AB66A0"/>
    <w:rsid w:val="00AB6E88"/>
    <w:rsid w:val="00AB6ECE"/>
    <w:rsid w:val="00AB7ADC"/>
    <w:rsid w:val="00AB7ED4"/>
    <w:rsid w:val="00AC00B4"/>
    <w:rsid w:val="00AC0308"/>
    <w:rsid w:val="00AC1848"/>
    <w:rsid w:val="00AC2068"/>
    <w:rsid w:val="00AC315C"/>
    <w:rsid w:val="00AC3438"/>
    <w:rsid w:val="00AC34C0"/>
    <w:rsid w:val="00AC362E"/>
    <w:rsid w:val="00AC462A"/>
    <w:rsid w:val="00AC473F"/>
    <w:rsid w:val="00AC52A4"/>
    <w:rsid w:val="00AC575E"/>
    <w:rsid w:val="00AC583C"/>
    <w:rsid w:val="00AC5C62"/>
    <w:rsid w:val="00AC608B"/>
    <w:rsid w:val="00AC6C69"/>
    <w:rsid w:val="00AC71E2"/>
    <w:rsid w:val="00AC762D"/>
    <w:rsid w:val="00AC7B7C"/>
    <w:rsid w:val="00AC7F43"/>
    <w:rsid w:val="00AD03D9"/>
    <w:rsid w:val="00AD0ABE"/>
    <w:rsid w:val="00AD12CE"/>
    <w:rsid w:val="00AD19DE"/>
    <w:rsid w:val="00AD2660"/>
    <w:rsid w:val="00AD2708"/>
    <w:rsid w:val="00AD2EBC"/>
    <w:rsid w:val="00AD3688"/>
    <w:rsid w:val="00AD3D22"/>
    <w:rsid w:val="00AD4203"/>
    <w:rsid w:val="00AD4AEC"/>
    <w:rsid w:val="00AD4D3D"/>
    <w:rsid w:val="00AD5916"/>
    <w:rsid w:val="00AD61C0"/>
    <w:rsid w:val="00AD63A9"/>
    <w:rsid w:val="00AD6707"/>
    <w:rsid w:val="00AD6880"/>
    <w:rsid w:val="00AE022B"/>
    <w:rsid w:val="00AE0ACA"/>
    <w:rsid w:val="00AE17C1"/>
    <w:rsid w:val="00AE267B"/>
    <w:rsid w:val="00AE3594"/>
    <w:rsid w:val="00AE37BF"/>
    <w:rsid w:val="00AE3DE0"/>
    <w:rsid w:val="00AE4C3A"/>
    <w:rsid w:val="00AE57EF"/>
    <w:rsid w:val="00AE6831"/>
    <w:rsid w:val="00AE7315"/>
    <w:rsid w:val="00AE784C"/>
    <w:rsid w:val="00AE7D7D"/>
    <w:rsid w:val="00AF0D9A"/>
    <w:rsid w:val="00AF16CE"/>
    <w:rsid w:val="00AF1C8C"/>
    <w:rsid w:val="00AF29DD"/>
    <w:rsid w:val="00AF39D6"/>
    <w:rsid w:val="00AF3C11"/>
    <w:rsid w:val="00AF4073"/>
    <w:rsid w:val="00AF43AA"/>
    <w:rsid w:val="00AF4C49"/>
    <w:rsid w:val="00AF4E3E"/>
    <w:rsid w:val="00AF53F7"/>
    <w:rsid w:val="00AF5F08"/>
    <w:rsid w:val="00AF61AE"/>
    <w:rsid w:val="00AF6625"/>
    <w:rsid w:val="00AF7D95"/>
    <w:rsid w:val="00B009CD"/>
    <w:rsid w:val="00B00F3C"/>
    <w:rsid w:val="00B01054"/>
    <w:rsid w:val="00B02D78"/>
    <w:rsid w:val="00B02D7B"/>
    <w:rsid w:val="00B03318"/>
    <w:rsid w:val="00B03CD5"/>
    <w:rsid w:val="00B04007"/>
    <w:rsid w:val="00B0462C"/>
    <w:rsid w:val="00B04BA5"/>
    <w:rsid w:val="00B0574A"/>
    <w:rsid w:val="00B0577D"/>
    <w:rsid w:val="00B0592A"/>
    <w:rsid w:val="00B05CE4"/>
    <w:rsid w:val="00B06439"/>
    <w:rsid w:val="00B06A28"/>
    <w:rsid w:val="00B06B67"/>
    <w:rsid w:val="00B076BA"/>
    <w:rsid w:val="00B078E5"/>
    <w:rsid w:val="00B07A11"/>
    <w:rsid w:val="00B07B83"/>
    <w:rsid w:val="00B07E1E"/>
    <w:rsid w:val="00B10330"/>
    <w:rsid w:val="00B10AA6"/>
    <w:rsid w:val="00B10CF2"/>
    <w:rsid w:val="00B10F60"/>
    <w:rsid w:val="00B11448"/>
    <w:rsid w:val="00B124E7"/>
    <w:rsid w:val="00B127D5"/>
    <w:rsid w:val="00B12B15"/>
    <w:rsid w:val="00B133E7"/>
    <w:rsid w:val="00B13CE7"/>
    <w:rsid w:val="00B150F1"/>
    <w:rsid w:val="00B153E7"/>
    <w:rsid w:val="00B15851"/>
    <w:rsid w:val="00B16042"/>
    <w:rsid w:val="00B164DC"/>
    <w:rsid w:val="00B1680C"/>
    <w:rsid w:val="00B168F4"/>
    <w:rsid w:val="00B17564"/>
    <w:rsid w:val="00B177BF"/>
    <w:rsid w:val="00B20ADD"/>
    <w:rsid w:val="00B20AE4"/>
    <w:rsid w:val="00B20E04"/>
    <w:rsid w:val="00B216EE"/>
    <w:rsid w:val="00B21B92"/>
    <w:rsid w:val="00B21E1F"/>
    <w:rsid w:val="00B228E9"/>
    <w:rsid w:val="00B2297B"/>
    <w:rsid w:val="00B2303B"/>
    <w:rsid w:val="00B23116"/>
    <w:rsid w:val="00B235F8"/>
    <w:rsid w:val="00B23C1F"/>
    <w:rsid w:val="00B23D38"/>
    <w:rsid w:val="00B24339"/>
    <w:rsid w:val="00B24CF1"/>
    <w:rsid w:val="00B254D3"/>
    <w:rsid w:val="00B25997"/>
    <w:rsid w:val="00B26CD8"/>
    <w:rsid w:val="00B27CA0"/>
    <w:rsid w:val="00B27E5C"/>
    <w:rsid w:val="00B302D7"/>
    <w:rsid w:val="00B30863"/>
    <w:rsid w:val="00B309F9"/>
    <w:rsid w:val="00B31316"/>
    <w:rsid w:val="00B31ADE"/>
    <w:rsid w:val="00B31E9E"/>
    <w:rsid w:val="00B326E4"/>
    <w:rsid w:val="00B3317A"/>
    <w:rsid w:val="00B333A1"/>
    <w:rsid w:val="00B34C26"/>
    <w:rsid w:val="00B34FB4"/>
    <w:rsid w:val="00B352F5"/>
    <w:rsid w:val="00B354C0"/>
    <w:rsid w:val="00B35AE4"/>
    <w:rsid w:val="00B36296"/>
    <w:rsid w:val="00B362E4"/>
    <w:rsid w:val="00B3638B"/>
    <w:rsid w:val="00B36443"/>
    <w:rsid w:val="00B36799"/>
    <w:rsid w:val="00B37246"/>
    <w:rsid w:val="00B37474"/>
    <w:rsid w:val="00B37848"/>
    <w:rsid w:val="00B37BC4"/>
    <w:rsid w:val="00B403ED"/>
    <w:rsid w:val="00B4047B"/>
    <w:rsid w:val="00B41167"/>
    <w:rsid w:val="00B4250F"/>
    <w:rsid w:val="00B4277D"/>
    <w:rsid w:val="00B42995"/>
    <w:rsid w:val="00B42DAB"/>
    <w:rsid w:val="00B42E9E"/>
    <w:rsid w:val="00B4390B"/>
    <w:rsid w:val="00B43A09"/>
    <w:rsid w:val="00B43EE4"/>
    <w:rsid w:val="00B44201"/>
    <w:rsid w:val="00B442F7"/>
    <w:rsid w:val="00B44A97"/>
    <w:rsid w:val="00B4752F"/>
    <w:rsid w:val="00B47778"/>
    <w:rsid w:val="00B478BF"/>
    <w:rsid w:val="00B479F3"/>
    <w:rsid w:val="00B47BFE"/>
    <w:rsid w:val="00B506B0"/>
    <w:rsid w:val="00B50898"/>
    <w:rsid w:val="00B50946"/>
    <w:rsid w:val="00B50A54"/>
    <w:rsid w:val="00B50C5E"/>
    <w:rsid w:val="00B518A1"/>
    <w:rsid w:val="00B5202E"/>
    <w:rsid w:val="00B525A4"/>
    <w:rsid w:val="00B52B0D"/>
    <w:rsid w:val="00B52D31"/>
    <w:rsid w:val="00B53058"/>
    <w:rsid w:val="00B53669"/>
    <w:rsid w:val="00B53D6E"/>
    <w:rsid w:val="00B53D7C"/>
    <w:rsid w:val="00B53E9B"/>
    <w:rsid w:val="00B541D8"/>
    <w:rsid w:val="00B548A3"/>
    <w:rsid w:val="00B54915"/>
    <w:rsid w:val="00B54B04"/>
    <w:rsid w:val="00B54C2D"/>
    <w:rsid w:val="00B54FE2"/>
    <w:rsid w:val="00B55822"/>
    <w:rsid w:val="00B55B90"/>
    <w:rsid w:val="00B55DF9"/>
    <w:rsid w:val="00B562C0"/>
    <w:rsid w:val="00B5630C"/>
    <w:rsid w:val="00B56AE4"/>
    <w:rsid w:val="00B56E05"/>
    <w:rsid w:val="00B5736E"/>
    <w:rsid w:val="00B57501"/>
    <w:rsid w:val="00B61050"/>
    <w:rsid w:val="00B6205E"/>
    <w:rsid w:val="00B62ADE"/>
    <w:rsid w:val="00B62C07"/>
    <w:rsid w:val="00B63244"/>
    <w:rsid w:val="00B63908"/>
    <w:rsid w:val="00B639F9"/>
    <w:rsid w:val="00B6408C"/>
    <w:rsid w:val="00B65668"/>
    <w:rsid w:val="00B65EE9"/>
    <w:rsid w:val="00B6644E"/>
    <w:rsid w:val="00B66D3C"/>
    <w:rsid w:val="00B67312"/>
    <w:rsid w:val="00B67671"/>
    <w:rsid w:val="00B67D31"/>
    <w:rsid w:val="00B70026"/>
    <w:rsid w:val="00B708C9"/>
    <w:rsid w:val="00B7093F"/>
    <w:rsid w:val="00B71705"/>
    <w:rsid w:val="00B719B8"/>
    <w:rsid w:val="00B720B8"/>
    <w:rsid w:val="00B72AD7"/>
    <w:rsid w:val="00B7325F"/>
    <w:rsid w:val="00B73865"/>
    <w:rsid w:val="00B74512"/>
    <w:rsid w:val="00B74749"/>
    <w:rsid w:val="00B74B51"/>
    <w:rsid w:val="00B7506F"/>
    <w:rsid w:val="00B7599B"/>
    <w:rsid w:val="00B75AEE"/>
    <w:rsid w:val="00B75C6B"/>
    <w:rsid w:val="00B77725"/>
    <w:rsid w:val="00B81929"/>
    <w:rsid w:val="00B81CA1"/>
    <w:rsid w:val="00B81F35"/>
    <w:rsid w:val="00B82800"/>
    <w:rsid w:val="00B82F2A"/>
    <w:rsid w:val="00B83855"/>
    <w:rsid w:val="00B839BA"/>
    <w:rsid w:val="00B83FDE"/>
    <w:rsid w:val="00B8411A"/>
    <w:rsid w:val="00B857D0"/>
    <w:rsid w:val="00B859D1"/>
    <w:rsid w:val="00B85B3B"/>
    <w:rsid w:val="00B85DF0"/>
    <w:rsid w:val="00B86033"/>
    <w:rsid w:val="00B86694"/>
    <w:rsid w:val="00B86FC7"/>
    <w:rsid w:val="00B8781D"/>
    <w:rsid w:val="00B87CFC"/>
    <w:rsid w:val="00B904CF"/>
    <w:rsid w:val="00B9065E"/>
    <w:rsid w:val="00B90670"/>
    <w:rsid w:val="00B90FAE"/>
    <w:rsid w:val="00B91ABB"/>
    <w:rsid w:val="00B91D06"/>
    <w:rsid w:val="00B91DD9"/>
    <w:rsid w:val="00B928B6"/>
    <w:rsid w:val="00B92BF1"/>
    <w:rsid w:val="00B930DF"/>
    <w:rsid w:val="00B939F5"/>
    <w:rsid w:val="00B94149"/>
    <w:rsid w:val="00B94AE2"/>
    <w:rsid w:val="00B953D1"/>
    <w:rsid w:val="00B95A54"/>
    <w:rsid w:val="00B95DEC"/>
    <w:rsid w:val="00B95EFA"/>
    <w:rsid w:val="00B963F1"/>
    <w:rsid w:val="00B96B0D"/>
    <w:rsid w:val="00B97428"/>
    <w:rsid w:val="00B9767F"/>
    <w:rsid w:val="00B979AC"/>
    <w:rsid w:val="00B97A00"/>
    <w:rsid w:val="00B97D4B"/>
    <w:rsid w:val="00BA0537"/>
    <w:rsid w:val="00BA0B80"/>
    <w:rsid w:val="00BA109A"/>
    <w:rsid w:val="00BA15C0"/>
    <w:rsid w:val="00BA1919"/>
    <w:rsid w:val="00BA1A9E"/>
    <w:rsid w:val="00BA1B23"/>
    <w:rsid w:val="00BA1CFD"/>
    <w:rsid w:val="00BA1D66"/>
    <w:rsid w:val="00BA1F42"/>
    <w:rsid w:val="00BA2852"/>
    <w:rsid w:val="00BA2A16"/>
    <w:rsid w:val="00BA34B8"/>
    <w:rsid w:val="00BA5C9D"/>
    <w:rsid w:val="00BA660D"/>
    <w:rsid w:val="00BA692C"/>
    <w:rsid w:val="00BA7137"/>
    <w:rsid w:val="00BA71F4"/>
    <w:rsid w:val="00BB04F5"/>
    <w:rsid w:val="00BB07FA"/>
    <w:rsid w:val="00BB0D4E"/>
    <w:rsid w:val="00BB0E39"/>
    <w:rsid w:val="00BB1562"/>
    <w:rsid w:val="00BB2406"/>
    <w:rsid w:val="00BB2701"/>
    <w:rsid w:val="00BB493E"/>
    <w:rsid w:val="00BB5D10"/>
    <w:rsid w:val="00BB5EDB"/>
    <w:rsid w:val="00BB6874"/>
    <w:rsid w:val="00BB7478"/>
    <w:rsid w:val="00BB7534"/>
    <w:rsid w:val="00BB7CA0"/>
    <w:rsid w:val="00BB7CBC"/>
    <w:rsid w:val="00BC02DD"/>
    <w:rsid w:val="00BC0DBD"/>
    <w:rsid w:val="00BC1DF0"/>
    <w:rsid w:val="00BC2177"/>
    <w:rsid w:val="00BC23D8"/>
    <w:rsid w:val="00BC2401"/>
    <w:rsid w:val="00BC2FA2"/>
    <w:rsid w:val="00BC367F"/>
    <w:rsid w:val="00BC3DBD"/>
    <w:rsid w:val="00BC6B1B"/>
    <w:rsid w:val="00BC7445"/>
    <w:rsid w:val="00BC75DF"/>
    <w:rsid w:val="00BC7670"/>
    <w:rsid w:val="00BC76B7"/>
    <w:rsid w:val="00BC7C30"/>
    <w:rsid w:val="00BC7DF7"/>
    <w:rsid w:val="00BD0E8B"/>
    <w:rsid w:val="00BD11EF"/>
    <w:rsid w:val="00BD16C5"/>
    <w:rsid w:val="00BD1A33"/>
    <w:rsid w:val="00BD22B6"/>
    <w:rsid w:val="00BD2987"/>
    <w:rsid w:val="00BD2E01"/>
    <w:rsid w:val="00BD3A0E"/>
    <w:rsid w:val="00BD3BBC"/>
    <w:rsid w:val="00BD4719"/>
    <w:rsid w:val="00BD5B7B"/>
    <w:rsid w:val="00BD5D8E"/>
    <w:rsid w:val="00BD6286"/>
    <w:rsid w:val="00BD6655"/>
    <w:rsid w:val="00BD6F8D"/>
    <w:rsid w:val="00BD78DD"/>
    <w:rsid w:val="00BD7A3B"/>
    <w:rsid w:val="00BE0D64"/>
    <w:rsid w:val="00BE1003"/>
    <w:rsid w:val="00BE15F5"/>
    <w:rsid w:val="00BE1D59"/>
    <w:rsid w:val="00BE21AA"/>
    <w:rsid w:val="00BE22B8"/>
    <w:rsid w:val="00BE25F2"/>
    <w:rsid w:val="00BE31EC"/>
    <w:rsid w:val="00BE3C26"/>
    <w:rsid w:val="00BE406A"/>
    <w:rsid w:val="00BE42AA"/>
    <w:rsid w:val="00BE4300"/>
    <w:rsid w:val="00BE4598"/>
    <w:rsid w:val="00BE580F"/>
    <w:rsid w:val="00BE5CB5"/>
    <w:rsid w:val="00BE61E8"/>
    <w:rsid w:val="00BE71B3"/>
    <w:rsid w:val="00BE7758"/>
    <w:rsid w:val="00BF00FF"/>
    <w:rsid w:val="00BF0232"/>
    <w:rsid w:val="00BF08BE"/>
    <w:rsid w:val="00BF117D"/>
    <w:rsid w:val="00BF14D3"/>
    <w:rsid w:val="00BF1556"/>
    <w:rsid w:val="00BF1B7C"/>
    <w:rsid w:val="00BF2971"/>
    <w:rsid w:val="00BF29BB"/>
    <w:rsid w:val="00BF31C2"/>
    <w:rsid w:val="00BF3B75"/>
    <w:rsid w:val="00BF44FD"/>
    <w:rsid w:val="00BF62D2"/>
    <w:rsid w:val="00BF63B7"/>
    <w:rsid w:val="00BF65D0"/>
    <w:rsid w:val="00BF670A"/>
    <w:rsid w:val="00BF6C3B"/>
    <w:rsid w:val="00BF7064"/>
    <w:rsid w:val="00BF7C03"/>
    <w:rsid w:val="00BF7E2E"/>
    <w:rsid w:val="00C0054A"/>
    <w:rsid w:val="00C00555"/>
    <w:rsid w:val="00C005F6"/>
    <w:rsid w:val="00C006EB"/>
    <w:rsid w:val="00C00BC3"/>
    <w:rsid w:val="00C00C9A"/>
    <w:rsid w:val="00C00F9F"/>
    <w:rsid w:val="00C0143A"/>
    <w:rsid w:val="00C01F50"/>
    <w:rsid w:val="00C0328D"/>
    <w:rsid w:val="00C040A8"/>
    <w:rsid w:val="00C0488F"/>
    <w:rsid w:val="00C04971"/>
    <w:rsid w:val="00C04F3C"/>
    <w:rsid w:val="00C07355"/>
    <w:rsid w:val="00C102F7"/>
    <w:rsid w:val="00C1058A"/>
    <w:rsid w:val="00C108D1"/>
    <w:rsid w:val="00C110BB"/>
    <w:rsid w:val="00C12128"/>
    <w:rsid w:val="00C122F7"/>
    <w:rsid w:val="00C123C1"/>
    <w:rsid w:val="00C12785"/>
    <w:rsid w:val="00C12C9B"/>
    <w:rsid w:val="00C135DC"/>
    <w:rsid w:val="00C13DEC"/>
    <w:rsid w:val="00C13DFD"/>
    <w:rsid w:val="00C13F35"/>
    <w:rsid w:val="00C14CA4"/>
    <w:rsid w:val="00C15A9C"/>
    <w:rsid w:val="00C15CF7"/>
    <w:rsid w:val="00C16E7E"/>
    <w:rsid w:val="00C16FCF"/>
    <w:rsid w:val="00C178F6"/>
    <w:rsid w:val="00C17C63"/>
    <w:rsid w:val="00C17DA8"/>
    <w:rsid w:val="00C17F20"/>
    <w:rsid w:val="00C201BF"/>
    <w:rsid w:val="00C201E6"/>
    <w:rsid w:val="00C20294"/>
    <w:rsid w:val="00C208BC"/>
    <w:rsid w:val="00C213BD"/>
    <w:rsid w:val="00C21B8F"/>
    <w:rsid w:val="00C222FD"/>
    <w:rsid w:val="00C223D6"/>
    <w:rsid w:val="00C225B8"/>
    <w:rsid w:val="00C22989"/>
    <w:rsid w:val="00C22FD6"/>
    <w:rsid w:val="00C23639"/>
    <w:rsid w:val="00C2451E"/>
    <w:rsid w:val="00C24F09"/>
    <w:rsid w:val="00C25BBC"/>
    <w:rsid w:val="00C25F90"/>
    <w:rsid w:val="00C260F2"/>
    <w:rsid w:val="00C26228"/>
    <w:rsid w:val="00C2676A"/>
    <w:rsid w:val="00C3037B"/>
    <w:rsid w:val="00C30952"/>
    <w:rsid w:val="00C3117E"/>
    <w:rsid w:val="00C31659"/>
    <w:rsid w:val="00C3180F"/>
    <w:rsid w:val="00C33F15"/>
    <w:rsid w:val="00C34909"/>
    <w:rsid w:val="00C3519D"/>
    <w:rsid w:val="00C3535E"/>
    <w:rsid w:val="00C35637"/>
    <w:rsid w:val="00C36629"/>
    <w:rsid w:val="00C36F0A"/>
    <w:rsid w:val="00C375CE"/>
    <w:rsid w:val="00C37DC6"/>
    <w:rsid w:val="00C37E6B"/>
    <w:rsid w:val="00C41B26"/>
    <w:rsid w:val="00C41FB7"/>
    <w:rsid w:val="00C42088"/>
    <w:rsid w:val="00C4262C"/>
    <w:rsid w:val="00C4287E"/>
    <w:rsid w:val="00C4383D"/>
    <w:rsid w:val="00C44459"/>
    <w:rsid w:val="00C447E3"/>
    <w:rsid w:val="00C44D6F"/>
    <w:rsid w:val="00C463CB"/>
    <w:rsid w:val="00C46A3E"/>
    <w:rsid w:val="00C46A48"/>
    <w:rsid w:val="00C47880"/>
    <w:rsid w:val="00C47C7C"/>
    <w:rsid w:val="00C5040C"/>
    <w:rsid w:val="00C50499"/>
    <w:rsid w:val="00C51631"/>
    <w:rsid w:val="00C521CA"/>
    <w:rsid w:val="00C5271B"/>
    <w:rsid w:val="00C52BC6"/>
    <w:rsid w:val="00C5326B"/>
    <w:rsid w:val="00C53872"/>
    <w:rsid w:val="00C539F6"/>
    <w:rsid w:val="00C53C03"/>
    <w:rsid w:val="00C53CB6"/>
    <w:rsid w:val="00C53FD4"/>
    <w:rsid w:val="00C54B24"/>
    <w:rsid w:val="00C57576"/>
    <w:rsid w:val="00C57CAE"/>
    <w:rsid w:val="00C57CB9"/>
    <w:rsid w:val="00C57E75"/>
    <w:rsid w:val="00C60334"/>
    <w:rsid w:val="00C6152E"/>
    <w:rsid w:val="00C6174E"/>
    <w:rsid w:val="00C62167"/>
    <w:rsid w:val="00C625AA"/>
    <w:rsid w:val="00C62B35"/>
    <w:rsid w:val="00C635CE"/>
    <w:rsid w:val="00C639BA"/>
    <w:rsid w:val="00C646D5"/>
    <w:rsid w:val="00C64BA0"/>
    <w:rsid w:val="00C656E5"/>
    <w:rsid w:val="00C65F69"/>
    <w:rsid w:val="00C662E8"/>
    <w:rsid w:val="00C66717"/>
    <w:rsid w:val="00C6700C"/>
    <w:rsid w:val="00C67602"/>
    <w:rsid w:val="00C7008C"/>
    <w:rsid w:val="00C70469"/>
    <w:rsid w:val="00C706CE"/>
    <w:rsid w:val="00C70F18"/>
    <w:rsid w:val="00C716CA"/>
    <w:rsid w:val="00C71EC9"/>
    <w:rsid w:val="00C723B2"/>
    <w:rsid w:val="00C7331C"/>
    <w:rsid w:val="00C73E23"/>
    <w:rsid w:val="00C73FE6"/>
    <w:rsid w:val="00C740AF"/>
    <w:rsid w:val="00C74363"/>
    <w:rsid w:val="00C76766"/>
    <w:rsid w:val="00C76BCE"/>
    <w:rsid w:val="00C807D9"/>
    <w:rsid w:val="00C81404"/>
    <w:rsid w:val="00C8229E"/>
    <w:rsid w:val="00C8235E"/>
    <w:rsid w:val="00C85546"/>
    <w:rsid w:val="00C85942"/>
    <w:rsid w:val="00C859EB"/>
    <w:rsid w:val="00C85E24"/>
    <w:rsid w:val="00C85F01"/>
    <w:rsid w:val="00C86487"/>
    <w:rsid w:val="00C871FB"/>
    <w:rsid w:val="00C87709"/>
    <w:rsid w:val="00C9018C"/>
    <w:rsid w:val="00C92036"/>
    <w:rsid w:val="00C92254"/>
    <w:rsid w:val="00C92EFE"/>
    <w:rsid w:val="00C934E3"/>
    <w:rsid w:val="00C9361B"/>
    <w:rsid w:val="00C93959"/>
    <w:rsid w:val="00C93ED8"/>
    <w:rsid w:val="00C94B79"/>
    <w:rsid w:val="00C9568E"/>
    <w:rsid w:val="00C96221"/>
    <w:rsid w:val="00C963D5"/>
    <w:rsid w:val="00C9725C"/>
    <w:rsid w:val="00C972A7"/>
    <w:rsid w:val="00C976C5"/>
    <w:rsid w:val="00CA0363"/>
    <w:rsid w:val="00CA044F"/>
    <w:rsid w:val="00CA0984"/>
    <w:rsid w:val="00CA1208"/>
    <w:rsid w:val="00CA1497"/>
    <w:rsid w:val="00CA2633"/>
    <w:rsid w:val="00CA2D43"/>
    <w:rsid w:val="00CA2EB4"/>
    <w:rsid w:val="00CA36D0"/>
    <w:rsid w:val="00CA3FEA"/>
    <w:rsid w:val="00CA4A97"/>
    <w:rsid w:val="00CA4D77"/>
    <w:rsid w:val="00CA4DB1"/>
    <w:rsid w:val="00CA4DB7"/>
    <w:rsid w:val="00CA4E17"/>
    <w:rsid w:val="00CA5732"/>
    <w:rsid w:val="00CA5CE1"/>
    <w:rsid w:val="00CA6306"/>
    <w:rsid w:val="00CA6787"/>
    <w:rsid w:val="00CA68C7"/>
    <w:rsid w:val="00CA6E0E"/>
    <w:rsid w:val="00CA79D2"/>
    <w:rsid w:val="00CA7A51"/>
    <w:rsid w:val="00CB01AB"/>
    <w:rsid w:val="00CB0C71"/>
    <w:rsid w:val="00CB10A1"/>
    <w:rsid w:val="00CB182F"/>
    <w:rsid w:val="00CB2134"/>
    <w:rsid w:val="00CB2EBF"/>
    <w:rsid w:val="00CB3042"/>
    <w:rsid w:val="00CB3D9E"/>
    <w:rsid w:val="00CB51C6"/>
    <w:rsid w:val="00CB54F5"/>
    <w:rsid w:val="00CB56AF"/>
    <w:rsid w:val="00CB616E"/>
    <w:rsid w:val="00CB68A7"/>
    <w:rsid w:val="00CB68AF"/>
    <w:rsid w:val="00CB74AF"/>
    <w:rsid w:val="00CB7979"/>
    <w:rsid w:val="00CB7BE2"/>
    <w:rsid w:val="00CB7FC9"/>
    <w:rsid w:val="00CC001A"/>
    <w:rsid w:val="00CC0EA3"/>
    <w:rsid w:val="00CC0F79"/>
    <w:rsid w:val="00CC231A"/>
    <w:rsid w:val="00CC2AC3"/>
    <w:rsid w:val="00CC2E48"/>
    <w:rsid w:val="00CC338D"/>
    <w:rsid w:val="00CC3511"/>
    <w:rsid w:val="00CC42E0"/>
    <w:rsid w:val="00CC4415"/>
    <w:rsid w:val="00CC5627"/>
    <w:rsid w:val="00CC5E02"/>
    <w:rsid w:val="00CC612D"/>
    <w:rsid w:val="00CC62E2"/>
    <w:rsid w:val="00CC6C4A"/>
    <w:rsid w:val="00CC6D19"/>
    <w:rsid w:val="00CC77C7"/>
    <w:rsid w:val="00CC7FE3"/>
    <w:rsid w:val="00CD0C1D"/>
    <w:rsid w:val="00CD139E"/>
    <w:rsid w:val="00CD13A9"/>
    <w:rsid w:val="00CD17B9"/>
    <w:rsid w:val="00CD21A6"/>
    <w:rsid w:val="00CD21F2"/>
    <w:rsid w:val="00CD2258"/>
    <w:rsid w:val="00CD23A0"/>
    <w:rsid w:val="00CD29E6"/>
    <w:rsid w:val="00CD2A46"/>
    <w:rsid w:val="00CD336C"/>
    <w:rsid w:val="00CD3A28"/>
    <w:rsid w:val="00CD3E4F"/>
    <w:rsid w:val="00CD4216"/>
    <w:rsid w:val="00CD467A"/>
    <w:rsid w:val="00CD5063"/>
    <w:rsid w:val="00CD5C4B"/>
    <w:rsid w:val="00CD5E65"/>
    <w:rsid w:val="00CD659F"/>
    <w:rsid w:val="00CD6AC5"/>
    <w:rsid w:val="00CD7576"/>
    <w:rsid w:val="00CD7AC9"/>
    <w:rsid w:val="00CD7F4D"/>
    <w:rsid w:val="00CE00B5"/>
    <w:rsid w:val="00CE02BC"/>
    <w:rsid w:val="00CE10F5"/>
    <w:rsid w:val="00CE1786"/>
    <w:rsid w:val="00CE238B"/>
    <w:rsid w:val="00CE249E"/>
    <w:rsid w:val="00CE2A16"/>
    <w:rsid w:val="00CE326F"/>
    <w:rsid w:val="00CE3B82"/>
    <w:rsid w:val="00CE4359"/>
    <w:rsid w:val="00CE48CB"/>
    <w:rsid w:val="00CE492C"/>
    <w:rsid w:val="00CE4BF3"/>
    <w:rsid w:val="00CE4ECF"/>
    <w:rsid w:val="00CE4FB8"/>
    <w:rsid w:val="00CE55D9"/>
    <w:rsid w:val="00CE5770"/>
    <w:rsid w:val="00CE5E20"/>
    <w:rsid w:val="00CE5FAB"/>
    <w:rsid w:val="00CE6267"/>
    <w:rsid w:val="00CE62ED"/>
    <w:rsid w:val="00CE699D"/>
    <w:rsid w:val="00CE6BAB"/>
    <w:rsid w:val="00CE6FF2"/>
    <w:rsid w:val="00CE7EB9"/>
    <w:rsid w:val="00CE7ED1"/>
    <w:rsid w:val="00CF00E5"/>
    <w:rsid w:val="00CF0263"/>
    <w:rsid w:val="00CF0487"/>
    <w:rsid w:val="00CF1207"/>
    <w:rsid w:val="00CF1D0F"/>
    <w:rsid w:val="00CF1EA0"/>
    <w:rsid w:val="00CF2BDA"/>
    <w:rsid w:val="00CF34DD"/>
    <w:rsid w:val="00CF4333"/>
    <w:rsid w:val="00CF44D5"/>
    <w:rsid w:val="00CF4914"/>
    <w:rsid w:val="00CF4AEF"/>
    <w:rsid w:val="00CF4ED8"/>
    <w:rsid w:val="00CF55EC"/>
    <w:rsid w:val="00CF5AF4"/>
    <w:rsid w:val="00CF5D2F"/>
    <w:rsid w:val="00CF72EE"/>
    <w:rsid w:val="00CF74B9"/>
    <w:rsid w:val="00CF76A0"/>
    <w:rsid w:val="00CF7806"/>
    <w:rsid w:val="00CF7A67"/>
    <w:rsid w:val="00CF7C6C"/>
    <w:rsid w:val="00CF7E84"/>
    <w:rsid w:val="00D0095B"/>
    <w:rsid w:val="00D01F27"/>
    <w:rsid w:val="00D0227D"/>
    <w:rsid w:val="00D0229F"/>
    <w:rsid w:val="00D0251D"/>
    <w:rsid w:val="00D02A80"/>
    <w:rsid w:val="00D03388"/>
    <w:rsid w:val="00D03DAB"/>
    <w:rsid w:val="00D04554"/>
    <w:rsid w:val="00D04A08"/>
    <w:rsid w:val="00D05385"/>
    <w:rsid w:val="00D058E2"/>
    <w:rsid w:val="00D05F09"/>
    <w:rsid w:val="00D065F2"/>
    <w:rsid w:val="00D06B99"/>
    <w:rsid w:val="00D0776B"/>
    <w:rsid w:val="00D07A14"/>
    <w:rsid w:val="00D07DC9"/>
    <w:rsid w:val="00D10120"/>
    <w:rsid w:val="00D102D0"/>
    <w:rsid w:val="00D102F7"/>
    <w:rsid w:val="00D1059D"/>
    <w:rsid w:val="00D10BA6"/>
    <w:rsid w:val="00D10C5D"/>
    <w:rsid w:val="00D10F6F"/>
    <w:rsid w:val="00D114B8"/>
    <w:rsid w:val="00D1286B"/>
    <w:rsid w:val="00D12A68"/>
    <w:rsid w:val="00D12A73"/>
    <w:rsid w:val="00D1508A"/>
    <w:rsid w:val="00D1570E"/>
    <w:rsid w:val="00D15880"/>
    <w:rsid w:val="00D158A8"/>
    <w:rsid w:val="00D15C29"/>
    <w:rsid w:val="00D16486"/>
    <w:rsid w:val="00D175A1"/>
    <w:rsid w:val="00D177B0"/>
    <w:rsid w:val="00D178C4"/>
    <w:rsid w:val="00D2009B"/>
    <w:rsid w:val="00D20C21"/>
    <w:rsid w:val="00D20CFA"/>
    <w:rsid w:val="00D2226E"/>
    <w:rsid w:val="00D223BC"/>
    <w:rsid w:val="00D22B32"/>
    <w:rsid w:val="00D232DF"/>
    <w:rsid w:val="00D238B7"/>
    <w:rsid w:val="00D245A8"/>
    <w:rsid w:val="00D24C73"/>
    <w:rsid w:val="00D25AEB"/>
    <w:rsid w:val="00D25EBE"/>
    <w:rsid w:val="00D26915"/>
    <w:rsid w:val="00D26D25"/>
    <w:rsid w:val="00D26D8E"/>
    <w:rsid w:val="00D27389"/>
    <w:rsid w:val="00D276AA"/>
    <w:rsid w:val="00D27AFB"/>
    <w:rsid w:val="00D27B2E"/>
    <w:rsid w:val="00D27D36"/>
    <w:rsid w:val="00D30783"/>
    <w:rsid w:val="00D309D9"/>
    <w:rsid w:val="00D30D26"/>
    <w:rsid w:val="00D30D2F"/>
    <w:rsid w:val="00D31607"/>
    <w:rsid w:val="00D31A3D"/>
    <w:rsid w:val="00D32191"/>
    <w:rsid w:val="00D32D39"/>
    <w:rsid w:val="00D33151"/>
    <w:rsid w:val="00D333D7"/>
    <w:rsid w:val="00D33961"/>
    <w:rsid w:val="00D33FA5"/>
    <w:rsid w:val="00D34A4C"/>
    <w:rsid w:val="00D34F44"/>
    <w:rsid w:val="00D35044"/>
    <w:rsid w:val="00D350F5"/>
    <w:rsid w:val="00D3538E"/>
    <w:rsid w:val="00D35744"/>
    <w:rsid w:val="00D36088"/>
    <w:rsid w:val="00D361D4"/>
    <w:rsid w:val="00D37A37"/>
    <w:rsid w:val="00D37A83"/>
    <w:rsid w:val="00D4008D"/>
    <w:rsid w:val="00D40250"/>
    <w:rsid w:val="00D40F81"/>
    <w:rsid w:val="00D4179A"/>
    <w:rsid w:val="00D41BD5"/>
    <w:rsid w:val="00D420E3"/>
    <w:rsid w:val="00D4214F"/>
    <w:rsid w:val="00D42213"/>
    <w:rsid w:val="00D4291F"/>
    <w:rsid w:val="00D42949"/>
    <w:rsid w:val="00D430CC"/>
    <w:rsid w:val="00D435C6"/>
    <w:rsid w:val="00D43D75"/>
    <w:rsid w:val="00D44454"/>
    <w:rsid w:val="00D45271"/>
    <w:rsid w:val="00D45B93"/>
    <w:rsid w:val="00D45BCD"/>
    <w:rsid w:val="00D46290"/>
    <w:rsid w:val="00D463C7"/>
    <w:rsid w:val="00D465C4"/>
    <w:rsid w:val="00D46845"/>
    <w:rsid w:val="00D47264"/>
    <w:rsid w:val="00D47718"/>
    <w:rsid w:val="00D50DC4"/>
    <w:rsid w:val="00D50F5F"/>
    <w:rsid w:val="00D516AB"/>
    <w:rsid w:val="00D52043"/>
    <w:rsid w:val="00D52235"/>
    <w:rsid w:val="00D52330"/>
    <w:rsid w:val="00D52F9F"/>
    <w:rsid w:val="00D5368E"/>
    <w:rsid w:val="00D549A7"/>
    <w:rsid w:val="00D54CDC"/>
    <w:rsid w:val="00D557B0"/>
    <w:rsid w:val="00D55BA7"/>
    <w:rsid w:val="00D5729B"/>
    <w:rsid w:val="00D57449"/>
    <w:rsid w:val="00D57AB7"/>
    <w:rsid w:val="00D57AF3"/>
    <w:rsid w:val="00D57DB6"/>
    <w:rsid w:val="00D6066C"/>
    <w:rsid w:val="00D61465"/>
    <w:rsid w:val="00D6146C"/>
    <w:rsid w:val="00D61D8D"/>
    <w:rsid w:val="00D623CB"/>
    <w:rsid w:val="00D63011"/>
    <w:rsid w:val="00D63029"/>
    <w:rsid w:val="00D6303C"/>
    <w:rsid w:val="00D63349"/>
    <w:rsid w:val="00D635FD"/>
    <w:rsid w:val="00D63885"/>
    <w:rsid w:val="00D64290"/>
    <w:rsid w:val="00D653E4"/>
    <w:rsid w:val="00D66800"/>
    <w:rsid w:val="00D672EE"/>
    <w:rsid w:val="00D67B06"/>
    <w:rsid w:val="00D723B8"/>
    <w:rsid w:val="00D73192"/>
    <w:rsid w:val="00D73C05"/>
    <w:rsid w:val="00D742E6"/>
    <w:rsid w:val="00D74A1C"/>
    <w:rsid w:val="00D75A10"/>
    <w:rsid w:val="00D75F9C"/>
    <w:rsid w:val="00D76B90"/>
    <w:rsid w:val="00D77705"/>
    <w:rsid w:val="00D77A5F"/>
    <w:rsid w:val="00D80B21"/>
    <w:rsid w:val="00D81046"/>
    <w:rsid w:val="00D8109D"/>
    <w:rsid w:val="00D81698"/>
    <w:rsid w:val="00D819A8"/>
    <w:rsid w:val="00D828C2"/>
    <w:rsid w:val="00D82D74"/>
    <w:rsid w:val="00D82E75"/>
    <w:rsid w:val="00D82F2C"/>
    <w:rsid w:val="00D83192"/>
    <w:rsid w:val="00D83E77"/>
    <w:rsid w:val="00D8417F"/>
    <w:rsid w:val="00D84DDD"/>
    <w:rsid w:val="00D85124"/>
    <w:rsid w:val="00D867DF"/>
    <w:rsid w:val="00D86B2E"/>
    <w:rsid w:val="00D87D37"/>
    <w:rsid w:val="00D87F03"/>
    <w:rsid w:val="00D9030C"/>
    <w:rsid w:val="00D92926"/>
    <w:rsid w:val="00D92B2A"/>
    <w:rsid w:val="00D932B6"/>
    <w:rsid w:val="00D937AD"/>
    <w:rsid w:val="00D93B54"/>
    <w:rsid w:val="00D93F15"/>
    <w:rsid w:val="00D93F85"/>
    <w:rsid w:val="00D9418D"/>
    <w:rsid w:val="00D94926"/>
    <w:rsid w:val="00D949C3"/>
    <w:rsid w:val="00D95CD8"/>
    <w:rsid w:val="00D95CFE"/>
    <w:rsid w:val="00D95F36"/>
    <w:rsid w:val="00D9624D"/>
    <w:rsid w:val="00D96282"/>
    <w:rsid w:val="00D962A7"/>
    <w:rsid w:val="00D96F25"/>
    <w:rsid w:val="00D97083"/>
    <w:rsid w:val="00D972EC"/>
    <w:rsid w:val="00D97ABA"/>
    <w:rsid w:val="00DA0A3B"/>
    <w:rsid w:val="00DA0E60"/>
    <w:rsid w:val="00DA1172"/>
    <w:rsid w:val="00DA1FBD"/>
    <w:rsid w:val="00DA2751"/>
    <w:rsid w:val="00DA30F4"/>
    <w:rsid w:val="00DA35EF"/>
    <w:rsid w:val="00DA3B2A"/>
    <w:rsid w:val="00DA3B61"/>
    <w:rsid w:val="00DA3BA5"/>
    <w:rsid w:val="00DA3C0F"/>
    <w:rsid w:val="00DA41D9"/>
    <w:rsid w:val="00DA4772"/>
    <w:rsid w:val="00DA4903"/>
    <w:rsid w:val="00DA4C65"/>
    <w:rsid w:val="00DA4D66"/>
    <w:rsid w:val="00DA5526"/>
    <w:rsid w:val="00DA55E2"/>
    <w:rsid w:val="00DA5CE4"/>
    <w:rsid w:val="00DA618A"/>
    <w:rsid w:val="00DA64C9"/>
    <w:rsid w:val="00DA7309"/>
    <w:rsid w:val="00DA77C6"/>
    <w:rsid w:val="00DB1CA1"/>
    <w:rsid w:val="00DB2008"/>
    <w:rsid w:val="00DB2B32"/>
    <w:rsid w:val="00DB2B4C"/>
    <w:rsid w:val="00DB3016"/>
    <w:rsid w:val="00DB33E7"/>
    <w:rsid w:val="00DB366B"/>
    <w:rsid w:val="00DB38BD"/>
    <w:rsid w:val="00DB3933"/>
    <w:rsid w:val="00DB5157"/>
    <w:rsid w:val="00DB574B"/>
    <w:rsid w:val="00DB62B5"/>
    <w:rsid w:val="00DB6868"/>
    <w:rsid w:val="00DB6DAF"/>
    <w:rsid w:val="00DB752F"/>
    <w:rsid w:val="00DB76F6"/>
    <w:rsid w:val="00DB7BA6"/>
    <w:rsid w:val="00DB7D93"/>
    <w:rsid w:val="00DC02CC"/>
    <w:rsid w:val="00DC0BDA"/>
    <w:rsid w:val="00DC1438"/>
    <w:rsid w:val="00DC1591"/>
    <w:rsid w:val="00DC1A24"/>
    <w:rsid w:val="00DC1B82"/>
    <w:rsid w:val="00DC274E"/>
    <w:rsid w:val="00DC2ACE"/>
    <w:rsid w:val="00DC2C5A"/>
    <w:rsid w:val="00DC3E11"/>
    <w:rsid w:val="00DC483A"/>
    <w:rsid w:val="00DC525E"/>
    <w:rsid w:val="00DC57C8"/>
    <w:rsid w:val="00DC6230"/>
    <w:rsid w:val="00DC658C"/>
    <w:rsid w:val="00DC676D"/>
    <w:rsid w:val="00DC6D8E"/>
    <w:rsid w:val="00DC6ECB"/>
    <w:rsid w:val="00DC7807"/>
    <w:rsid w:val="00DC7E42"/>
    <w:rsid w:val="00DD0F52"/>
    <w:rsid w:val="00DD166D"/>
    <w:rsid w:val="00DD1792"/>
    <w:rsid w:val="00DD1E1D"/>
    <w:rsid w:val="00DD1FAF"/>
    <w:rsid w:val="00DD2A80"/>
    <w:rsid w:val="00DD3ACC"/>
    <w:rsid w:val="00DD4084"/>
    <w:rsid w:val="00DD45D1"/>
    <w:rsid w:val="00DD48EF"/>
    <w:rsid w:val="00DD5840"/>
    <w:rsid w:val="00DD5C6B"/>
    <w:rsid w:val="00DD5D64"/>
    <w:rsid w:val="00DD606A"/>
    <w:rsid w:val="00DD68E7"/>
    <w:rsid w:val="00DD770E"/>
    <w:rsid w:val="00DD7936"/>
    <w:rsid w:val="00DE1900"/>
    <w:rsid w:val="00DE1F39"/>
    <w:rsid w:val="00DE2186"/>
    <w:rsid w:val="00DE3395"/>
    <w:rsid w:val="00DE3584"/>
    <w:rsid w:val="00DE3644"/>
    <w:rsid w:val="00DE36E7"/>
    <w:rsid w:val="00DE3904"/>
    <w:rsid w:val="00DE5576"/>
    <w:rsid w:val="00DE5CC6"/>
    <w:rsid w:val="00DE5D51"/>
    <w:rsid w:val="00DE5FFC"/>
    <w:rsid w:val="00DE6073"/>
    <w:rsid w:val="00DE630A"/>
    <w:rsid w:val="00DE67FA"/>
    <w:rsid w:val="00DE6CDE"/>
    <w:rsid w:val="00DE7A4B"/>
    <w:rsid w:val="00DE7A76"/>
    <w:rsid w:val="00DE7FCD"/>
    <w:rsid w:val="00DF012D"/>
    <w:rsid w:val="00DF03A5"/>
    <w:rsid w:val="00DF1249"/>
    <w:rsid w:val="00DF1432"/>
    <w:rsid w:val="00DF14BD"/>
    <w:rsid w:val="00DF170C"/>
    <w:rsid w:val="00DF1AEF"/>
    <w:rsid w:val="00DF2001"/>
    <w:rsid w:val="00DF2975"/>
    <w:rsid w:val="00DF2C03"/>
    <w:rsid w:val="00DF40DD"/>
    <w:rsid w:val="00DF429E"/>
    <w:rsid w:val="00DF449A"/>
    <w:rsid w:val="00DF549A"/>
    <w:rsid w:val="00DF59CA"/>
    <w:rsid w:val="00DF6253"/>
    <w:rsid w:val="00DF6E42"/>
    <w:rsid w:val="00DF6F9E"/>
    <w:rsid w:val="00DF7097"/>
    <w:rsid w:val="00DF73DF"/>
    <w:rsid w:val="00DF7F28"/>
    <w:rsid w:val="00E0083E"/>
    <w:rsid w:val="00E0165E"/>
    <w:rsid w:val="00E016A0"/>
    <w:rsid w:val="00E01D7C"/>
    <w:rsid w:val="00E025F7"/>
    <w:rsid w:val="00E03804"/>
    <w:rsid w:val="00E0407C"/>
    <w:rsid w:val="00E04510"/>
    <w:rsid w:val="00E0582C"/>
    <w:rsid w:val="00E05A58"/>
    <w:rsid w:val="00E0639E"/>
    <w:rsid w:val="00E065EE"/>
    <w:rsid w:val="00E06D72"/>
    <w:rsid w:val="00E070BF"/>
    <w:rsid w:val="00E073DD"/>
    <w:rsid w:val="00E07B9B"/>
    <w:rsid w:val="00E07FB8"/>
    <w:rsid w:val="00E1026C"/>
    <w:rsid w:val="00E103CA"/>
    <w:rsid w:val="00E10876"/>
    <w:rsid w:val="00E10975"/>
    <w:rsid w:val="00E10986"/>
    <w:rsid w:val="00E11350"/>
    <w:rsid w:val="00E11491"/>
    <w:rsid w:val="00E1209E"/>
    <w:rsid w:val="00E1260F"/>
    <w:rsid w:val="00E12F8A"/>
    <w:rsid w:val="00E13252"/>
    <w:rsid w:val="00E13998"/>
    <w:rsid w:val="00E14334"/>
    <w:rsid w:val="00E15158"/>
    <w:rsid w:val="00E1541B"/>
    <w:rsid w:val="00E158E9"/>
    <w:rsid w:val="00E15CCE"/>
    <w:rsid w:val="00E15D8F"/>
    <w:rsid w:val="00E160DF"/>
    <w:rsid w:val="00E16E17"/>
    <w:rsid w:val="00E174F0"/>
    <w:rsid w:val="00E176C8"/>
    <w:rsid w:val="00E17CED"/>
    <w:rsid w:val="00E17FEA"/>
    <w:rsid w:val="00E2043D"/>
    <w:rsid w:val="00E2044F"/>
    <w:rsid w:val="00E20479"/>
    <w:rsid w:val="00E20A15"/>
    <w:rsid w:val="00E20B42"/>
    <w:rsid w:val="00E2103C"/>
    <w:rsid w:val="00E21AC8"/>
    <w:rsid w:val="00E2272B"/>
    <w:rsid w:val="00E228B2"/>
    <w:rsid w:val="00E22AF6"/>
    <w:rsid w:val="00E22F26"/>
    <w:rsid w:val="00E238AE"/>
    <w:rsid w:val="00E23DB4"/>
    <w:rsid w:val="00E242BF"/>
    <w:rsid w:val="00E247E5"/>
    <w:rsid w:val="00E247F4"/>
    <w:rsid w:val="00E24AA7"/>
    <w:rsid w:val="00E25296"/>
    <w:rsid w:val="00E25962"/>
    <w:rsid w:val="00E25D1A"/>
    <w:rsid w:val="00E26B1C"/>
    <w:rsid w:val="00E27AD5"/>
    <w:rsid w:val="00E30063"/>
    <w:rsid w:val="00E30065"/>
    <w:rsid w:val="00E30286"/>
    <w:rsid w:val="00E305CB"/>
    <w:rsid w:val="00E310E3"/>
    <w:rsid w:val="00E314B0"/>
    <w:rsid w:val="00E31661"/>
    <w:rsid w:val="00E32097"/>
    <w:rsid w:val="00E326E9"/>
    <w:rsid w:val="00E33283"/>
    <w:rsid w:val="00E335B6"/>
    <w:rsid w:val="00E33631"/>
    <w:rsid w:val="00E33A94"/>
    <w:rsid w:val="00E34196"/>
    <w:rsid w:val="00E34338"/>
    <w:rsid w:val="00E34714"/>
    <w:rsid w:val="00E34A80"/>
    <w:rsid w:val="00E34B12"/>
    <w:rsid w:val="00E34C09"/>
    <w:rsid w:val="00E3502D"/>
    <w:rsid w:val="00E373A0"/>
    <w:rsid w:val="00E37485"/>
    <w:rsid w:val="00E3768A"/>
    <w:rsid w:val="00E40F76"/>
    <w:rsid w:val="00E41097"/>
    <w:rsid w:val="00E4115C"/>
    <w:rsid w:val="00E42501"/>
    <w:rsid w:val="00E42CE0"/>
    <w:rsid w:val="00E443A5"/>
    <w:rsid w:val="00E446BC"/>
    <w:rsid w:val="00E45121"/>
    <w:rsid w:val="00E45C9C"/>
    <w:rsid w:val="00E478BF"/>
    <w:rsid w:val="00E507E5"/>
    <w:rsid w:val="00E52430"/>
    <w:rsid w:val="00E53274"/>
    <w:rsid w:val="00E552EC"/>
    <w:rsid w:val="00E5544F"/>
    <w:rsid w:val="00E556B0"/>
    <w:rsid w:val="00E558EB"/>
    <w:rsid w:val="00E55BF1"/>
    <w:rsid w:val="00E5607F"/>
    <w:rsid w:val="00E560EE"/>
    <w:rsid w:val="00E56404"/>
    <w:rsid w:val="00E566EF"/>
    <w:rsid w:val="00E570CB"/>
    <w:rsid w:val="00E57A90"/>
    <w:rsid w:val="00E57E0C"/>
    <w:rsid w:val="00E60184"/>
    <w:rsid w:val="00E604E8"/>
    <w:rsid w:val="00E606B8"/>
    <w:rsid w:val="00E60DE3"/>
    <w:rsid w:val="00E61093"/>
    <w:rsid w:val="00E611F2"/>
    <w:rsid w:val="00E61892"/>
    <w:rsid w:val="00E61BAA"/>
    <w:rsid w:val="00E6299C"/>
    <w:rsid w:val="00E6375C"/>
    <w:rsid w:val="00E63972"/>
    <w:rsid w:val="00E63A23"/>
    <w:rsid w:val="00E63A41"/>
    <w:rsid w:val="00E63D8C"/>
    <w:rsid w:val="00E6440A"/>
    <w:rsid w:val="00E64EDE"/>
    <w:rsid w:val="00E65A33"/>
    <w:rsid w:val="00E65FAE"/>
    <w:rsid w:val="00E664F8"/>
    <w:rsid w:val="00E66554"/>
    <w:rsid w:val="00E6658D"/>
    <w:rsid w:val="00E665A0"/>
    <w:rsid w:val="00E66999"/>
    <w:rsid w:val="00E66EC9"/>
    <w:rsid w:val="00E673A6"/>
    <w:rsid w:val="00E677E9"/>
    <w:rsid w:val="00E67865"/>
    <w:rsid w:val="00E706AC"/>
    <w:rsid w:val="00E70929"/>
    <w:rsid w:val="00E709E7"/>
    <w:rsid w:val="00E70E4B"/>
    <w:rsid w:val="00E71045"/>
    <w:rsid w:val="00E71562"/>
    <w:rsid w:val="00E71D41"/>
    <w:rsid w:val="00E72021"/>
    <w:rsid w:val="00E73432"/>
    <w:rsid w:val="00E734DC"/>
    <w:rsid w:val="00E73FED"/>
    <w:rsid w:val="00E740CE"/>
    <w:rsid w:val="00E741B2"/>
    <w:rsid w:val="00E744D4"/>
    <w:rsid w:val="00E74BEF"/>
    <w:rsid w:val="00E74C7A"/>
    <w:rsid w:val="00E75074"/>
    <w:rsid w:val="00E757E0"/>
    <w:rsid w:val="00E75AAD"/>
    <w:rsid w:val="00E75C03"/>
    <w:rsid w:val="00E76668"/>
    <w:rsid w:val="00E767DE"/>
    <w:rsid w:val="00E76E0B"/>
    <w:rsid w:val="00E77FA0"/>
    <w:rsid w:val="00E80073"/>
    <w:rsid w:val="00E805B3"/>
    <w:rsid w:val="00E8071D"/>
    <w:rsid w:val="00E81692"/>
    <w:rsid w:val="00E819E7"/>
    <w:rsid w:val="00E8238E"/>
    <w:rsid w:val="00E82A65"/>
    <w:rsid w:val="00E8304B"/>
    <w:rsid w:val="00E8324F"/>
    <w:rsid w:val="00E832A2"/>
    <w:rsid w:val="00E83438"/>
    <w:rsid w:val="00E839FB"/>
    <w:rsid w:val="00E85248"/>
    <w:rsid w:val="00E8526C"/>
    <w:rsid w:val="00E85A77"/>
    <w:rsid w:val="00E85F24"/>
    <w:rsid w:val="00E85FAA"/>
    <w:rsid w:val="00E86767"/>
    <w:rsid w:val="00E87478"/>
    <w:rsid w:val="00E8774D"/>
    <w:rsid w:val="00E87A0B"/>
    <w:rsid w:val="00E87AE9"/>
    <w:rsid w:val="00E87FFC"/>
    <w:rsid w:val="00E9105C"/>
    <w:rsid w:val="00E9133B"/>
    <w:rsid w:val="00E91353"/>
    <w:rsid w:val="00E9178B"/>
    <w:rsid w:val="00E91B92"/>
    <w:rsid w:val="00E921D9"/>
    <w:rsid w:val="00E92604"/>
    <w:rsid w:val="00E92843"/>
    <w:rsid w:val="00E92FF6"/>
    <w:rsid w:val="00E93DF7"/>
    <w:rsid w:val="00E93EA3"/>
    <w:rsid w:val="00E94332"/>
    <w:rsid w:val="00E9496E"/>
    <w:rsid w:val="00E9569A"/>
    <w:rsid w:val="00E96161"/>
    <w:rsid w:val="00E965D0"/>
    <w:rsid w:val="00E967C5"/>
    <w:rsid w:val="00E96B8F"/>
    <w:rsid w:val="00E96C51"/>
    <w:rsid w:val="00E974C9"/>
    <w:rsid w:val="00E97B9F"/>
    <w:rsid w:val="00EA0498"/>
    <w:rsid w:val="00EA0783"/>
    <w:rsid w:val="00EA0FE9"/>
    <w:rsid w:val="00EA1088"/>
    <w:rsid w:val="00EA1508"/>
    <w:rsid w:val="00EA2940"/>
    <w:rsid w:val="00EA3247"/>
    <w:rsid w:val="00EA38E9"/>
    <w:rsid w:val="00EA3C97"/>
    <w:rsid w:val="00EA4069"/>
    <w:rsid w:val="00EA4722"/>
    <w:rsid w:val="00EA47CE"/>
    <w:rsid w:val="00EA4D6B"/>
    <w:rsid w:val="00EA4EDF"/>
    <w:rsid w:val="00EA5D17"/>
    <w:rsid w:val="00EA6B10"/>
    <w:rsid w:val="00EA6E25"/>
    <w:rsid w:val="00EA7684"/>
    <w:rsid w:val="00EA7878"/>
    <w:rsid w:val="00EA792F"/>
    <w:rsid w:val="00EB0A60"/>
    <w:rsid w:val="00EB133E"/>
    <w:rsid w:val="00EB1B65"/>
    <w:rsid w:val="00EB2773"/>
    <w:rsid w:val="00EB2C14"/>
    <w:rsid w:val="00EB2CA6"/>
    <w:rsid w:val="00EB35D2"/>
    <w:rsid w:val="00EB384F"/>
    <w:rsid w:val="00EB415F"/>
    <w:rsid w:val="00EB54A6"/>
    <w:rsid w:val="00EB5E66"/>
    <w:rsid w:val="00EB69C8"/>
    <w:rsid w:val="00EB6BD5"/>
    <w:rsid w:val="00EB6D00"/>
    <w:rsid w:val="00EB6F5A"/>
    <w:rsid w:val="00EC0B47"/>
    <w:rsid w:val="00EC0BBA"/>
    <w:rsid w:val="00EC0BDB"/>
    <w:rsid w:val="00EC1694"/>
    <w:rsid w:val="00EC2734"/>
    <w:rsid w:val="00EC2D17"/>
    <w:rsid w:val="00EC3830"/>
    <w:rsid w:val="00EC3853"/>
    <w:rsid w:val="00EC44CB"/>
    <w:rsid w:val="00EC4923"/>
    <w:rsid w:val="00EC4DB9"/>
    <w:rsid w:val="00EC50DC"/>
    <w:rsid w:val="00EC52FA"/>
    <w:rsid w:val="00EC5F6E"/>
    <w:rsid w:val="00EC5F9A"/>
    <w:rsid w:val="00EC6F03"/>
    <w:rsid w:val="00EC712B"/>
    <w:rsid w:val="00EC7298"/>
    <w:rsid w:val="00EC7443"/>
    <w:rsid w:val="00EC75A3"/>
    <w:rsid w:val="00EC7604"/>
    <w:rsid w:val="00EC7B94"/>
    <w:rsid w:val="00EC7E9B"/>
    <w:rsid w:val="00ED037B"/>
    <w:rsid w:val="00ED0BA6"/>
    <w:rsid w:val="00ED0DC4"/>
    <w:rsid w:val="00ED185A"/>
    <w:rsid w:val="00ED1888"/>
    <w:rsid w:val="00ED21C5"/>
    <w:rsid w:val="00ED24BD"/>
    <w:rsid w:val="00ED27ED"/>
    <w:rsid w:val="00ED28F5"/>
    <w:rsid w:val="00ED2D8B"/>
    <w:rsid w:val="00ED381F"/>
    <w:rsid w:val="00ED3879"/>
    <w:rsid w:val="00ED3912"/>
    <w:rsid w:val="00ED3F9B"/>
    <w:rsid w:val="00ED44F5"/>
    <w:rsid w:val="00ED4FF1"/>
    <w:rsid w:val="00ED512E"/>
    <w:rsid w:val="00ED5EFB"/>
    <w:rsid w:val="00ED6553"/>
    <w:rsid w:val="00ED74D3"/>
    <w:rsid w:val="00ED7AC5"/>
    <w:rsid w:val="00ED7DAB"/>
    <w:rsid w:val="00EE00A2"/>
    <w:rsid w:val="00EE05AC"/>
    <w:rsid w:val="00EE15E3"/>
    <w:rsid w:val="00EE19B8"/>
    <w:rsid w:val="00EE2029"/>
    <w:rsid w:val="00EE23DA"/>
    <w:rsid w:val="00EE2DA9"/>
    <w:rsid w:val="00EE3851"/>
    <w:rsid w:val="00EE3DFF"/>
    <w:rsid w:val="00EE4589"/>
    <w:rsid w:val="00EE496F"/>
    <w:rsid w:val="00EE4D40"/>
    <w:rsid w:val="00EE549D"/>
    <w:rsid w:val="00EE5E49"/>
    <w:rsid w:val="00EE6096"/>
    <w:rsid w:val="00EE6537"/>
    <w:rsid w:val="00EE6DA1"/>
    <w:rsid w:val="00EE6EB6"/>
    <w:rsid w:val="00EE7A5C"/>
    <w:rsid w:val="00EF016F"/>
    <w:rsid w:val="00EF0A9A"/>
    <w:rsid w:val="00EF2163"/>
    <w:rsid w:val="00EF2AA0"/>
    <w:rsid w:val="00EF3602"/>
    <w:rsid w:val="00EF3AC5"/>
    <w:rsid w:val="00EF3C65"/>
    <w:rsid w:val="00EF3DF7"/>
    <w:rsid w:val="00EF40A4"/>
    <w:rsid w:val="00EF4100"/>
    <w:rsid w:val="00EF4301"/>
    <w:rsid w:val="00EF5098"/>
    <w:rsid w:val="00EF573A"/>
    <w:rsid w:val="00EF5F9E"/>
    <w:rsid w:val="00EF75AE"/>
    <w:rsid w:val="00EF7A4E"/>
    <w:rsid w:val="00EF7CD0"/>
    <w:rsid w:val="00F002AF"/>
    <w:rsid w:val="00F013D5"/>
    <w:rsid w:val="00F015E6"/>
    <w:rsid w:val="00F02F72"/>
    <w:rsid w:val="00F0355D"/>
    <w:rsid w:val="00F038D9"/>
    <w:rsid w:val="00F040B8"/>
    <w:rsid w:val="00F04849"/>
    <w:rsid w:val="00F06003"/>
    <w:rsid w:val="00F06A93"/>
    <w:rsid w:val="00F06E21"/>
    <w:rsid w:val="00F06EA5"/>
    <w:rsid w:val="00F0766C"/>
    <w:rsid w:val="00F07FE3"/>
    <w:rsid w:val="00F10AEC"/>
    <w:rsid w:val="00F10DBD"/>
    <w:rsid w:val="00F1118C"/>
    <w:rsid w:val="00F11448"/>
    <w:rsid w:val="00F115A2"/>
    <w:rsid w:val="00F116A4"/>
    <w:rsid w:val="00F11E16"/>
    <w:rsid w:val="00F1255D"/>
    <w:rsid w:val="00F12651"/>
    <w:rsid w:val="00F12879"/>
    <w:rsid w:val="00F12E18"/>
    <w:rsid w:val="00F12E57"/>
    <w:rsid w:val="00F12E6E"/>
    <w:rsid w:val="00F1309A"/>
    <w:rsid w:val="00F132A5"/>
    <w:rsid w:val="00F13C35"/>
    <w:rsid w:val="00F14251"/>
    <w:rsid w:val="00F142ED"/>
    <w:rsid w:val="00F1436A"/>
    <w:rsid w:val="00F155DD"/>
    <w:rsid w:val="00F15788"/>
    <w:rsid w:val="00F157F5"/>
    <w:rsid w:val="00F15843"/>
    <w:rsid w:val="00F15E7E"/>
    <w:rsid w:val="00F15F87"/>
    <w:rsid w:val="00F16005"/>
    <w:rsid w:val="00F16496"/>
    <w:rsid w:val="00F167BF"/>
    <w:rsid w:val="00F173F5"/>
    <w:rsid w:val="00F2042F"/>
    <w:rsid w:val="00F2086B"/>
    <w:rsid w:val="00F20BD9"/>
    <w:rsid w:val="00F2197C"/>
    <w:rsid w:val="00F21DF1"/>
    <w:rsid w:val="00F21DFC"/>
    <w:rsid w:val="00F228D9"/>
    <w:rsid w:val="00F22AF2"/>
    <w:rsid w:val="00F2365D"/>
    <w:rsid w:val="00F23B45"/>
    <w:rsid w:val="00F23F66"/>
    <w:rsid w:val="00F24CD9"/>
    <w:rsid w:val="00F259BA"/>
    <w:rsid w:val="00F25B77"/>
    <w:rsid w:val="00F2603C"/>
    <w:rsid w:val="00F27E30"/>
    <w:rsid w:val="00F30E61"/>
    <w:rsid w:val="00F315C0"/>
    <w:rsid w:val="00F32FDF"/>
    <w:rsid w:val="00F33A61"/>
    <w:rsid w:val="00F33C6C"/>
    <w:rsid w:val="00F340F4"/>
    <w:rsid w:val="00F34EE1"/>
    <w:rsid w:val="00F35751"/>
    <w:rsid w:val="00F35C73"/>
    <w:rsid w:val="00F35E54"/>
    <w:rsid w:val="00F361E1"/>
    <w:rsid w:val="00F37783"/>
    <w:rsid w:val="00F37805"/>
    <w:rsid w:val="00F37E61"/>
    <w:rsid w:val="00F410C6"/>
    <w:rsid w:val="00F42034"/>
    <w:rsid w:val="00F42409"/>
    <w:rsid w:val="00F42E8C"/>
    <w:rsid w:val="00F435B1"/>
    <w:rsid w:val="00F450CC"/>
    <w:rsid w:val="00F450E2"/>
    <w:rsid w:val="00F451DB"/>
    <w:rsid w:val="00F452ED"/>
    <w:rsid w:val="00F45BE2"/>
    <w:rsid w:val="00F4615D"/>
    <w:rsid w:val="00F464AF"/>
    <w:rsid w:val="00F47915"/>
    <w:rsid w:val="00F47AA7"/>
    <w:rsid w:val="00F50353"/>
    <w:rsid w:val="00F50A75"/>
    <w:rsid w:val="00F50D0B"/>
    <w:rsid w:val="00F50ECD"/>
    <w:rsid w:val="00F512B9"/>
    <w:rsid w:val="00F51452"/>
    <w:rsid w:val="00F5162F"/>
    <w:rsid w:val="00F51667"/>
    <w:rsid w:val="00F51718"/>
    <w:rsid w:val="00F5271D"/>
    <w:rsid w:val="00F52833"/>
    <w:rsid w:val="00F528A6"/>
    <w:rsid w:val="00F52B9D"/>
    <w:rsid w:val="00F52DB0"/>
    <w:rsid w:val="00F531D5"/>
    <w:rsid w:val="00F5348A"/>
    <w:rsid w:val="00F53C83"/>
    <w:rsid w:val="00F53E1F"/>
    <w:rsid w:val="00F55380"/>
    <w:rsid w:val="00F554D7"/>
    <w:rsid w:val="00F55740"/>
    <w:rsid w:val="00F55950"/>
    <w:rsid w:val="00F55DBB"/>
    <w:rsid w:val="00F55F7C"/>
    <w:rsid w:val="00F56308"/>
    <w:rsid w:val="00F56688"/>
    <w:rsid w:val="00F57405"/>
    <w:rsid w:val="00F57B56"/>
    <w:rsid w:val="00F602D3"/>
    <w:rsid w:val="00F604C5"/>
    <w:rsid w:val="00F608E2"/>
    <w:rsid w:val="00F61050"/>
    <w:rsid w:val="00F61D97"/>
    <w:rsid w:val="00F62352"/>
    <w:rsid w:val="00F6301E"/>
    <w:rsid w:val="00F6365A"/>
    <w:rsid w:val="00F63A5E"/>
    <w:rsid w:val="00F6459F"/>
    <w:rsid w:val="00F64B52"/>
    <w:rsid w:val="00F64E96"/>
    <w:rsid w:val="00F650D5"/>
    <w:rsid w:val="00F65967"/>
    <w:rsid w:val="00F65E60"/>
    <w:rsid w:val="00F65F5B"/>
    <w:rsid w:val="00F65F9E"/>
    <w:rsid w:val="00F66B89"/>
    <w:rsid w:val="00F66F04"/>
    <w:rsid w:val="00F67089"/>
    <w:rsid w:val="00F672FA"/>
    <w:rsid w:val="00F6789C"/>
    <w:rsid w:val="00F70243"/>
    <w:rsid w:val="00F70279"/>
    <w:rsid w:val="00F70754"/>
    <w:rsid w:val="00F707DE"/>
    <w:rsid w:val="00F715C2"/>
    <w:rsid w:val="00F71744"/>
    <w:rsid w:val="00F7180B"/>
    <w:rsid w:val="00F71C37"/>
    <w:rsid w:val="00F71EE0"/>
    <w:rsid w:val="00F722A8"/>
    <w:rsid w:val="00F72922"/>
    <w:rsid w:val="00F72B3A"/>
    <w:rsid w:val="00F72F60"/>
    <w:rsid w:val="00F73122"/>
    <w:rsid w:val="00F7358E"/>
    <w:rsid w:val="00F74203"/>
    <w:rsid w:val="00F746FC"/>
    <w:rsid w:val="00F7508D"/>
    <w:rsid w:val="00F7586F"/>
    <w:rsid w:val="00F759EA"/>
    <w:rsid w:val="00F75E4B"/>
    <w:rsid w:val="00F765BE"/>
    <w:rsid w:val="00F7693E"/>
    <w:rsid w:val="00F76ACA"/>
    <w:rsid w:val="00F76DC4"/>
    <w:rsid w:val="00F779F4"/>
    <w:rsid w:val="00F77B7B"/>
    <w:rsid w:val="00F8076E"/>
    <w:rsid w:val="00F80C85"/>
    <w:rsid w:val="00F8194B"/>
    <w:rsid w:val="00F821EE"/>
    <w:rsid w:val="00F82517"/>
    <w:rsid w:val="00F828A8"/>
    <w:rsid w:val="00F82A10"/>
    <w:rsid w:val="00F82F42"/>
    <w:rsid w:val="00F838F6"/>
    <w:rsid w:val="00F84CFB"/>
    <w:rsid w:val="00F84F25"/>
    <w:rsid w:val="00F84F9A"/>
    <w:rsid w:val="00F8576F"/>
    <w:rsid w:val="00F85837"/>
    <w:rsid w:val="00F85861"/>
    <w:rsid w:val="00F85FF0"/>
    <w:rsid w:val="00F87257"/>
    <w:rsid w:val="00F87D96"/>
    <w:rsid w:val="00F87DBF"/>
    <w:rsid w:val="00F900D9"/>
    <w:rsid w:val="00F9050C"/>
    <w:rsid w:val="00F90BD7"/>
    <w:rsid w:val="00F90C89"/>
    <w:rsid w:val="00F90D80"/>
    <w:rsid w:val="00F90DE4"/>
    <w:rsid w:val="00F91270"/>
    <w:rsid w:val="00F91FF6"/>
    <w:rsid w:val="00F92E2F"/>
    <w:rsid w:val="00F93250"/>
    <w:rsid w:val="00F935C9"/>
    <w:rsid w:val="00F9368C"/>
    <w:rsid w:val="00F93949"/>
    <w:rsid w:val="00F9468A"/>
    <w:rsid w:val="00F94DCC"/>
    <w:rsid w:val="00F9548E"/>
    <w:rsid w:val="00F9597E"/>
    <w:rsid w:val="00F95D8A"/>
    <w:rsid w:val="00F96D50"/>
    <w:rsid w:val="00F97C16"/>
    <w:rsid w:val="00F97DB0"/>
    <w:rsid w:val="00F97DD9"/>
    <w:rsid w:val="00FA06A7"/>
    <w:rsid w:val="00FA09ED"/>
    <w:rsid w:val="00FA0A66"/>
    <w:rsid w:val="00FA0AFB"/>
    <w:rsid w:val="00FA12AD"/>
    <w:rsid w:val="00FA15B8"/>
    <w:rsid w:val="00FA1692"/>
    <w:rsid w:val="00FA18EE"/>
    <w:rsid w:val="00FA1D78"/>
    <w:rsid w:val="00FA24F5"/>
    <w:rsid w:val="00FA2DB2"/>
    <w:rsid w:val="00FA2DC7"/>
    <w:rsid w:val="00FA2DD8"/>
    <w:rsid w:val="00FA2F5E"/>
    <w:rsid w:val="00FA332A"/>
    <w:rsid w:val="00FA3503"/>
    <w:rsid w:val="00FA362E"/>
    <w:rsid w:val="00FA49CD"/>
    <w:rsid w:val="00FA535A"/>
    <w:rsid w:val="00FA668C"/>
    <w:rsid w:val="00FA68A1"/>
    <w:rsid w:val="00FA7B20"/>
    <w:rsid w:val="00FA7CC9"/>
    <w:rsid w:val="00FB0179"/>
    <w:rsid w:val="00FB02AB"/>
    <w:rsid w:val="00FB0A8F"/>
    <w:rsid w:val="00FB1876"/>
    <w:rsid w:val="00FB18E0"/>
    <w:rsid w:val="00FB204B"/>
    <w:rsid w:val="00FB2DD2"/>
    <w:rsid w:val="00FB2FE5"/>
    <w:rsid w:val="00FB3571"/>
    <w:rsid w:val="00FB5113"/>
    <w:rsid w:val="00FB763E"/>
    <w:rsid w:val="00FB7FBE"/>
    <w:rsid w:val="00FC009D"/>
    <w:rsid w:val="00FC106A"/>
    <w:rsid w:val="00FC1207"/>
    <w:rsid w:val="00FC15E5"/>
    <w:rsid w:val="00FC16F1"/>
    <w:rsid w:val="00FC1DC0"/>
    <w:rsid w:val="00FC22A4"/>
    <w:rsid w:val="00FC29C9"/>
    <w:rsid w:val="00FC329A"/>
    <w:rsid w:val="00FC36D7"/>
    <w:rsid w:val="00FC663A"/>
    <w:rsid w:val="00FC669E"/>
    <w:rsid w:val="00FC6C4A"/>
    <w:rsid w:val="00FC7718"/>
    <w:rsid w:val="00FD117C"/>
    <w:rsid w:val="00FD1260"/>
    <w:rsid w:val="00FD166B"/>
    <w:rsid w:val="00FD1A9A"/>
    <w:rsid w:val="00FD21BE"/>
    <w:rsid w:val="00FD2220"/>
    <w:rsid w:val="00FD2898"/>
    <w:rsid w:val="00FD2915"/>
    <w:rsid w:val="00FD2C20"/>
    <w:rsid w:val="00FD334C"/>
    <w:rsid w:val="00FD35E4"/>
    <w:rsid w:val="00FD45C1"/>
    <w:rsid w:val="00FD485E"/>
    <w:rsid w:val="00FD4E60"/>
    <w:rsid w:val="00FD7816"/>
    <w:rsid w:val="00FD7CDA"/>
    <w:rsid w:val="00FE0491"/>
    <w:rsid w:val="00FE0EC7"/>
    <w:rsid w:val="00FE1431"/>
    <w:rsid w:val="00FE152C"/>
    <w:rsid w:val="00FE1A55"/>
    <w:rsid w:val="00FE21B2"/>
    <w:rsid w:val="00FE2642"/>
    <w:rsid w:val="00FE295D"/>
    <w:rsid w:val="00FE2D63"/>
    <w:rsid w:val="00FE414B"/>
    <w:rsid w:val="00FE492C"/>
    <w:rsid w:val="00FE4A11"/>
    <w:rsid w:val="00FE53C6"/>
    <w:rsid w:val="00FE540F"/>
    <w:rsid w:val="00FE572E"/>
    <w:rsid w:val="00FE5AEC"/>
    <w:rsid w:val="00FE6071"/>
    <w:rsid w:val="00FE62D8"/>
    <w:rsid w:val="00FE64B6"/>
    <w:rsid w:val="00FE6AB6"/>
    <w:rsid w:val="00FE6DFD"/>
    <w:rsid w:val="00FE72A8"/>
    <w:rsid w:val="00FF0E97"/>
    <w:rsid w:val="00FF1CFA"/>
    <w:rsid w:val="00FF2450"/>
    <w:rsid w:val="00FF258A"/>
    <w:rsid w:val="00FF28A8"/>
    <w:rsid w:val="00FF2AFC"/>
    <w:rsid w:val="00FF4180"/>
    <w:rsid w:val="00FF4524"/>
    <w:rsid w:val="00FF45B0"/>
    <w:rsid w:val="00FF507F"/>
    <w:rsid w:val="00FF57A6"/>
    <w:rsid w:val="00FF6545"/>
    <w:rsid w:val="00FF675E"/>
    <w:rsid w:val="00FF7169"/>
    <w:rsid w:val="00FF71AE"/>
    <w:rsid w:val="00FF7913"/>
    <w:rsid w:val="00FF7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06FCF2"/>
  <w15:docId w15:val="{902F50E5-06C9-4330-9923-929EB1FD7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BO"/>
    </w:rPr>
  </w:style>
  <w:style w:type="paragraph" w:styleId="Ttulo1">
    <w:name w:val="heading 1"/>
    <w:basedOn w:val="Normal"/>
    <w:next w:val="Ttulo2"/>
    <w:link w:val="Ttulo1Car"/>
    <w:qFormat/>
    <w:rsid w:val="00AE348E"/>
    <w:pPr>
      <w:keepNext/>
      <w:keepLines/>
      <w:numPr>
        <w:numId w:val="1"/>
      </w:numPr>
      <w:autoSpaceDE w:val="0"/>
      <w:autoSpaceDN w:val="0"/>
      <w:adjustRightInd w:val="0"/>
      <w:spacing w:after="120"/>
      <w:outlineLvl w:val="0"/>
    </w:pPr>
    <w:rPr>
      <w:b/>
      <w:sz w:val="32"/>
    </w:rPr>
  </w:style>
  <w:style w:type="paragraph" w:styleId="Ttulo2">
    <w:name w:val="heading 2"/>
    <w:basedOn w:val="Normal"/>
    <w:next w:val="Ttulo3"/>
    <w:link w:val="Ttulo2Car"/>
    <w:qFormat/>
    <w:rsid w:val="00FD4A9E"/>
    <w:pPr>
      <w:keepNext/>
      <w:keepLines/>
      <w:numPr>
        <w:ilvl w:val="1"/>
        <w:numId w:val="1"/>
      </w:numPr>
      <w:autoSpaceDE w:val="0"/>
      <w:autoSpaceDN w:val="0"/>
      <w:adjustRightInd w:val="0"/>
      <w:spacing w:after="120"/>
      <w:ind w:left="720"/>
      <w:outlineLvl w:val="1"/>
    </w:pPr>
    <w:rPr>
      <w:b/>
      <w:sz w:val="28"/>
    </w:rPr>
  </w:style>
  <w:style w:type="paragraph" w:styleId="Ttulo3">
    <w:name w:val="heading 3"/>
    <w:basedOn w:val="Normal"/>
    <w:next w:val="Ttulo4"/>
    <w:link w:val="Ttulo3Car"/>
    <w:qFormat/>
    <w:rsid w:val="00C05064"/>
    <w:pPr>
      <w:keepLines/>
      <w:numPr>
        <w:ilvl w:val="2"/>
        <w:numId w:val="1"/>
      </w:numPr>
      <w:autoSpaceDE w:val="0"/>
      <w:autoSpaceDN w:val="0"/>
      <w:adjustRightInd w:val="0"/>
      <w:spacing w:after="120"/>
      <w:ind w:left="1080"/>
      <w:outlineLvl w:val="2"/>
    </w:pPr>
  </w:style>
  <w:style w:type="paragraph" w:styleId="Ttulo4">
    <w:name w:val="heading 4"/>
    <w:next w:val="Ttulo5"/>
    <w:link w:val="Ttulo4Car"/>
    <w:qFormat/>
    <w:rsid w:val="0083598E"/>
    <w:pPr>
      <w:keepLines/>
      <w:numPr>
        <w:ilvl w:val="3"/>
        <w:numId w:val="1"/>
      </w:numPr>
      <w:autoSpaceDE w:val="0"/>
      <w:autoSpaceDN w:val="0"/>
      <w:adjustRightInd w:val="0"/>
      <w:spacing w:after="120"/>
      <w:outlineLvl w:val="3"/>
    </w:pPr>
  </w:style>
  <w:style w:type="paragraph" w:styleId="Ttulo5">
    <w:name w:val="heading 5"/>
    <w:basedOn w:val="Normal"/>
    <w:next w:val="Ttulo6"/>
    <w:link w:val="Ttulo5Car"/>
    <w:qFormat/>
    <w:rsid w:val="00ED1966"/>
    <w:pPr>
      <w:keepLines/>
      <w:numPr>
        <w:ilvl w:val="4"/>
        <w:numId w:val="1"/>
      </w:numPr>
      <w:autoSpaceDE w:val="0"/>
      <w:autoSpaceDN w:val="0"/>
      <w:adjustRightInd w:val="0"/>
      <w:spacing w:after="120"/>
      <w:outlineLvl w:val="4"/>
    </w:pPr>
  </w:style>
  <w:style w:type="paragraph" w:styleId="Ttulo6">
    <w:name w:val="heading 6"/>
    <w:basedOn w:val="Normal"/>
    <w:link w:val="Ttulo6Car"/>
    <w:qFormat/>
    <w:rsid w:val="00ED1966"/>
    <w:pPr>
      <w:keepLines/>
      <w:numPr>
        <w:ilvl w:val="5"/>
        <w:numId w:val="1"/>
      </w:numPr>
      <w:autoSpaceDE w:val="0"/>
      <w:autoSpaceDN w:val="0"/>
      <w:adjustRightInd w:val="0"/>
      <w:spacing w:after="120"/>
      <w:outlineLvl w:val="5"/>
    </w:pPr>
  </w:style>
  <w:style w:type="paragraph" w:styleId="Ttulo7">
    <w:name w:val="heading 7"/>
    <w:basedOn w:val="Ttulo6"/>
    <w:next w:val="Ttulo8"/>
    <w:link w:val="Ttulo7Car"/>
    <w:qFormat/>
    <w:rsid w:val="00A47A31"/>
    <w:pPr>
      <w:numPr>
        <w:ilvl w:val="6"/>
        <w:numId w:val="2"/>
      </w:numPr>
      <w:tabs>
        <w:tab w:val="num" w:pos="4680"/>
      </w:tabs>
      <w:outlineLvl w:val="6"/>
    </w:pPr>
    <w:rPr>
      <w:rFonts w:ascii="Times New Roman" w:eastAsia="Times New Roman" w:hAnsi="Times New Roman" w:cs="Times New Roman"/>
    </w:rPr>
  </w:style>
  <w:style w:type="paragraph" w:styleId="Ttulo8">
    <w:name w:val="heading 8"/>
    <w:basedOn w:val="Normal"/>
    <w:next w:val="Normal"/>
    <w:link w:val="Ttulo8Car"/>
    <w:qFormat/>
    <w:rsid w:val="00A47A31"/>
    <w:pPr>
      <w:numPr>
        <w:ilvl w:val="7"/>
        <w:numId w:val="2"/>
      </w:numPr>
      <w:spacing w:before="240" w:after="60"/>
      <w:outlineLvl w:val="7"/>
    </w:pPr>
    <w:rPr>
      <w:rFonts w:ascii="Times New Roman" w:eastAsia="Times New Roman" w:hAnsi="Times New Roman" w:cs="Times New Roman"/>
      <w:i/>
      <w:iCs/>
    </w:rPr>
  </w:style>
  <w:style w:type="paragraph" w:styleId="Ttulo9">
    <w:name w:val="heading 9"/>
    <w:basedOn w:val="Normal"/>
    <w:next w:val="Normal"/>
    <w:link w:val="Ttulo9Car"/>
    <w:qFormat/>
    <w:rsid w:val="00A47A31"/>
    <w:pPr>
      <w:numPr>
        <w:ilvl w:val="8"/>
        <w:numId w:val="2"/>
      </w:numPr>
      <w:spacing w:before="240" w:after="60"/>
      <w:outlineLvl w:val="8"/>
    </w:pPr>
    <w:rPr>
      <w:rFonts w:ascii="Arial" w:eastAsia="Times New Roman"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AE348E"/>
    <w:rPr>
      <w:b/>
      <w:sz w:val="32"/>
    </w:rPr>
  </w:style>
  <w:style w:type="character" w:customStyle="1" w:styleId="Ttulo2Car">
    <w:name w:val="Título 2 Car"/>
    <w:basedOn w:val="Fuentedeprrafopredeter"/>
    <w:link w:val="Ttulo2"/>
    <w:rsid w:val="00FD4A9E"/>
    <w:rPr>
      <w:b/>
      <w:sz w:val="28"/>
    </w:rPr>
  </w:style>
  <w:style w:type="character" w:customStyle="1" w:styleId="Ttulo3Car">
    <w:name w:val="Título 3 Car"/>
    <w:basedOn w:val="Fuentedeprrafopredeter"/>
    <w:link w:val="Ttulo3"/>
    <w:rsid w:val="00C05064"/>
  </w:style>
  <w:style w:type="character" w:customStyle="1" w:styleId="Ttulo4Car">
    <w:name w:val="Título 4 Car"/>
    <w:basedOn w:val="Fuentedeprrafopredeter"/>
    <w:link w:val="Ttulo4"/>
    <w:rsid w:val="0083598E"/>
  </w:style>
  <w:style w:type="character" w:customStyle="1" w:styleId="Ttulo5Car">
    <w:name w:val="Título 5 Car"/>
    <w:basedOn w:val="Fuentedeprrafopredeter"/>
    <w:link w:val="Ttulo5"/>
    <w:rsid w:val="00921F9F"/>
  </w:style>
  <w:style w:type="character" w:customStyle="1" w:styleId="Ttulo6Car">
    <w:name w:val="Título 6 Car"/>
    <w:basedOn w:val="Fuentedeprrafopredeter"/>
    <w:link w:val="Ttulo6"/>
    <w:rsid w:val="00B971FA"/>
  </w:style>
  <w:style w:type="character" w:customStyle="1" w:styleId="Ttulo7Car">
    <w:name w:val="Título 7 Car"/>
    <w:basedOn w:val="Fuentedeprrafopredeter"/>
    <w:link w:val="Ttulo7"/>
    <w:rsid w:val="00B971FA"/>
    <w:rPr>
      <w:rFonts w:ascii="Times New Roman" w:eastAsia="Times New Roman" w:hAnsi="Times New Roman" w:cs="Times New Roman"/>
    </w:rPr>
  </w:style>
  <w:style w:type="character" w:customStyle="1" w:styleId="Ttulo8Car">
    <w:name w:val="Título 8 Car"/>
    <w:basedOn w:val="Fuentedeprrafopredeter"/>
    <w:link w:val="Ttulo8"/>
    <w:rsid w:val="00C15CC8"/>
    <w:rPr>
      <w:rFonts w:ascii="Times New Roman" w:eastAsia="Times New Roman" w:hAnsi="Times New Roman" w:cs="Times New Roman"/>
      <w:i/>
      <w:iCs/>
    </w:rPr>
  </w:style>
  <w:style w:type="character" w:customStyle="1" w:styleId="Ttulo9Car">
    <w:name w:val="Título 9 Car"/>
    <w:basedOn w:val="Fuentedeprrafopredeter"/>
    <w:link w:val="Ttulo9"/>
    <w:rsid w:val="00C15CC8"/>
    <w:rPr>
      <w:rFonts w:ascii="Arial" w:eastAsia="Times New Roman" w:hAnsi="Arial" w:cs="Arial"/>
      <w:sz w:val="22"/>
      <w:szCs w:val="22"/>
    </w:rPr>
  </w:style>
  <w:style w:type="paragraph" w:styleId="Prrafodelista">
    <w:name w:val="List Paragraph"/>
    <w:basedOn w:val="Normal"/>
    <w:uiPriority w:val="34"/>
    <w:qFormat/>
    <w:rsid w:val="007C4A06"/>
    <w:pPr>
      <w:ind w:left="720"/>
      <w:contextualSpacing/>
    </w:pPr>
  </w:style>
  <w:style w:type="paragraph" w:styleId="Textoindependiente">
    <w:name w:val="Body Text"/>
    <w:basedOn w:val="Normal"/>
    <w:link w:val="TextoindependienteCar"/>
    <w:rsid w:val="00A47A31"/>
    <w:pPr>
      <w:numPr>
        <w:ilvl w:val="1"/>
        <w:numId w:val="2"/>
      </w:numPr>
      <w:spacing w:after="120"/>
    </w:pPr>
    <w:rPr>
      <w:rFonts w:ascii="Times New Roman" w:eastAsia="Times New Roman" w:hAnsi="Times New Roman" w:cs="Times New Roman"/>
    </w:rPr>
  </w:style>
  <w:style w:type="character" w:customStyle="1" w:styleId="TextoindependienteCar">
    <w:name w:val="Texto independiente Car"/>
    <w:basedOn w:val="Fuentedeprrafopredeter"/>
    <w:link w:val="Textoindependiente"/>
    <w:rsid w:val="00C15CC8"/>
    <w:rPr>
      <w:rFonts w:ascii="Times New Roman" w:eastAsia="Times New Roman" w:hAnsi="Times New Roman" w:cs="Times New Roman"/>
    </w:rPr>
  </w:style>
  <w:style w:type="paragraph" w:customStyle="1" w:styleId="Versesquoted">
    <w:name w:val="Verses quoted"/>
    <w:basedOn w:val="Normal"/>
    <w:rsid w:val="00C15CC8"/>
    <w:pPr>
      <w:widowControl w:val="0"/>
      <w:tabs>
        <w:tab w:val="num" w:pos="3600"/>
      </w:tabs>
      <w:autoSpaceDE w:val="0"/>
      <w:autoSpaceDN w:val="0"/>
      <w:adjustRightInd w:val="0"/>
      <w:ind w:left="3600" w:hanging="360"/>
    </w:pPr>
    <w:rPr>
      <w:rFonts w:ascii="Times New Roman" w:eastAsia="Times New Roman" w:hAnsi="Times New Roman" w:cs="Times New Roman"/>
    </w:rPr>
  </w:style>
  <w:style w:type="character" w:customStyle="1" w:styleId="apple-converted-space">
    <w:name w:val="apple-converted-space"/>
    <w:rsid w:val="00C15CC8"/>
    <w:rPr>
      <w:rFonts w:cs="Times New Roman"/>
    </w:rPr>
  </w:style>
  <w:style w:type="paragraph" w:styleId="Ttulo">
    <w:name w:val="Title"/>
    <w:basedOn w:val="Normal"/>
    <w:next w:val="Normal"/>
    <w:link w:val="TtuloCar"/>
    <w:uiPriority w:val="10"/>
    <w:qFormat/>
    <w:rsid w:val="00865749"/>
    <w:pPr>
      <w:spacing w:after="360"/>
      <w:jc w:val="center"/>
    </w:pPr>
    <w:rPr>
      <w:rFonts w:eastAsia="Times New Roman" w:cstheme="minorHAnsi"/>
      <w:b/>
      <w:noProof/>
      <w:sz w:val="48"/>
      <w:szCs w:val="48"/>
    </w:rPr>
  </w:style>
  <w:style w:type="character" w:customStyle="1" w:styleId="TtuloCar">
    <w:name w:val="Título Car"/>
    <w:basedOn w:val="Fuentedeprrafopredeter"/>
    <w:link w:val="Ttulo"/>
    <w:uiPriority w:val="10"/>
    <w:rsid w:val="00865749"/>
    <w:rPr>
      <w:rFonts w:eastAsia="Times New Roman" w:cstheme="minorHAnsi"/>
      <w:b/>
      <w:noProof/>
      <w:sz w:val="48"/>
      <w:szCs w:val="48"/>
    </w:rPr>
  </w:style>
  <w:style w:type="paragraph" w:styleId="Textoindependiente2">
    <w:name w:val="Body Text 2"/>
    <w:basedOn w:val="Normal"/>
    <w:link w:val="Textoindependiente2Car"/>
    <w:uiPriority w:val="99"/>
    <w:semiHidden/>
    <w:rsid w:val="00C15CC8"/>
    <w:pPr>
      <w:spacing w:after="120" w:line="480" w:lineRule="auto"/>
    </w:pPr>
    <w:rPr>
      <w:rFonts w:ascii="Times New Roman" w:eastAsia="Times New Roman" w:hAnsi="Times New Roman" w:cs="Times New Roman"/>
    </w:rPr>
  </w:style>
  <w:style w:type="character" w:customStyle="1" w:styleId="Textoindependiente2Car">
    <w:name w:val="Texto independiente 2 Car"/>
    <w:basedOn w:val="Fuentedeprrafopredeter"/>
    <w:link w:val="Textoindependiente2"/>
    <w:uiPriority w:val="99"/>
    <w:semiHidden/>
    <w:rsid w:val="00C15CC8"/>
    <w:rPr>
      <w:rFonts w:ascii="Times New Roman" w:eastAsia="Times New Roman" w:hAnsi="Times New Roman" w:cs="Times New Roman"/>
    </w:rPr>
  </w:style>
  <w:style w:type="paragraph" w:customStyle="1" w:styleId="Style3">
    <w:name w:val="Style3"/>
    <w:basedOn w:val="Normal"/>
    <w:rsid w:val="00C15CC8"/>
    <w:pPr>
      <w:spacing w:after="120"/>
    </w:pPr>
    <w:rPr>
      <w:rFonts w:ascii="Times New Roman" w:eastAsia="Times New Roman" w:hAnsi="Times New Roman" w:cs="Times New Roman"/>
    </w:rPr>
  </w:style>
  <w:style w:type="paragraph" w:styleId="Encabezado">
    <w:name w:val="header"/>
    <w:basedOn w:val="Normal"/>
    <w:link w:val="EncabezadoCar"/>
    <w:uiPriority w:val="99"/>
    <w:rsid w:val="00C15CC8"/>
    <w:pPr>
      <w:tabs>
        <w:tab w:val="center" w:pos="4320"/>
        <w:tab w:val="right" w:pos="8640"/>
      </w:tabs>
    </w:pPr>
    <w:rPr>
      <w:rFonts w:ascii="Times New Roman" w:eastAsia="Times New Roman" w:hAnsi="Times New Roman" w:cs="Times New Roman"/>
    </w:rPr>
  </w:style>
  <w:style w:type="character" w:customStyle="1" w:styleId="EncabezadoCar">
    <w:name w:val="Encabezado Car"/>
    <w:basedOn w:val="Fuentedeprrafopredeter"/>
    <w:link w:val="Encabezado"/>
    <w:uiPriority w:val="99"/>
    <w:rsid w:val="00C15CC8"/>
    <w:rPr>
      <w:rFonts w:ascii="Times New Roman" w:eastAsia="Times New Roman" w:hAnsi="Times New Roman" w:cs="Times New Roman"/>
    </w:rPr>
  </w:style>
  <w:style w:type="paragraph" w:styleId="Piedepgina">
    <w:name w:val="footer"/>
    <w:basedOn w:val="Normal"/>
    <w:link w:val="PiedepginaCar"/>
    <w:uiPriority w:val="99"/>
    <w:rsid w:val="00C15CC8"/>
    <w:pPr>
      <w:tabs>
        <w:tab w:val="center" w:pos="4320"/>
        <w:tab w:val="right" w:pos="8640"/>
      </w:tabs>
    </w:pPr>
    <w:rPr>
      <w:rFonts w:ascii="Times New Roman" w:eastAsia="Times New Roman" w:hAnsi="Times New Roman" w:cs="Times New Roman"/>
    </w:rPr>
  </w:style>
  <w:style w:type="character" w:customStyle="1" w:styleId="PiedepginaCar">
    <w:name w:val="Pie de página Car"/>
    <w:basedOn w:val="Fuentedeprrafopredeter"/>
    <w:link w:val="Piedepgina"/>
    <w:uiPriority w:val="99"/>
    <w:rsid w:val="00C15CC8"/>
    <w:rPr>
      <w:rFonts w:ascii="Times New Roman" w:eastAsia="Times New Roman" w:hAnsi="Times New Roman" w:cs="Times New Roman"/>
    </w:rPr>
  </w:style>
  <w:style w:type="character" w:customStyle="1" w:styleId="TextodegloboCar">
    <w:name w:val="Texto de globo Car"/>
    <w:link w:val="Textodeglobo"/>
    <w:uiPriority w:val="99"/>
    <w:rsid w:val="00C15CC8"/>
    <w:rPr>
      <w:rFonts w:ascii="Tahoma" w:hAnsi="Tahoma" w:cs="Tahoma"/>
      <w:sz w:val="16"/>
      <w:szCs w:val="16"/>
    </w:rPr>
  </w:style>
  <w:style w:type="paragraph" w:styleId="Textodeglobo">
    <w:name w:val="Balloon Text"/>
    <w:basedOn w:val="Normal"/>
    <w:link w:val="TextodegloboCar"/>
    <w:uiPriority w:val="99"/>
    <w:rsid w:val="00C15CC8"/>
    <w:rPr>
      <w:rFonts w:ascii="Tahoma" w:hAnsi="Tahoma" w:cs="Tahoma"/>
      <w:sz w:val="16"/>
      <w:szCs w:val="16"/>
    </w:rPr>
  </w:style>
  <w:style w:type="character" w:customStyle="1" w:styleId="BalloonTextChar1">
    <w:name w:val="Balloon Text Char1"/>
    <w:basedOn w:val="Fuentedeprrafopredeter"/>
    <w:rsid w:val="00C15CC8"/>
    <w:rPr>
      <w:rFonts w:ascii="Times New Roman" w:hAnsi="Times New Roman" w:cs="Times New Roman"/>
      <w:sz w:val="18"/>
      <w:szCs w:val="18"/>
    </w:rPr>
  </w:style>
  <w:style w:type="character" w:styleId="Nmerodepgina">
    <w:name w:val="page number"/>
    <w:uiPriority w:val="99"/>
    <w:rsid w:val="00C15CC8"/>
  </w:style>
  <w:style w:type="character" w:customStyle="1" w:styleId="unicode1">
    <w:name w:val="unicode1"/>
    <w:rsid w:val="00C15CC8"/>
    <w:rPr>
      <w:rFonts w:ascii="inherit" w:hAnsi="inherit" w:hint="default"/>
    </w:rPr>
  </w:style>
  <w:style w:type="character" w:styleId="Hipervnculo">
    <w:name w:val="Hyperlink"/>
    <w:uiPriority w:val="99"/>
    <w:rsid w:val="00C15CC8"/>
    <w:rPr>
      <w:color w:val="0000FF"/>
      <w:u w:val="single"/>
    </w:rPr>
  </w:style>
  <w:style w:type="paragraph" w:styleId="Textonotapie">
    <w:name w:val="footnote text"/>
    <w:basedOn w:val="Normal"/>
    <w:link w:val="TextonotapieCar"/>
    <w:rsid w:val="00C15CC8"/>
    <w:rPr>
      <w:rFonts w:ascii="Times New Roman" w:eastAsia="Times New Roman" w:hAnsi="Times New Roman" w:cs="Times New Roman"/>
      <w:sz w:val="20"/>
      <w:szCs w:val="20"/>
    </w:rPr>
  </w:style>
  <w:style w:type="character" w:customStyle="1" w:styleId="TextonotapieCar">
    <w:name w:val="Texto nota pie Car"/>
    <w:basedOn w:val="Fuentedeprrafopredeter"/>
    <w:link w:val="Textonotapie"/>
    <w:rsid w:val="00C15CC8"/>
    <w:rPr>
      <w:rFonts w:ascii="Times New Roman" w:eastAsia="Times New Roman" w:hAnsi="Times New Roman" w:cs="Times New Roman"/>
      <w:sz w:val="20"/>
      <w:szCs w:val="20"/>
    </w:rPr>
  </w:style>
  <w:style w:type="character" w:styleId="Ttulodellibro">
    <w:name w:val="Book Title"/>
    <w:uiPriority w:val="33"/>
    <w:qFormat/>
    <w:rsid w:val="00C336DC"/>
    <w:rPr>
      <w:b/>
      <w:bCs/>
      <w:caps w:val="0"/>
      <w:smallCaps/>
      <w:spacing w:val="5"/>
      <w:u w:val="double"/>
    </w:rPr>
  </w:style>
  <w:style w:type="character" w:styleId="nfasis">
    <w:name w:val="Emphasis"/>
    <w:basedOn w:val="Fuentedeprrafopredeter"/>
    <w:uiPriority w:val="20"/>
    <w:qFormat/>
    <w:rsid w:val="00C15CC8"/>
    <w:rPr>
      <w:i/>
      <w:iCs/>
    </w:rPr>
  </w:style>
  <w:style w:type="paragraph" w:styleId="NormalWeb">
    <w:name w:val="Normal (Web)"/>
    <w:basedOn w:val="Normal"/>
    <w:uiPriority w:val="99"/>
    <w:unhideWhenUsed/>
    <w:rsid w:val="00C15CC8"/>
    <w:pPr>
      <w:spacing w:before="100" w:beforeAutospacing="1" w:after="100" w:afterAutospacing="1"/>
    </w:pPr>
    <w:rPr>
      <w:rFonts w:ascii="Times New Roman" w:eastAsia="Times New Roman" w:hAnsi="Times New Roman" w:cs="Times New Roman"/>
    </w:rPr>
  </w:style>
  <w:style w:type="character" w:styleId="Fuerte">
    <w:name w:val="Strong"/>
    <w:basedOn w:val="Fuentedeprrafopredeter"/>
    <w:uiPriority w:val="22"/>
    <w:qFormat/>
    <w:rsid w:val="00C15CC8"/>
    <w:rPr>
      <w:b/>
      <w:bCs/>
    </w:rPr>
  </w:style>
  <w:style w:type="character" w:styleId="Hipervnculovisitado">
    <w:name w:val="FollowedHyperlink"/>
    <w:basedOn w:val="Fuentedeprrafopredeter"/>
    <w:rsid w:val="00C15CC8"/>
    <w:rPr>
      <w:color w:val="954F72" w:themeColor="followedHyperlink"/>
      <w:u w:val="single"/>
    </w:rPr>
  </w:style>
  <w:style w:type="character" w:customStyle="1" w:styleId="TextocomentarioCar">
    <w:name w:val="Texto comentario Car"/>
    <w:basedOn w:val="Fuentedeprrafopredeter"/>
    <w:link w:val="Textocomentario"/>
    <w:uiPriority w:val="99"/>
    <w:semiHidden/>
    <w:rsid w:val="00836CEE"/>
    <w:rPr>
      <w:sz w:val="20"/>
      <w:szCs w:val="20"/>
    </w:rPr>
  </w:style>
  <w:style w:type="paragraph" w:styleId="Textocomentario">
    <w:name w:val="annotation text"/>
    <w:basedOn w:val="Normal"/>
    <w:link w:val="TextocomentarioCar"/>
    <w:uiPriority w:val="99"/>
    <w:semiHidden/>
    <w:unhideWhenUsed/>
    <w:rsid w:val="00836CEE"/>
    <w:rPr>
      <w:sz w:val="20"/>
      <w:szCs w:val="20"/>
    </w:rPr>
  </w:style>
  <w:style w:type="character" w:customStyle="1" w:styleId="AsuntodelcomentarioCar">
    <w:name w:val="Asunto del comentario Car"/>
    <w:basedOn w:val="TextocomentarioCar"/>
    <w:link w:val="Asuntodelcomentario"/>
    <w:uiPriority w:val="99"/>
    <w:semiHidden/>
    <w:rsid w:val="00836CEE"/>
    <w:rPr>
      <w:b/>
      <w:bCs/>
      <w:sz w:val="20"/>
      <w:szCs w:val="20"/>
    </w:rPr>
  </w:style>
  <w:style w:type="paragraph" w:styleId="Asuntodelcomentario">
    <w:name w:val="annotation subject"/>
    <w:basedOn w:val="Textocomentario"/>
    <w:next w:val="Textocomentario"/>
    <w:link w:val="AsuntodelcomentarioCar"/>
    <w:uiPriority w:val="99"/>
    <w:semiHidden/>
    <w:unhideWhenUsed/>
    <w:rsid w:val="00836CEE"/>
    <w:rPr>
      <w:b/>
      <w:bCs/>
    </w:rPr>
  </w:style>
  <w:style w:type="table" w:styleId="Tablaconcuadrcula">
    <w:name w:val="Table Grid"/>
    <w:basedOn w:val="Tablanormal"/>
    <w:uiPriority w:val="39"/>
    <w:rsid w:val="008A5B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976093"/>
    <w:rPr>
      <w:sz w:val="16"/>
      <w:szCs w:val="16"/>
    </w:rPr>
  </w:style>
  <w:style w:type="character" w:styleId="nfasissutil">
    <w:name w:val="Subtle Emphasis"/>
    <w:basedOn w:val="Fuentedeprrafopredeter"/>
    <w:uiPriority w:val="19"/>
    <w:qFormat/>
    <w:rsid w:val="00E476DF"/>
    <w:rPr>
      <w:i/>
      <w:iCs/>
      <w:color w:val="404040" w:themeColor="text1" w:themeTint="BF"/>
    </w:rPr>
  </w:style>
  <w:style w:type="paragraph" w:styleId="Sinespaciado">
    <w:name w:val="No Spacing"/>
    <w:uiPriority w:val="1"/>
    <w:qFormat/>
    <w:rsid w:val="00E476DF"/>
  </w:style>
  <w:style w:type="paragraph" w:styleId="Subttulo">
    <w:name w:val="Subtitle"/>
    <w:basedOn w:val="Normal"/>
    <w:next w:val="Normal"/>
    <w:link w:val="SubttuloCar"/>
    <w:uiPriority w:val="11"/>
    <w:qFormat/>
    <w:rsid w:val="00E476DF"/>
    <w:pPr>
      <w:numPr>
        <w:ilvl w:val="1"/>
      </w:numPr>
      <w:spacing w:after="160"/>
    </w:pPr>
    <w:rPr>
      <w:rFonts w:eastAsiaTheme="minorEastAsia"/>
      <w:color w:val="5A5A5A" w:themeColor="text1" w:themeTint="A5"/>
      <w:spacing w:val="15"/>
      <w:sz w:val="22"/>
      <w:szCs w:val="22"/>
    </w:rPr>
  </w:style>
  <w:style w:type="character" w:customStyle="1" w:styleId="SubttuloCar">
    <w:name w:val="Subtítulo Car"/>
    <w:basedOn w:val="Fuentedeprrafopredeter"/>
    <w:link w:val="Subttulo"/>
    <w:uiPriority w:val="11"/>
    <w:rsid w:val="00E476DF"/>
    <w:rPr>
      <w:rFonts w:eastAsiaTheme="minorEastAsia"/>
      <w:color w:val="5A5A5A" w:themeColor="text1" w:themeTint="A5"/>
      <w:spacing w:val="15"/>
      <w:sz w:val="22"/>
      <w:szCs w:val="22"/>
    </w:rPr>
  </w:style>
  <w:style w:type="paragraph" w:styleId="Citadestacada">
    <w:name w:val="Intense Quote"/>
    <w:basedOn w:val="Normal"/>
    <w:next w:val="Normal"/>
    <w:link w:val="CitadestacadaCar"/>
    <w:uiPriority w:val="30"/>
    <w:qFormat/>
    <w:rsid w:val="00C336D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C336DC"/>
    <w:rPr>
      <w:i/>
      <w:iCs/>
      <w:color w:val="4472C4" w:themeColor="accent1"/>
    </w:rPr>
  </w:style>
  <w:style w:type="paragraph" w:styleId="Cita">
    <w:name w:val="Quote"/>
    <w:basedOn w:val="Normal"/>
    <w:next w:val="Normal"/>
    <w:link w:val="CitaCar"/>
    <w:uiPriority w:val="29"/>
    <w:qFormat/>
    <w:rsid w:val="00C336DC"/>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C336DC"/>
    <w:rPr>
      <w:i/>
      <w:iCs/>
      <w:color w:val="404040" w:themeColor="text1" w:themeTint="BF"/>
    </w:rPr>
  </w:style>
  <w:style w:type="character" w:styleId="Referenciasutil">
    <w:name w:val="Subtle Reference"/>
    <w:basedOn w:val="Fuentedeprrafopredeter"/>
    <w:uiPriority w:val="31"/>
    <w:qFormat/>
    <w:rsid w:val="00C336DC"/>
    <w:rPr>
      <w:smallCaps/>
      <w:color w:val="5A5A5A" w:themeColor="text1" w:themeTint="A5"/>
    </w:rPr>
  </w:style>
  <w:style w:type="paragraph" w:customStyle="1" w:styleId="Body">
    <w:name w:val="Body"/>
    <w:rsid w:val="004A7237"/>
    <w:pPr>
      <w:pBdr>
        <w:top w:val="nil"/>
        <w:left w:val="nil"/>
        <w:bottom w:val="nil"/>
        <w:right w:val="nil"/>
        <w:between w:val="nil"/>
        <w:bar w:val="nil"/>
      </w:pBdr>
    </w:pPr>
    <w:rPr>
      <w:rFonts w:ascii="Calibri" w:eastAsia="Calibri" w:hAnsi="Calibri" w:cs="Calibri"/>
      <w:color w:val="000000"/>
      <w:u w:color="000000"/>
      <w:bdr w:val="nil"/>
      <w:lang w:val="fr-FR"/>
    </w:rPr>
  </w:style>
  <w:style w:type="paragraph" w:customStyle="1" w:styleId="Default">
    <w:name w:val="Default"/>
    <w:rsid w:val="004A7237"/>
    <w:pPr>
      <w:pBdr>
        <w:top w:val="nil"/>
        <w:left w:val="nil"/>
        <w:bottom w:val="nil"/>
        <w:right w:val="nil"/>
        <w:between w:val="nil"/>
        <w:bar w:val="nil"/>
      </w:pBdr>
    </w:pPr>
    <w:rPr>
      <w:rFonts w:ascii="Helvetica" w:eastAsia="Helvetica" w:hAnsi="Helvetica" w:cs="Helvetica"/>
      <w:color w:val="000000"/>
      <w:sz w:val="22"/>
      <w:szCs w:val="22"/>
      <w:bdr w:val="nil"/>
    </w:rPr>
  </w:style>
  <w:style w:type="numbering" w:customStyle="1" w:styleId="ImportedStyle2">
    <w:name w:val="Imported Style 2"/>
    <w:rsid w:val="004A7237"/>
    <w:pPr>
      <w:numPr>
        <w:numId w:val="14"/>
      </w:numPr>
    </w:pPr>
  </w:style>
  <w:style w:type="character" w:customStyle="1" w:styleId="Mencinsinresolver1">
    <w:name w:val="Mención sin resolver1"/>
    <w:basedOn w:val="Fuentedeprrafopredeter"/>
    <w:uiPriority w:val="99"/>
    <w:rsid w:val="00A12243"/>
    <w:rPr>
      <w:color w:val="605E5C"/>
      <w:shd w:val="clear" w:color="auto" w:fill="E1DFDD"/>
    </w:rPr>
  </w:style>
  <w:style w:type="paragraph" w:customStyle="1" w:styleId="chapter-1">
    <w:name w:val="chapter-1"/>
    <w:basedOn w:val="Normal"/>
    <w:rsid w:val="00A12243"/>
    <w:pPr>
      <w:spacing w:before="100" w:beforeAutospacing="1" w:after="100" w:afterAutospacing="1"/>
    </w:pPr>
    <w:rPr>
      <w:rFonts w:ascii="Times New Roman" w:eastAsia="Times New Roman" w:hAnsi="Times New Roman" w:cs="Times New Roman"/>
    </w:rPr>
  </w:style>
  <w:style w:type="character" w:customStyle="1" w:styleId="text">
    <w:name w:val="text"/>
    <w:basedOn w:val="Fuentedeprrafopredeter"/>
    <w:rsid w:val="00A12243"/>
  </w:style>
  <w:style w:type="paragraph" w:customStyle="1" w:styleId="line">
    <w:name w:val="line"/>
    <w:basedOn w:val="Normal"/>
    <w:rsid w:val="00A12243"/>
    <w:pPr>
      <w:spacing w:before="100" w:beforeAutospacing="1" w:after="100" w:afterAutospacing="1"/>
    </w:pPr>
    <w:rPr>
      <w:rFonts w:ascii="Times New Roman" w:eastAsia="Times New Roman" w:hAnsi="Times New Roman" w:cs="Times New Roman"/>
    </w:rPr>
  </w:style>
  <w:style w:type="character" w:customStyle="1" w:styleId="indent-1-breaks">
    <w:name w:val="indent-1-breaks"/>
    <w:basedOn w:val="Fuentedeprrafopredeter"/>
    <w:rsid w:val="00A12243"/>
  </w:style>
  <w:style w:type="paragraph" w:customStyle="1" w:styleId="first-line-none">
    <w:name w:val="first-line-none"/>
    <w:basedOn w:val="Normal"/>
    <w:rsid w:val="00A12243"/>
    <w:pPr>
      <w:spacing w:before="100" w:beforeAutospacing="1" w:after="100" w:afterAutospacing="1"/>
    </w:pPr>
    <w:rPr>
      <w:rFonts w:ascii="Times New Roman" w:eastAsia="Times New Roman" w:hAnsi="Times New Roman" w:cs="Times New Roman"/>
    </w:rPr>
  </w:style>
  <w:style w:type="character" w:customStyle="1" w:styleId="CommentTextChar1">
    <w:name w:val="Comment Text Char1"/>
    <w:basedOn w:val="Fuentedeprrafopredeter"/>
    <w:uiPriority w:val="99"/>
    <w:semiHidden/>
    <w:rsid w:val="002D2544"/>
    <w:rPr>
      <w:sz w:val="20"/>
      <w:szCs w:val="20"/>
    </w:rPr>
  </w:style>
  <w:style w:type="character" w:customStyle="1" w:styleId="CommentSubjectChar1">
    <w:name w:val="Comment Subject Char1"/>
    <w:basedOn w:val="CommentTextChar1"/>
    <w:uiPriority w:val="99"/>
    <w:semiHidden/>
    <w:rsid w:val="002D2544"/>
    <w:rPr>
      <w:b/>
      <w:bCs/>
      <w:sz w:val="20"/>
      <w:szCs w:val="20"/>
    </w:rPr>
  </w:style>
  <w:style w:type="character" w:customStyle="1" w:styleId="UnresolvedMention1">
    <w:name w:val="Unresolved Mention1"/>
    <w:basedOn w:val="Fuentedeprrafopredeter"/>
    <w:uiPriority w:val="99"/>
    <w:rsid w:val="006D292B"/>
    <w:rPr>
      <w:color w:val="605E5C"/>
      <w:shd w:val="clear" w:color="auto" w:fill="E1DFDD"/>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table" w:styleId="Tablanormal1">
    <w:name w:val="Plain Table 1"/>
    <w:basedOn w:val="Tablanormal"/>
    <w:uiPriority w:val="41"/>
    <w:rsid w:val="0065575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65575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clara">
    <w:name w:val="Grid Table Light"/>
    <w:basedOn w:val="Tablanormal"/>
    <w:uiPriority w:val="40"/>
    <w:rsid w:val="0065575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4">
    <w:name w:val="Plain Table 4"/>
    <w:basedOn w:val="Tablanormal"/>
    <w:uiPriority w:val="44"/>
    <w:rsid w:val="0065575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65575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
    <w:name w:val="Grid Table 1 Light"/>
    <w:basedOn w:val="Tablanormal"/>
    <w:uiPriority w:val="46"/>
    <w:rsid w:val="0065575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655756"/>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655756"/>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655756"/>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styleId="Refdenotaalpie">
    <w:name w:val="footnote reference"/>
    <w:basedOn w:val="TextonotapieCar"/>
    <w:uiPriority w:val="99"/>
    <w:unhideWhenUsed/>
    <w:qFormat/>
    <w:rsid w:val="00DE5FFC"/>
    <w:rPr>
      <w:rFonts w:ascii="Times New Roman" w:eastAsia="Times New Roman" w:hAnsi="Times New Roman" w:cs="Times New Roman"/>
      <w:sz w:val="20"/>
      <w:szCs w:val="20"/>
      <w:vertAlign w:val="superscript"/>
    </w:rPr>
  </w:style>
  <w:style w:type="paragraph" w:styleId="TtuloTDC">
    <w:name w:val="TOC Heading"/>
    <w:basedOn w:val="Ttulo1"/>
    <w:next w:val="Normal"/>
    <w:uiPriority w:val="39"/>
    <w:unhideWhenUsed/>
    <w:qFormat/>
    <w:rsid w:val="005F6BAA"/>
    <w:pPr>
      <w:numPr>
        <w:numId w:val="0"/>
      </w:numPr>
      <w:autoSpaceDE/>
      <w:autoSpaceDN/>
      <w:adjustRightInd/>
      <w:spacing w:before="480" w:after="0" w:line="276" w:lineRule="auto"/>
      <w:outlineLvl w:val="9"/>
    </w:pPr>
    <w:rPr>
      <w:rFonts w:asciiTheme="majorHAnsi" w:eastAsiaTheme="majorEastAsia" w:hAnsiTheme="majorHAnsi" w:cstheme="majorBidi"/>
      <w:bCs/>
      <w:color w:val="2F5496" w:themeColor="accent1" w:themeShade="BF"/>
      <w:sz w:val="28"/>
      <w:szCs w:val="28"/>
    </w:rPr>
  </w:style>
  <w:style w:type="paragraph" w:styleId="TDC1">
    <w:name w:val="toc 1"/>
    <w:basedOn w:val="Normal"/>
    <w:next w:val="Normal"/>
    <w:autoRedefine/>
    <w:uiPriority w:val="39"/>
    <w:unhideWhenUsed/>
    <w:rsid w:val="005F6BAA"/>
    <w:pPr>
      <w:spacing w:before="120" w:after="120"/>
    </w:pPr>
    <w:rPr>
      <w:rFonts w:cstheme="minorHAnsi"/>
      <w:b/>
      <w:bCs/>
      <w:caps/>
      <w:sz w:val="20"/>
      <w:szCs w:val="20"/>
    </w:rPr>
  </w:style>
  <w:style w:type="paragraph" w:styleId="TDC2">
    <w:name w:val="toc 2"/>
    <w:basedOn w:val="Normal"/>
    <w:next w:val="Normal"/>
    <w:autoRedefine/>
    <w:uiPriority w:val="39"/>
    <w:unhideWhenUsed/>
    <w:rsid w:val="005F6BAA"/>
    <w:pPr>
      <w:ind w:left="240"/>
    </w:pPr>
    <w:rPr>
      <w:rFonts w:cstheme="minorHAnsi"/>
      <w:smallCaps/>
      <w:sz w:val="20"/>
      <w:szCs w:val="20"/>
    </w:rPr>
  </w:style>
  <w:style w:type="paragraph" w:styleId="TDC3">
    <w:name w:val="toc 3"/>
    <w:basedOn w:val="Normal"/>
    <w:next w:val="Normal"/>
    <w:autoRedefine/>
    <w:uiPriority w:val="39"/>
    <w:unhideWhenUsed/>
    <w:rsid w:val="005F6BAA"/>
    <w:pPr>
      <w:ind w:left="480"/>
    </w:pPr>
    <w:rPr>
      <w:rFonts w:cstheme="minorHAnsi"/>
      <w:i/>
      <w:iCs/>
      <w:sz w:val="20"/>
      <w:szCs w:val="20"/>
    </w:rPr>
  </w:style>
  <w:style w:type="paragraph" w:styleId="TDC4">
    <w:name w:val="toc 4"/>
    <w:basedOn w:val="Normal"/>
    <w:next w:val="Normal"/>
    <w:autoRedefine/>
    <w:uiPriority w:val="39"/>
    <w:unhideWhenUsed/>
    <w:rsid w:val="005F6BAA"/>
    <w:pPr>
      <w:ind w:left="720"/>
    </w:pPr>
    <w:rPr>
      <w:rFonts w:cstheme="minorHAnsi"/>
      <w:sz w:val="18"/>
      <w:szCs w:val="18"/>
    </w:rPr>
  </w:style>
  <w:style w:type="paragraph" w:styleId="TDC5">
    <w:name w:val="toc 5"/>
    <w:basedOn w:val="Normal"/>
    <w:next w:val="Normal"/>
    <w:autoRedefine/>
    <w:uiPriority w:val="39"/>
    <w:unhideWhenUsed/>
    <w:rsid w:val="005F6BAA"/>
    <w:pPr>
      <w:ind w:left="960"/>
    </w:pPr>
    <w:rPr>
      <w:rFonts w:cstheme="minorHAnsi"/>
      <w:sz w:val="18"/>
      <w:szCs w:val="18"/>
    </w:rPr>
  </w:style>
  <w:style w:type="paragraph" w:styleId="TDC6">
    <w:name w:val="toc 6"/>
    <w:basedOn w:val="Normal"/>
    <w:next w:val="Normal"/>
    <w:autoRedefine/>
    <w:uiPriority w:val="39"/>
    <w:unhideWhenUsed/>
    <w:rsid w:val="005F6BAA"/>
    <w:pPr>
      <w:ind w:left="1200"/>
    </w:pPr>
    <w:rPr>
      <w:rFonts w:cstheme="minorHAnsi"/>
      <w:sz w:val="18"/>
      <w:szCs w:val="18"/>
    </w:rPr>
  </w:style>
  <w:style w:type="paragraph" w:styleId="TDC7">
    <w:name w:val="toc 7"/>
    <w:basedOn w:val="Normal"/>
    <w:next w:val="Normal"/>
    <w:autoRedefine/>
    <w:uiPriority w:val="39"/>
    <w:unhideWhenUsed/>
    <w:rsid w:val="005F6BAA"/>
    <w:pPr>
      <w:ind w:left="1440"/>
    </w:pPr>
    <w:rPr>
      <w:rFonts w:cstheme="minorHAnsi"/>
      <w:sz w:val="18"/>
      <w:szCs w:val="18"/>
    </w:rPr>
  </w:style>
  <w:style w:type="paragraph" w:styleId="TDC8">
    <w:name w:val="toc 8"/>
    <w:basedOn w:val="Normal"/>
    <w:next w:val="Normal"/>
    <w:autoRedefine/>
    <w:uiPriority w:val="39"/>
    <w:unhideWhenUsed/>
    <w:rsid w:val="005F6BAA"/>
    <w:pPr>
      <w:ind w:left="1680"/>
    </w:pPr>
    <w:rPr>
      <w:rFonts w:cstheme="minorHAnsi"/>
      <w:sz w:val="18"/>
      <w:szCs w:val="18"/>
    </w:rPr>
  </w:style>
  <w:style w:type="paragraph" w:styleId="TDC9">
    <w:name w:val="toc 9"/>
    <w:basedOn w:val="Normal"/>
    <w:next w:val="Normal"/>
    <w:autoRedefine/>
    <w:uiPriority w:val="39"/>
    <w:unhideWhenUsed/>
    <w:rsid w:val="005F6BAA"/>
    <w:pPr>
      <w:ind w:left="1920"/>
    </w:pPr>
    <w:rPr>
      <w:rFonts w:cstheme="minorHAnsi"/>
      <w:sz w:val="18"/>
      <w:szCs w:val="18"/>
    </w:rPr>
  </w:style>
  <w:style w:type="character" w:customStyle="1" w:styleId="small-caps">
    <w:name w:val="small-caps"/>
    <w:basedOn w:val="Fuentedeprrafopredeter"/>
    <w:rsid w:val="009B2A26"/>
  </w:style>
  <w:style w:type="paragraph" w:customStyle="1" w:styleId="yiv9436414549msonormal">
    <w:name w:val="yiv9436414549msonormal"/>
    <w:basedOn w:val="Normal"/>
    <w:rsid w:val="0072287A"/>
    <w:pPr>
      <w:spacing w:before="100" w:beforeAutospacing="1" w:after="100" w:afterAutospacing="1"/>
    </w:pPr>
    <w:rPr>
      <w:rFonts w:ascii="Times New Roman" w:eastAsia="Times New Roman" w:hAnsi="Times New Roman" w:cs="Times New Roman"/>
    </w:rPr>
  </w:style>
  <w:style w:type="table" w:styleId="Tablanormal3">
    <w:name w:val="Plain Table 3"/>
    <w:basedOn w:val="Tablanormal"/>
    <w:uiPriority w:val="43"/>
    <w:rsid w:val="004818D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cuadrcula2">
    <w:name w:val="Grid Table 2"/>
    <w:basedOn w:val="Tablanormal"/>
    <w:uiPriority w:val="47"/>
    <w:rsid w:val="004818D5"/>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1clara-nfasis6">
    <w:name w:val="Grid Table 1 Light Accent 6"/>
    <w:basedOn w:val="Tablanormal"/>
    <w:uiPriority w:val="46"/>
    <w:rsid w:val="004818D5"/>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4818D5"/>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4818D5"/>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aconcuadrcula3-nfasis3">
    <w:name w:val="Grid Table 3 Accent 3"/>
    <w:basedOn w:val="Tablanormal"/>
    <w:uiPriority w:val="48"/>
    <w:rsid w:val="004818D5"/>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concuadrcula3-nfasis1">
    <w:name w:val="Grid Table 3 Accent 1"/>
    <w:basedOn w:val="Tablanormal"/>
    <w:uiPriority w:val="48"/>
    <w:rsid w:val="004818D5"/>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adecuadrcula3">
    <w:name w:val="Grid Table 3"/>
    <w:basedOn w:val="Tablanormal"/>
    <w:uiPriority w:val="48"/>
    <w:rsid w:val="004818D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customStyle="1" w:styleId="svelte-1sntxl4">
    <w:name w:val="svelte-1sntxl4"/>
    <w:basedOn w:val="Fuentedeprrafopredeter"/>
    <w:rsid w:val="00167D05"/>
  </w:style>
  <w:style w:type="character" w:styleId="Textodelmarcadordeposicin">
    <w:name w:val="Placeholder Text"/>
    <w:basedOn w:val="Fuentedeprrafopredeter"/>
    <w:uiPriority w:val="99"/>
    <w:semiHidden/>
    <w:rsid w:val="00C135D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7940">
      <w:bodyDiv w:val="1"/>
      <w:marLeft w:val="0"/>
      <w:marRight w:val="0"/>
      <w:marTop w:val="0"/>
      <w:marBottom w:val="0"/>
      <w:divBdr>
        <w:top w:val="none" w:sz="0" w:space="0" w:color="auto"/>
        <w:left w:val="none" w:sz="0" w:space="0" w:color="auto"/>
        <w:bottom w:val="none" w:sz="0" w:space="0" w:color="auto"/>
        <w:right w:val="none" w:sz="0" w:space="0" w:color="auto"/>
      </w:divBdr>
    </w:div>
    <w:div w:id="9335344">
      <w:bodyDiv w:val="1"/>
      <w:marLeft w:val="0"/>
      <w:marRight w:val="0"/>
      <w:marTop w:val="0"/>
      <w:marBottom w:val="0"/>
      <w:divBdr>
        <w:top w:val="none" w:sz="0" w:space="0" w:color="auto"/>
        <w:left w:val="none" w:sz="0" w:space="0" w:color="auto"/>
        <w:bottom w:val="none" w:sz="0" w:space="0" w:color="auto"/>
        <w:right w:val="none" w:sz="0" w:space="0" w:color="auto"/>
      </w:divBdr>
    </w:div>
    <w:div w:id="26877742">
      <w:bodyDiv w:val="1"/>
      <w:marLeft w:val="0"/>
      <w:marRight w:val="0"/>
      <w:marTop w:val="0"/>
      <w:marBottom w:val="0"/>
      <w:divBdr>
        <w:top w:val="none" w:sz="0" w:space="0" w:color="auto"/>
        <w:left w:val="none" w:sz="0" w:space="0" w:color="auto"/>
        <w:bottom w:val="none" w:sz="0" w:space="0" w:color="auto"/>
        <w:right w:val="none" w:sz="0" w:space="0" w:color="auto"/>
      </w:divBdr>
    </w:div>
    <w:div w:id="36126061">
      <w:bodyDiv w:val="1"/>
      <w:marLeft w:val="0"/>
      <w:marRight w:val="0"/>
      <w:marTop w:val="0"/>
      <w:marBottom w:val="0"/>
      <w:divBdr>
        <w:top w:val="none" w:sz="0" w:space="0" w:color="auto"/>
        <w:left w:val="none" w:sz="0" w:space="0" w:color="auto"/>
        <w:bottom w:val="none" w:sz="0" w:space="0" w:color="auto"/>
        <w:right w:val="none" w:sz="0" w:space="0" w:color="auto"/>
      </w:divBdr>
      <w:divsChild>
        <w:div w:id="1565488927">
          <w:marLeft w:val="0"/>
          <w:marRight w:val="0"/>
          <w:marTop w:val="0"/>
          <w:marBottom w:val="0"/>
          <w:divBdr>
            <w:top w:val="none" w:sz="0" w:space="0" w:color="auto"/>
            <w:left w:val="none" w:sz="0" w:space="0" w:color="auto"/>
            <w:bottom w:val="none" w:sz="0" w:space="0" w:color="auto"/>
            <w:right w:val="none" w:sz="0" w:space="0" w:color="auto"/>
          </w:divBdr>
          <w:divsChild>
            <w:div w:id="1141651676">
              <w:marLeft w:val="0"/>
              <w:marRight w:val="0"/>
              <w:marTop w:val="0"/>
              <w:marBottom w:val="0"/>
              <w:divBdr>
                <w:top w:val="none" w:sz="0" w:space="0" w:color="auto"/>
                <w:left w:val="none" w:sz="0" w:space="0" w:color="auto"/>
                <w:bottom w:val="none" w:sz="0" w:space="0" w:color="auto"/>
                <w:right w:val="none" w:sz="0" w:space="0" w:color="auto"/>
              </w:divBdr>
              <w:divsChild>
                <w:div w:id="48419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28747">
      <w:bodyDiv w:val="1"/>
      <w:marLeft w:val="0"/>
      <w:marRight w:val="0"/>
      <w:marTop w:val="0"/>
      <w:marBottom w:val="0"/>
      <w:divBdr>
        <w:top w:val="none" w:sz="0" w:space="0" w:color="auto"/>
        <w:left w:val="none" w:sz="0" w:space="0" w:color="auto"/>
        <w:bottom w:val="none" w:sz="0" w:space="0" w:color="auto"/>
        <w:right w:val="none" w:sz="0" w:space="0" w:color="auto"/>
      </w:divBdr>
      <w:divsChild>
        <w:div w:id="222834065">
          <w:marLeft w:val="0"/>
          <w:marRight w:val="240"/>
          <w:marTop w:val="0"/>
          <w:marBottom w:val="0"/>
          <w:divBdr>
            <w:top w:val="none" w:sz="0" w:space="0" w:color="auto"/>
            <w:left w:val="none" w:sz="0" w:space="0" w:color="auto"/>
            <w:bottom w:val="none" w:sz="0" w:space="0" w:color="auto"/>
            <w:right w:val="none" w:sz="0" w:space="0" w:color="auto"/>
          </w:divBdr>
          <w:divsChild>
            <w:div w:id="1959752375">
              <w:marLeft w:val="0"/>
              <w:marRight w:val="0"/>
              <w:marTop w:val="0"/>
              <w:marBottom w:val="0"/>
              <w:divBdr>
                <w:top w:val="none" w:sz="0" w:space="0" w:color="auto"/>
                <w:left w:val="none" w:sz="0" w:space="0" w:color="auto"/>
                <w:bottom w:val="none" w:sz="0" w:space="0" w:color="auto"/>
                <w:right w:val="none" w:sz="0" w:space="0" w:color="auto"/>
              </w:divBdr>
              <w:divsChild>
                <w:div w:id="19254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077891">
          <w:marLeft w:val="0"/>
          <w:marRight w:val="240"/>
          <w:marTop w:val="0"/>
          <w:marBottom w:val="0"/>
          <w:divBdr>
            <w:top w:val="none" w:sz="0" w:space="0" w:color="auto"/>
            <w:left w:val="none" w:sz="0" w:space="0" w:color="auto"/>
            <w:bottom w:val="none" w:sz="0" w:space="0" w:color="auto"/>
            <w:right w:val="none" w:sz="0" w:space="0" w:color="auto"/>
          </w:divBdr>
          <w:divsChild>
            <w:div w:id="373699088">
              <w:marLeft w:val="0"/>
              <w:marRight w:val="0"/>
              <w:marTop w:val="0"/>
              <w:marBottom w:val="0"/>
              <w:divBdr>
                <w:top w:val="none" w:sz="0" w:space="0" w:color="auto"/>
                <w:left w:val="none" w:sz="0" w:space="0" w:color="auto"/>
                <w:bottom w:val="none" w:sz="0" w:space="0" w:color="auto"/>
                <w:right w:val="none" w:sz="0" w:space="0" w:color="auto"/>
              </w:divBdr>
              <w:divsChild>
                <w:div w:id="59174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989745">
          <w:marLeft w:val="0"/>
          <w:marRight w:val="0"/>
          <w:marTop w:val="750"/>
          <w:marBottom w:val="0"/>
          <w:divBdr>
            <w:top w:val="none" w:sz="0" w:space="0" w:color="auto"/>
            <w:left w:val="none" w:sz="0" w:space="0" w:color="auto"/>
            <w:bottom w:val="none" w:sz="0" w:space="0" w:color="auto"/>
            <w:right w:val="none" w:sz="0" w:space="0" w:color="auto"/>
          </w:divBdr>
          <w:divsChild>
            <w:div w:id="194537381">
              <w:marLeft w:val="0"/>
              <w:marRight w:val="0"/>
              <w:marTop w:val="0"/>
              <w:marBottom w:val="0"/>
              <w:divBdr>
                <w:top w:val="none" w:sz="0" w:space="0" w:color="auto"/>
                <w:left w:val="none" w:sz="0" w:space="0" w:color="auto"/>
                <w:bottom w:val="none" w:sz="0" w:space="0" w:color="auto"/>
                <w:right w:val="none" w:sz="0" w:space="0" w:color="auto"/>
              </w:divBdr>
              <w:divsChild>
                <w:div w:id="7598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54413">
      <w:bodyDiv w:val="1"/>
      <w:marLeft w:val="0"/>
      <w:marRight w:val="0"/>
      <w:marTop w:val="0"/>
      <w:marBottom w:val="0"/>
      <w:divBdr>
        <w:top w:val="none" w:sz="0" w:space="0" w:color="auto"/>
        <w:left w:val="none" w:sz="0" w:space="0" w:color="auto"/>
        <w:bottom w:val="none" w:sz="0" w:space="0" w:color="auto"/>
        <w:right w:val="none" w:sz="0" w:space="0" w:color="auto"/>
      </w:divBdr>
    </w:div>
    <w:div w:id="54285559">
      <w:bodyDiv w:val="1"/>
      <w:marLeft w:val="0"/>
      <w:marRight w:val="0"/>
      <w:marTop w:val="0"/>
      <w:marBottom w:val="0"/>
      <w:divBdr>
        <w:top w:val="none" w:sz="0" w:space="0" w:color="auto"/>
        <w:left w:val="none" w:sz="0" w:space="0" w:color="auto"/>
        <w:bottom w:val="none" w:sz="0" w:space="0" w:color="auto"/>
        <w:right w:val="none" w:sz="0" w:space="0" w:color="auto"/>
      </w:divBdr>
    </w:div>
    <w:div w:id="61491180">
      <w:bodyDiv w:val="1"/>
      <w:marLeft w:val="0"/>
      <w:marRight w:val="0"/>
      <w:marTop w:val="0"/>
      <w:marBottom w:val="0"/>
      <w:divBdr>
        <w:top w:val="none" w:sz="0" w:space="0" w:color="auto"/>
        <w:left w:val="none" w:sz="0" w:space="0" w:color="auto"/>
        <w:bottom w:val="none" w:sz="0" w:space="0" w:color="auto"/>
        <w:right w:val="none" w:sz="0" w:space="0" w:color="auto"/>
      </w:divBdr>
    </w:div>
    <w:div w:id="66998910">
      <w:bodyDiv w:val="1"/>
      <w:marLeft w:val="0"/>
      <w:marRight w:val="0"/>
      <w:marTop w:val="0"/>
      <w:marBottom w:val="0"/>
      <w:divBdr>
        <w:top w:val="none" w:sz="0" w:space="0" w:color="auto"/>
        <w:left w:val="none" w:sz="0" w:space="0" w:color="auto"/>
        <w:bottom w:val="none" w:sz="0" w:space="0" w:color="auto"/>
        <w:right w:val="none" w:sz="0" w:space="0" w:color="auto"/>
      </w:divBdr>
      <w:divsChild>
        <w:div w:id="792865945">
          <w:marLeft w:val="0"/>
          <w:marRight w:val="0"/>
          <w:marTop w:val="0"/>
          <w:marBottom w:val="0"/>
          <w:divBdr>
            <w:top w:val="none" w:sz="0" w:space="0" w:color="auto"/>
            <w:left w:val="none" w:sz="0" w:space="0" w:color="auto"/>
            <w:bottom w:val="none" w:sz="0" w:space="0" w:color="auto"/>
            <w:right w:val="none" w:sz="0" w:space="0" w:color="auto"/>
          </w:divBdr>
          <w:divsChild>
            <w:div w:id="1172064239">
              <w:marLeft w:val="0"/>
              <w:marRight w:val="0"/>
              <w:marTop w:val="0"/>
              <w:marBottom w:val="0"/>
              <w:divBdr>
                <w:top w:val="none" w:sz="0" w:space="0" w:color="auto"/>
                <w:left w:val="none" w:sz="0" w:space="0" w:color="auto"/>
                <w:bottom w:val="none" w:sz="0" w:space="0" w:color="auto"/>
                <w:right w:val="none" w:sz="0" w:space="0" w:color="auto"/>
              </w:divBdr>
              <w:divsChild>
                <w:div w:id="123269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78684">
      <w:bodyDiv w:val="1"/>
      <w:marLeft w:val="0"/>
      <w:marRight w:val="0"/>
      <w:marTop w:val="0"/>
      <w:marBottom w:val="0"/>
      <w:divBdr>
        <w:top w:val="none" w:sz="0" w:space="0" w:color="auto"/>
        <w:left w:val="none" w:sz="0" w:space="0" w:color="auto"/>
        <w:bottom w:val="none" w:sz="0" w:space="0" w:color="auto"/>
        <w:right w:val="none" w:sz="0" w:space="0" w:color="auto"/>
      </w:divBdr>
      <w:divsChild>
        <w:div w:id="2105882675">
          <w:marLeft w:val="0"/>
          <w:marRight w:val="0"/>
          <w:marTop w:val="0"/>
          <w:marBottom w:val="0"/>
          <w:divBdr>
            <w:top w:val="none" w:sz="0" w:space="0" w:color="auto"/>
            <w:left w:val="none" w:sz="0" w:space="0" w:color="auto"/>
            <w:bottom w:val="none" w:sz="0" w:space="0" w:color="auto"/>
            <w:right w:val="none" w:sz="0" w:space="0" w:color="auto"/>
          </w:divBdr>
          <w:divsChild>
            <w:div w:id="345445954">
              <w:marLeft w:val="0"/>
              <w:marRight w:val="0"/>
              <w:marTop w:val="0"/>
              <w:marBottom w:val="0"/>
              <w:divBdr>
                <w:top w:val="none" w:sz="0" w:space="0" w:color="auto"/>
                <w:left w:val="none" w:sz="0" w:space="0" w:color="auto"/>
                <w:bottom w:val="none" w:sz="0" w:space="0" w:color="auto"/>
                <w:right w:val="none" w:sz="0" w:space="0" w:color="auto"/>
              </w:divBdr>
              <w:divsChild>
                <w:div w:id="89130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64959">
      <w:bodyDiv w:val="1"/>
      <w:marLeft w:val="0"/>
      <w:marRight w:val="0"/>
      <w:marTop w:val="0"/>
      <w:marBottom w:val="0"/>
      <w:divBdr>
        <w:top w:val="none" w:sz="0" w:space="0" w:color="auto"/>
        <w:left w:val="none" w:sz="0" w:space="0" w:color="auto"/>
        <w:bottom w:val="none" w:sz="0" w:space="0" w:color="auto"/>
        <w:right w:val="none" w:sz="0" w:space="0" w:color="auto"/>
      </w:divBdr>
    </w:div>
    <w:div w:id="90972895">
      <w:bodyDiv w:val="1"/>
      <w:marLeft w:val="0"/>
      <w:marRight w:val="0"/>
      <w:marTop w:val="0"/>
      <w:marBottom w:val="0"/>
      <w:divBdr>
        <w:top w:val="none" w:sz="0" w:space="0" w:color="auto"/>
        <w:left w:val="none" w:sz="0" w:space="0" w:color="auto"/>
        <w:bottom w:val="none" w:sz="0" w:space="0" w:color="auto"/>
        <w:right w:val="none" w:sz="0" w:space="0" w:color="auto"/>
      </w:divBdr>
      <w:divsChild>
        <w:div w:id="1152913903">
          <w:marLeft w:val="0"/>
          <w:marRight w:val="0"/>
          <w:marTop w:val="0"/>
          <w:marBottom w:val="0"/>
          <w:divBdr>
            <w:top w:val="none" w:sz="0" w:space="0" w:color="auto"/>
            <w:left w:val="none" w:sz="0" w:space="0" w:color="auto"/>
            <w:bottom w:val="none" w:sz="0" w:space="0" w:color="auto"/>
            <w:right w:val="none" w:sz="0" w:space="0" w:color="auto"/>
          </w:divBdr>
          <w:divsChild>
            <w:div w:id="453184071">
              <w:marLeft w:val="0"/>
              <w:marRight w:val="0"/>
              <w:marTop w:val="0"/>
              <w:marBottom w:val="0"/>
              <w:divBdr>
                <w:top w:val="none" w:sz="0" w:space="0" w:color="auto"/>
                <w:left w:val="none" w:sz="0" w:space="0" w:color="auto"/>
                <w:bottom w:val="none" w:sz="0" w:space="0" w:color="auto"/>
                <w:right w:val="none" w:sz="0" w:space="0" w:color="auto"/>
              </w:divBdr>
              <w:divsChild>
                <w:div w:id="110788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44582">
      <w:bodyDiv w:val="1"/>
      <w:marLeft w:val="0"/>
      <w:marRight w:val="0"/>
      <w:marTop w:val="0"/>
      <w:marBottom w:val="0"/>
      <w:divBdr>
        <w:top w:val="none" w:sz="0" w:space="0" w:color="auto"/>
        <w:left w:val="none" w:sz="0" w:space="0" w:color="auto"/>
        <w:bottom w:val="none" w:sz="0" w:space="0" w:color="auto"/>
        <w:right w:val="none" w:sz="0" w:space="0" w:color="auto"/>
      </w:divBdr>
    </w:div>
    <w:div w:id="97453316">
      <w:bodyDiv w:val="1"/>
      <w:marLeft w:val="0"/>
      <w:marRight w:val="0"/>
      <w:marTop w:val="0"/>
      <w:marBottom w:val="0"/>
      <w:divBdr>
        <w:top w:val="none" w:sz="0" w:space="0" w:color="auto"/>
        <w:left w:val="none" w:sz="0" w:space="0" w:color="auto"/>
        <w:bottom w:val="none" w:sz="0" w:space="0" w:color="auto"/>
        <w:right w:val="none" w:sz="0" w:space="0" w:color="auto"/>
      </w:divBdr>
    </w:div>
    <w:div w:id="101220089">
      <w:bodyDiv w:val="1"/>
      <w:marLeft w:val="0"/>
      <w:marRight w:val="0"/>
      <w:marTop w:val="0"/>
      <w:marBottom w:val="0"/>
      <w:divBdr>
        <w:top w:val="none" w:sz="0" w:space="0" w:color="auto"/>
        <w:left w:val="none" w:sz="0" w:space="0" w:color="auto"/>
        <w:bottom w:val="none" w:sz="0" w:space="0" w:color="auto"/>
        <w:right w:val="none" w:sz="0" w:space="0" w:color="auto"/>
      </w:divBdr>
    </w:div>
    <w:div w:id="113594982">
      <w:bodyDiv w:val="1"/>
      <w:marLeft w:val="0"/>
      <w:marRight w:val="0"/>
      <w:marTop w:val="0"/>
      <w:marBottom w:val="0"/>
      <w:divBdr>
        <w:top w:val="none" w:sz="0" w:space="0" w:color="auto"/>
        <w:left w:val="none" w:sz="0" w:space="0" w:color="auto"/>
        <w:bottom w:val="none" w:sz="0" w:space="0" w:color="auto"/>
        <w:right w:val="none" w:sz="0" w:space="0" w:color="auto"/>
      </w:divBdr>
      <w:divsChild>
        <w:div w:id="2022467965">
          <w:marLeft w:val="0"/>
          <w:marRight w:val="0"/>
          <w:marTop w:val="0"/>
          <w:marBottom w:val="0"/>
          <w:divBdr>
            <w:top w:val="none" w:sz="0" w:space="0" w:color="auto"/>
            <w:left w:val="none" w:sz="0" w:space="0" w:color="auto"/>
            <w:bottom w:val="none" w:sz="0" w:space="0" w:color="auto"/>
            <w:right w:val="none" w:sz="0" w:space="0" w:color="auto"/>
          </w:divBdr>
          <w:divsChild>
            <w:div w:id="151534352">
              <w:marLeft w:val="0"/>
              <w:marRight w:val="0"/>
              <w:marTop w:val="0"/>
              <w:marBottom w:val="0"/>
              <w:divBdr>
                <w:top w:val="none" w:sz="0" w:space="0" w:color="auto"/>
                <w:left w:val="none" w:sz="0" w:space="0" w:color="auto"/>
                <w:bottom w:val="none" w:sz="0" w:space="0" w:color="auto"/>
                <w:right w:val="none" w:sz="0" w:space="0" w:color="auto"/>
              </w:divBdr>
              <w:divsChild>
                <w:div w:id="206590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98368">
      <w:bodyDiv w:val="1"/>
      <w:marLeft w:val="0"/>
      <w:marRight w:val="0"/>
      <w:marTop w:val="0"/>
      <w:marBottom w:val="0"/>
      <w:divBdr>
        <w:top w:val="none" w:sz="0" w:space="0" w:color="auto"/>
        <w:left w:val="none" w:sz="0" w:space="0" w:color="auto"/>
        <w:bottom w:val="none" w:sz="0" w:space="0" w:color="auto"/>
        <w:right w:val="none" w:sz="0" w:space="0" w:color="auto"/>
      </w:divBdr>
    </w:div>
    <w:div w:id="120194593">
      <w:bodyDiv w:val="1"/>
      <w:marLeft w:val="0"/>
      <w:marRight w:val="0"/>
      <w:marTop w:val="0"/>
      <w:marBottom w:val="0"/>
      <w:divBdr>
        <w:top w:val="none" w:sz="0" w:space="0" w:color="auto"/>
        <w:left w:val="none" w:sz="0" w:space="0" w:color="auto"/>
        <w:bottom w:val="none" w:sz="0" w:space="0" w:color="auto"/>
        <w:right w:val="none" w:sz="0" w:space="0" w:color="auto"/>
      </w:divBdr>
      <w:divsChild>
        <w:div w:id="1245990631">
          <w:marLeft w:val="0"/>
          <w:marRight w:val="0"/>
          <w:marTop w:val="0"/>
          <w:marBottom w:val="0"/>
          <w:divBdr>
            <w:top w:val="none" w:sz="0" w:space="0" w:color="auto"/>
            <w:left w:val="none" w:sz="0" w:space="0" w:color="auto"/>
            <w:bottom w:val="none" w:sz="0" w:space="0" w:color="auto"/>
            <w:right w:val="none" w:sz="0" w:space="0" w:color="auto"/>
          </w:divBdr>
          <w:divsChild>
            <w:div w:id="1418669368">
              <w:marLeft w:val="0"/>
              <w:marRight w:val="0"/>
              <w:marTop w:val="0"/>
              <w:marBottom w:val="0"/>
              <w:divBdr>
                <w:top w:val="none" w:sz="0" w:space="0" w:color="auto"/>
                <w:left w:val="none" w:sz="0" w:space="0" w:color="auto"/>
                <w:bottom w:val="none" w:sz="0" w:space="0" w:color="auto"/>
                <w:right w:val="none" w:sz="0" w:space="0" w:color="auto"/>
              </w:divBdr>
              <w:divsChild>
                <w:div w:id="187820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53156">
      <w:bodyDiv w:val="1"/>
      <w:marLeft w:val="0"/>
      <w:marRight w:val="0"/>
      <w:marTop w:val="0"/>
      <w:marBottom w:val="0"/>
      <w:divBdr>
        <w:top w:val="none" w:sz="0" w:space="0" w:color="auto"/>
        <w:left w:val="none" w:sz="0" w:space="0" w:color="auto"/>
        <w:bottom w:val="none" w:sz="0" w:space="0" w:color="auto"/>
        <w:right w:val="none" w:sz="0" w:space="0" w:color="auto"/>
      </w:divBdr>
    </w:div>
    <w:div w:id="137654020">
      <w:bodyDiv w:val="1"/>
      <w:marLeft w:val="0"/>
      <w:marRight w:val="0"/>
      <w:marTop w:val="0"/>
      <w:marBottom w:val="0"/>
      <w:divBdr>
        <w:top w:val="none" w:sz="0" w:space="0" w:color="auto"/>
        <w:left w:val="none" w:sz="0" w:space="0" w:color="auto"/>
        <w:bottom w:val="none" w:sz="0" w:space="0" w:color="auto"/>
        <w:right w:val="none" w:sz="0" w:space="0" w:color="auto"/>
      </w:divBdr>
    </w:div>
    <w:div w:id="138427729">
      <w:bodyDiv w:val="1"/>
      <w:marLeft w:val="0"/>
      <w:marRight w:val="0"/>
      <w:marTop w:val="0"/>
      <w:marBottom w:val="0"/>
      <w:divBdr>
        <w:top w:val="none" w:sz="0" w:space="0" w:color="auto"/>
        <w:left w:val="none" w:sz="0" w:space="0" w:color="auto"/>
        <w:bottom w:val="none" w:sz="0" w:space="0" w:color="auto"/>
        <w:right w:val="none" w:sz="0" w:space="0" w:color="auto"/>
      </w:divBdr>
      <w:divsChild>
        <w:div w:id="719329769">
          <w:marLeft w:val="0"/>
          <w:marRight w:val="0"/>
          <w:marTop w:val="0"/>
          <w:marBottom w:val="0"/>
          <w:divBdr>
            <w:top w:val="none" w:sz="0" w:space="0" w:color="auto"/>
            <w:left w:val="none" w:sz="0" w:space="0" w:color="auto"/>
            <w:bottom w:val="none" w:sz="0" w:space="0" w:color="auto"/>
            <w:right w:val="none" w:sz="0" w:space="0" w:color="auto"/>
          </w:divBdr>
          <w:divsChild>
            <w:div w:id="374238981">
              <w:marLeft w:val="0"/>
              <w:marRight w:val="0"/>
              <w:marTop w:val="0"/>
              <w:marBottom w:val="0"/>
              <w:divBdr>
                <w:top w:val="none" w:sz="0" w:space="0" w:color="auto"/>
                <w:left w:val="none" w:sz="0" w:space="0" w:color="auto"/>
                <w:bottom w:val="none" w:sz="0" w:space="0" w:color="auto"/>
                <w:right w:val="none" w:sz="0" w:space="0" w:color="auto"/>
              </w:divBdr>
              <w:divsChild>
                <w:div w:id="28142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63547">
      <w:bodyDiv w:val="1"/>
      <w:marLeft w:val="0"/>
      <w:marRight w:val="0"/>
      <w:marTop w:val="0"/>
      <w:marBottom w:val="0"/>
      <w:divBdr>
        <w:top w:val="none" w:sz="0" w:space="0" w:color="auto"/>
        <w:left w:val="none" w:sz="0" w:space="0" w:color="auto"/>
        <w:bottom w:val="none" w:sz="0" w:space="0" w:color="auto"/>
        <w:right w:val="none" w:sz="0" w:space="0" w:color="auto"/>
      </w:divBdr>
    </w:div>
    <w:div w:id="170609034">
      <w:bodyDiv w:val="1"/>
      <w:marLeft w:val="0"/>
      <w:marRight w:val="0"/>
      <w:marTop w:val="0"/>
      <w:marBottom w:val="0"/>
      <w:divBdr>
        <w:top w:val="none" w:sz="0" w:space="0" w:color="auto"/>
        <w:left w:val="none" w:sz="0" w:space="0" w:color="auto"/>
        <w:bottom w:val="none" w:sz="0" w:space="0" w:color="auto"/>
        <w:right w:val="none" w:sz="0" w:space="0" w:color="auto"/>
      </w:divBdr>
    </w:div>
    <w:div w:id="172960388">
      <w:bodyDiv w:val="1"/>
      <w:marLeft w:val="0"/>
      <w:marRight w:val="0"/>
      <w:marTop w:val="0"/>
      <w:marBottom w:val="0"/>
      <w:divBdr>
        <w:top w:val="none" w:sz="0" w:space="0" w:color="auto"/>
        <w:left w:val="none" w:sz="0" w:space="0" w:color="auto"/>
        <w:bottom w:val="none" w:sz="0" w:space="0" w:color="auto"/>
        <w:right w:val="none" w:sz="0" w:space="0" w:color="auto"/>
      </w:divBdr>
    </w:div>
    <w:div w:id="184710814">
      <w:bodyDiv w:val="1"/>
      <w:marLeft w:val="0"/>
      <w:marRight w:val="0"/>
      <w:marTop w:val="0"/>
      <w:marBottom w:val="0"/>
      <w:divBdr>
        <w:top w:val="none" w:sz="0" w:space="0" w:color="auto"/>
        <w:left w:val="none" w:sz="0" w:space="0" w:color="auto"/>
        <w:bottom w:val="none" w:sz="0" w:space="0" w:color="auto"/>
        <w:right w:val="none" w:sz="0" w:space="0" w:color="auto"/>
      </w:divBdr>
    </w:div>
    <w:div w:id="193539954">
      <w:bodyDiv w:val="1"/>
      <w:marLeft w:val="0"/>
      <w:marRight w:val="0"/>
      <w:marTop w:val="0"/>
      <w:marBottom w:val="0"/>
      <w:divBdr>
        <w:top w:val="none" w:sz="0" w:space="0" w:color="auto"/>
        <w:left w:val="none" w:sz="0" w:space="0" w:color="auto"/>
        <w:bottom w:val="none" w:sz="0" w:space="0" w:color="auto"/>
        <w:right w:val="none" w:sz="0" w:space="0" w:color="auto"/>
      </w:divBdr>
    </w:div>
    <w:div w:id="221063566">
      <w:bodyDiv w:val="1"/>
      <w:marLeft w:val="0"/>
      <w:marRight w:val="0"/>
      <w:marTop w:val="0"/>
      <w:marBottom w:val="0"/>
      <w:divBdr>
        <w:top w:val="none" w:sz="0" w:space="0" w:color="auto"/>
        <w:left w:val="none" w:sz="0" w:space="0" w:color="auto"/>
        <w:bottom w:val="none" w:sz="0" w:space="0" w:color="auto"/>
        <w:right w:val="none" w:sz="0" w:space="0" w:color="auto"/>
      </w:divBdr>
      <w:divsChild>
        <w:div w:id="462576129">
          <w:marLeft w:val="0"/>
          <w:marRight w:val="0"/>
          <w:marTop w:val="750"/>
          <w:marBottom w:val="0"/>
          <w:divBdr>
            <w:top w:val="none" w:sz="0" w:space="0" w:color="auto"/>
            <w:left w:val="none" w:sz="0" w:space="0" w:color="auto"/>
            <w:bottom w:val="none" w:sz="0" w:space="0" w:color="auto"/>
            <w:right w:val="none" w:sz="0" w:space="0" w:color="auto"/>
          </w:divBdr>
          <w:divsChild>
            <w:div w:id="1501313576">
              <w:marLeft w:val="0"/>
              <w:marRight w:val="0"/>
              <w:marTop w:val="0"/>
              <w:marBottom w:val="0"/>
              <w:divBdr>
                <w:top w:val="none" w:sz="0" w:space="0" w:color="auto"/>
                <w:left w:val="none" w:sz="0" w:space="0" w:color="auto"/>
                <w:bottom w:val="none" w:sz="0" w:space="0" w:color="auto"/>
                <w:right w:val="none" w:sz="0" w:space="0" w:color="auto"/>
              </w:divBdr>
              <w:divsChild>
                <w:div w:id="118229378">
                  <w:marLeft w:val="0"/>
                  <w:marRight w:val="0"/>
                  <w:marTop w:val="0"/>
                  <w:marBottom w:val="0"/>
                  <w:divBdr>
                    <w:top w:val="none" w:sz="0" w:space="0" w:color="auto"/>
                    <w:left w:val="none" w:sz="0" w:space="0" w:color="auto"/>
                    <w:bottom w:val="none" w:sz="0" w:space="0" w:color="auto"/>
                    <w:right w:val="none" w:sz="0" w:space="0" w:color="auto"/>
                  </w:divBdr>
                  <w:divsChild>
                    <w:div w:id="195863657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557403628">
          <w:marLeft w:val="0"/>
          <w:marRight w:val="240"/>
          <w:marTop w:val="0"/>
          <w:marBottom w:val="0"/>
          <w:divBdr>
            <w:top w:val="none" w:sz="0" w:space="0" w:color="auto"/>
            <w:left w:val="none" w:sz="0" w:space="0" w:color="auto"/>
            <w:bottom w:val="none" w:sz="0" w:space="0" w:color="auto"/>
            <w:right w:val="none" w:sz="0" w:space="0" w:color="auto"/>
          </w:divBdr>
          <w:divsChild>
            <w:div w:id="330721822">
              <w:marLeft w:val="0"/>
              <w:marRight w:val="0"/>
              <w:marTop w:val="0"/>
              <w:marBottom w:val="0"/>
              <w:divBdr>
                <w:top w:val="none" w:sz="0" w:space="0" w:color="auto"/>
                <w:left w:val="none" w:sz="0" w:space="0" w:color="auto"/>
                <w:bottom w:val="none" w:sz="0" w:space="0" w:color="auto"/>
                <w:right w:val="none" w:sz="0" w:space="0" w:color="auto"/>
              </w:divBdr>
              <w:divsChild>
                <w:div w:id="153179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86286">
          <w:marLeft w:val="0"/>
          <w:marRight w:val="240"/>
          <w:marTop w:val="0"/>
          <w:marBottom w:val="0"/>
          <w:divBdr>
            <w:top w:val="none" w:sz="0" w:space="0" w:color="auto"/>
            <w:left w:val="none" w:sz="0" w:space="0" w:color="auto"/>
            <w:bottom w:val="none" w:sz="0" w:space="0" w:color="auto"/>
            <w:right w:val="none" w:sz="0" w:space="0" w:color="auto"/>
          </w:divBdr>
          <w:divsChild>
            <w:div w:id="784927257">
              <w:marLeft w:val="0"/>
              <w:marRight w:val="0"/>
              <w:marTop w:val="0"/>
              <w:marBottom w:val="0"/>
              <w:divBdr>
                <w:top w:val="none" w:sz="0" w:space="0" w:color="auto"/>
                <w:left w:val="none" w:sz="0" w:space="0" w:color="auto"/>
                <w:bottom w:val="none" w:sz="0" w:space="0" w:color="auto"/>
                <w:right w:val="none" w:sz="0" w:space="0" w:color="auto"/>
              </w:divBdr>
              <w:divsChild>
                <w:div w:id="117133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879639">
      <w:bodyDiv w:val="1"/>
      <w:marLeft w:val="0"/>
      <w:marRight w:val="0"/>
      <w:marTop w:val="0"/>
      <w:marBottom w:val="0"/>
      <w:divBdr>
        <w:top w:val="none" w:sz="0" w:space="0" w:color="auto"/>
        <w:left w:val="none" w:sz="0" w:space="0" w:color="auto"/>
        <w:bottom w:val="none" w:sz="0" w:space="0" w:color="auto"/>
        <w:right w:val="none" w:sz="0" w:space="0" w:color="auto"/>
      </w:divBdr>
    </w:div>
    <w:div w:id="226113626">
      <w:bodyDiv w:val="1"/>
      <w:marLeft w:val="0"/>
      <w:marRight w:val="0"/>
      <w:marTop w:val="0"/>
      <w:marBottom w:val="0"/>
      <w:divBdr>
        <w:top w:val="none" w:sz="0" w:space="0" w:color="auto"/>
        <w:left w:val="none" w:sz="0" w:space="0" w:color="auto"/>
        <w:bottom w:val="none" w:sz="0" w:space="0" w:color="auto"/>
        <w:right w:val="none" w:sz="0" w:space="0" w:color="auto"/>
      </w:divBdr>
    </w:div>
    <w:div w:id="226692943">
      <w:bodyDiv w:val="1"/>
      <w:marLeft w:val="0"/>
      <w:marRight w:val="0"/>
      <w:marTop w:val="0"/>
      <w:marBottom w:val="0"/>
      <w:divBdr>
        <w:top w:val="none" w:sz="0" w:space="0" w:color="auto"/>
        <w:left w:val="none" w:sz="0" w:space="0" w:color="auto"/>
        <w:bottom w:val="none" w:sz="0" w:space="0" w:color="auto"/>
        <w:right w:val="none" w:sz="0" w:space="0" w:color="auto"/>
      </w:divBdr>
    </w:div>
    <w:div w:id="244194803">
      <w:bodyDiv w:val="1"/>
      <w:marLeft w:val="0"/>
      <w:marRight w:val="0"/>
      <w:marTop w:val="0"/>
      <w:marBottom w:val="0"/>
      <w:divBdr>
        <w:top w:val="none" w:sz="0" w:space="0" w:color="auto"/>
        <w:left w:val="none" w:sz="0" w:space="0" w:color="auto"/>
        <w:bottom w:val="none" w:sz="0" w:space="0" w:color="auto"/>
        <w:right w:val="none" w:sz="0" w:space="0" w:color="auto"/>
      </w:divBdr>
    </w:div>
    <w:div w:id="257180665">
      <w:bodyDiv w:val="1"/>
      <w:marLeft w:val="0"/>
      <w:marRight w:val="0"/>
      <w:marTop w:val="0"/>
      <w:marBottom w:val="0"/>
      <w:divBdr>
        <w:top w:val="none" w:sz="0" w:space="0" w:color="auto"/>
        <w:left w:val="none" w:sz="0" w:space="0" w:color="auto"/>
        <w:bottom w:val="none" w:sz="0" w:space="0" w:color="auto"/>
        <w:right w:val="none" w:sz="0" w:space="0" w:color="auto"/>
      </w:divBdr>
      <w:divsChild>
        <w:div w:id="1208252339">
          <w:marLeft w:val="0"/>
          <w:marRight w:val="240"/>
          <w:marTop w:val="0"/>
          <w:marBottom w:val="0"/>
          <w:divBdr>
            <w:top w:val="none" w:sz="0" w:space="0" w:color="auto"/>
            <w:left w:val="none" w:sz="0" w:space="0" w:color="auto"/>
            <w:bottom w:val="none" w:sz="0" w:space="0" w:color="auto"/>
            <w:right w:val="none" w:sz="0" w:space="0" w:color="auto"/>
          </w:divBdr>
          <w:divsChild>
            <w:div w:id="464467560">
              <w:marLeft w:val="0"/>
              <w:marRight w:val="0"/>
              <w:marTop w:val="0"/>
              <w:marBottom w:val="0"/>
              <w:divBdr>
                <w:top w:val="none" w:sz="0" w:space="0" w:color="auto"/>
                <w:left w:val="none" w:sz="0" w:space="0" w:color="auto"/>
                <w:bottom w:val="none" w:sz="0" w:space="0" w:color="auto"/>
                <w:right w:val="none" w:sz="0" w:space="0" w:color="auto"/>
              </w:divBdr>
              <w:divsChild>
                <w:div w:id="18148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88189">
          <w:marLeft w:val="0"/>
          <w:marRight w:val="0"/>
          <w:marTop w:val="750"/>
          <w:marBottom w:val="0"/>
          <w:divBdr>
            <w:top w:val="none" w:sz="0" w:space="0" w:color="auto"/>
            <w:left w:val="none" w:sz="0" w:space="0" w:color="auto"/>
            <w:bottom w:val="none" w:sz="0" w:space="0" w:color="auto"/>
            <w:right w:val="none" w:sz="0" w:space="0" w:color="auto"/>
          </w:divBdr>
          <w:divsChild>
            <w:div w:id="430013118">
              <w:marLeft w:val="0"/>
              <w:marRight w:val="0"/>
              <w:marTop w:val="0"/>
              <w:marBottom w:val="0"/>
              <w:divBdr>
                <w:top w:val="none" w:sz="0" w:space="0" w:color="auto"/>
                <w:left w:val="none" w:sz="0" w:space="0" w:color="auto"/>
                <w:bottom w:val="none" w:sz="0" w:space="0" w:color="auto"/>
                <w:right w:val="none" w:sz="0" w:space="0" w:color="auto"/>
              </w:divBdr>
              <w:divsChild>
                <w:div w:id="117252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16854">
          <w:marLeft w:val="0"/>
          <w:marRight w:val="240"/>
          <w:marTop w:val="0"/>
          <w:marBottom w:val="0"/>
          <w:divBdr>
            <w:top w:val="none" w:sz="0" w:space="0" w:color="auto"/>
            <w:left w:val="none" w:sz="0" w:space="0" w:color="auto"/>
            <w:bottom w:val="none" w:sz="0" w:space="0" w:color="auto"/>
            <w:right w:val="none" w:sz="0" w:space="0" w:color="auto"/>
          </w:divBdr>
          <w:divsChild>
            <w:div w:id="2007319663">
              <w:marLeft w:val="0"/>
              <w:marRight w:val="0"/>
              <w:marTop w:val="0"/>
              <w:marBottom w:val="0"/>
              <w:divBdr>
                <w:top w:val="none" w:sz="0" w:space="0" w:color="auto"/>
                <w:left w:val="none" w:sz="0" w:space="0" w:color="auto"/>
                <w:bottom w:val="none" w:sz="0" w:space="0" w:color="auto"/>
                <w:right w:val="none" w:sz="0" w:space="0" w:color="auto"/>
              </w:divBdr>
              <w:divsChild>
                <w:div w:id="24229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545928">
      <w:bodyDiv w:val="1"/>
      <w:marLeft w:val="0"/>
      <w:marRight w:val="0"/>
      <w:marTop w:val="0"/>
      <w:marBottom w:val="0"/>
      <w:divBdr>
        <w:top w:val="none" w:sz="0" w:space="0" w:color="auto"/>
        <w:left w:val="none" w:sz="0" w:space="0" w:color="auto"/>
        <w:bottom w:val="none" w:sz="0" w:space="0" w:color="auto"/>
        <w:right w:val="none" w:sz="0" w:space="0" w:color="auto"/>
      </w:divBdr>
      <w:divsChild>
        <w:div w:id="291059249">
          <w:marLeft w:val="0"/>
          <w:marRight w:val="0"/>
          <w:marTop w:val="0"/>
          <w:marBottom w:val="0"/>
          <w:divBdr>
            <w:top w:val="none" w:sz="0" w:space="0" w:color="auto"/>
            <w:left w:val="none" w:sz="0" w:space="0" w:color="auto"/>
            <w:bottom w:val="none" w:sz="0" w:space="0" w:color="auto"/>
            <w:right w:val="none" w:sz="0" w:space="0" w:color="auto"/>
          </w:divBdr>
          <w:divsChild>
            <w:div w:id="978339702">
              <w:marLeft w:val="0"/>
              <w:marRight w:val="0"/>
              <w:marTop w:val="0"/>
              <w:marBottom w:val="0"/>
              <w:divBdr>
                <w:top w:val="none" w:sz="0" w:space="0" w:color="auto"/>
                <w:left w:val="none" w:sz="0" w:space="0" w:color="auto"/>
                <w:bottom w:val="none" w:sz="0" w:space="0" w:color="auto"/>
                <w:right w:val="none" w:sz="0" w:space="0" w:color="auto"/>
              </w:divBdr>
              <w:divsChild>
                <w:div w:id="174229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145321">
      <w:bodyDiv w:val="1"/>
      <w:marLeft w:val="0"/>
      <w:marRight w:val="0"/>
      <w:marTop w:val="0"/>
      <w:marBottom w:val="0"/>
      <w:divBdr>
        <w:top w:val="none" w:sz="0" w:space="0" w:color="auto"/>
        <w:left w:val="none" w:sz="0" w:space="0" w:color="auto"/>
        <w:bottom w:val="none" w:sz="0" w:space="0" w:color="auto"/>
        <w:right w:val="none" w:sz="0" w:space="0" w:color="auto"/>
      </w:divBdr>
    </w:div>
    <w:div w:id="296497377">
      <w:bodyDiv w:val="1"/>
      <w:marLeft w:val="0"/>
      <w:marRight w:val="0"/>
      <w:marTop w:val="0"/>
      <w:marBottom w:val="0"/>
      <w:divBdr>
        <w:top w:val="none" w:sz="0" w:space="0" w:color="auto"/>
        <w:left w:val="none" w:sz="0" w:space="0" w:color="auto"/>
        <w:bottom w:val="none" w:sz="0" w:space="0" w:color="auto"/>
        <w:right w:val="none" w:sz="0" w:space="0" w:color="auto"/>
      </w:divBdr>
    </w:div>
    <w:div w:id="299268253">
      <w:bodyDiv w:val="1"/>
      <w:marLeft w:val="0"/>
      <w:marRight w:val="0"/>
      <w:marTop w:val="0"/>
      <w:marBottom w:val="0"/>
      <w:divBdr>
        <w:top w:val="none" w:sz="0" w:space="0" w:color="auto"/>
        <w:left w:val="none" w:sz="0" w:space="0" w:color="auto"/>
        <w:bottom w:val="none" w:sz="0" w:space="0" w:color="auto"/>
        <w:right w:val="none" w:sz="0" w:space="0" w:color="auto"/>
      </w:divBdr>
    </w:div>
    <w:div w:id="300505621">
      <w:bodyDiv w:val="1"/>
      <w:marLeft w:val="0"/>
      <w:marRight w:val="0"/>
      <w:marTop w:val="0"/>
      <w:marBottom w:val="0"/>
      <w:divBdr>
        <w:top w:val="none" w:sz="0" w:space="0" w:color="auto"/>
        <w:left w:val="none" w:sz="0" w:space="0" w:color="auto"/>
        <w:bottom w:val="none" w:sz="0" w:space="0" w:color="auto"/>
        <w:right w:val="none" w:sz="0" w:space="0" w:color="auto"/>
      </w:divBdr>
    </w:div>
    <w:div w:id="304358658">
      <w:bodyDiv w:val="1"/>
      <w:marLeft w:val="0"/>
      <w:marRight w:val="0"/>
      <w:marTop w:val="0"/>
      <w:marBottom w:val="0"/>
      <w:divBdr>
        <w:top w:val="none" w:sz="0" w:space="0" w:color="auto"/>
        <w:left w:val="none" w:sz="0" w:space="0" w:color="auto"/>
        <w:bottom w:val="none" w:sz="0" w:space="0" w:color="auto"/>
        <w:right w:val="none" w:sz="0" w:space="0" w:color="auto"/>
      </w:divBdr>
    </w:div>
    <w:div w:id="305092478">
      <w:bodyDiv w:val="1"/>
      <w:marLeft w:val="0"/>
      <w:marRight w:val="0"/>
      <w:marTop w:val="0"/>
      <w:marBottom w:val="0"/>
      <w:divBdr>
        <w:top w:val="none" w:sz="0" w:space="0" w:color="auto"/>
        <w:left w:val="none" w:sz="0" w:space="0" w:color="auto"/>
        <w:bottom w:val="none" w:sz="0" w:space="0" w:color="auto"/>
        <w:right w:val="none" w:sz="0" w:space="0" w:color="auto"/>
      </w:divBdr>
      <w:divsChild>
        <w:div w:id="1687974310">
          <w:marLeft w:val="0"/>
          <w:marRight w:val="0"/>
          <w:marTop w:val="0"/>
          <w:marBottom w:val="0"/>
          <w:divBdr>
            <w:top w:val="none" w:sz="0" w:space="0" w:color="auto"/>
            <w:left w:val="none" w:sz="0" w:space="0" w:color="auto"/>
            <w:bottom w:val="none" w:sz="0" w:space="0" w:color="auto"/>
            <w:right w:val="none" w:sz="0" w:space="0" w:color="auto"/>
          </w:divBdr>
          <w:divsChild>
            <w:div w:id="1240023321">
              <w:marLeft w:val="0"/>
              <w:marRight w:val="0"/>
              <w:marTop w:val="0"/>
              <w:marBottom w:val="0"/>
              <w:divBdr>
                <w:top w:val="none" w:sz="0" w:space="0" w:color="auto"/>
                <w:left w:val="none" w:sz="0" w:space="0" w:color="auto"/>
                <w:bottom w:val="none" w:sz="0" w:space="0" w:color="auto"/>
                <w:right w:val="none" w:sz="0" w:space="0" w:color="auto"/>
              </w:divBdr>
              <w:divsChild>
                <w:div w:id="32231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304927">
      <w:bodyDiv w:val="1"/>
      <w:marLeft w:val="0"/>
      <w:marRight w:val="0"/>
      <w:marTop w:val="0"/>
      <w:marBottom w:val="0"/>
      <w:divBdr>
        <w:top w:val="none" w:sz="0" w:space="0" w:color="auto"/>
        <w:left w:val="none" w:sz="0" w:space="0" w:color="auto"/>
        <w:bottom w:val="none" w:sz="0" w:space="0" w:color="auto"/>
        <w:right w:val="none" w:sz="0" w:space="0" w:color="auto"/>
      </w:divBdr>
      <w:divsChild>
        <w:div w:id="123742035">
          <w:marLeft w:val="240"/>
          <w:marRight w:val="0"/>
          <w:marTop w:val="240"/>
          <w:marBottom w:val="240"/>
          <w:divBdr>
            <w:top w:val="none" w:sz="0" w:space="0" w:color="auto"/>
            <w:left w:val="none" w:sz="0" w:space="0" w:color="auto"/>
            <w:bottom w:val="none" w:sz="0" w:space="0" w:color="auto"/>
            <w:right w:val="none" w:sz="0" w:space="0" w:color="auto"/>
          </w:divBdr>
        </w:div>
        <w:div w:id="683629385">
          <w:marLeft w:val="240"/>
          <w:marRight w:val="0"/>
          <w:marTop w:val="240"/>
          <w:marBottom w:val="240"/>
          <w:divBdr>
            <w:top w:val="none" w:sz="0" w:space="0" w:color="auto"/>
            <w:left w:val="none" w:sz="0" w:space="0" w:color="auto"/>
            <w:bottom w:val="none" w:sz="0" w:space="0" w:color="auto"/>
            <w:right w:val="none" w:sz="0" w:space="0" w:color="auto"/>
          </w:divBdr>
        </w:div>
      </w:divsChild>
    </w:div>
    <w:div w:id="330841685">
      <w:bodyDiv w:val="1"/>
      <w:marLeft w:val="0"/>
      <w:marRight w:val="0"/>
      <w:marTop w:val="0"/>
      <w:marBottom w:val="0"/>
      <w:divBdr>
        <w:top w:val="none" w:sz="0" w:space="0" w:color="auto"/>
        <w:left w:val="none" w:sz="0" w:space="0" w:color="auto"/>
        <w:bottom w:val="none" w:sz="0" w:space="0" w:color="auto"/>
        <w:right w:val="none" w:sz="0" w:space="0" w:color="auto"/>
      </w:divBdr>
    </w:div>
    <w:div w:id="339311731">
      <w:bodyDiv w:val="1"/>
      <w:marLeft w:val="0"/>
      <w:marRight w:val="0"/>
      <w:marTop w:val="0"/>
      <w:marBottom w:val="0"/>
      <w:divBdr>
        <w:top w:val="none" w:sz="0" w:space="0" w:color="auto"/>
        <w:left w:val="none" w:sz="0" w:space="0" w:color="auto"/>
        <w:bottom w:val="none" w:sz="0" w:space="0" w:color="auto"/>
        <w:right w:val="none" w:sz="0" w:space="0" w:color="auto"/>
      </w:divBdr>
      <w:divsChild>
        <w:div w:id="152987017">
          <w:marLeft w:val="0"/>
          <w:marRight w:val="240"/>
          <w:marTop w:val="0"/>
          <w:marBottom w:val="0"/>
          <w:divBdr>
            <w:top w:val="none" w:sz="0" w:space="0" w:color="auto"/>
            <w:left w:val="none" w:sz="0" w:space="0" w:color="auto"/>
            <w:bottom w:val="none" w:sz="0" w:space="0" w:color="auto"/>
            <w:right w:val="none" w:sz="0" w:space="0" w:color="auto"/>
          </w:divBdr>
          <w:divsChild>
            <w:div w:id="416905855">
              <w:marLeft w:val="0"/>
              <w:marRight w:val="0"/>
              <w:marTop w:val="0"/>
              <w:marBottom w:val="0"/>
              <w:divBdr>
                <w:top w:val="none" w:sz="0" w:space="0" w:color="auto"/>
                <w:left w:val="none" w:sz="0" w:space="0" w:color="auto"/>
                <w:bottom w:val="none" w:sz="0" w:space="0" w:color="auto"/>
                <w:right w:val="none" w:sz="0" w:space="0" w:color="auto"/>
              </w:divBdr>
              <w:divsChild>
                <w:div w:id="102027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0313">
          <w:marLeft w:val="0"/>
          <w:marRight w:val="0"/>
          <w:marTop w:val="750"/>
          <w:marBottom w:val="0"/>
          <w:divBdr>
            <w:top w:val="none" w:sz="0" w:space="0" w:color="auto"/>
            <w:left w:val="none" w:sz="0" w:space="0" w:color="auto"/>
            <w:bottom w:val="none" w:sz="0" w:space="0" w:color="auto"/>
            <w:right w:val="none" w:sz="0" w:space="0" w:color="auto"/>
          </w:divBdr>
          <w:divsChild>
            <w:div w:id="1710059205">
              <w:marLeft w:val="0"/>
              <w:marRight w:val="0"/>
              <w:marTop w:val="0"/>
              <w:marBottom w:val="0"/>
              <w:divBdr>
                <w:top w:val="none" w:sz="0" w:space="0" w:color="auto"/>
                <w:left w:val="none" w:sz="0" w:space="0" w:color="auto"/>
                <w:bottom w:val="none" w:sz="0" w:space="0" w:color="auto"/>
                <w:right w:val="none" w:sz="0" w:space="0" w:color="auto"/>
              </w:divBdr>
              <w:divsChild>
                <w:div w:id="25991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063095">
          <w:marLeft w:val="0"/>
          <w:marRight w:val="240"/>
          <w:marTop w:val="0"/>
          <w:marBottom w:val="0"/>
          <w:divBdr>
            <w:top w:val="none" w:sz="0" w:space="0" w:color="auto"/>
            <w:left w:val="none" w:sz="0" w:space="0" w:color="auto"/>
            <w:bottom w:val="none" w:sz="0" w:space="0" w:color="auto"/>
            <w:right w:val="none" w:sz="0" w:space="0" w:color="auto"/>
          </w:divBdr>
          <w:divsChild>
            <w:div w:id="227964449">
              <w:marLeft w:val="0"/>
              <w:marRight w:val="0"/>
              <w:marTop w:val="0"/>
              <w:marBottom w:val="0"/>
              <w:divBdr>
                <w:top w:val="none" w:sz="0" w:space="0" w:color="auto"/>
                <w:left w:val="none" w:sz="0" w:space="0" w:color="auto"/>
                <w:bottom w:val="none" w:sz="0" w:space="0" w:color="auto"/>
                <w:right w:val="none" w:sz="0" w:space="0" w:color="auto"/>
              </w:divBdr>
              <w:divsChild>
                <w:div w:id="167267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034932">
      <w:bodyDiv w:val="1"/>
      <w:marLeft w:val="0"/>
      <w:marRight w:val="0"/>
      <w:marTop w:val="0"/>
      <w:marBottom w:val="0"/>
      <w:divBdr>
        <w:top w:val="none" w:sz="0" w:space="0" w:color="auto"/>
        <w:left w:val="none" w:sz="0" w:space="0" w:color="auto"/>
        <w:bottom w:val="none" w:sz="0" w:space="0" w:color="auto"/>
        <w:right w:val="none" w:sz="0" w:space="0" w:color="auto"/>
      </w:divBdr>
    </w:div>
    <w:div w:id="360476032">
      <w:bodyDiv w:val="1"/>
      <w:marLeft w:val="0"/>
      <w:marRight w:val="0"/>
      <w:marTop w:val="0"/>
      <w:marBottom w:val="0"/>
      <w:divBdr>
        <w:top w:val="none" w:sz="0" w:space="0" w:color="auto"/>
        <w:left w:val="none" w:sz="0" w:space="0" w:color="auto"/>
        <w:bottom w:val="none" w:sz="0" w:space="0" w:color="auto"/>
        <w:right w:val="none" w:sz="0" w:space="0" w:color="auto"/>
      </w:divBdr>
      <w:divsChild>
        <w:div w:id="1107427365">
          <w:marLeft w:val="0"/>
          <w:marRight w:val="0"/>
          <w:marTop w:val="0"/>
          <w:marBottom w:val="0"/>
          <w:divBdr>
            <w:top w:val="none" w:sz="0" w:space="0" w:color="auto"/>
            <w:left w:val="none" w:sz="0" w:space="0" w:color="auto"/>
            <w:bottom w:val="none" w:sz="0" w:space="0" w:color="auto"/>
            <w:right w:val="none" w:sz="0" w:space="0" w:color="auto"/>
          </w:divBdr>
          <w:divsChild>
            <w:div w:id="674577000">
              <w:marLeft w:val="0"/>
              <w:marRight w:val="0"/>
              <w:marTop w:val="0"/>
              <w:marBottom w:val="0"/>
              <w:divBdr>
                <w:top w:val="none" w:sz="0" w:space="0" w:color="auto"/>
                <w:left w:val="none" w:sz="0" w:space="0" w:color="auto"/>
                <w:bottom w:val="none" w:sz="0" w:space="0" w:color="auto"/>
                <w:right w:val="none" w:sz="0" w:space="0" w:color="auto"/>
              </w:divBdr>
              <w:divsChild>
                <w:div w:id="96989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002553">
      <w:bodyDiv w:val="1"/>
      <w:marLeft w:val="0"/>
      <w:marRight w:val="0"/>
      <w:marTop w:val="0"/>
      <w:marBottom w:val="0"/>
      <w:divBdr>
        <w:top w:val="none" w:sz="0" w:space="0" w:color="auto"/>
        <w:left w:val="none" w:sz="0" w:space="0" w:color="auto"/>
        <w:bottom w:val="none" w:sz="0" w:space="0" w:color="auto"/>
        <w:right w:val="none" w:sz="0" w:space="0" w:color="auto"/>
      </w:divBdr>
    </w:div>
    <w:div w:id="380984367">
      <w:bodyDiv w:val="1"/>
      <w:marLeft w:val="0"/>
      <w:marRight w:val="0"/>
      <w:marTop w:val="0"/>
      <w:marBottom w:val="0"/>
      <w:divBdr>
        <w:top w:val="none" w:sz="0" w:space="0" w:color="auto"/>
        <w:left w:val="none" w:sz="0" w:space="0" w:color="auto"/>
        <w:bottom w:val="none" w:sz="0" w:space="0" w:color="auto"/>
        <w:right w:val="none" w:sz="0" w:space="0" w:color="auto"/>
      </w:divBdr>
      <w:divsChild>
        <w:div w:id="1017851314">
          <w:marLeft w:val="0"/>
          <w:marRight w:val="0"/>
          <w:marTop w:val="0"/>
          <w:marBottom w:val="0"/>
          <w:divBdr>
            <w:top w:val="none" w:sz="0" w:space="0" w:color="auto"/>
            <w:left w:val="none" w:sz="0" w:space="0" w:color="auto"/>
            <w:bottom w:val="none" w:sz="0" w:space="0" w:color="auto"/>
            <w:right w:val="none" w:sz="0" w:space="0" w:color="auto"/>
          </w:divBdr>
          <w:divsChild>
            <w:div w:id="222445414">
              <w:marLeft w:val="0"/>
              <w:marRight w:val="0"/>
              <w:marTop w:val="0"/>
              <w:marBottom w:val="0"/>
              <w:divBdr>
                <w:top w:val="none" w:sz="0" w:space="0" w:color="auto"/>
                <w:left w:val="none" w:sz="0" w:space="0" w:color="auto"/>
                <w:bottom w:val="none" w:sz="0" w:space="0" w:color="auto"/>
                <w:right w:val="none" w:sz="0" w:space="0" w:color="auto"/>
              </w:divBdr>
              <w:divsChild>
                <w:div w:id="173697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288806">
      <w:bodyDiv w:val="1"/>
      <w:marLeft w:val="0"/>
      <w:marRight w:val="0"/>
      <w:marTop w:val="0"/>
      <w:marBottom w:val="0"/>
      <w:divBdr>
        <w:top w:val="none" w:sz="0" w:space="0" w:color="auto"/>
        <w:left w:val="none" w:sz="0" w:space="0" w:color="auto"/>
        <w:bottom w:val="none" w:sz="0" w:space="0" w:color="auto"/>
        <w:right w:val="none" w:sz="0" w:space="0" w:color="auto"/>
      </w:divBdr>
    </w:div>
    <w:div w:id="387192964">
      <w:bodyDiv w:val="1"/>
      <w:marLeft w:val="0"/>
      <w:marRight w:val="0"/>
      <w:marTop w:val="0"/>
      <w:marBottom w:val="0"/>
      <w:divBdr>
        <w:top w:val="none" w:sz="0" w:space="0" w:color="auto"/>
        <w:left w:val="none" w:sz="0" w:space="0" w:color="auto"/>
        <w:bottom w:val="none" w:sz="0" w:space="0" w:color="auto"/>
        <w:right w:val="none" w:sz="0" w:space="0" w:color="auto"/>
      </w:divBdr>
      <w:divsChild>
        <w:div w:id="103498860">
          <w:marLeft w:val="0"/>
          <w:marRight w:val="240"/>
          <w:marTop w:val="0"/>
          <w:marBottom w:val="0"/>
          <w:divBdr>
            <w:top w:val="none" w:sz="0" w:space="0" w:color="auto"/>
            <w:left w:val="none" w:sz="0" w:space="0" w:color="auto"/>
            <w:bottom w:val="none" w:sz="0" w:space="0" w:color="auto"/>
            <w:right w:val="none" w:sz="0" w:space="0" w:color="auto"/>
          </w:divBdr>
          <w:divsChild>
            <w:div w:id="1301422052">
              <w:marLeft w:val="0"/>
              <w:marRight w:val="0"/>
              <w:marTop w:val="0"/>
              <w:marBottom w:val="0"/>
              <w:divBdr>
                <w:top w:val="none" w:sz="0" w:space="0" w:color="auto"/>
                <w:left w:val="none" w:sz="0" w:space="0" w:color="auto"/>
                <w:bottom w:val="none" w:sz="0" w:space="0" w:color="auto"/>
                <w:right w:val="none" w:sz="0" w:space="0" w:color="auto"/>
              </w:divBdr>
              <w:divsChild>
                <w:div w:id="130812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056663">
          <w:marLeft w:val="0"/>
          <w:marRight w:val="0"/>
          <w:marTop w:val="750"/>
          <w:marBottom w:val="0"/>
          <w:divBdr>
            <w:top w:val="none" w:sz="0" w:space="0" w:color="auto"/>
            <w:left w:val="none" w:sz="0" w:space="0" w:color="auto"/>
            <w:bottom w:val="none" w:sz="0" w:space="0" w:color="auto"/>
            <w:right w:val="none" w:sz="0" w:space="0" w:color="auto"/>
          </w:divBdr>
          <w:divsChild>
            <w:div w:id="2132749537">
              <w:marLeft w:val="0"/>
              <w:marRight w:val="0"/>
              <w:marTop w:val="0"/>
              <w:marBottom w:val="0"/>
              <w:divBdr>
                <w:top w:val="none" w:sz="0" w:space="0" w:color="auto"/>
                <w:left w:val="none" w:sz="0" w:space="0" w:color="auto"/>
                <w:bottom w:val="none" w:sz="0" w:space="0" w:color="auto"/>
                <w:right w:val="none" w:sz="0" w:space="0" w:color="auto"/>
              </w:divBdr>
              <w:divsChild>
                <w:div w:id="3659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251777">
          <w:marLeft w:val="0"/>
          <w:marRight w:val="240"/>
          <w:marTop w:val="0"/>
          <w:marBottom w:val="0"/>
          <w:divBdr>
            <w:top w:val="none" w:sz="0" w:space="0" w:color="auto"/>
            <w:left w:val="none" w:sz="0" w:space="0" w:color="auto"/>
            <w:bottom w:val="none" w:sz="0" w:space="0" w:color="auto"/>
            <w:right w:val="none" w:sz="0" w:space="0" w:color="auto"/>
          </w:divBdr>
          <w:divsChild>
            <w:div w:id="1592618718">
              <w:marLeft w:val="0"/>
              <w:marRight w:val="0"/>
              <w:marTop w:val="0"/>
              <w:marBottom w:val="0"/>
              <w:divBdr>
                <w:top w:val="none" w:sz="0" w:space="0" w:color="auto"/>
                <w:left w:val="none" w:sz="0" w:space="0" w:color="auto"/>
                <w:bottom w:val="none" w:sz="0" w:space="0" w:color="auto"/>
                <w:right w:val="none" w:sz="0" w:space="0" w:color="auto"/>
              </w:divBdr>
              <w:divsChild>
                <w:div w:id="204783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804553">
      <w:bodyDiv w:val="1"/>
      <w:marLeft w:val="0"/>
      <w:marRight w:val="0"/>
      <w:marTop w:val="0"/>
      <w:marBottom w:val="0"/>
      <w:divBdr>
        <w:top w:val="none" w:sz="0" w:space="0" w:color="auto"/>
        <w:left w:val="none" w:sz="0" w:space="0" w:color="auto"/>
        <w:bottom w:val="none" w:sz="0" w:space="0" w:color="auto"/>
        <w:right w:val="none" w:sz="0" w:space="0" w:color="auto"/>
      </w:divBdr>
    </w:div>
    <w:div w:id="395394497">
      <w:bodyDiv w:val="1"/>
      <w:marLeft w:val="0"/>
      <w:marRight w:val="0"/>
      <w:marTop w:val="0"/>
      <w:marBottom w:val="0"/>
      <w:divBdr>
        <w:top w:val="none" w:sz="0" w:space="0" w:color="auto"/>
        <w:left w:val="none" w:sz="0" w:space="0" w:color="auto"/>
        <w:bottom w:val="none" w:sz="0" w:space="0" w:color="auto"/>
        <w:right w:val="none" w:sz="0" w:space="0" w:color="auto"/>
      </w:divBdr>
    </w:div>
    <w:div w:id="409737083">
      <w:bodyDiv w:val="1"/>
      <w:marLeft w:val="0"/>
      <w:marRight w:val="0"/>
      <w:marTop w:val="0"/>
      <w:marBottom w:val="0"/>
      <w:divBdr>
        <w:top w:val="none" w:sz="0" w:space="0" w:color="auto"/>
        <w:left w:val="none" w:sz="0" w:space="0" w:color="auto"/>
        <w:bottom w:val="none" w:sz="0" w:space="0" w:color="auto"/>
        <w:right w:val="none" w:sz="0" w:space="0" w:color="auto"/>
      </w:divBdr>
    </w:div>
    <w:div w:id="414716277">
      <w:bodyDiv w:val="1"/>
      <w:marLeft w:val="0"/>
      <w:marRight w:val="0"/>
      <w:marTop w:val="0"/>
      <w:marBottom w:val="0"/>
      <w:divBdr>
        <w:top w:val="none" w:sz="0" w:space="0" w:color="auto"/>
        <w:left w:val="none" w:sz="0" w:space="0" w:color="auto"/>
        <w:bottom w:val="none" w:sz="0" w:space="0" w:color="auto"/>
        <w:right w:val="none" w:sz="0" w:space="0" w:color="auto"/>
      </w:divBdr>
    </w:div>
    <w:div w:id="422536087">
      <w:bodyDiv w:val="1"/>
      <w:marLeft w:val="0"/>
      <w:marRight w:val="0"/>
      <w:marTop w:val="0"/>
      <w:marBottom w:val="0"/>
      <w:divBdr>
        <w:top w:val="none" w:sz="0" w:space="0" w:color="auto"/>
        <w:left w:val="none" w:sz="0" w:space="0" w:color="auto"/>
        <w:bottom w:val="none" w:sz="0" w:space="0" w:color="auto"/>
        <w:right w:val="none" w:sz="0" w:space="0" w:color="auto"/>
      </w:divBdr>
    </w:div>
    <w:div w:id="443890690">
      <w:bodyDiv w:val="1"/>
      <w:marLeft w:val="0"/>
      <w:marRight w:val="0"/>
      <w:marTop w:val="0"/>
      <w:marBottom w:val="0"/>
      <w:divBdr>
        <w:top w:val="none" w:sz="0" w:space="0" w:color="auto"/>
        <w:left w:val="none" w:sz="0" w:space="0" w:color="auto"/>
        <w:bottom w:val="none" w:sz="0" w:space="0" w:color="auto"/>
        <w:right w:val="none" w:sz="0" w:space="0" w:color="auto"/>
      </w:divBdr>
    </w:div>
    <w:div w:id="451826345">
      <w:bodyDiv w:val="1"/>
      <w:marLeft w:val="0"/>
      <w:marRight w:val="0"/>
      <w:marTop w:val="0"/>
      <w:marBottom w:val="0"/>
      <w:divBdr>
        <w:top w:val="none" w:sz="0" w:space="0" w:color="auto"/>
        <w:left w:val="none" w:sz="0" w:space="0" w:color="auto"/>
        <w:bottom w:val="none" w:sz="0" w:space="0" w:color="auto"/>
        <w:right w:val="none" w:sz="0" w:space="0" w:color="auto"/>
      </w:divBdr>
    </w:div>
    <w:div w:id="454832784">
      <w:bodyDiv w:val="1"/>
      <w:marLeft w:val="0"/>
      <w:marRight w:val="0"/>
      <w:marTop w:val="0"/>
      <w:marBottom w:val="0"/>
      <w:divBdr>
        <w:top w:val="none" w:sz="0" w:space="0" w:color="auto"/>
        <w:left w:val="none" w:sz="0" w:space="0" w:color="auto"/>
        <w:bottom w:val="none" w:sz="0" w:space="0" w:color="auto"/>
        <w:right w:val="none" w:sz="0" w:space="0" w:color="auto"/>
      </w:divBdr>
    </w:div>
    <w:div w:id="456875811">
      <w:bodyDiv w:val="1"/>
      <w:marLeft w:val="0"/>
      <w:marRight w:val="0"/>
      <w:marTop w:val="0"/>
      <w:marBottom w:val="0"/>
      <w:divBdr>
        <w:top w:val="none" w:sz="0" w:space="0" w:color="auto"/>
        <w:left w:val="none" w:sz="0" w:space="0" w:color="auto"/>
        <w:bottom w:val="none" w:sz="0" w:space="0" w:color="auto"/>
        <w:right w:val="none" w:sz="0" w:space="0" w:color="auto"/>
      </w:divBdr>
    </w:div>
    <w:div w:id="457333796">
      <w:bodyDiv w:val="1"/>
      <w:marLeft w:val="0"/>
      <w:marRight w:val="0"/>
      <w:marTop w:val="0"/>
      <w:marBottom w:val="0"/>
      <w:divBdr>
        <w:top w:val="none" w:sz="0" w:space="0" w:color="auto"/>
        <w:left w:val="none" w:sz="0" w:space="0" w:color="auto"/>
        <w:bottom w:val="none" w:sz="0" w:space="0" w:color="auto"/>
        <w:right w:val="none" w:sz="0" w:space="0" w:color="auto"/>
      </w:divBdr>
    </w:div>
    <w:div w:id="466317169">
      <w:bodyDiv w:val="1"/>
      <w:marLeft w:val="0"/>
      <w:marRight w:val="0"/>
      <w:marTop w:val="0"/>
      <w:marBottom w:val="0"/>
      <w:divBdr>
        <w:top w:val="none" w:sz="0" w:space="0" w:color="auto"/>
        <w:left w:val="none" w:sz="0" w:space="0" w:color="auto"/>
        <w:bottom w:val="none" w:sz="0" w:space="0" w:color="auto"/>
        <w:right w:val="none" w:sz="0" w:space="0" w:color="auto"/>
      </w:divBdr>
      <w:divsChild>
        <w:div w:id="1779984222">
          <w:marLeft w:val="0"/>
          <w:marRight w:val="0"/>
          <w:marTop w:val="0"/>
          <w:marBottom w:val="0"/>
          <w:divBdr>
            <w:top w:val="none" w:sz="0" w:space="0" w:color="auto"/>
            <w:left w:val="none" w:sz="0" w:space="0" w:color="auto"/>
            <w:bottom w:val="none" w:sz="0" w:space="0" w:color="auto"/>
            <w:right w:val="none" w:sz="0" w:space="0" w:color="auto"/>
          </w:divBdr>
          <w:divsChild>
            <w:div w:id="174105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866841">
      <w:bodyDiv w:val="1"/>
      <w:marLeft w:val="0"/>
      <w:marRight w:val="0"/>
      <w:marTop w:val="0"/>
      <w:marBottom w:val="0"/>
      <w:divBdr>
        <w:top w:val="none" w:sz="0" w:space="0" w:color="auto"/>
        <w:left w:val="none" w:sz="0" w:space="0" w:color="auto"/>
        <w:bottom w:val="none" w:sz="0" w:space="0" w:color="auto"/>
        <w:right w:val="none" w:sz="0" w:space="0" w:color="auto"/>
      </w:divBdr>
    </w:div>
    <w:div w:id="487673923">
      <w:bodyDiv w:val="1"/>
      <w:marLeft w:val="0"/>
      <w:marRight w:val="0"/>
      <w:marTop w:val="0"/>
      <w:marBottom w:val="0"/>
      <w:divBdr>
        <w:top w:val="none" w:sz="0" w:space="0" w:color="auto"/>
        <w:left w:val="none" w:sz="0" w:space="0" w:color="auto"/>
        <w:bottom w:val="none" w:sz="0" w:space="0" w:color="auto"/>
        <w:right w:val="none" w:sz="0" w:space="0" w:color="auto"/>
      </w:divBdr>
    </w:div>
    <w:div w:id="499585707">
      <w:bodyDiv w:val="1"/>
      <w:marLeft w:val="0"/>
      <w:marRight w:val="0"/>
      <w:marTop w:val="0"/>
      <w:marBottom w:val="0"/>
      <w:divBdr>
        <w:top w:val="none" w:sz="0" w:space="0" w:color="auto"/>
        <w:left w:val="none" w:sz="0" w:space="0" w:color="auto"/>
        <w:bottom w:val="none" w:sz="0" w:space="0" w:color="auto"/>
        <w:right w:val="none" w:sz="0" w:space="0" w:color="auto"/>
      </w:divBdr>
    </w:div>
    <w:div w:id="523858956">
      <w:bodyDiv w:val="1"/>
      <w:marLeft w:val="0"/>
      <w:marRight w:val="0"/>
      <w:marTop w:val="0"/>
      <w:marBottom w:val="0"/>
      <w:divBdr>
        <w:top w:val="none" w:sz="0" w:space="0" w:color="auto"/>
        <w:left w:val="none" w:sz="0" w:space="0" w:color="auto"/>
        <w:bottom w:val="none" w:sz="0" w:space="0" w:color="auto"/>
        <w:right w:val="none" w:sz="0" w:space="0" w:color="auto"/>
      </w:divBdr>
    </w:div>
    <w:div w:id="532117221">
      <w:bodyDiv w:val="1"/>
      <w:marLeft w:val="0"/>
      <w:marRight w:val="0"/>
      <w:marTop w:val="0"/>
      <w:marBottom w:val="0"/>
      <w:divBdr>
        <w:top w:val="none" w:sz="0" w:space="0" w:color="auto"/>
        <w:left w:val="none" w:sz="0" w:space="0" w:color="auto"/>
        <w:bottom w:val="none" w:sz="0" w:space="0" w:color="auto"/>
        <w:right w:val="none" w:sz="0" w:space="0" w:color="auto"/>
      </w:divBdr>
    </w:div>
    <w:div w:id="554241148">
      <w:bodyDiv w:val="1"/>
      <w:marLeft w:val="0"/>
      <w:marRight w:val="0"/>
      <w:marTop w:val="0"/>
      <w:marBottom w:val="0"/>
      <w:divBdr>
        <w:top w:val="none" w:sz="0" w:space="0" w:color="auto"/>
        <w:left w:val="none" w:sz="0" w:space="0" w:color="auto"/>
        <w:bottom w:val="none" w:sz="0" w:space="0" w:color="auto"/>
        <w:right w:val="none" w:sz="0" w:space="0" w:color="auto"/>
      </w:divBdr>
    </w:div>
    <w:div w:id="554388862">
      <w:bodyDiv w:val="1"/>
      <w:marLeft w:val="0"/>
      <w:marRight w:val="0"/>
      <w:marTop w:val="0"/>
      <w:marBottom w:val="0"/>
      <w:divBdr>
        <w:top w:val="none" w:sz="0" w:space="0" w:color="auto"/>
        <w:left w:val="none" w:sz="0" w:space="0" w:color="auto"/>
        <w:bottom w:val="none" w:sz="0" w:space="0" w:color="auto"/>
        <w:right w:val="none" w:sz="0" w:space="0" w:color="auto"/>
      </w:divBdr>
    </w:div>
    <w:div w:id="573274853">
      <w:bodyDiv w:val="1"/>
      <w:marLeft w:val="0"/>
      <w:marRight w:val="0"/>
      <w:marTop w:val="0"/>
      <w:marBottom w:val="0"/>
      <w:divBdr>
        <w:top w:val="none" w:sz="0" w:space="0" w:color="auto"/>
        <w:left w:val="none" w:sz="0" w:space="0" w:color="auto"/>
        <w:bottom w:val="none" w:sz="0" w:space="0" w:color="auto"/>
        <w:right w:val="none" w:sz="0" w:space="0" w:color="auto"/>
      </w:divBdr>
    </w:div>
    <w:div w:id="580531183">
      <w:bodyDiv w:val="1"/>
      <w:marLeft w:val="0"/>
      <w:marRight w:val="0"/>
      <w:marTop w:val="0"/>
      <w:marBottom w:val="0"/>
      <w:divBdr>
        <w:top w:val="none" w:sz="0" w:space="0" w:color="auto"/>
        <w:left w:val="none" w:sz="0" w:space="0" w:color="auto"/>
        <w:bottom w:val="none" w:sz="0" w:space="0" w:color="auto"/>
        <w:right w:val="none" w:sz="0" w:space="0" w:color="auto"/>
      </w:divBdr>
    </w:div>
    <w:div w:id="580875589">
      <w:bodyDiv w:val="1"/>
      <w:marLeft w:val="0"/>
      <w:marRight w:val="0"/>
      <w:marTop w:val="0"/>
      <w:marBottom w:val="0"/>
      <w:divBdr>
        <w:top w:val="none" w:sz="0" w:space="0" w:color="auto"/>
        <w:left w:val="none" w:sz="0" w:space="0" w:color="auto"/>
        <w:bottom w:val="none" w:sz="0" w:space="0" w:color="auto"/>
        <w:right w:val="none" w:sz="0" w:space="0" w:color="auto"/>
      </w:divBdr>
    </w:div>
    <w:div w:id="599603596">
      <w:bodyDiv w:val="1"/>
      <w:marLeft w:val="0"/>
      <w:marRight w:val="0"/>
      <w:marTop w:val="0"/>
      <w:marBottom w:val="0"/>
      <w:divBdr>
        <w:top w:val="none" w:sz="0" w:space="0" w:color="auto"/>
        <w:left w:val="none" w:sz="0" w:space="0" w:color="auto"/>
        <w:bottom w:val="none" w:sz="0" w:space="0" w:color="auto"/>
        <w:right w:val="none" w:sz="0" w:space="0" w:color="auto"/>
      </w:divBdr>
    </w:div>
    <w:div w:id="612128561">
      <w:bodyDiv w:val="1"/>
      <w:marLeft w:val="0"/>
      <w:marRight w:val="0"/>
      <w:marTop w:val="0"/>
      <w:marBottom w:val="0"/>
      <w:divBdr>
        <w:top w:val="none" w:sz="0" w:space="0" w:color="auto"/>
        <w:left w:val="none" w:sz="0" w:space="0" w:color="auto"/>
        <w:bottom w:val="none" w:sz="0" w:space="0" w:color="auto"/>
        <w:right w:val="none" w:sz="0" w:space="0" w:color="auto"/>
      </w:divBdr>
      <w:divsChild>
        <w:div w:id="1711689040">
          <w:marLeft w:val="0"/>
          <w:marRight w:val="0"/>
          <w:marTop w:val="0"/>
          <w:marBottom w:val="0"/>
          <w:divBdr>
            <w:top w:val="none" w:sz="0" w:space="0" w:color="auto"/>
            <w:left w:val="none" w:sz="0" w:space="0" w:color="auto"/>
            <w:bottom w:val="none" w:sz="0" w:space="0" w:color="auto"/>
            <w:right w:val="none" w:sz="0" w:space="0" w:color="auto"/>
          </w:divBdr>
          <w:divsChild>
            <w:div w:id="1209806227">
              <w:marLeft w:val="0"/>
              <w:marRight w:val="0"/>
              <w:marTop w:val="0"/>
              <w:marBottom w:val="0"/>
              <w:divBdr>
                <w:top w:val="none" w:sz="0" w:space="0" w:color="auto"/>
                <w:left w:val="none" w:sz="0" w:space="0" w:color="auto"/>
                <w:bottom w:val="none" w:sz="0" w:space="0" w:color="auto"/>
                <w:right w:val="none" w:sz="0" w:space="0" w:color="auto"/>
              </w:divBdr>
              <w:divsChild>
                <w:div w:id="65217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213871">
      <w:bodyDiv w:val="1"/>
      <w:marLeft w:val="0"/>
      <w:marRight w:val="0"/>
      <w:marTop w:val="0"/>
      <w:marBottom w:val="0"/>
      <w:divBdr>
        <w:top w:val="none" w:sz="0" w:space="0" w:color="auto"/>
        <w:left w:val="none" w:sz="0" w:space="0" w:color="auto"/>
        <w:bottom w:val="none" w:sz="0" w:space="0" w:color="auto"/>
        <w:right w:val="none" w:sz="0" w:space="0" w:color="auto"/>
      </w:divBdr>
    </w:div>
    <w:div w:id="635452162">
      <w:bodyDiv w:val="1"/>
      <w:marLeft w:val="0"/>
      <w:marRight w:val="0"/>
      <w:marTop w:val="0"/>
      <w:marBottom w:val="0"/>
      <w:divBdr>
        <w:top w:val="none" w:sz="0" w:space="0" w:color="auto"/>
        <w:left w:val="none" w:sz="0" w:space="0" w:color="auto"/>
        <w:bottom w:val="none" w:sz="0" w:space="0" w:color="auto"/>
        <w:right w:val="none" w:sz="0" w:space="0" w:color="auto"/>
      </w:divBdr>
    </w:div>
    <w:div w:id="657029977">
      <w:bodyDiv w:val="1"/>
      <w:marLeft w:val="0"/>
      <w:marRight w:val="0"/>
      <w:marTop w:val="0"/>
      <w:marBottom w:val="0"/>
      <w:divBdr>
        <w:top w:val="none" w:sz="0" w:space="0" w:color="auto"/>
        <w:left w:val="none" w:sz="0" w:space="0" w:color="auto"/>
        <w:bottom w:val="none" w:sz="0" w:space="0" w:color="auto"/>
        <w:right w:val="none" w:sz="0" w:space="0" w:color="auto"/>
      </w:divBdr>
    </w:div>
    <w:div w:id="673723598">
      <w:bodyDiv w:val="1"/>
      <w:marLeft w:val="0"/>
      <w:marRight w:val="0"/>
      <w:marTop w:val="0"/>
      <w:marBottom w:val="0"/>
      <w:divBdr>
        <w:top w:val="none" w:sz="0" w:space="0" w:color="auto"/>
        <w:left w:val="none" w:sz="0" w:space="0" w:color="auto"/>
        <w:bottom w:val="none" w:sz="0" w:space="0" w:color="auto"/>
        <w:right w:val="none" w:sz="0" w:space="0" w:color="auto"/>
      </w:divBdr>
    </w:div>
    <w:div w:id="675957933">
      <w:bodyDiv w:val="1"/>
      <w:marLeft w:val="0"/>
      <w:marRight w:val="0"/>
      <w:marTop w:val="0"/>
      <w:marBottom w:val="0"/>
      <w:divBdr>
        <w:top w:val="none" w:sz="0" w:space="0" w:color="auto"/>
        <w:left w:val="none" w:sz="0" w:space="0" w:color="auto"/>
        <w:bottom w:val="none" w:sz="0" w:space="0" w:color="auto"/>
        <w:right w:val="none" w:sz="0" w:space="0" w:color="auto"/>
      </w:divBdr>
    </w:div>
    <w:div w:id="690304224">
      <w:bodyDiv w:val="1"/>
      <w:marLeft w:val="0"/>
      <w:marRight w:val="0"/>
      <w:marTop w:val="0"/>
      <w:marBottom w:val="0"/>
      <w:divBdr>
        <w:top w:val="none" w:sz="0" w:space="0" w:color="auto"/>
        <w:left w:val="none" w:sz="0" w:space="0" w:color="auto"/>
        <w:bottom w:val="none" w:sz="0" w:space="0" w:color="auto"/>
        <w:right w:val="none" w:sz="0" w:space="0" w:color="auto"/>
      </w:divBdr>
    </w:div>
    <w:div w:id="697199090">
      <w:bodyDiv w:val="1"/>
      <w:marLeft w:val="0"/>
      <w:marRight w:val="0"/>
      <w:marTop w:val="0"/>
      <w:marBottom w:val="0"/>
      <w:divBdr>
        <w:top w:val="none" w:sz="0" w:space="0" w:color="auto"/>
        <w:left w:val="none" w:sz="0" w:space="0" w:color="auto"/>
        <w:bottom w:val="none" w:sz="0" w:space="0" w:color="auto"/>
        <w:right w:val="none" w:sz="0" w:space="0" w:color="auto"/>
      </w:divBdr>
    </w:div>
    <w:div w:id="731662837">
      <w:bodyDiv w:val="1"/>
      <w:marLeft w:val="0"/>
      <w:marRight w:val="0"/>
      <w:marTop w:val="0"/>
      <w:marBottom w:val="0"/>
      <w:divBdr>
        <w:top w:val="none" w:sz="0" w:space="0" w:color="auto"/>
        <w:left w:val="none" w:sz="0" w:space="0" w:color="auto"/>
        <w:bottom w:val="none" w:sz="0" w:space="0" w:color="auto"/>
        <w:right w:val="none" w:sz="0" w:space="0" w:color="auto"/>
      </w:divBdr>
    </w:div>
    <w:div w:id="744230818">
      <w:bodyDiv w:val="1"/>
      <w:marLeft w:val="0"/>
      <w:marRight w:val="0"/>
      <w:marTop w:val="0"/>
      <w:marBottom w:val="0"/>
      <w:divBdr>
        <w:top w:val="none" w:sz="0" w:space="0" w:color="auto"/>
        <w:left w:val="none" w:sz="0" w:space="0" w:color="auto"/>
        <w:bottom w:val="none" w:sz="0" w:space="0" w:color="auto"/>
        <w:right w:val="none" w:sz="0" w:space="0" w:color="auto"/>
      </w:divBdr>
      <w:divsChild>
        <w:div w:id="1953437905">
          <w:marLeft w:val="0"/>
          <w:marRight w:val="0"/>
          <w:marTop w:val="0"/>
          <w:marBottom w:val="0"/>
          <w:divBdr>
            <w:top w:val="none" w:sz="0" w:space="0" w:color="auto"/>
            <w:left w:val="none" w:sz="0" w:space="0" w:color="auto"/>
            <w:bottom w:val="none" w:sz="0" w:space="0" w:color="auto"/>
            <w:right w:val="none" w:sz="0" w:space="0" w:color="auto"/>
          </w:divBdr>
          <w:divsChild>
            <w:div w:id="1456371700">
              <w:marLeft w:val="0"/>
              <w:marRight w:val="0"/>
              <w:marTop w:val="0"/>
              <w:marBottom w:val="0"/>
              <w:divBdr>
                <w:top w:val="none" w:sz="0" w:space="0" w:color="auto"/>
                <w:left w:val="none" w:sz="0" w:space="0" w:color="auto"/>
                <w:bottom w:val="none" w:sz="0" w:space="0" w:color="auto"/>
                <w:right w:val="none" w:sz="0" w:space="0" w:color="auto"/>
              </w:divBdr>
              <w:divsChild>
                <w:div w:id="147752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463575">
      <w:bodyDiv w:val="1"/>
      <w:marLeft w:val="0"/>
      <w:marRight w:val="0"/>
      <w:marTop w:val="0"/>
      <w:marBottom w:val="0"/>
      <w:divBdr>
        <w:top w:val="none" w:sz="0" w:space="0" w:color="auto"/>
        <w:left w:val="none" w:sz="0" w:space="0" w:color="auto"/>
        <w:bottom w:val="none" w:sz="0" w:space="0" w:color="auto"/>
        <w:right w:val="none" w:sz="0" w:space="0" w:color="auto"/>
      </w:divBdr>
    </w:div>
    <w:div w:id="770930269">
      <w:bodyDiv w:val="1"/>
      <w:marLeft w:val="0"/>
      <w:marRight w:val="0"/>
      <w:marTop w:val="0"/>
      <w:marBottom w:val="0"/>
      <w:divBdr>
        <w:top w:val="none" w:sz="0" w:space="0" w:color="auto"/>
        <w:left w:val="none" w:sz="0" w:space="0" w:color="auto"/>
        <w:bottom w:val="none" w:sz="0" w:space="0" w:color="auto"/>
        <w:right w:val="none" w:sz="0" w:space="0" w:color="auto"/>
      </w:divBdr>
    </w:div>
    <w:div w:id="778531815">
      <w:bodyDiv w:val="1"/>
      <w:marLeft w:val="0"/>
      <w:marRight w:val="0"/>
      <w:marTop w:val="0"/>
      <w:marBottom w:val="0"/>
      <w:divBdr>
        <w:top w:val="none" w:sz="0" w:space="0" w:color="auto"/>
        <w:left w:val="none" w:sz="0" w:space="0" w:color="auto"/>
        <w:bottom w:val="none" w:sz="0" w:space="0" w:color="auto"/>
        <w:right w:val="none" w:sz="0" w:space="0" w:color="auto"/>
      </w:divBdr>
    </w:div>
    <w:div w:id="782648164">
      <w:bodyDiv w:val="1"/>
      <w:marLeft w:val="0"/>
      <w:marRight w:val="0"/>
      <w:marTop w:val="0"/>
      <w:marBottom w:val="0"/>
      <w:divBdr>
        <w:top w:val="none" w:sz="0" w:space="0" w:color="auto"/>
        <w:left w:val="none" w:sz="0" w:space="0" w:color="auto"/>
        <w:bottom w:val="none" w:sz="0" w:space="0" w:color="auto"/>
        <w:right w:val="none" w:sz="0" w:space="0" w:color="auto"/>
      </w:divBdr>
    </w:div>
    <w:div w:id="795635961">
      <w:bodyDiv w:val="1"/>
      <w:marLeft w:val="0"/>
      <w:marRight w:val="0"/>
      <w:marTop w:val="0"/>
      <w:marBottom w:val="0"/>
      <w:divBdr>
        <w:top w:val="none" w:sz="0" w:space="0" w:color="auto"/>
        <w:left w:val="none" w:sz="0" w:space="0" w:color="auto"/>
        <w:bottom w:val="none" w:sz="0" w:space="0" w:color="auto"/>
        <w:right w:val="none" w:sz="0" w:space="0" w:color="auto"/>
      </w:divBdr>
      <w:divsChild>
        <w:div w:id="678586947">
          <w:marLeft w:val="0"/>
          <w:marRight w:val="0"/>
          <w:marTop w:val="0"/>
          <w:marBottom w:val="0"/>
          <w:divBdr>
            <w:top w:val="none" w:sz="0" w:space="0" w:color="auto"/>
            <w:left w:val="none" w:sz="0" w:space="0" w:color="auto"/>
            <w:bottom w:val="none" w:sz="0" w:space="0" w:color="auto"/>
            <w:right w:val="none" w:sz="0" w:space="0" w:color="auto"/>
          </w:divBdr>
          <w:divsChild>
            <w:div w:id="1024407567">
              <w:marLeft w:val="0"/>
              <w:marRight w:val="0"/>
              <w:marTop w:val="0"/>
              <w:marBottom w:val="0"/>
              <w:divBdr>
                <w:top w:val="none" w:sz="0" w:space="0" w:color="auto"/>
                <w:left w:val="none" w:sz="0" w:space="0" w:color="auto"/>
                <w:bottom w:val="none" w:sz="0" w:space="0" w:color="auto"/>
                <w:right w:val="none" w:sz="0" w:space="0" w:color="auto"/>
              </w:divBdr>
              <w:divsChild>
                <w:div w:id="67549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414556">
      <w:bodyDiv w:val="1"/>
      <w:marLeft w:val="0"/>
      <w:marRight w:val="0"/>
      <w:marTop w:val="0"/>
      <w:marBottom w:val="0"/>
      <w:divBdr>
        <w:top w:val="none" w:sz="0" w:space="0" w:color="auto"/>
        <w:left w:val="none" w:sz="0" w:space="0" w:color="auto"/>
        <w:bottom w:val="none" w:sz="0" w:space="0" w:color="auto"/>
        <w:right w:val="none" w:sz="0" w:space="0" w:color="auto"/>
      </w:divBdr>
      <w:divsChild>
        <w:div w:id="811869908">
          <w:marLeft w:val="0"/>
          <w:marRight w:val="0"/>
          <w:marTop w:val="0"/>
          <w:marBottom w:val="0"/>
          <w:divBdr>
            <w:top w:val="none" w:sz="0" w:space="0" w:color="auto"/>
            <w:left w:val="none" w:sz="0" w:space="0" w:color="auto"/>
            <w:bottom w:val="none" w:sz="0" w:space="0" w:color="auto"/>
            <w:right w:val="none" w:sz="0" w:space="0" w:color="auto"/>
          </w:divBdr>
          <w:divsChild>
            <w:div w:id="1526284731">
              <w:marLeft w:val="0"/>
              <w:marRight w:val="0"/>
              <w:marTop w:val="0"/>
              <w:marBottom w:val="0"/>
              <w:divBdr>
                <w:top w:val="none" w:sz="0" w:space="0" w:color="auto"/>
                <w:left w:val="none" w:sz="0" w:space="0" w:color="auto"/>
                <w:bottom w:val="none" w:sz="0" w:space="0" w:color="auto"/>
                <w:right w:val="none" w:sz="0" w:space="0" w:color="auto"/>
              </w:divBdr>
              <w:divsChild>
                <w:div w:id="20093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317632">
      <w:bodyDiv w:val="1"/>
      <w:marLeft w:val="0"/>
      <w:marRight w:val="0"/>
      <w:marTop w:val="0"/>
      <w:marBottom w:val="0"/>
      <w:divBdr>
        <w:top w:val="none" w:sz="0" w:space="0" w:color="auto"/>
        <w:left w:val="none" w:sz="0" w:space="0" w:color="auto"/>
        <w:bottom w:val="none" w:sz="0" w:space="0" w:color="auto"/>
        <w:right w:val="none" w:sz="0" w:space="0" w:color="auto"/>
      </w:divBdr>
      <w:divsChild>
        <w:div w:id="1269199197">
          <w:marLeft w:val="0"/>
          <w:marRight w:val="0"/>
          <w:marTop w:val="0"/>
          <w:marBottom w:val="0"/>
          <w:divBdr>
            <w:top w:val="none" w:sz="0" w:space="0" w:color="auto"/>
            <w:left w:val="none" w:sz="0" w:space="0" w:color="auto"/>
            <w:bottom w:val="none" w:sz="0" w:space="0" w:color="auto"/>
            <w:right w:val="none" w:sz="0" w:space="0" w:color="auto"/>
          </w:divBdr>
          <w:divsChild>
            <w:div w:id="1021928780">
              <w:marLeft w:val="0"/>
              <w:marRight w:val="0"/>
              <w:marTop w:val="0"/>
              <w:marBottom w:val="0"/>
              <w:divBdr>
                <w:top w:val="none" w:sz="0" w:space="0" w:color="auto"/>
                <w:left w:val="none" w:sz="0" w:space="0" w:color="auto"/>
                <w:bottom w:val="none" w:sz="0" w:space="0" w:color="auto"/>
                <w:right w:val="none" w:sz="0" w:space="0" w:color="auto"/>
              </w:divBdr>
              <w:divsChild>
                <w:div w:id="112003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405835">
      <w:bodyDiv w:val="1"/>
      <w:marLeft w:val="0"/>
      <w:marRight w:val="0"/>
      <w:marTop w:val="0"/>
      <w:marBottom w:val="0"/>
      <w:divBdr>
        <w:top w:val="none" w:sz="0" w:space="0" w:color="auto"/>
        <w:left w:val="none" w:sz="0" w:space="0" w:color="auto"/>
        <w:bottom w:val="none" w:sz="0" w:space="0" w:color="auto"/>
        <w:right w:val="none" w:sz="0" w:space="0" w:color="auto"/>
      </w:divBdr>
    </w:div>
    <w:div w:id="812988349">
      <w:bodyDiv w:val="1"/>
      <w:marLeft w:val="0"/>
      <w:marRight w:val="0"/>
      <w:marTop w:val="0"/>
      <w:marBottom w:val="0"/>
      <w:divBdr>
        <w:top w:val="none" w:sz="0" w:space="0" w:color="auto"/>
        <w:left w:val="none" w:sz="0" w:space="0" w:color="auto"/>
        <w:bottom w:val="none" w:sz="0" w:space="0" w:color="auto"/>
        <w:right w:val="none" w:sz="0" w:space="0" w:color="auto"/>
      </w:divBdr>
    </w:div>
    <w:div w:id="814446323">
      <w:bodyDiv w:val="1"/>
      <w:marLeft w:val="0"/>
      <w:marRight w:val="0"/>
      <w:marTop w:val="0"/>
      <w:marBottom w:val="0"/>
      <w:divBdr>
        <w:top w:val="none" w:sz="0" w:space="0" w:color="auto"/>
        <w:left w:val="none" w:sz="0" w:space="0" w:color="auto"/>
        <w:bottom w:val="none" w:sz="0" w:space="0" w:color="auto"/>
        <w:right w:val="none" w:sz="0" w:space="0" w:color="auto"/>
      </w:divBdr>
    </w:div>
    <w:div w:id="815950026">
      <w:bodyDiv w:val="1"/>
      <w:marLeft w:val="0"/>
      <w:marRight w:val="0"/>
      <w:marTop w:val="0"/>
      <w:marBottom w:val="0"/>
      <w:divBdr>
        <w:top w:val="none" w:sz="0" w:space="0" w:color="auto"/>
        <w:left w:val="none" w:sz="0" w:space="0" w:color="auto"/>
        <w:bottom w:val="none" w:sz="0" w:space="0" w:color="auto"/>
        <w:right w:val="none" w:sz="0" w:space="0" w:color="auto"/>
      </w:divBdr>
    </w:div>
    <w:div w:id="826554961">
      <w:bodyDiv w:val="1"/>
      <w:marLeft w:val="0"/>
      <w:marRight w:val="0"/>
      <w:marTop w:val="0"/>
      <w:marBottom w:val="0"/>
      <w:divBdr>
        <w:top w:val="none" w:sz="0" w:space="0" w:color="auto"/>
        <w:left w:val="none" w:sz="0" w:space="0" w:color="auto"/>
        <w:bottom w:val="none" w:sz="0" w:space="0" w:color="auto"/>
        <w:right w:val="none" w:sz="0" w:space="0" w:color="auto"/>
      </w:divBdr>
    </w:div>
    <w:div w:id="828516081">
      <w:bodyDiv w:val="1"/>
      <w:marLeft w:val="0"/>
      <w:marRight w:val="0"/>
      <w:marTop w:val="0"/>
      <w:marBottom w:val="0"/>
      <w:divBdr>
        <w:top w:val="none" w:sz="0" w:space="0" w:color="auto"/>
        <w:left w:val="none" w:sz="0" w:space="0" w:color="auto"/>
        <w:bottom w:val="none" w:sz="0" w:space="0" w:color="auto"/>
        <w:right w:val="none" w:sz="0" w:space="0" w:color="auto"/>
      </w:divBdr>
    </w:div>
    <w:div w:id="858348492">
      <w:bodyDiv w:val="1"/>
      <w:marLeft w:val="0"/>
      <w:marRight w:val="0"/>
      <w:marTop w:val="0"/>
      <w:marBottom w:val="0"/>
      <w:divBdr>
        <w:top w:val="none" w:sz="0" w:space="0" w:color="auto"/>
        <w:left w:val="none" w:sz="0" w:space="0" w:color="auto"/>
        <w:bottom w:val="none" w:sz="0" w:space="0" w:color="auto"/>
        <w:right w:val="none" w:sz="0" w:space="0" w:color="auto"/>
      </w:divBdr>
    </w:div>
    <w:div w:id="859049592">
      <w:bodyDiv w:val="1"/>
      <w:marLeft w:val="0"/>
      <w:marRight w:val="0"/>
      <w:marTop w:val="0"/>
      <w:marBottom w:val="0"/>
      <w:divBdr>
        <w:top w:val="none" w:sz="0" w:space="0" w:color="auto"/>
        <w:left w:val="none" w:sz="0" w:space="0" w:color="auto"/>
        <w:bottom w:val="none" w:sz="0" w:space="0" w:color="auto"/>
        <w:right w:val="none" w:sz="0" w:space="0" w:color="auto"/>
      </w:divBdr>
    </w:div>
    <w:div w:id="862717401">
      <w:bodyDiv w:val="1"/>
      <w:marLeft w:val="0"/>
      <w:marRight w:val="0"/>
      <w:marTop w:val="0"/>
      <w:marBottom w:val="0"/>
      <w:divBdr>
        <w:top w:val="none" w:sz="0" w:space="0" w:color="auto"/>
        <w:left w:val="none" w:sz="0" w:space="0" w:color="auto"/>
        <w:bottom w:val="none" w:sz="0" w:space="0" w:color="auto"/>
        <w:right w:val="none" w:sz="0" w:space="0" w:color="auto"/>
      </w:divBdr>
      <w:divsChild>
        <w:div w:id="352541240">
          <w:marLeft w:val="0"/>
          <w:marRight w:val="0"/>
          <w:marTop w:val="0"/>
          <w:marBottom w:val="0"/>
          <w:divBdr>
            <w:top w:val="none" w:sz="0" w:space="0" w:color="auto"/>
            <w:left w:val="none" w:sz="0" w:space="0" w:color="auto"/>
            <w:bottom w:val="none" w:sz="0" w:space="0" w:color="auto"/>
            <w:right w:val="none" w:sz="0" w:space="0" w:color="auto"/>
          </w:divBdr>
          <w:divsChild>
            <w:div w:id="938681437">
              <w:marLeft w:val="0"/>
              <w:marRight w:val="0"/>
              <w:marTop w:val="0"/>
              <w:marBottom w:val="0"/>
              <w:divBdr>
                <w:top w:val="none" w:sz="0" w:space="0" w:color="auto"/>
                <w:left w:val="none" w:sz="0" w:space="0" w:color="auto"/>
                <w:bottom w:val="none" w:sz="0" w:space="0" w:color="auto"/>
                <w:right w:val="none" w:sz="0" w:space="0" w:color="auto"/>
              </w:divBdr>
              <w:divsChild>
                <w:div w:id="57200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214633">
      <w:bodyDiv w:val="1"/>
      <w:marLeft w:val="0"/>
      <w:marRight w:val="0"/>
      <w:marTop w:val="0"/>
      <w:marBottom w:val="0"/>
      <w:divBdr>
        <w:top w:val="none" w:sz="0" w:space="0" w:color="auto"/>
        <w:left w:val="none" w:sz="0" w:space="0" w:color="auto"/>
        <w:bottom w:val="none" w:sz="0" w:space="0" w:color="auto"/>
        <w:right w:val="none" w:sz="0" w:space="0" w:color="auto"/>
      </w:divBdr>
      <w:divsChild>
        <w:div w:id="1154178920">
          <w:marLeft w:val="0"/>
          <w:marRight w:val="0"/>
          <w:marTop w:val="0"/>
          <w:marBottom w:val="0"/>
          <w:divBdr>
            <w:top w:val="none" w:sz="0" w:space="0" w:color="auto"/>
            <w:left w:val="none" w:sz="0" w:space="0" w:color="auto"/>
            <w:bottom w:val="none" w:sz="0" w:space="0" w:color="auto"/>
            <w:right w:val="none" w:sz="0" w:space="0" w:color="auto"/>
          </w:divBdr>
          <w:divsChild>
            <w:div w:id="173107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109403">
      <w:bodyDiv w:val="1"/>
      <w:marLeft w:val="0"/>
      <w:marRight w:val="0"/>
      <w:marTop w:val="0"/>
      <w:marBottom w:val="0"/>
      <w:divBdr>
        <w:top w:val="none" w:sz="0" w:space="0" w:color="auto"/>
        <w:left w:val="none" w:sz="0" w:space="0" w:color="auto"/>
        <w:bottom w:val="none" w:sz="0" w:space="0" w:color="auto"/>
        <w:right w:val="none" w:sz="0" w:space="0" w:color="auto"/>
      </w:divBdr>
    </w:div>
    <w:div w:id="875891783">
      <w:bodyDiv w:val="1"/>
      <w:marLeft w:val="0"/>
      <w:marRight w:val="0"/>
      <w:marTop w:val="0"/>
      <w:marBottom w:val="0"/>
      <w:divBdr>
        <w:top w:val="none" w:sz="0" w:space="0" w:color="auto"/>
        <w:left w:val="none" w:sz="0" w:space="0" w:color="auto"/>
        <w:bottom w:val="none" w:sz="0" w:space="0" w:color="auto"/>
        <w:right w:val="none" w:sz="0" w:space="0" w:color="auto"/>
      </w:divBdr>
      <w:divsChild>
        <w:div w:id="483858315">
          <w:marLeft w:val="0"/>
          <w:marRight w:val="0"/>
          <w:marTop w:val="0"/>
          <w:marBottom w:val="0"/>
          <w:divBdr>
            <w:top w:val="none" w:sz="0" w:space="0" w:color="auto"/>
            <w:left w:val="none" w:sz="0" w:space="0" w:color="auto"/>
            <w:bottom w:val="none" w:sz="0" w:space="0" w:color="auto"/>
            <w:right w:val="none" w:sz="0" w:space="0" w:color="auto"/>
          </w:divBdr>
          <w:divsChild>
            <w:div w:id="1693727589">
              <w:marLeft w:val="0"/>
              <w:marRight w:val="0"/>
              <w:marTop w:val="0"/>
              <w:marBottom w:val="0"/>
              <w:divBdr>
                <w:top w:val="none" w:sz="0" w:space="0" w:color="auto"/>
                <w:left w:val="none" w:sz="0" w:space="0" w:color="auto"/>
                <w:bottom w:val="none" w:sz="0" w:space="0" w:color="auto"/>
                <w:right w:val="none" w:sz="0" w:space="0" w:color="auto"/>
              </w:divBdr>
              <w:divsChild>
                <w:div w:id="74291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972130">
      <w:bodyDiv w:val="1"/>
      <w:marLeft w:val="0"/>
      <w:marRight w:val="0"/>
      <w:marTop w:val="0"/>
      <w:marBottom w:val="0"/>
      <w:divBdr>
        <w:top w:val="none" w:sz="0" w:space="0" w:color="auto"/>
        <w:left w:val="none" w:sz="0" w:space="0" w:color="auto"/>
        <w:bottom w:val="none" w:sz="0" w:space="0" w:color="auto"/>
        <w:right w:val="none" w:sz="0" w:space="0" w:color="auto"/>
      </w:divBdr>
    </w:div>
    <w:div w:id="883294851">
      <w:bodyDiv w:val="1"/>
      <w:marLeft w:val="0"/>
      <w:marRight w:val="0"/>
      <w:marTop w:val="0"/>
      <w:marBottom w:val="0"/>
      <w:divBdr>
        <w:top w:val="none" w:sz="0" w:space="0" w:color="auto"/>
        <w:left w:val="none" w:sz="0" w:space="0" w:color="auto"/>
        <w:bottom w:val="none" w:sz="0" w:space="0" w:color="auto"/>
        <w:right w:val="none" w:sz="0" w:space="0" w:color="auto"/>
      </w:divBdr>
      <w:divsChild>
        <w:div w:id="240481173">
          <w:marLeft w:val="0"/>
          <w:marRight w:val="0"/>
          <w:marTop w:val="0"/>
          <w:marBottom w:val="0"/>
          <w:divBdr>
            <w:top w:val="none" w:sz="0" w:space="0" w:color="auto"/>
            <w:left w:val="none" w:sz="0" w:space="0" w:color="auto"/>
            <w:bottom w:val="none" w:sz="0" w:space="0" w:color="auto"/>
            <w:right w:val="none" w:sz="0" w:space="0" w:color="auto"/>
          </w:divBdr>
          <w:divsChild>
            <w:div w:id="555554064">
              <w:marLeft w:val="0"/>
              <w:marRight w:val="0"/>
              <w:marTop w:val="0"/>
              <w:marBottom w:val="0"/>
              <w:divBdr>
                <w:top w:val="none" w:sz="0" w:space="0" w:color="auto"/>
                <w:left w:val="none" w:sz="0" w:space="0" w:color="auto"/>
                <w:bottom w:val="none" w:sz="0" w:space="0" w:color="auto"/>
                <w:right w:val="none" w:sz="0" w:space="0" w:color="auto"/>
              </w:divBdr>
              <w:divsChild>
                <w:div w:id="105284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649201">
      <w:bodyDiv w:val="1"/>
      <w:marLeft w:val="0"/>
      <w:marRight w:val="0"/>
      <w:marTop w:val="0"/>
      <w:marBottom w:val="0"/>
      <w:divBdr>
        <w:top w:val="none" w:sz="0" w:space="0" w:color="auto"/>
        <w:left w:val="none" w:sz="0" w:space="0" w:color="auto"/>
        <w:bottom w:val="none" w:sz="0" w:space="0" w:color="auto"/>
        <w:right w:val="none" w:sz="0" w:space="0" w:color="auto"/>
      </w:divBdr>
    </w:div>
    <w:div w:id="902253642">
      <w:bodyDiv w:val="1"/>
      <w:marLeft w:val="0"/>
      <w:marRight w:val="0"/>
      <w:marTop w:val="0"/>
      <w:marBottom w:val="0"/>
      <w:divBdr>
        <w:top w:val="none" w:sz="0" w:space="0" w:color="auto"/>
        <w:left w:val="none" w:sz="0" w:space="0" w:color="auto"/>
        <w:bottom w:val="none" w:sz="0" w:space="0" w:color="auto"/>
        <w:right w:val="none" w:sz="0" w:space="0" w:color="auto"/>
      </w:divBdr>
    </w:div>
    <w:div w:id="905264786">
      <w:bodyDiv w:val="1"/>
      <w:marLeft w:val="0"/>
      <w:marRight w:val="0"/>
      <w:marTop w:val="0"/>
      <w:marBottom w:val="0"/>
      <w:divBdr>
        <w:top w:val="none" w:sz="0" w:space="0" w:color="auto"/>
        <w:left w:val="none" w:sz="0" w:space="0" w:color="auto"/>
        <w:bottom w:val="none" w:sz="0" w:space="0" w:color="auto"/>
        <w:right w:val="none" w:sz="0" w:space="0" w:color="auto"/>
      </w:divBdr>
      <w:divsChild>
        <w:div w:id="1097943678">
          <w:marLeft w:val="0"/>
          <w:marRight w:val="0"/>
          <w:marTop w:val="0"/>
          <w:marBottom w:val="0"/>
          <w:divBdr>
            <w:top w:val="none" w:sz="0" w:space="0" w:color="auto"/>
            <w:left w:val="none" w:sz="0" w:space="0" w:color="auto"/>
            <w:bottom w:val="none" w:sz="0" w:space="0" w:color="auto"/>
            <w:right w:val="none" w:sz="0" w:space="0" w:color="auto"/>
          </w:divBdr>
        </w:div>
        <w:div w:id="1328483060">
          <w:marLeft w:val="0"/>
          <w:marRight w:val="0"/>
          <w:marTop w:val="0"/>
          <w:marBottom w:val="0"/>
          <w:divBdr>
            <w:top w:val="none" w:sz="0" w:space="0" w:color="auto"/>
            <w:left w:val="none" w:sz="0" w:space="0" w:color="auto"/>
            <w:bottom w:val="none" w:sz="0" w:space="0" w:color="auto"/>
            <w:right w:val="none" w:sz="0" w:space="0" w:color="auto"/>
          </w:divBdr>
        </w:div>
      </w:divsChild>
    </w:div>
    <w:div w:id="921717863">
      <w:bodyDiv w:val="1"/>
      <w:marLeft w:val="0"/>
      <w:marRight w:val="0"/>
      <w:marTop w:val="0"/>
      <w:marBottom w:val="0"/>
      <w:divBdr>
        <w:top w:val="none" w:sz="0" w:space="0" w:color="auto"/>
        <w:left w:val="none" w:sz="0" w:space="0" w:color="auto"/>
        <w:bottom w:val="none" w:sz="0" w:space="0" w:color="auto"/>
        <w:right w:val="none" w:sz="0" w:space="0" w:color="auto"/>
      </w:divBdr>
    </w:div>
    <w:div w:id="954756294">
      <w:bodyDiv w:val="1"/>
      <w:marLeft w:val="0"/>
      <w:marRight w:val="0"/>
      <w:marTop w:val="0"/>
      <w:marBottom w:val="0"/>
      <w:divBdr>
        <w:top w:val="none" w:sz="0" w:space="0" w:color="auto"/>
        <w:left w:val="none" w:sz="0" w:space="0" w:color="auto"/>
        <w:bottom w:val="none" w:sz="0" w:space="0" w:color="auto"/>
        <w:right w:val="none" w:sz="0" w:space="0" w:color="auto"/>
      </w:divBdr>
    </w:div>
    <w:div w:id="959534530">
      <w:bodyDiv w:val="1"/>
      <w:marLeft w:val="0"/>
      <w:marRight w:val="0"/>
      <w:marTop w:val="0"/>
      <w:marBottom w:val="0"/>
      <w:divBdr>
        <w:top w:val="none" w:sz="0" w:space="0" w:color="auto"/>
        <w:left w:val="none" w:sz="0" w:space="0" w:color="auto"/>
        <w:bottom w:val="none" w:sz="0" w:space="0" w:color="auto"/>
        <w:right w:val="none" w:sz="0" w:space="0" w:color="auto"/>
      </w:divBdr>
    </w:div>
    <w:div w:id="960233708">
      <w:bodyDiv w:val="1"/>
      <w:marLeft w:val="0"/>
      <w:marRight w:val="0"/>
      <w:marTop w:val="0"/>
      <w:marBottom w:val="0"/>
      <w:divBdr>
        <w:top w:val="none" w:sz="0" w:space="0" w:color="auto"/>
        <w:left w:val="none" w:sz="0" w:space="0" w:color="auto"/>
        <w:bottom w:val="none" w:sz="0" w:space="0" w:color="auto"/>
        <w:right w:val="none" w:sz="0" w:space="0" w:color="auto"/>
      </w:divBdr>
      <w:divsChild>
        <w:div w:id="338195666">
          <w:marLeft w:val="0"/>
          <w:marRight w:val="0"/>
          <w:marTop w:val="750"/>
          <w:marBottom w:val="0"/>
          <w:divBdr>
            <w:top w:val="none" w:sz="0" w:space="0" w:color="auto"/>
            <w:left w:val="none" w:sz="0" w:space="0" w:color="auto"/>
            <w:bottom w:val="none" w:sz="0" w:space="0" w:color="auto"/>
            <w:right w:val="none" w:sz="0" w:space="0" w:color="auto"/>
          </w:divBdr>
          <w:divsChild>
            <w:div w:id="906767844">
              <w:marLeft w:val="0"/>
              <w:marRight w:val="0"/>
              <w:marTop w:val="0"/>
              <w:marBottom w:val="0"/>
              <w:divBdr>
                <w:top w:val="none" w:sz="0" w:space="0" w:color="auto"/>
                <w:left w:val="none" w:sz="0" w:space="0" w:color="auto"/>
                <w:bottom w:val="none" w:sz="0" w:space="0" w:color="auto"/>
                <w:right w:val="none" w:sz="0" w:space="0" w:color="auto"/>
              </w:divBdr>
              <w:divsChild>
                <w:div w:id="172930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82460">
          <w:marLeft w:val="0"/>
          <w:marRight w:val="240"/>
          <w:marTop w:val="0"/>
          <w:marBottom w:val="0"/>
          <w:divBdr>
            <w:top w:val="none" w:sz="0" w:space="0" w:color="auto"/>
            <w:left w:val="none" w:sz="0" w:space="0" w:color="auto"/>
            <w:bottom w:val="none" w:sz="0" w:space="0" w:color="auto"/>
            <w:right w:val="none" w:sz="0" w:space="0" w:color="auto"/>
          </w:divBdr>
          <w:divsChild>
            <w:div w:id="1433092452">
              <w:marLeft w:val="0"/>
              <w:marRight w:val="0"/>
              <w:marTop w:val="0"/>
              <w:marBottom w:val="0"/>
              <w:divBdr>
                <w:top w:val="none" w:sz="0" w:space="0" w:color="auto"/>
                <w:left w:val="none" w:sz="0" w:space="0" w:color="auto"/>
                <w:bottom w:val="none" w:sz="0" w:space="0" w:color="auto"/>
                <w:right w:val="none" w:sz="0" w:space="0" w:color="auto"/>
              </w:divBdr>
              <w:divsChild>
                <w:div w:id="131996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322739">
          <w:marLeft w:val="0"/>
          <w:marRight w:val="240"/>
          <w:marTop w:val="0"/>
          <w:marBottom w:val="0"/>
          <w:divBdr>
            <w:top w:val="none" w:sz="0" w:space="0" w:color="auto"/>
            <w:left w:val="none" w:sz="0" w:space="0" w:color="auto"/>
            <w:bottom w:val="none" w:sz="0" w:space="0" w:color="auto"/>
            <w:right w:val="none" w:sz="0" w:space="0" w:color="auto"/>
          </w:divBdr>
          <w:divsChild>
            <w:div w:id="667488369">
              <w:marLeft w:val="0"/>
              <w:marRight w:val="0"/>
              <w:marTop w:val="0"/>
              <w:marBottom w:val="0"/>
              <w:divBdr>
                <w:top w:val="none" w:sz="0" w:space="0" w:color="auto"/>
                <w:left w:val="none" w:sz="0" w:space="0" w:color="auto"/>
                <w:bottom w:val="none" w:sz="0" w:space="0" w:color="auto"/>
                <w:right w:val="none" w:sz="0" w:space="0" w:color="auto"/>
              </w:divBdr>
              <w:divsChild>
                <w:div w:id="148859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868204">
      <w:bodyDiv w:val="1"/>
      <w:marLeft w:val="0"/>
      <w:marRight w:val="0"/>
      <w:marTop w:val="0"/>
      <w:marBottom w:val="0"/>
      <w:divBdr>
        <w:top w:val="none" w:sz="0" w:space="0" w:color="auto"/>
        <w:left w:val="none" w:sz="0" w:space="0" w:color="auto"/>
        <w:bottom w:val="none" w:sz="0" w:space="0" w:color="auto"/>
        <w:right w:val="none" w:sz="0" w:space="0" w:color="auto"/>
      </w:divBdr>
    </w:div>
    <w:div w:id="978654699">
      <w:bodyDiv w:val="1"/>
      <w:marLeft w:val="0"/>
      <w:marRight w:val="0"/>
      <w:marTop w:val="0"/>
      <w:marBottom w:val="0"/>
      <w:divBdr>
        <w:top w:val="none" w:sz="0" w:space="0" w:color="auto"/>
        <w:left w:val="none" w:sz="0" w:space="0" w:color="auto"/>
        <w:bottom w:val="none" w:sz="0" w:space="0" w:color="auto"/>
        <w:right w:val="none" w:sz="0" w:space="0" w:color="auto"/>
      </w:divBdr>
    </w:div>
    <w:div w:id="1011491252">
      <w:bodyDiv w:val="1"/>
      <w:marLeft w:val="0"/>
      <w:marRight w:val="0"/>
      <w:marTop w:val="0"/>
      <w:marBottom w:val="0"/>
      <w:divBdr>
        <w:top w:val="none" w:sz="0" w:space="0" w:color="auto"/>
        <w:left w:val="none" w:sz="0" w:space="0" w:color="auto"/>
        <w:bottom w:val="none" w:sz="0" w:space="0" w:color="auto"/>
        <w:right w:val="none" w:sz="0" w:space="0" w:color="auto"/>
      </w:divBdr>
      <w:divsChild>
        <w:div w:id="1047535217">
          <w:marLeft w:val="0"/>
          <w:marRight w:val="240"/>
          <w:marTop w:val="0"/>
          <w:marBottom w:val="0"/>
          <w:divBdr>
            <w:top w:val="none" w:sz="0" w:space="0" w:color="auto"/>
            <w:left w:val="none" w:sz="0" w:space="0" w:color="auto"/>
            <w:bottom w:val="none" w:sz="0" w:space="0" w:color="auto"/>
            <w:right w:val="none" w:sz="0" w:space="0" w:color="auto"/>
          </w:divBdr>
          <w:divsChild>
            <w:div w:id="515966214">
              <w:marLeft w:val="0"/>
              <w:marRight w:val="0"/>
              <w:marTop w:val="0"/>
              <w:marBottom w:val="0"/>
              <w:divBdr>
                <w:top w:val="none" w:sz="0" w:space="0" w:color="auto"/>
                <w:left w:val="none" w:sz="0" w:space="0" w:color="auto"/>
                <w:bottom w:val="none" w:sz="0" w:space="0" w:color="auto"/>
                <w:right w:val="none" w:sz="0" w:space="0" w:color="auto"/>
              </w:divBdr>
              <w:divsChild>
                <w:div w:id="71724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48115">
          <w:marLeft w:val="0"/>
          <w:marRight w:val="0"/>
          <w:marTop w:val="750"/>
          <w:marBottom w:val="0"/>
          <w:divBdr>
            <w:top w:val="none" w:sz="0" w:space="0" w:color="auto"/>
            <w:left w:val="none" w:sz="0" w:space="0" w:color="auto"/>
            <w:bottom w:val="none" w:sz="0" w:space="0" w:color="auto"/>
            <w:right w:val="none" w:sz="0" w:space="0" w:color="auto"/>
          </w:divBdr>
          <w:divsChild>
            <w:div w:id="1563326878">
              <w:marLeft w:val="0"/>
              <w:marRight w:val="0"/>
              <w:marTop w:val="0"/>
              <w:marBottom w:val="0"/>
              <w:divBdr>
                <w:top w:val="none" w:sz="0" w:space="0" w:color="auto"/>
                <w:left w:val="none" w:sz="0" w:space="0" w:color="auto"/>
                <w:bottom w:val="none" w:sz="0" w:space="0" w:color="auto"/>
                <w:right w:val="none" w:sz="0" w:space="0" w:color="auto"/>
              </w:divBdr>
              <w:divsChild>
                <w:div w:id="2256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623349">
          <w:marLeft w:val="0"/>
          <w:marRight w:val="240"/>
          <w:marTop w:val="0"/>
          <w:marBottom w:val="0"/>
          <w:divBdr>
            <w:top w:val="none" w:sz="0" w:space="0" w:color="auto"/>
            <w:left w:val="none" w:sz="0" w:space="0" w:color="auto"/>
            <w:bottom w:val="none" w:sz="0" w:space="0" w:color="auto"/>
            <w:right w:val="none" w:sz="0" w:space="0" w:color="auto"/>
          </w:divBdr>
          <w:divsChild>
            <w:div w:id="1400784300">
              <w:marLeft w:val="0"/>
              <w:marRight w:val="0"/>
              <w:marTop w:val="0"/>
              <w:marBottom w:val="0"/>
              <w:divBdr>
                <w:top w:val="none" w:sz="0" w:space="0" w:color="auto"/>
                <w:left w:val="none" w:sz="0" w:space="0" w:color="auto"/>
                <w:bottom w:val="none" w:sz="0" w:space="0" w:color="auto"/>
                <w:right w:val="none" w:sz="0" w:space="0" w:color="auto"/>
              </w:divBdr>
              <w:divsChild>
                <w:div w:id="171017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849534">
      <w:bodyDiv w:val="1"/>
      <w:marLeft w:val="0"/>
      <w:marRight w:val="0"/>
      <w:marTop w:val="0"/>
      <w:marBottom w:val="0"/>
      <w:divBdr>
        <w:top w:val="none" w:sz="0" w:space="0" w:color="auto"/>
        <w:left w:val="none" w:sz="0" w:space="0" w:color="auto"/>
        <w:bottom w:val="none" w:sz="0" w:space="0" w:color="auto"/>
        <w:right w:val="none" w:sz="0" w:space="0" w:color="auto"/>
      </w:divBdr>
    </w:div>
    <w:div w:id="1020165087">
      <w:bodyDiv w:val="1"/>
      <w:marLeft w:val="0"/>
      <w:marRight w:val="0"/>
      <w:marTop w:val="0"/>
      <w:marBottom w:val="0"/>
      <w:divBdr>
        <w:top w:val="none" w:sz="0" w:space="0" w:color="auto"/>
        <w:left w:val="none" w:sz="0" w:space="0" w:color="auto"/>
        <w:bottom w:val="none" w:sz="0" w:space="0" w:color="auto"/>
        <w:right w:val="none" w:sz="0" w:space="0" w:color="auto"/>
      </w:divBdr>
    </w:div>
    <w:div w:id="1023171295">
      <w:bodyDiv w:val="1"/>
      <w:marLeft w:val="0"/>
      <w:marRight w:val="0"/>
      <w:marTop w:val="0"/>
      <w:marBottom w:val="0"/>
      <w:divBdr>
        <w:top w:val="none" w:sz="0" w:space="0" w:color="auto"/>
        <w:left w:val="none" w:sz="0" w:space="0" w:color="auto"/>
        <w:bottom w:val="none" w:sz="0" w:space="0" w:color="auto"/>
        <w:right w:val="none" w:sz="0" w:space="0" w:color="auto"/>
      </w:divBdr>
    </w:div>
    <w:div w:id="1031153743">
      <w:bodyDiv w:val="1"/>
      <w:marLeft w:val="0"/>
      <w:marRight w:val="0"/>
      <w:marTop w:val="0"/>
      <w:marBottom w:val="0"/>
      <w:divBdr>
        <w:top w:val="none" w:sz="0" w:space="0" w:color="auto"/>
        <w:left w:val="none" w:sz="0" w:space="0" w:color="auto"/>
        <w:bottom w:val="none" w:sz="0" w:space="0" w:color="auto"/>
        <w:right w:val="none" w:sz="0" w:space="0" w:color="auto"/>
      </w:divBdr>
    </w:div>
    <w:div w:id="1037239455">
      <w:bodyDiv w:val="1"/>
      <w:marLeft w:val="0"/>
      <w:marRight w:val="0"/>
      <w:marTop w:val="0"/>
      <w:marBottom w:val="0"/>
      <w:divBdr>
        <w:top w:val="none" w:sz="0" w:space="0" w:color="auto"/>
        <w:left w:val="none" w:sz="0" w:space="0" w:color="auto"/>
        <w:bottom w:val="none" w:sz="0" w:space="0" w:color="auto"/>
        <w:right w:val="none" w:sz="0" w:space="0" w:color="auto"/>
      </w:divBdr>
    </w:div>
    <w:div w:id="1065572115">
      <w:bodyDiv w:val="1"/>
      <w:marLeft w:val="0"/>
      <w:marRight w:val="0"/>
      <w:marTop w:val="0"/>
      <w:marBottom w:val="0"/>
      <w:divBdr>
        <w:top w:val="none" w:sz="0" w:space="0" w:color="auto"/>
        <w:left w:val="none" w:sz="0" w:space="0" w:color="auto"/>
        <w:bottom w:val="none" w:sz="0" w:space="0" w:color="auto"/>
        <w:right w:val="none" w:sz="0" w:space="0" w:color="auto"/>
      </w:divBdr>
    </w:div>
    <w:div w:id="1069575588">
      <w:bodyDiv w:val="1"/>
      <w:marLeft w:val="0"/>
      <w:marRight w:val="0"/>
      <w:marTop w:val="0"/>
      <w:marBottom w:val="0"/>
      <w:divBdr>
        <w:top w:val="none" w:sz="0" w:space="0" w:color="auto"/>
        <w:left w:val="none" w:sz="0" w:space="0" w:color="auto"/>
        <w:bottom w:val="none" w:sz="0" w:space="0" w:color="auto"/>
        <w:right w:val="none" w:sz="0" w:space="0" w:color="auto"/>
      </w:divBdr>
    </w:div>
    <w:div w:id="1070618500">
      <w:bodyDiv w:val="1"/>
      <w:marLeft w:val="0"/>
      <w:marRight w:val="0"/>
      <w:marTop w:val="0"/>
      <w:marBottom w:val="0"/>
      <w:divBdr>
        <w:top w:val="none" w:sz="0" w:space="0" w:color="auto"/>
        <w:left w:val="none" w:sz="0" w:space="0" w:color="auto"/>
        <w:bottom w:val="none" w:sz="0" w:space="0" w:color="auto"/>
        <w:right w:val="none" w:sz="0" w:space="0" w:color="auto"/>
      </w:divBdr>
    </w:div>
    <w:div w:id="1080173946">
      <w:bodyDiv w:val="1"/>
      <w:marLeft w:val="0"/>
      <w:marRight w:val="0"/>
      <w:marTop w:val="0"/>
      <w:marBottom w:val="0"/>
      <w:divBdr>
        <w:top w:val="none" w:sz="0" w:space="0" w:color="auto"/>
        <w:left w:val="none" w:sz="0" w:space="0" w:color="auto"/>
        <w:bottom w:val="none" w:sz="0" w:space="0" w:color="auto"/>
        <w:right w:val="none" w:sz="0" w:space="0" w:color="auto"/>
      </w:divBdr>
    </w:div>
    <w:div w:id="1084717405">
      <w:bodyDiv w:val="1"/>
      <w:marLeft w:val="0"/>
      <w:marRight w:val="0"/>
      <w:marTop w:val="0"/>
      <w:marBottom w:val="0"/>
      <w:divBdr>
        <w:top w:val="none" w:sz="0" w:space="0" w:color="auto"/>
        <w:left w:val="none" w:sz="0" w:space="0" w:color="auto"/>
        <w:bottom w:val="none" w:sz="0" w:space="0" w:color="auto"/>
        <w:right w:val="none" w:sz="0" w:space="0" w:color="auto"/>
      </w:divBdr>
    </w:div>
    <w:div w:id="1090347760">
      <w:bodyDiv w:val="1"/>
      <w:marLeft w:val="0"/>
      <w:marRight w:val="0"/>
      <w:marTop w:val="0"/>
      <w:marBottom w:val="0"/>
      <w:divBdr>
        <w:top w:val="none" w:sz="0" w:space="0" w:color="auto"/>
        <w:left w:val="none" w:sz="0" w:space="0" w:color="auto"/>
        <w:bottom w:val="none" w:sz="0" w:space="0" w:color="auto"/>
        <w:right w:val="none" w:sz="0" w:space="0" w:color="auto"/>
      </w:divBdr>
    </w:div>
    <w:div w:id="1096171788">
      <w:bodyDiv w:val="1"/>
      <w:marLeft w:val="0"/>
      <w:marRight w:val="0"/>
      <w:marTop w:val="0"/>
      <w:marBottom w:val="0"/>
      <w:divBdr>
        <w:top w:val="none" w:sz="0" w:space="0" w:color="auto"/>
        <w:left w:val="none" w:sz="0" w:space="0" w:color="auto"/>
        <w:bottom w:val="none" w:sz="0" w:space="0" w:color="auto"/>
        <w:right w:val="none" w:sz="0" w:space="0" w:color="auto"/>
      </w:divBdr>
    </w:div>
    <w:div w:id="1118639642">
      <w:bodyDiv w:val="1"/>
      <w:marLeft w:val="0"/>
      <w:marRight w:val="0"/>
      <w:marTop w:val="0"/>
      <w:marBottom w:val="0"/>
      <w:divBdr>
        <w:top w:val="none" w:sz="0" w:space="0" w:color="auto"/>
        <w:left w:val="none" w:sz="0" w:space="0" w:color="auto"/>
        <w:bottom w:val="none" w:sz="0" w:space="0" w:color="auto"/>
        <w:right w:val="none" w:sz="0" w:space="0" w:color="auto"/>
      </w:divBdr>
    </w:div>
    <w:div w:id="1124034024">
      <w:bodyDiv w:val="1"/>
      <w:marLeft w:val="0"/>
      <w:marRight w:val="0"/>
      <w:marTop w:val="0"/>
      <w:marBottom w:val="0"/>
      <w:divBdr>
        <w:top w:val="none" w:sz="0" w:space="0" w:color="auto"/>
        <w:left w:val="none" w:sz="0" w:space="0" w:color="auto"/>
        <w:bottom w:val="none" w:sz="0" w:space="0" w:color="auto"/>
        <w:right w:val="none" w:sz="0" w:space="0" w:color="auto"/>
      </w:divBdr>
    </w:div>
    <w:div w:id="1129200497">
      <w:bodyDiv w:val="1"/>
      <w:marLeft w:val="0"/>
      <w:marRight w:val="0"/>
      <w:marTop w:val="0"/>
      <w:marBottom w:val="0"/>
      <w:divBdr>
        <w:top w:val="none" w:sz="0" w:space="0" w:color="auto"/>
        <w:left w:val="none" w:sz="0" w:space="0" w:color="auto"/>
        <w:bottom w:val="none" w:sz="0" w:space="0" w:color="auto"/>
        <w:right w:val="none" w:sz="0" w:space="0" w:color="auto"/>
      </w:divBdr>
    </w:div>
    <w:div w:id="1129740499">
      <w:bodyDiv w:val="1"/>
      <w:marLeft w:val="0"/>
      <w:marRight w:val="0"/>
      <w:marTop w:val="0"/>
      <w:marBottom w:val="0"/>
      <w:divBdr>
        <w:top w:val="none" w:sz="0" w:space="0" w:color="auto"/>
        <w:left w:val="none" w:sz="0" w:space="0" w:color="auto"/>
        <w:bottom w:val="none" w:sz="0" w:space="0" w:color="auto"/>
        <w:right w:val="none" w:sz="0" w:space="0" w:color="auto"/>
      </w:divBdr>
    </w:div>
    <w:div w:id="1146778107">
      <w:bodyDiv w:val="1"/>
      <w:marLeft w:val="0"/>
      <w:marRight w:val="0"/>
      <w:marTop w:val="0"/>
      <w:marBottom w:val="0"/>
      <w:divBdr>
        <w:top w:val="none" w:sz="0" w:space="0" w:color="auto"/>
        <w:left w:val="none" w:sz="0" w:space="0" w:color="auto"/>
        <w:bottom w:val="none" w:sz="0" w:space="0" w:color="auto"/>
        <w:right w:val="none" w:sz="0" w:space="0" w:color="auto"/>
      </w:divBdr>
      <w:divsChild>
        <w:div w:id="736829414">
          <w:marLeft w:val="0"/>
          <w:marRight w:val="0"/>
          <w:marTop w:val="750"/>
          <w:marBottom w:val="0"/>
          <w:divBdr>
            <w:top w:val="none" w:sz="0" w:space="0" w:color="auto"/>
            <w:left w:val="none" w:sz="0" w:space="0" w:color="auto"/>
            <w:bottom w:val="none" w:sz="0" w:space="0" w:color="auto"/>
            <w:right w:val="none" w:sz="0" w:space="0" w:color="auto"/>
          </w:divBdr>
          <w:divsChild>
            <w:div w:id="320230657">
              <w:marLeft w:val="0"/>
              <w:marRight w:val="0"/>
              <w:marTop w:val="0"/>
              <w:marBottom w:val="0"/>
              <w:divBdr>
                <w:top w:val="none" w:sz="0" w:space="0" w:color="auto"/>
                <w:left w:val="none" w:sz="0" w:space="0" w:color="auto"/>
                <w:bottom w:val="none" w:sz="0" w:space="0" w:color="auto"/>
                <w:right w:val="none" w:sz="0" w:space="0" w:color="auto"/>
              </w:divBdr>
              <w:divsChild>
                <w:div w:id="81167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125239">
          <w:marLeft w:val="0"/>
          <w:marRight w:val="240"/>
          <w:marTop w:val="0"/>
          <w:marBottom w:val="0"/>
          <w:divBdr>
            <w:top w:val="none" w:sz="0" w:space="0" w:color="auto"/>
            <w:left w:val="none" w:sz="0" w:space="0" w:color="auto"/>
            <w:bottom w:val="none" w:sz="0" w:space="0" w:color="auto"/>
            <w:right w:val="none" w:sz="0" w:space="0" w:color="auto"/>
          </w:divBdr>
          <w:divsChild>
            <w:div w:id="1996914582">
              <w:marLeft w:val="0"/>
              <w:marRight w:val="0"/>
              <w:marTop w:val="0"/>
              <w:marBottom w:val="0"/>
              <w:divBdr>
                <w:top w:val="none" w:sz="0" w:space="0" w:color="auto"/>
                <w:left w:val="none" w:sz="0" w:space="0" w:color="auto"/>
                <w:bottom w:val="none" w:sz="0" w:space="0" w:color="auto"/>
                <w:right w:val="none" w:sz="0" w:space="0" w:color="auto"/>
              </w:divBdr>
              <w:divsChild>
                <w:div w:id="130581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79492">
          <w:marLeft w:val="0"/>
          <w:marRight w:val="240"/>
          <w:marTop w:val="0"/>
          <w:marBottom w:val="0"/>
          <w:divBdr>
            <w:top w:val="none" w:sz="0" w:space="0" w:color="auto"/>
            <w:left w:val="none" w:sz="0" w:space="0" w:color="auto"/>
            <w:bottom w:val="none" w:sz="0" w:space="0" w:color="auto"/>
            <w:right w:val="none" w:sz="0" w:space="0" w:color="auto"/>
          </w:divBdr>
          <w:divsChild>
            <w:div w:id="1174026776">
              <w:marLeft w:val="0"/>
              <w:marRight w:val="0"/>
              <w:marTop w:val="0"/>
              <w:marBottom w:val="0"/>
              <w:divBdr>
                <w:top w:val="none" w:sz="0" w:space="0" w:color="auto"/>
                <w:left w:val="none" w:sz="0" w:space="0" w:color="auto"/>
                <w:bottom w:val="none" w:sz="0" w:space="0" w:color="auto"/>
                <w:right w:val="none" w:sz="0" w:space="0" w:color="auto"/>
              </w:divBdr>
              <w:divsChild>
                <w:div w:id="49410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609444">
      <w:bodyDiv w:val="1"/>
      <w:marLeft w:val="0"/>
      <w:marRight w:val="0"/>
      <w:marTop w:val="0"/>
      <w:marBottom w:val="0"/>
      <w:divBdr>
        <w:top w:val="none" w:sz="0" w:space="0" w:color="auto"/>
        <w:left w:val="none" w:sz="0" w:space="0" w:color="auto"/>
        <w:bottom w:val="none" w:sz="0" w:space="0" w:color="auto"/>
        <w:right w:val="none" w:sz="0" w:space="0" w:color="auto"/>
      </w:divBdr>
    </w:div>
    <w:div w:id="1157571961">
      <w:bodyDiv w:val="1"/>
      <w:marLeft w:val="0"/>
      <w:marRight w:val="0"/>
      <w:marTop w:val="0"/>
      <w:marBottom w:val="0"/>
      <w:divBdr>
        <w:top w:val="none" w:sz="0" w:space="0" w:color="auto"/>
        <w:left w:val="none" w:sz="0" w:space="0" w:color="auto"/>
        <w:bottom w:val="none" w:sz="0" w:space="0" w:color="auto"/>
        <w:right w:val="none" w:sz="0" w:space="0" w:color="auto"/>
      </w:divBdr>
      <w:divsChild>
        <w:div w:id="1003631735">
          <w:marLeft w:val="0"/>
          <w:marRight w:val="0"/>
          <w:marTop w:val="0"/>
          <w:marBottom w:val="0"/>
          <w:divBdr>
            <w:top w:val="none" w:sz="0" w:space="0" w:color="auto"/>
            <w:left w:val="none" w:sz="0" w:space="0" w:color="auto"/>
            <w:bottom w:val="none" w:sz="0" w:space="0" w:color="auto"/>
            <w:right w:val="none" w:sz="0" w:space="0" w:color="auto"/>
          </w:divBdr>
          <w:divsChild>
            <w:div w:id="724596896">
              <w:marLeft w:val="0"/>
              <w:marRight w:val="0"/>
              <w:marTop w:val="0"/>
              <w:marBottom w:val="0"/>
              <w:divBdr>
                <w:top w:val="none" w:sz="0" w:space="0" w:color="auto"/>
                <w:left w:val="none" w:sz="0" w:space="0" w:color="auto"/>
                <w:bottom w:val="none" w:sz="0" w:space="0" w:color="auto"/>
                <w:right w:val="none" w:sz="0" w:space="0" w:color="auto"/>
              </w:divBdr>
              <w:divsChild>
                <w:div w:id="120502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578034">
      <w:bodyDiv w:val="1"/>
      <w:marLeft w:val="0"/>
      <w:marRight w:val="0"/>
      <w:marTop w:val="0"/>
      <w:marBottom w:val="0"/>
      <w:divBdr>
        <w:top w:val="none" w:sz="0" w:space="0" w:color="auto"/>
        <w:left w:val="none" w:sz="0" w:space="0" w:color="auto"/>
        <w:bottom w:val="none" w:sz="0" w:space="0" w:color="auto"/>
        <w:right w:val="none" w:sz="0" w:space="0" w:color="auto"/>
      </w:divBdr>
      <w:divsChild>
        <w:div w:id="1161195449">
          <w:marLeft w:val="0"/>
          <w:marRight w:val="0"/>
          <w:marTop w:val="750"/>
          <w:marBottom w:val="0"/>
          <w:divBdr>
            <w:top w:val="none" w:sz="0" w:space="0" w:color="auto"/>
            <w:left w:val="none" w:sz="0" w:space="0" w:color="auto"/>
            <w:bottom w:val="none" w:sz="0" w:space="0" w:color="auto"/>
            <w:right w:val="none" w:sz="0" w:space="0" w:color="auto"/>
          </w:divBdr>
          <w:divsChild>
            <w:div w:id="96489409">
              <w:marLeft w:val="0"/>
              <w:marRight w:val="0"/>
              <w:marTop w:val="0"/>
              <w:marBottom w:val="0"/>
              <w:divBdr>
                <w:top w:val="none" w:sz="0" w:space="0" w:color="auto"/>
                <w:left w:val="none" w:sz="0" w:space="0" w:color="auto"/>
                <w:bottom w:val="none" w:sz="0" w:space="0" w:color="auto"/>
                <w:right w:val="none" w:sz="0" w:space="0" w:color="auto"/>
              </w:divBdr>
              <w:divsChild>
                <w:div w:id="115795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83719">
          <w:marLeft w:val="0"/>
          <w:marRight w:val="240"/>
          <w:marTop w:val="0"/>
          <w:marBottom w:val="0"/>
          <w:divBdr>
            <w:top w:val="none" w:sz="0" w:space="0" w:color="auto"/>
            <w:left w:val="none" w:sz="0" w:space="0" w:color="auto"/>
            <w:bottom w:val="none" w:sz="0" w:space="0" w:color="auto"/>
            <w:right w:val="none" w:sz="0" w:space="0" w:color="auto"/>
          </w:divBdr>
          <w:divsChild>
            <w:div w:id="169023803">
              <w:marLeft w:val="0"/>
              <w:marRight w:val="0"/>
              <w:marTop w:val="0"/>
              <w:marBottom w:val="0"/>
              <w:divBdr>
                <w:top w:val="none" w:sz="0" w:space="0" w:color="auto"/>
                <w:left w:val="none" w:sz="0" w:space="0" w:color="auto"/>
                <w:bottom w:val="none" w:sz="0" w:space="0" w:color="auto"/>
                <w:right w:val="none" w:sz="0" w:space="0" w:color="auto"/>
              </w:divBdr>
              <w:divsChild>
                <w:div w:id="72680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104126">
          <w:marLeft w:val="0"/>
          <w:marRight w:val="240"/>
          <w:marTop w:val="0"/>
          <w:marBottom w:val="0"/>
          <w:divBdr>
            <w:top w:val="none" w:sz="0" w:space="0" w:color="auto"/>
            <w:left w:val="none" w:sz="0" w:space="0" w:color="auto"/>
            <w:bottom w:val="none" w:sz="0" w:space="0" w:color="auto"/>
            <w:right w:val="none" w:sz="0" w:space="0" w:color="auto"/>
          </w:divBdr>
          <w:divsChild>
            <w:div w:id="2012945770">
              <w:marLeft w:val="0"/>
              <w:marRight w:val="0"/>
              <w:marTop w:val="0"/>
              <w:marBottom w:val="0"/>
              <w:divBdr>
                <w:top w:val="none" w:sz="0" w:space="0" w:color="auto"/>
                <w:left w:val="none" w:sz="0" w:space="0" w:color="auto"/>
                <w:bottom w:val="none" w:sz="0" w:space="0" w:color="auto"/>
                <w:right w:val="none" w:sz="0" w:space="0" w:color="auto"/>
              </w:divBdr>
              <w:divsChild>
                <w:div w:id="167333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579498">
      <w:bodyDiv w:val="1"/>
      <w:marLeft w:val="0"/>
      <w:marRight w:val="0"/>
      <w:marTop w:val="0"/>
      <w:marBottom w:val="0"/>
      <w:divBdr>
        <w:top w:val="none" w:sz="0" w:space="0" w:color="auto"/>
        <w:left w:val="none" w:sz="0" w:space="0" w:color="auto"/>
        <w:bottom w:val="none" w:sz="0" w:space="0" w:color="auto"/>
        <w:right w:val="none" w:sz="0" w:space="0" w:color="auto"/>
      </w:divBdr>
      <w:divsChild>
        <w:div w:id="836267981">
          <w:marLeft w:val="0"/>
          <w:marRight w:val="0"/>
          <w:marTop w:val="0"/>
          <w:marBottom w:val="0"/>
          <w:divBdr>
            <w:top w:val="none" w:sz="0" w:space="0" w:color="auto"/>
            <w:left w:val="none" w:sz="0" w:space="0" w:color="auto"/>
            <w:bottom w:val="none" w:sz="0" w:space="0" w:color="auto"/>
            <w:right w:val="none" w:sz="0" w:space="0" w:color="auto"/>
          </w:divBdr>
          <w:divsChild>
            <w:div w:id="1603101687">
              <w:marLeft w:val="0"/>
              <w:marRight w:val="0"/>
              <w:marTop w:val="0"/>
              <w:marBottom w:val="0"/>
              <w:divBdr>
                <w:top w:val="none" w:sz="0" w:space="0" w:color="auto"/>
                <w:left w:val="none" w:sz="0" w:space="0" w:color="auto"/>
                <w:bottom w:val="none" w:sz="0" w:space="0" w:color="auto"/>
                <w:right w:val="none" w:sz="0" w:space="0" w:color="auto"/>
              </w:divBdr>
              <w:divsChild>
                <w:div w:id="62477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6599">
      <w:bodyDiv w:val="1"/>
      <w:marLeft w:val="0"/>
      <w:marRight w:val="0"/>
      <w:marTop w:val="0"/>
      <w:marBottom w:val="0"/>
      <w:divBdr>
        <w:top w:val="none" w:sz="0" w:space="0" w:color="auto"/>
        <w:left w:val="none" w:sz="0" w:space="0" w:color="auto"/>
        <w:bottom w:val="none" w:sz="0" w:space="0" w:color="auto"/>
        <w:right w:val="none" w:sz="0" w:space="0" w:color="auto"/>
      </w:divBdr>
    </w:div>
    <w:div w:id="1187673650">
      <w:bodyDiv w:val="1"/>
      <w:marLeft w:val="0"/>
      <w:marRight w:val="0"/>
      <w:marTop w:val="0"/>
      <w:marBottom w:val="0"/>
      <w:divBdr>
        <w:top w:val="none" w:sz="0" w:space="0" w:color="auto"/>
        <w:left w:val="none" w:sz="0" w:space="0" w:color="auto"/>
        <w:bottom w:val="none" w:sz="0" w:space="0" w:color="auto"/>
        <w:right w:val="none" w:sz="0" w:space="0" w:color="auto"/>
      </w:divBdr>
    </w:div>
    <w:div w:id="1189372145">
      <w:bodyDiv w:val="1"/>
      <w:marLeft w:val="0"/>
      <w:marRight w:val="0"/>
      <w:marTop w:val="0"/>
      <w:marBottom w:val="0"/>
      <w:divBdr>
        <w:top w:val="none" w:sz="0" w:space="0" w:color="auto"/>
        <w:left w:val="none" w:sz="0" w:space="0" w:color="auto"/>
        <w:bottom w:val="none" w:sz="0" w:space="0" w:color="auto"/>
        <w:right w:val="none" w:sz="0" w:space="0" w:color="auto"/>
      </w:divBdr>
    </w:div>
    <w:div w:id="1189560885">
      <w:bodyDiv w:val="1"/>
      <w:marLeft w:val="0"/>
      <w:marRight w:val="0"/>
      <w:marTop w:val="0"/>
      <w:marBottom w:val="0"/>
      <w:divBdr>
        <w:top w:val="none" w:sz="0" w:space="0" w:color="auto"/>
        <w:left w:val="none" w:sz="0" w:space="0" w:color="auto"/>
        <w:bottom w:val="none" w:sz="0" w:space="0" w:color="auto"/>
        <w:right w:val="none" w:sz="0" w:space="0" w:color="auto"/>
      </w:divBdr>
    </w:div>
    <w:div w:id="1206335397">
      <w:bodyDiv w:val="1"/>
      <w:marLeft w:val="0"/>
      <w:marRight w:val="0"/>
      <w:marTop w:val="0"/>
      <w:marBottom w:val="0"/>
      <w:divBdr>
        <w:top w:val="none" w:sz="0" w:space="0" w:color="auto"/>
        <w:left w:val="none" w:sz="0" w:space="0" w:color="auto"/>
        <w:bottom w:val="none" w:sz="0" w:space="0" w:color="auto"/>
        <w:right w:val="none" w:sz="0" w:space="0" w:color="auto"/>
      </w:divBdr>
    </w:div>
    <w:div w:id="1218476056">
      <w:bodyDiv w:val="1"/>
      <w:marLeft w:val="0"/>
      <w:marRight w:val="0"/>
      <w:marTop w:val="0"/>
      <w:marBottom w:val="0"/>
      <w:divBdr>
        <w:top w:val="none" w:sz="0" w:space="0" w:color="auto"/>
        <w:left w:val="none" w:sz="0" w:space="0" w:color="auto"/>
        <w:bottom w:val="none" w:sz="0" w:space="0" w:color="auto"/>
        <w:right w:val="none" w:sz="0" w:space="0" w:color="auto"/>
      </w:divBdr>
    </w:div>
    <w:div w:id="1232733885">
      <w:bodyDiv w:val="1"/>
      <w:marLeft w:val="0"/>
      <w:marRight w:val="0"/>
      <w:marTop w:val="0"/>
      <w:marBottom w:val="0"/>
      <w:divBdr>
        <w:top w:val="none" w:sz="0" w:space="0" w:color="auto"/>
        <w:left w:val="none" w:sz="0" w:space="0" w:color="auto"/>
        <w:bottom w:val="none" w:sz="0" w:space="0" w:color="auto"/>
        <w:right w:val="none" w:sz="0" w:space="0" w:color="auto"/>
      </w:divBdr>
    </w:div>
    <w:div w:id="1238513246">
      <w:bodyDiv w:val="1"/>
      <w:marLeft w:val="0"/>
      <w:marRight w:val="0"/>
      <w:marTop w:val="0"/>
      <w:marBottom w:val="0"/>
      <w:divBdr>
        <w:top w:val="none" w:sz="0" w:space="0" w:color="auto"/>
        <w:left w:val="none" w:sz="0" w:space="0" w:color="auto"/>
        <w:bottom w:val="none" w:sz="0" w:space="0" w:color="auto"/>
        <w:right w:val="none" w:sz="0" w:space="0" w:color="auto"/>
      </w:divBdr>
      <w:divsChild>
        <w:div w:id="571474466">
          <w:marLeft w:val="0"/>
          <w:marRight w:val="0"/>
          <w:marTop w:val="0"/>
          <w:marBottom w:val="0"/>
          <w:divBdr>
            <w:top w:val="none" w:sz="0" w:space="0" w:color="auto"/>
            <w:left w:val="none" w:sz="0" w:space="0" w:color="auto"/>
            <w:bottom w:val="none" w:sz="0" w:space="0" w:color="auto"/>
            <w:right w:val="none" w:sz="0" w:space="0" w:color="auto"/>
          </w:divBdr>
          <w:divsChild>
            <w:div w:id="1647010880">
              <w:marLeft w:val="0"/>
              <w:marRight w:val="0"/>
              <w:marTop w:val="0"/>
              <w:marBottom w:val="0"/>
              <w:divBdr>
                <w:top w:val="none" w:sz="0" w:space="0" w:color="auto"/>
                <w:left w:val="none" w:sz="0" w:space="0" w:color="auto"/>
                <w:bottom w:val="none" w:sz="0" w:space="0" w:color="auto"/>
                <w:right w:val="none" w:sz="0" w:space="0" w:color="auto"/>
              </w:divBdr>
              <w:divsChild>
                <w:div w:id="110607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307800">
      <w:bodyDiv w:val="1"/>
      <w:marLeft w:val="0"/>
      <w:marRight w:val="0"/>
      <w:marTop w:val="0"/>
      <w:marBottom w:val="0"/>
      <w:divBdr>
        <w:top w:val="none" w:sz="0" w:space="0" w:color="auto"/>
        <w:left w:val="none" w:sz="0" w:space="0" w:color="auto"/>
        <w:bottom w:val="none" w:sz="0" w:space="0" w:color="auto"/>
        <w:right w:val="none" w:sz="0" w:space="0" w:color="auto"/>
      </w:divBdr>
    </w:div>
    <w:div w:id="1262379079">
      <w:bodyDiv w:val="1"/>
      <w:marLeft w:val="0"/>
      <w:marRight w:val="0"/>
      <w:marTop w:val="0"/>
      <w:marBottom w:val="0"/>
      <w:divBdr>
        <w:top w:val="none" w:sz="0" w:space="0" w:color="auto"/>
        <w:left w:val="none" w:sz="0" w:space="0" w:color="auto"/>
        <w:bottom w:val="none" w:sz="0" w:space="0" w:color="auto"/>
        <w:right w:val="none" w:sz="0" w:space="0" w:color="auto"/>
      </w:divBdr>
    </w:div>
    <w:div w:id="1263488402">
      <w:bodyDiv w:val="1"/>
      <w:marLeft w:val="0"/>
      <w:marRight w:val="0"/>
      <w:marTop w:val="0"/>
      <w:marBottom w:val="0"/>
      <w:divBdr>
        <w:top w:val="none" w:sz="0" w:space="0" w:color="auto"/>
        <w:left w:val="none" w:sz="0" w:space="0" w:color="auto"/>
        <w:bottom w:val="none" w:sz="0" w:space="0" w:color="auto"/>
        <w:right w:val="none" w:sz="0" w:space="0" w:color="auto"/>
      </w:divBdr>
      <w:divsChild>
        <w:div w:id="851996401">
          <w:marLeft w:val="0"/>
          <w:marRight w:val="0"/>
          <w:marTop w:val="0"/>
          <w:marBottom w:val="0"/>
          <w:divBdr>
            <w:top w:val="none" w:sz="0" w:space="0" w:color="auto"/>
            <w:left w:val="none" w:sz="0" w:space="0" w:color="auto"/>
            <w:bottom w:val="none" w:sz="0" w:space="0" w:color="auto"/>
            <w:right w:val="none" w:sz="0" w:space="0" w:color="auto"/>
          </w:divBdr>
          <w:divsChild>
            <w:div w:id="1608850682">
              <w:marLeft w:val="0"/>
              <w:marRight w:val="0"/>
              <w:marTop w:val="0"/>
              <w:marBottom w:val="0"/>
              <w:divBdr>
                <w:top w:val="none" w:sz="0" w:space="0" w:color="auto"/>
                <w:left w:val="none" w:sz="0" w:space="0" w:color="auto"/>
                <w:bottom w:val="none" w:sz="0" w:space="0" w:color="auto"/>
                <w:right w:val="none" w:sz="0" w:space="0" w:color="auto"/>
              </w:divBdr>
              <w:divsChild>
                <w:div w:id="54521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126401">
      <w:bodyDiv w:val="1"/>
      <w:marLeft w:val="0"/>
      <w:marRight w:val="0"/>
      <w:marTop w:val="0"/>
      <w:marBottom w:val="0"/>
      <w:divBdr>
        <w:top w:val="none" w:sz="0" w:space="0" w:color="auto"/>
        <w:left w:val="none" w:sz="0" w:space="0" w:color="auto"/>
        <w:bottom w:val="none" w:sz="0" w:space="0" w:color="auto"/>
        <w:right w:val="none" w:sz="0" w:space="0" w:color="auto"/>
      </w:divBdr>
    </w:div>
    <w:div w:id="1282147453">
      <w:bodyDiv w:val="1"/>
      <w:marLeft w:val="0"/>
      <w:marRight w:val="0"/>
      <w:marTop w:val="0"/>
      <w:marBottom w:val="0"/>
      <w:divBdr>
        <w:top w:val="none" w:sz="0" w:space="0" w:color="auto"/>
        <w:left w:val="none" w:sz="0" w:space="0" w:color="auto"/>
        <w:bottom w:val="none" w:sz="0" w:space="0" w:color="auto"/>
        <w:right w:val="none" w:sz="0" w:space="0" w:color="auto"/>
      </w:divBdr>
    </w:div>
    <w:div w:id="1302887155">
      <w:bodyDiv w:val="1"/>
      <w:marLeft w:val="0"/>
      <w:marRight w:val="0"/>
      <w:marTop w:val="0"/>
      <w:marBottom w:val="0"/>
      <w:divBdr>
        <w:top w:val="none" w:sz="0" w:space="0" w:color="auto"/>
        <w:left w:val="none" w:sz="0" w:space="0" w:color="auto"/>
        <w:bottom w:val="none" w:sz="0" w:space="0" w:color="auto"/>
        <w:right w:val="none" w:sz="0" w:space="0" w:color="auto"/>
      </w:divBdr>
    </w:div>
    <w:div w:id="1306621306">
      <w:bodyDiv w:val="1"/>
      <w:marLeft w:val="0"/>
      <w:marRight w:val="0"/>
      <w:marTop w:val="0"/>
      <w:marBottom w:val="0"/>
      <w:divBdr>
        <w:top w:val="none" w:sz="0" w:space="0" w:color="auto"/>
        <w:left w:val="none" w:sz="0" w:space="0" w:color="auto"/>
        <w:bottom w:val="none" w:sz="0" w:space="0" w:color="auto"/>
        <w:right w:val="none" w:sz="0" w:space="0" w:color="auto"/>
      </w:divBdr>
    </w:div>
    <w:div w:id="1312253440">
      <w:bodyDiv w:val="1"/>
      <w:marLeft w:val="0"/>
      <w:marRight w:val="0"/>
      <w:marTop w:val="0"/>
      <w:marBottom w:val="0"/>
      <w:divBdr>
        <w:top w:val="none" w:sz="0" w:space="0" w:color="auto"/>
        <w:left w:val="none" w:sz="0" w:space="0" w:color="auto"/>
        <w:bottom w:val="none" w:sz="0" w:space="0" w:color="auto"/>
        <w:right w:val="none" w:sz="0" w:space="0" w:color="auto"/>
      </w:divBdr>
    </w:div>
    <w:div w:id="1321037840">
      <w:bodyDiv w:val="1"/>
      <w:marLeft w:val="0"/>
      <w:marRight w:val="0"/>
      <w:marTop w:val="0"/>
      <w:marBottom w:val="0"/>
      <w:divBdr>
        <w:top w:val="none" w:sz="0" w:space="0" w:color="auto"/>
        <w:left w:val="none" w:sz="0" w:space="0" w:color="auto"/>
        <w:bottom w:val="none" w:sz="0" w:space="0" w:color="auto"/>
        <w:right w:val="none" w:sz="0" w:space="0" w:color="auto"/>
      </w:divBdr>
    </w:div>
    <w:div w:id="1326202986">
      <w:bodyDiv w:val="1"/>
      <w:marLeft w:val="0"/>
      <w:marRight w:val="0"/>
      <w:marTop w:val="0"/>
      <w:marBottom w:val="0"/>
      <w:divBdr>
        <w:top w:val="none" w:sz="0" w:space="0" w:color="auto"/>
        <w:left w:val="none" w:sz="0" w:space="0" w:color="auto"/>
        <w:bottom w:val="none" w:sz="0" w:space="0" w:color="auto"/>
        <w:right w:val="none" w:sz="0" w:space="0" w:color="auto"/>
      </w:divBdr>
    </w:div>
    <w:div w:id="1327441951">
      <w:bodyDiv w:val="1"/>
      <w:marLeft w:val="0"/>
      <w:marRight w:val="0"/>
      <w:marTop w:val="0"/>
      <w:marBottom w:val="0"/>
      <w:divBdr>
        <w:top w:val="none" w:sz="0" w:space="0" w:color="auto"/>
        <w:left w:val="none" w:sz="0" w:space="0" w:color="auto"/>
        <w:bottom w:val="none" w:sz="0" w:space="0" w:color="auto"/>
        <w:right w:val="none" w:sz="0" w:space="0" w:color="auto"/>
      </w:divBdr>
    </w:div>
    <w:div w:id="1329791323">
      <w:bodyDiv w:val="1"/>
      <w:marLeft w:val="0"/>
      <w:marRight w:val="0"/>
      <w:marTop w:val="0"/>
      <w:marBottom w:val="0"/>
      <w:divBdr>
        <w:top w:val="none" w:sz="0" w:space="0" w:color="auto"/>
        <w:left w:val="none" w:sz="0" w:space="0" w:color="auto"/>
        <w:bottom w:val="none" w:sz="0" w:space="0" w:color="auto"/>
        <w:right w:val="none" w:sz="0" w:space="0" w:color="auto"/>
      </w:divBdr>
      <w:divsChild>
        <w:div w:id="179661927">
          <w:marLeft w:val="0"/>
          <w:marRight w:val="0"/>
          <w:marTop w:val="0"/>
          <w:marBottom w:val="0"/>
          <w:divBdr>
            <w:top w:val="none" w:sz="0" w:space="0" w:color="auto"/>
            <w:left w:val="none" w:sz="0" w:space="0" w:color="auto"/>
            <w:bottom w:val="none" w:sz="0" w:space="0" w:color="auto"/>
            <w:right w:val="none" w:sz="0" w:space="0" w:color="auto"/>
          </w:divBdr>
          <w:divsChild>
            <w:div w:id="152844399">
              <w:marLeft w:val="0"/>
              <w:marRight w:val="0"/>
              <w:marTop w:val="0"/>
              <w:marBottom w:val="0"/>
              <w:divBdr>
                <w:top w:val="none" w:sz="0" w:space="0" w:color="auto"/>
                <w:left w:val="none" w:sz="0" w:space="0" w:color="auto"/>
                <w:bottom w:val="none" w:sz="0" w:space="0" w:color="auto"/>
                <w:right w:val="none" w:sz="0" w:space="0" w:color="auto"/>
              </w:divBdr>
              <w:divsChild>
                <w:div w:id="156653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35390">
      <w:bodyDiv w:val="1"/>
      <w:marLeft w:val="0"/>
      <w:marRight w:val="0"/>
      <w:marTop w:val="0"/>
      <w:marBottom w:val="0"/>
      <w:divBdr>
        <w:top w:val="none" w:sz="0" w:space="0" w:color="auto"/>
        <w:left w:val="none" w:sz="0" w:space="0" w:color="auto"/>
        <w:bottom w:val="none" w:sz="0" w:space="0" w:color="auto"/>
        <w:right w:val="none" w:sz="0" w:space="0" w:color="auto"/>
      </w:divBdr>
    </w:div>
    <w:div w:id="1341739115">
      <w:bodyDiv w:val="1"/>
      <w:marLeft w:val="0"/>
      <w:marRight w:val="0"/>
      <w:marTop w:val="0"/>
      <w:marBottom w:val="0"/>
      <w:divBdr>
        <w:top w:val="none" w:sz="0" w:space="0" w:color="auto"/>
        <w:left w:val="none" w:sz="0" w:space="0" w:color="auto"/>
        <w:bottom w:val="none" w:sz="0" w:space="0" w:color="auto"/>
        <w:right w:val="none" w:sz="0" w:space="0" w:color="auto"/>
      </w:divBdr>
    </w:div>
    <w:div w:id="1370302884">
      <w:bodyDiv w:val="1"/>
      <w:marLeft w:val="0"/>
      <w:marRight w:val="0"/>
      <w:marTop w:val="0"/>
      <w:marBottom w:val="0"/>
      <w:divBdr>
        <w:top w:val="none" w:sz="0" w:space="0" w:color="auto"/>
        <w:left w:val="none" w:sz="0" w:space="0" w:color="auto"/>
        <w:bottom w:val="none" w:sz="0" w:space="0" w:color="auto"/>
        <w:right w:val="none" w:sz="0" w:space="0" w:color="auto"/>
      </w:divBdr>
    </w:div>
    <w:div w:id="1399210887">
      <w:bodyDiv w:val="1"/>
      <w:marLeft w:val="0"/>
      <w:marRight w:val="0"/>
      <w:marTop w:val="0"/>
      <w:marBottom w:val="0"/>
      <w:divBdr>
        <w:top w:val="none" w:sz="0" w:space="0" w:color="auto"/>
        <w:left w:val="none" w:sz="0" w:space="0" w:color="auto"/>
        <w:bottom w:val="none" w:sz="0" w:space="0" w:color="auto"/>
        <w:right w:val="none" w:sz="0" w:space="0" w:color="auto"/>
      </w:divBdr>
    </w:div>
    <w:div w:id="1401175880">
      <w:bodyDiv w:val="1"/>
      <w:marLeft w:val="0"/>
      <w:marRight w:val="0"/>
      <w:marTop w:val="0"/>
      <w:marBottom w:val="0"/>
      <w:divBdr>
        <w:top w:val="none" w:sz="0" w:space="0" w:color="auto"/>
        <w:left w:val="none" w:sz="0" w:space="0" w:color="auto"/>
        <w:bottom w:val="none" w:sz="0" w:space="0" w:color="auto"/>
        <w:right w:val="none" w:sz="0" w:space="0" w:color="auto"/>
      </w:divBdr>
      <w:divsChild>
        <w:div w:id="1789929987">
          <w:marLeft w:val="0"/>
          <w:marRight w:val="0"/>
          <w:marTop w:val="0"/>
          <w:marBottom w:val="0"/>
          <w:divBdr>
            <w:top w:val="none" w:sz="0" w:space="0" w:color="auto"/>
            <w:left w:val="none" w:sz="0" w:space="0" w:color="auto"/>
            <w:bottom w:val="none" w:sz="0" w:space="0" w:color="auto"/>
            <w:right w:val="none" w:sz="0" w:space="0" w:color="auto"/>
          </w:divBdr>
          <w:divsChild>
            <w:div w:id="1195461723">
              <w:marLeft w:val="0"/>
              <w:marRight w:val="0"/>
              <w:marTop w:val="0"/>
              <w:marBottom w:val="0"/>
              <w:divBdr>
                <w:top w:val="none" w:sz="0" w:space="0" w:color="auto"/>
                <w:left w:val="none" w:sz="0" w:space="0" w:color="auto"/>
                <w:bottom w:val="none" w:sz="0" w:space="0" w:color="auto"/>
                <w:right w:val="none" w:sz="0" w:space="0" w:color="auto"/>
              </w:divBdr>
              <w:divsChild>
                <w:div w:id="149618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878440">
      <w:bodyDiv w:val="1"/>
      <w:marLeft w:val="0"/>
      <w:marRight w:val="0"/>
      <w:marTop w:val="0"/>
      <w:marBottom w:val="0"/>
      <w:divBdr>
        <w:top w:val="none" w:sz="0" w:space="0" w:color="auto"/>
        <w:left w:val="none" w:sz="0" w:space="0" w:color="auto"/>
        <w:bottom w:val="none" w:sz="0" w:space="0" w:color="auto"/>
        <w:right w:val="none" w:sz="0" w:space="0" w:color="auto"/>
      </w:divBdr>
    </w:div>
    <w:div w:id="1411803811">
      <w:bodyDiv w:val="1"/>
      <w:marLeft w:val="0"/>
      <w:marRight w:val="0"/>
      <w:marTop w:val="0"/>
      <w:marBottom w:val="0"/>
      <w:divBdr>
        <w:top w:val="none" w:sz="0" w:space="0" w:color="auto"/>
        <w:left w:val="none" w:sz="0" w:space="0" w:color="auto"/>
        <w:bottom w:val="none" w:sz="0" w:space="0" w:color="auto"/>
        <w:right w:val="none" w:sz="0" w:space="0" w:color="auto"/>
      </w:divBdr>
    </w:div>
    <w:div w:id="1428039371">
      <w:bodyDiv w:val="1"/>
      <w:marLeft w:val="0"/>
      <w:marRight w:val="0"/>
      <w:marTop w:val="0"/>
      <w:marBottom w:val="0"/>
      <w:divBdr>
        <w:top w:val="none" w:sz="0" w:space="0" w:color="auto"/>
        <w:left w:val="none" w:sz="0" w:space="0" w:color="auto"/>
        <w:bottom w:val="none" w:sz="0" w:space="0" w:color="auto"/>
        <w:right w:val="none" w:sz="0" w:space="0" w:color="auto"/>
      </w:divBdr>
    </w:div>
    <w:div w:id="1436169088">
      <w:bodyDiv w:val="1"/>
      <w:marLeft w:val="0"/>
      <w:marRight w:val="0"/>
      <w:marTop w:val="0"/>
      <w:marBottom w:val="0"/>
      <w:divBdr>
        <w:top w:val="none" w:sz="0" w:space="0" w:color="auto"/>
        <w:left w:val="none" w:sz="0" w:space="0" w:color="auto"/>
        <w:bottom w:val="none" w:sz="0" w:space="0" w:color="auto"/>
        <w:right w:val="none" w:sz="0" w:space="0" w:color="auto"/>
      </w:divBdr>
    </w:div>
    <w:div w:id="1448357300">
      <w:bodyDiv w:val="1"/>
      <w:marLeft w:val="0"/>
      <w:marRight w:val="0"/>
      <w:marTop w:val="0"/>
      <w:marBottom w:val="0"/>
      <w:divBdr>
        <w:top w:val="none" w:sz="0" w:space="0" w:color="auto"/>
        <w:left w:val="none" w:sz="0" w:space="0" w:color="auto"/>
        <w:bottom w:val="none" w:sz="0" w:space="0" w:color="auto"/>
        <w:right w:val="none" w:sz="0" w:space="0" w:color="auto"/>
      </w:divBdr>
    </w:div>
    <w:div w:id="1467505532">
      <w:bodyDiv w:val="1"/>
      <w:marLeft w:val="0"/>
      <w:marRight w:val="0"/>
      <w:marTop w:val="0"/>
      <w:marBottom w:val="0"/>
      <w:divBdr>
        <w:top w:val="none" w:sz="0" w:space="0" w:color="auto"/>
        <w:left w:val="none" w:sz="0" w:space="0" w:color="auto"/>
        <w:bottom w:val="none" w:sz="0" w:space="0" w:color="auto"/>
        <w:right w:val="none" w:sz="0" w:space="0" w:color="auto"/>
      </w:divBdr>
    </w:div>
    <w:div w:id="1473325285">
      <w:bodyDiv w:val="1"/>
      <w:marLeft w:val="0"/>
      <w:marRight w:val="0"/>
      <w:marTop w:val="0"/>
      <w:marBottom w:val="0"/>
      <w:divBdr>
        <w:top w:val="none" w:sz="0" w:space="0" w:color="auto"/>
        <w:left w:val="none" w:sz="0" w:space="0" w:color="auto"/>
        <w:bottom w:val="none" w:sz="0" w:space="0" w:color="auto"/>
        <w:right w:val="none" w:sz="0" w:space="0" w:color="auto"/>
      </w:divBdr>
    </w:div>
    <w:div w:id="1487431490">
      <w:bodyDiv w:val="1"/>
      <w:marLeft w:val="0"/>
      <w:marRight w:val="0"/>
      <w:marTop w:val="0"/>
      <w:marBottom w:val="0"/>
      <w:divBdr>
        <w:top w:val="none" w:sz="0" w:space="0" w:color="auto"/>
        <w:left w:val="none" w:sz="0" w:space="0" w:color="auto"/>
        <w:bottom w:val="none" w:sz="0" w:space="0" w:color="auto"/>
        <w:right w:val="none" w:sz="0" w:space="0" w:color="auto"/>
      </w:divBdr>
      <w:divsChild>
        <w:div w:id="862592181">
          <w:marLeft w:val="0"/>
          <w:marRight w:val="0"/>
          <w:marTop w:val="0"/>
          <w:marBottom w:val="0"/>
          <w:divBdr>
            <w:top w:val="none" w:sz="0" w:space="0" w:color="auto"/>
            <w:left w:val="none" w:sz="0" w:space="0" w:color="auto"/>
            <w:bottom w:val="none" w:sz="0" w:space="0" w:color="auto"/>
            <w:right w:val="none" w:sz="0" w:space="0" w:color="auto"/>
          </w:divBdr>
          <w:divsChild>
            <w:div w:id="1431120597">
              <w:marLeft w:val="0"/>
              <w:marRight w:val="0"/>
              <w:marTop w:val="0"/>
              <w:marBottom w:val="0"/>
              <w:divBdr>
                <w:top w:val="none" w:sz="0" w:space="0" w:color="auto"/>
                <w:left w:val="none" w:sz="0" w:space="0" w:color="auto"/>
                <w:bottom w:val="none" w:sz="0" w:space="0" w:color="auto"/>
                <w:right w:val="none" w:sz="0" w:space="0" w:color="auto"/>
              </w:divBdr>
              <w:divsChild>
                <w:div w:id="211428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589445">
      <w:bodyDiv w:val="1"/>
      <w:marLeft w:val="0"/>
      <w:marRight w:val="0"/>
      <w:marTop w:val="0"/>
      <w:marBottom w:val="0"/>
      <w:divBdr>
        <w:top w:val="none" w:sz="0" w:space="0" w:color="auto"/>
        <w:left w:val="none" w:sz="0" w:space="0" w:color="auto"/>
        <w:bottom w:val="none" w:sz="0" w:space="0" w:color="auto"/>
        <w:right w:val="none" w:sz="0" w:space="0" w:color="auto"/>
      </w:divBdr>
    </w:div>
    <w:div w:id="1496721054">
      <w:bodyDiv w:val="1"/>
      <w:marLeft w:val="0"/>
      <w:marRight w:val="0"/>
      <w:marTop w:val="0"/>
      <w:marBottom w:val="0"/>
      <w:divBdr>
        <w:top w:val="none" w:sz="0" w:space="0" w:color="auto"/>
        <w:left w:val="none" w:sz="0" w:space="0" w:color="auto"/>
        <w:bottom w:val="none" w:sz="0" w:space="0" w:color="auto"/>
        <w:right w:val="none" w:sz="0" w:space="0" w:color="auto"/>
      </w:divBdr>
    </w:div>
    <w:div w:id="1521625921">
      <w:bodyDiv w:val="1"/>
      <w:marLeft w:val="0"/>
      <w:marRight w:val="0"/>
      <w:marTop w:val="0"/>
      <w:marBottom w:val="0"/>
      <w:divBdr>
        <w:top w:val="none" w:sz="0" w:space="0" w:color="auto"/>
        <w:left w:val="none" w:sz="0" w:space="0" w:color="auto"/>
        <w:bottom w:val="none" w:sz="0" w:space="0" w:color="auto"/>
        <w:right w:val="none" w:sz="0" w:space="0" w:color="auto"/>
      </w:divBdr>
    </w:div>
    <w:div w:id="1526670036">
      <w:bodyDiv w:val="1"/>
      <w:marLeft w:val="0"/>
      <w:marRight w:val="0"/>
      <w:marTop w:val="0"/>
      <w:marBottom w:val="0"/>
      <w:divBdr>
        <w:top w:val="none" w:sz="0" w:space="0" w:color="auto"/>
        <w:left w:val="none" w:sz="0" w:space="0" w:color="auto"/>
        <w:bottom w:val="none" w:sz="0" w:space="0" w:color="auto"/>
        <w:right w:val="none" w:sz="0" w:space="0" w:color="auto"/>
      </w:divBdr>
    </w:div>
    <w:div w:id="1531333961">
      <w:bodyDiv w:val="1"/>
      <w:marLeft w:val="0"/>
      <w:marRight w:val="0"/>
      <w:marTop w:val="0"/>
      <w:marBottom w:val="0"/>
      <w:divBdr>
        <w:top w:val="none" w:sz="0" w:space="0" w:color="auto"/>
        <w:left w:val="none" w:sz="0" w:space="0" w:color="auto"/>
        <w:bottom w:val="none" w:sz="0" w:space="0" w:color="auto"/>
        <w:right w:val="none" w:sz="0" w:space="0" w:color="auto"/>
      </w:divBdr>
    </w:div>
    <w:div w:id="1539666225">
      <w:bodyDiv w:val="1"/>
      <w:marLeft w:val="0"/>
      <w:marRight w:val="0"/>
      <w:marTop w:val="0"/>
      <w:marBottom w:val="0"/>
      <w:divBdr>
        <w:top w:val="none" w:sz="0" w:space="0" w:color="auto"/>
        <w:left w:val="none" w:sz="0" w:space="0" w:color="auto"/>
        <w:bottom w:val="none" w:sz="0" w:space="0" w:color="auto"/>
        <w:right w:val="none" w:sz="0" w:space="0" w:color="auto"/>
      </w:divBdr>
    </w:div>
    <w:div w:id="1559513563">
      <w:bodyDiv w:val="1"/>
      <w:marLeft w:val="0"/>
      <w:marRight w:val="0"/>
      <w:marTop w:val="0"/>
      <w:marBottom w:val="0"/>
      <w:divBdr>
        <w:top w:val="none" w:sz="0" w:space="0" w:color="auto"/>
        <w:left w:val="none" w:sz="0" w:space="0" w:color="auto"/>
        <w:bottom w:val="none" w:sz="0" w:space="0" w:color="auto"/>
        <w:right w:val="none" w:sz="0" w:space="0" w:color="auto"/>
      </w:divBdr>
    </w:div>
    <w:div w:id="1567181060">
      <w:bodyDiv w:val="1"/>
      <w:marLeft w:val="0"/>
      <w:marRight w:val="0"/>
      <w:marTop w:val="0"/>
      <w:marBottom w:val="0"/>
      <w:divBdr>
        <w:top w:val="none" w:sz="0" w:space="0" w:color="auto"/>
        <w:left w:val="none" w:sz="0" w:space="0" w:color="auto"/>
        <w:bottom w:val="none" w:sz="0" w:space="0" w:color="auto"/>
        <w:right w:val="none" w:sz="0" w:space="0" w:color="auto"/>
      </w:divBdr>
    </w:div>
    <w:div w:id="1570456953">
      <w:bodyDiv w:val="1"/>
      <w:marLeft w:val="0"/>
      <w:marRight w:val="0"/>
      <w:marTop w:val="0"/>
      <w:marBottom w:val="0"/>
      <w:divBdr>
        <w:top w:val="none" w:sz="0" w:space="0" w:color="auto"/>
        <w:left w:val="none" w:sz="0" w:space="0" w:color="auto"/>
        <w:bottom w:val="none" w:sz="0" w:space="0" w:color="auto"/>
        <w:right w:val="none" w:sz="0" w:space="0" w:color="auto"/>
      </w:divBdr>
      <w:divsChild>
        <w:div w:id="210462980">
          <w:marLeft w:val="0"/>
          <w:marRight w:val="0"/>
          <w:marTop w:val="0"/>
          <w:marBottom w:val="0"/>
          <w:divBdr>
            <w:top w:val="none" w:sz="0" w:space="0" w:color="auto"/>
            <w:left w:val="none" w:sz="0" w:space="0" w:color="auto"/>
            <w:bottom w:val="none" w:sz="0" w:space="0" w:color="auto"/>
            <w:right w:val="none" w:sz="0" w:space="0" w:color="auto"/>
          </w:divBdr>
          <w:divsChild>
            <w:div w:id="249854144">
              <w:marLeft w:val="0"/>
              <w:marRight w:val="0"/>
              <w:marTop w:val="0"/>
              <w:marBottom w:val="0"/>
              <w:divBdr>
                <w:top w:val="none" w:sz="0" w:space="0" w:color="auto"/>
                <w:left w:val="none" w:sz="0" w:space="0" w:color="auto"/>
                <w:bottom w:val="none" w:sz="0" w:space="0" w:color="auto"/>
                <w:right w:val="none" w:sz="0" w:space="0" w:color="auto"/>
              </w:divBdr>
              <w:divsChild>
                <w:div w:id="188194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432616">
      <w:bodyDiv w:val="1"/>
      <w:marLeft w:val="0"/>
      <w:marRight w:val="0"/>
      <w:marTop w:val="0"/>
      <w:marBottom w:val="0"/>
      <w:divBdr>
        <w:top w:val="none" w:sz="0" w:space="0" w:color="auto"/>
        <w:left w:val="none" w:sz="0" w:space="0" w:color="auto"/>
        <w:bottom w:val="none" w:sz="0" w:space="0" w:color="auto"/>
        <w:right w:val="none" w:sz="0" w:space="0" w:color="auto"/>
      </w:divBdr>
    </w:div>
    <w:div w:id="1585262043">
      <w:bodyDiv w:val="1"/>
      <w:marLeft w:val="0"/>
      <w:marRight w:val="0"/>
      <w:marTop w:val="0"/>
      <w:marBottom w:val="0"/>
      <w:divBdr>
        <w:top w:val="none" w:sz="0" w:space="0" w:color="auto"/>
        <w:left w:val="none" w:sz="0" w:space="0" w:color="auto"/>
        <w:bottom w:val="none" w:sz="0" w:space="0" w:color="auto"/>
        <w:right w:val="none" w:sz="0" w:space="0" w:color="auto"/>
      </w:divBdr>
    </w:div>
    <w:div w:id="1601254725">
      <w:bodyDiv w:val="1"/>
      <w:marLeft w:val="0"/>
      <w:marRight w:val="0"/>
      <w:marTop w:val="0"/>
      <w:marBottom w:val="0"/>
      <w:divBdr>
        <w:top w:val="none" w:sz="0" w:space="0" w:color="auto"/>
        <w:left w:val="none" w:sz="0" w:space="0" w:color="auto"/>
        <w:bottom w:val="none" w:sz="0" w:space="0" w:color="auto"/>
        <w:right w:val="none" w:sz="0" w:space="0" w:color="auto"/>
      </w:divBdr>
    </w:div>
    <w:div w:id="1608729390">
      <w:bodyDiv w:val="1"/>
      <w:marLeft w:val="0"/>
      <w:marRight w:val="0"/>
      <w:marTop w:val="0"/>
      <w:marBottom w:val="0"/>
      <w:divBdr>
        <w:top w:val="none" w:sz="0" w:space="0" w:color="auto"/>
        <w:left w:val="none" w:sz="0" w:space="0" w:color="auto"/>
        <w:bottom w:val="none" w:sz="0" w:space="0" w:color="auto"/>
        <w:right w:val="none" w:sz="0" w:space="0" w:color="auto"/>
      </w:divBdr>
    </w:div>
    <w:div w:id="1609578981">
      <w:bodyDiv w:val="1"/>
      <w:marLeft w:val="0"/>
      <w:marRight w:val="0"/>
      <w:marTop w:val="0"/>
      <w:marBottom w:val="0"/>
      <w:divBdr>
        <w:top w:val="none" w:sz="0" w:space="0" w:color="auto"/>
        <w:left w:val="none" w:sz="0" w:space="0" w:color="auto"/>
        <w:bottom w:val="none" w:sz="0" w:space="0" w:color="auto"/>
        <w:right w:val="none" w:sz="0" w:space="0" w:color="auto"/>
      </w:divBdr>
    </w:div>
    <w:div w:id="1609771903">
      <w:bodyDiv w:val="1"/>
      <w:marLeft w:val="0"/>
      <w:marRight w:val="0"/>
      <w:marTop w:val="0"/>
      <w:marBottom w:val="0"/>
      <w:divBdr>
        <w:top w:val="none" w:sz="0" w:space="0" w:color="auto"/>
        <w:left w:val="none" w:sz="0" w:space="0" w:color="auto"/>
        <w:bottom w:val="none" w:sz="0" w:space="0" w:color="auto"/>
        <w:right w:val="none" w:sz="0" w:space="0" w:color="auto"/>
      </w:divBdr>
    </w:div>
    <w:div w:id="1612394649">
      <w:bodyDiv w:val="1"/>
      <w:marLeft w:val="0"/>
      <w:marRight w:val="0"/>
      <w:marTop w:val="0"/>
      <w:marBottom w:val="0"/>
      <w:divBdr>
        <w:top w:val="none" w:sz="0" w:space="0" w:color="auto"/>
        <w:left w:val="none" w:sz="0" w:space="0" w:color="auto"/>
        <w:bottom w:val="none" w:sz="0" w:space="0" w:color="auto"/>
        <w:right w:val="none" w:sz="0" w:space="0" w:color="auto"/>
      </w:divBdr>
      <w:divsChild>
        <w:div w:id="1933081624">
          <w:marLeft w:val="0"/>
          <w:marRight w:val="0"/>
          <w:marTop w:val="0"/>
          <w:marBottom w:val="0"/>
          <w:divBdr>
            <w:top w:val="none" w:sz="0" w:space="0" w:color="auto"/>
            <w:left w:val="none" w:sz="0" w:space="0" w:color="auto"/>
            <w:bottom w:val="none" w:sz="0" w:space="0" w:color="auto"/>
            <w:right w:val="none" w:sz="0" w:space="0" w:color="auto"/>
          </w:divBdr>
          <w:divsChild>
            <w:div w:id="6948567">
              <w:marLeft w:val="0"/>
              <w:marRight w:val="0"/>
              <w:marTop w:val="0"/>
              <w:marBottom w:val="0"/>
              <w:divBdr>
                <w:top w:val="none" w:sz="0" w:space="0" w:color="auto"/>
                <w:left w:val="none" w:sz="0" w:space="0" w:color="auto"/>
                <w:bottom w:val="none" w:sz="0" w:space="0" w:color="auto"/>
                <w:right w:val="none" w:sz="0" w:space="0" w:color="auto"/>
              </w:divBdr>
              <w:divsChild>
                <w:div w:id="184655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186740">
      <w:bodyDiv w:val="1"/>
      <w:marLeft w:val="0"/>
      <w:marRight w:val="0"/>
      <w:marTop w:val="0"/>
      <w:marBottom w:val="0"/>
      <w:divBdr>
        <w:top w:val="none" w:sz="0" w:space="0" w:color="auto"/>
        <w:left w:val="none" w:sz="0" w:space="0" w:color="auto"/>
        <w:bottom w:val="none" w:sz="0" w:space="0" w:color="auto"/>
        <w:right w:val="none" w:sz="0" w:space="0" w:color="auto"/>
      </w:divBdr>
      <w:divsChild>
        <w:div w:id="392167647">
          <w:marLeft w:val="0"/>
          <w:marRight w:val="0"/>
          <w:marTop w:val="0"/>
          <w:marBottom w:val="0"/>
          <w:divBdr>
            <w:top w:val="none" w:sz="0" w:space="0" w:color="auto"/>
            <w:left w:val="none" w:sz="0" w:space="0" w:color="auto"/>
            <w:bottom w:val="none" w:sz="0" w:space="0" w:color="auto"/>
            <w:right w:val="none" w:sz="0" w:space="0" w:color="auto"/>
          </w:divBdr>
          <w:divsChild>
            <w:div w:id="1975889">
              <w:marLeft w:val="0"/>
              <w:marRight w:val="0"/>
              <w:marTop w:val="0"/>
              <w:marBottom w:val="0"/>
              <w:divBdr>
                <w:top w:val="none" w:sz="0" w:space="0" w:color="auto"/>
                <w:left w:val="none" w:sz="0" w:space="0" w:color="auto"/>
                <w:bottom w:val="none" w:sz="0" w:space="0" w:color="auto"/>
                <w:right w:val="none" w:sz="0" w:space="0" w:color="auto"/>
              </w:divBdr>
              <w:divsChild>
                <w:div w:id="115422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041510">
      <w:bodyDiv w:val="1"/>
      <w:marLeft w:val="0"/>
      <w:marRight w:val="0"/>
      <w:marTop w:val="0"/>
      <w:marBottom w:val="0"/>
      <w:divBdr>
        <w:top w:val="none" w:sz="0" w:space="0" w:color="auto"/>
        <w:left w:val="none" w:sz="0" w:space="0" w:color="auto"/>
        <w:bottom w:val="none" w:sz="0" w:space="0" w:color="auto"/>
        <w:right w:val="none" w:sz="0" w:space="0" w:color="auto"/>
      </w:divBdr>
    </w:div>
    <w:div w:id="1652293829">
      <w:bodyDiv w:val="1"/>
      <w:marLeft w:val="0"/>
      <w:marRight w:val="0"/>
      <w:marTop w:val="0"/>
      <w:marBottom w:val="0"/>
      <w:divBdr>
        <w:top w:val="none" w:sz="0" w:space="0" w:color="auto"/>
        <w:left w:val="none" w:sz="0" w:space="0" w:color="auto"/>
        <w:bottom w:val="none" w:sz="0" w:space="0" w:color="auto"/>
        <w:right w:val="none" w:sz="0" w:space="0" w:color="auto"/>
      </w:divBdr>
    </w:div>
    <w:div w:id="1655061603">
      <w:bodyDiv w:val="1"/>
      <w:marLeft w:val="0"/>
      <w:marRight w:val="0"/>
      <w:marTop w:val="0"/>
      <w:marBottom w:val="0"/>
      <w:divBdr>
        <w:top w:val="none" w:sz="0" w:space="0" w:color="auto"/>
        <w:left w:val="none" w:sz="0" w:space="0" w:color="auto"/>
        <w:bottom w:val="none" w:sz="0" w:space="0" w:color="auto"/>
        <w:right w:val="none" w:sz="0" w:space="0" w:color="auto"/>
      </w:divBdr>
    </w:div>
    <w:div w:id="1657958706">
      <w:bodyDiv w:val="1"/>
      <w:marLeft w:val="0"/>
      <w:marRight w:val="0"/>
      <w:marTop w:val="0"/>
      <w:marBottom w:val="0"/>
      <w:divBdr>
        <w:top w:val="none" w:sz="0" w:space="0" w:color="auto"/>
        <w:left w:val="none" w:sz="0" w:space="0" w:color="auto"/>
        <w:bottom w:val="none" w:sz="0" w:space="0" w:color="auto"/>
        <w:right w:val="none" w:sz="0" w:space="0" w:color="auto"/>
      </w:divBdr>
    </w:div>
    <w:div w:id="1660110028">
      <w:bodyDiv w:val="1"/>
      <w:marLeft w:val="0"/>
      <w:marRight w:val="0"/>
      <w:marTop w:val="0"/>
      <w:marBottom w:val="0"/>
      <w:divBdr>
        <w:top w:val="none" w:sz="0" w:space="0" w:color="auto"/>
        <w:left w:val="none" w:sz="0" w:space="0" w:color="auto"/>
        <w:bottom w:val="none" w:sz="0" w:space="0" w:color="auto"/>
        <w:right w:val="none" w:sz="0" w:space="0" w:color="auto"/>
      </w:divBdr>
      <w:divsChild>
        <w:div w:id="1032194706">
          <w:marLeft w:val="0"/>
          <w:marRight w:val="240"/>
          <w:marTop w:val="0"/>
          <w:marBottom w:val="0"/>
          <w:divBdr>
            <w:top w:val="none" w:sz="0" w:space="0" w:color="auto"/>
            <w:left w:val="none" w:sz="0" w:space="0" w:color="auto"/>
            <w:bottom w:val="none" w:sz="0" w:space="0" w:color="auto"/>
            <w:right w:val="none" w:sz="0" w:space="0" w:color="auto"/>
          </w:divBdr>
          <w:divsChild>
            <w:div w:id="2062509698">
              <w:marLeft w:val="0"/>
              <w:marRight w:val="0"/>
              <w:marTop w:val="0"/>
              <w:marBottom w:val="0"/>
              <w:divBdr>
                <w:top w:val="none" w:sz="0" w:space="0" w:color="auto"/>
                <w:left w:val="none" w:sz="0" w:space="0" w:color="auto"/>
                <w:bottom w:val="none" w:sz="0" w:space="0" w:color="auto"/>
                <w:right w:val="none" w:sz="0" w:space="0" w:color="auto"/>
              </w:divBdr>
              <w:divsChild>
                <w:div w:id="122580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966481">
          <w:marLeft w:val="0"/>
          <w:marRight w:val="240"/>
          <w:marTop w:val="0"/>
          <w:marBottom w:val="0"/>
          <w:divBdr>
            <w:top w:val="none" w:sz="0" w:space="0" w:color="auto"/>
            <w:left w:val="none" w:sz="0" w:space="0" w:color="auto"/>
            <w:bottom w:val="none" w:sz="0" w:space="0" w:color="auto"/>
            <w:right w:val="none" w:sz="0" w:space="0" w:color="auto"/>
          </w:divBdr>
          <w:divsChild>
            <w:div w:id="1655641778">
              <w:marLeft w:val="0"/>
              <w:marRight w:val="0"/>
              <w:marTop w:val="0"/>
              <w:marBottom w:val="0"/>
              <w:divBdr>
                <w:top w:val="none" w:sz="0" w:space="0" w:color="auto"/>
                <w:left w:val="none" w:sz="0" w:space="0" w:color="auto"/>
                <w:bottom w:val="none" w:sz="0" w:space="0" w:color="auto"/>
                <w:right w:val="none" w:sz="0" w:space="0" w:color="auto"/>
              </w:divBdr>
              <w:divsChild>
                <w:div w:id="35222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30078">
          <w:marLeft w:val="0"/>
          <w:marRight w:val="0"/>
          <w:marTop w:val="750"/>
          <w:marBottom w:val="0"/>
          <w:divBdr>
            <w:top w:val="none" w:sz="0" w:space="0" w:color="auto"/>
            <w:left w:val="none" w:sz="0" w:space="0" w:color="auto"/>
            <w:bottom w:val="none" w:sz="0" w:space="0" w:color="auto"/>
            <w:right w:val="none" w:sz="0" w:space="0" w:color="auto"/>
          </w:divBdr>
          <w:divsChild>
            <w:div w:id="400368289">
              <w:marLeft w:val="0"/>
              <w:marRight w:val="0"/>
              <w:marTop w:val="0"/>
              <w:marBottom w:val="0"/>
              <w:divBdr>
                <w:top w:val="none" w:sz="0" w:space="0" w:color="auto"/>
                <w:left w:val="none" w:sz="0" w:space="0" w:color="auto"/>
                <w:bottom w:val="none" w:sz="0" w:space="0" w:color="auto"/>
                <w:right w:val="none" w:sz="0" w:space="0" w:color="auto"/>
              </w:divBdr>
              <w:divsChild>
                <w:div w:id="141042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125086">
      <w:bodyDiv w:val="1"/>
      <w:marLeft w:val="0"/>
      <w:marRight w:val="0"/>
      <w:marTop w:val="0"/>
      <w:marBottom w:val="0"/>
      <w:divBdr>
        <w:top w:val="none" w:sz="0" w:space="0" w:color="auto"/>
        <w:left w:val="none" w:sz="0" w:space="0" w:color="auto"/>
        <w:bottom w:val="none" w:sz="0" w:space="0" w:color="auto"/>
        <w:right w:val="none" w:sz="0" w:space="0" w:color="auto"/>
      </w:divBdr>
    </w:div>
    <w:div w:id="1682051901">
      <w:bodyDiv w:val="1"/>
      <w:marLeft w:val="0"/>
      <w:marRight w:val="0"/>
      <w:marTop w:val="0"/>
      <w:marBottom w:val="0"/>
      <w:divBdr>
        <w:top w:val="none" w:sz="0" w:space="0" w:color="auto"/>
        <w:left w:val="none" w:sz="0" w:space="0" w:color="auto"/>
        <w:bottom w:val="none" w:sz="0" w:space="0" w:color="auto"/>
        <w:right w:val="none" w:sz="0" w:space="0" w:color="auto"/>
      </w:divBdr>
    </w:div>
    <w:div w:id="1683127353">
      <w:bodyDiv w:val="1"/>
      <w:marLeft w:val="0"/>
      <w:marRight w:val="0"/>
      <w:marTop w:val="0"/>
      <w:marBottom w:val="0"/>
      <w:divBdr>
        <w:top w:val="none" w:sz="0" w:space="0" w:color="auto"/>
        <w:left w:val="none" w:sz="0" w:space="0" w:color="auto"/>
        <w:bottom w:val="none" w:sz="0" w:space="0" w:color="auto"/>
        <w:right w:val="none" w:sz="0" w:space="0" w:color="auto"/>
      </w:divBdr>
      <w:divsChild>
        <w:div w:id="1101412108">
          <w:marLeft w:val="240"/>
          <w:marRight w:val="0"/>
          <w:marTop w:val="240"/>
          <w:marBottom w:val="240"/>
          <w:divBdr>
            <w:top w:val="none" w:sz="0" w:space="0" w:color="auto"/>
            <w:left w:val="none" w:sz="0" w:space="0" w:color="auto"/>
            <w:bottom w:val="none" w:sz="0" w:space="0" w:color="auto"/>
            <w:right w:val="none" w:sz="0" w:space="0" w:color="auto"/>
          </w:divBdr>
        </w:div>
      </w:divsChild>
    </w:div>
    <w:div w:id="1702124037">
      <w:bodyDiv w:val="1"/>
      <w:marLeft w:val="0"/>
      <w:marRight w:val="0"/>
      <w:marTop w:val="0"/>
      <w:marBottom w:val="0"/>
      <w:divBdr>
        <w:top w:val="none" w:sz="0" w:space="0" w:color="auto"/>
        <w:left w:val="none" w:sz="0" w:space="0" w:color="auto"/>
        <w:bottom w:val="none" w:sz="0" w:space="0" w:color="auto"/>
        <w:right w:val="none" w:sz="0" w:space="0" w:color="auto"/>
      </w:divBdr>
    </w:div>
    <w:div w:id="1708144327">
      <w:bodyDiv w:val="1"/>
      <w:marLeft w:val="0"/>
      <w:marRight w:val="0"/>
      <w:marTop w:val="0"/>
      <w:marBottom w:val="0"/>
      <w:divBdr>
        <w:top w:val="none" w:sz="0" w:space="0" w:color="auto"/>
        <w:left w:val="none" w:sz="0" w:space="0" w:color="auto"/>
        <w:bottom w:val="none" w:sz="0" w:space="0" w:color="auto"/>
        <w:right w:val="none" w:sz="0" w:space="0" w:color="auto"/>
      </w:divBdr>
    </w:div>
    <w:div w:id="1721781852">
      <w:bodyDiv w:val="1"/>
      <w:marLeft w:val="0"/>
      <w:marRight w:val="0"/>
      <w:marTop w:val="0"/>
      <w:marBottom w:val="0"/>
      <w:divBdr>
        <w:top w:val="none" w:sz="0" w:space="0" w:color="auto"/>
        <w:left w:val="none" w:sz="0" w:space="0" w:color="auto"/>
        <w:bottom w:val="none" w:sz="0" w:space="0" w:color="auto"/>
        <w:right w:val="none" w:sz="0" w:space="0" w:color="auto"/>
      </w:divBdr>
    </w:div>
    <w:div w:id="1723747656">
      <w:bodyDiv w:val="1"/>
      <w:marLeft w:val="0"/>
      <w:marRight w:val="0"/>
      <w:marTop w:val="0"/>
      <w:marBottom w:val="0"/>
      <w:divBdr>
        <w:top w:val="none" w:sz="0" w:space="0" w:color="auto"/>
        <w:left w:val="none" w:sz="0" w:space="0" w:color="auto"/>
        <w:bottom w:val="none" w:sz="0" w:space="0" w:color="auto"/>
        <w:right w:val="none" w:sz="0" w:space="0" w:color="auto"/>
      </w:divBdr>
      <w:divsChild>
        <w:div w:id="1562518980">
          <w:marLeft w:val="0"/>
          <w:marRight w:val="0"/>
          <w:marTop w:val="750"/>
          <w:marBottom w:val="0"/>
          <w:divBdr>
            <w:top w:val="none" w:sz="0" w:space="0" w:color="auto"/>
            <w:left w:val="none" w:sz="0" w:space="0" w:color="auto"/>
            <w:bottom w:val="none" w:sz="0" w:space="0" w:color="auto"/>
            <w:right w:val="none" w:sz="0" w:space="0" w:color="auto"/>
          </w:divBdr>
          <w:divsChild>
            <w:div w:id="132598048">
              <w:marLeft w:val="0"/>
              <w:marRight w:val="0"/>
              <w:marTop w:val="0"/>
              <w:marBottom w:val="0"/>
              <w:divBdr>
                <w:top w:val="none" w:sz="0" w:space="0" w:color="auto"/>
                <w:left w:val="none" w:sz="0" w:space="0" w:color="auto"/>
                <w:bottom w:val="none" w:sz="0" w:space="0" w:color="auto"/>
                <w:right w:val="none" w:sz="0" w:space="0" w:color="auto"/>
              </w:divBdr>
              <w:divsChild>
                <w:div w:id="2099132577">
                  <w:marLeft w:val="0"/>
                  <w:marRight w:val="0"/>
                  <w:marTop w:val="0"/>
                  <w:marBottom w:val="0"/>
                  <w:divBdr>
                    <w:top w:val="none" w:sz="0" w:space="0" w:color="auto"/>
                    <w:left w:val="none" w:sz="0" w:space="0" w:color="auto"/>
                    <w:bottom w:val="none" w:sz="0" w:space="0" w:color="auto"/>
                    <w:right w:val="none" w:sz="0" w:space="0" w:color="auto"/>
                  </w:divBdr>
                  <w:divsChild>
                    <w:div w:id="99969758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783844459">
          <w:marLeft w:val="0"/>
          <w:marRight w:val="240"/>
          <w:marTop w:val="0"/>
          <w:marBottom w:val="0"/>
          <w:divBdr>
            <w:top w:val="none" w:sz="0" w:space="0" w:color="auto"/>
            <w:left w:val="none" w:sz="0" w:space="0" w:color="auto"/>
            <w:bottom w:val="none" w:sz="0" w:space="0" w:color="auto"/>
            <w:right w:val="none" w:sz="0" w:space="0" w:color="auto"/>
          </w:divBdr>
          <w:divsChild>
            <w:div w:id="369568830">
              <w:marLeft w:val="0"/>
              <w:marRight w:val="0"/>
              <w:marTop w:val="0"/>
              <w:marBottom w:val="0"/>
              <w:divBdr>
                <w:top w:val="none" w:sz="0" w:space="0" w:color="auto"/>
                <w:left w:val="none" w:sz="0" w:space="0" w:color="auto"/>
                <w:bottom w:val="none" w:sz="0" w:space="0" w:color="auto"/>
                <w:right w:val="none" w:sz="0" w:space="0" w:color="auto"/>
              </w:divBdr>
              <w:divsChild>
                <w:div w:id="72452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306269">
          <w:marLeft w:val="0"/>
          <w:marRight w:val="240"/>
          <w:marTop w:val="0"/>
          <w:marBottom w:val="0"/>
          <w:divBdr>
            <w:top w:val="none" w:sz="0" w:space="0" w:color="auto"/>
            <w:left w:val="none" w:sz="0" w:space="0" w:color="auto"/>
            <w:bottom w:val="none" w:sz="0" w:space="0" w:color="auto"/>
            <w:right w:val="none" w:sz="0" w:space="0" w:color="auto"/>
          </w:divBdr>
          <w:divsChild>
            <w:div w:id="154035697">
              <w:marLeft w:val="0"/>
              <w:marRight w:val="0"/>
              <w:marTop w:val="0"/>
              <w:marBottom w:val="0"/>
              <w:divBdr>
                <w:top w:val="none" w:sz="0" w:space="0" w:color="auto"/>
                <w:left w:val="none" w:sz="0" w:space="0" w:color="auto"/>
                <w:bottom w:val="none" w:sz="0" w:space="0" w:color="auto"/>
                <w:right w:val="none" w:sz="0" w:space="0" w:color="auto"/>
              </w:divBdr>
              <w:divsChild>
                <w:div w:id="185194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354461">
      <w:bodyDiv w:val="1"/>
      <w:marLeft w:val="0"/>
      <w:marRight w:val="0"/>
      <w:marTop w:val="0"/>
      <w:marBottom w:val="0"/>
      <w:divBdr>
        <w:top w:val="none" w:sz="0" w:space="0" w:color="auto"/>
        <w:left w:val="none" w:sz="0" w:space="0" w:color="auto"/>
        <w:bottom w:val="none" w:sz="0" w:space="0" w:color="auto"/>
        <w:right w:val="none" w:sz="0" w:space="0" w:color="auto"/>
      </w:divBdr>
      <w:divsChild>
        <w:div w:id="1308508637">
          <w:marLeft w:val="0"/>
          <w:marRight w:val="0"/>
          <w:marTop w:val="0"/>
          <w:marBottom w:val="0"/>
          <w:divBdr>
            <w:top w:val="none" w:sz="0" w:space="0" w:color="auto"/>
            <w:left w:val="none" w:sz="0" w:space="0" w:color="auto"/>
            <w:bottom w:val="none" w:sz="0" w:space="0" w:color="auto"/>
            <w:right w:val="none" w:sz="0" w:space="0" w:color="auto"/>
          </w:divBdr>
          <w:divsChild>
            <w:div w:id="1427270562">
              <w:marLeft w:val="0"/>
              <w:marRight w:val="0"/>
              <w:marTop w:val="0"/>
              <w:marBottom w:val="0"/>
              <w:divBdr>
                <w:top w:val="none" w:sz="0" w:space="0" w:color="auto"/>
                <w:left w:val="none" w:sz="0" w:space="0" w:color="auto"/>
                <w:bottom w:val="none" w:sz="0" w:space="0" w:color="auto"/>
                <w:right w:val="none" w:sz="0" w:space="0" w:color="auto"/>
              </w:divBdr>
              <w:divsChild>
                <w:div w:id="15946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696590">
      <w:bodyDiv w:val="1"/>
      <w:marLeft w:val="0"/>
      <w:marRight w:val="0"/>
      <w:marTop w:val="0"/>
      <w:marBottom w:val="0"/>
      <w:divBdr>
        <w:top w:val="none" w:sz="0" w:space="0" w:color="auto"/>
        <w:left w:val="none" w:sz="0" w:space="0" w:color="auto"/>
        <w:bottom w:val="none" w:sz="0" w:space="0" w:color="auto"/>
        <w:right w:val="none" w:sz="0" w:space="0" w:color="auto"/>
      </w:divBdr>
    </w:div>
    <w:div w:id="1755739936">
      <w:bodyDiv w:val="1"/>
      <w:marLeft w:val="0"/>
      <w:marRight w:val="0"/>
      <w:marTop w:val="0"/>
      <w:marBottom w:val="0"/>
      <w:divBdr>
        <w:top w:val="none" w:sz="0" w:space="0" w:color="auto"/>
        <w:left w:val="none" w:sz="0" w:space="0" w:color="auto"/>
        <w:bottom w:val="none" w:sz="0" w:space="0" w:color="auto"/>
        <w:right w:val="none" w:sz="0" w:space="0" w:color="auto"/>
      </w:divBdr>
    </w:div>
    <w:div w:id="1766996964">
      <w:bodyDiv w:val="1"/>
      <w:marLeft w:val="0"/>
      <w:marRight w:val="0"/>
      <w:marTop w:val="0"/>
      <w:marBottom w:val="0"/>
      <w:divBdr>
        <w:top w:val="none" w:sz="0" w:space="0" w:color="auto"/>
        <w:left w:val="none" w:sz="0" w:space="0" w:color="auto"/>
        <w:bottom w:val="none" w:sz="0" w:space="0" w:color="auto"/>
        <w:right w:val="none" w:sz="0" w:space="0" w:color="auto"/>
      </w:divBdr>
    </w:div>
    <w:div w:id="1767925307">
      <w:bodyDiv w:val="1"/>
      <w:marLeft w:val="0"/>
      <w:marRight w:val="0"/>
      <w:marTop w:val="0"/>
      <w:marBottom w:val="0"/>
      <w:divBdr>
        <w:top w:val="none" w:sz="0" w:space="0" w:color="auto"/>
        <w:left w:val="none" w:sz="0" w:space="0" w:color="auto"/>
        <w:bottom w:val="none" w:sz="0" w:space="0" w:color="auto"/>
        <w:right w:val="none" w:sz="0" w:space="0" w:color="auto"/>
      </w:divBdr>
    </w:div>
    <w:div w:id="1769740913">
      <w:bodyDiv w:val="1"/>
      <w:marLeft w:val="0"/>
      <w:marRight w:val="0"/>
      <w:marTop w:val="0"/>
      <w:marBottom w:val="0"/>
      <w:divBdr>
        <w:top w:val="none" w:sz="0" w:space="0" w:color="auto"/>
        <w:left w:val="none" w:sz="0" w:space="0" w:color="auto"/>
        <w:bottom w:val="none" w:sz="0" w:space="0" w:color="auto"/>
        <w:right w:val="none" w:sz="0" w:space="0" w:color="auto"/>
      </w:divBdr>
      <w:divsChild>
        <w:div w:id="575481034">
          <w:marLeft w:val="0"/>
          <w:marRight w:val="0"/>
          <w:marTop w:val="0"/>
          <w:marBottom w:val="0"/>
          <w:divBdr>
            <w:top w:val="none" w:sz="0" w:space="0" w:color="auto"/>
            <w:left w:val="none" w:sz="0" w:space="0" w:color="auto"/>
            <w:bottom w:val="none" w:sz="0" w:space="0" w:color="auto"/>
            <w:right w:val="none" w:sz="0" w:space="0" w:color="auto"/>
          </w:divBdr>
          <w:divsChild>
            <w:div w:id="847525926">
              <w:marLeft w:val="0"/>
              <w:marRight w:val="0"/>
              <w:marTop w:val="0"/>
              <w:marBottom w:val="0"/>
              <w:divBdr>
                <w:top w:val="none" w:sz="0" w:space="0" w:color="auto"/>
                <w:left w:val="none" w:sz="0" w:space="0" w:color="auto"/>
                <w:bottom w:val="none" w:sz="0" w:space="0" w:color="auto"/>
                <w:right w:val="none" w:sz="0" w:space="0" w:color="auto"/>
              </w:divBdr>
              <w:divsChild>
                <w:div w:id="57096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733865">
      <w:bodyDiv w:val="1"/>
      <w:marLeft w:val="0"/>
      <w:marRight w:val="0"/>
      <w:marTop w:val="0"/>
      <w:marBottom w:val="0"/>
      <w:divBdr>
        <w:top w:val="none" w:sz="0" w:space="0" w:color="auto"/>
        <w:left w:val="none" w:sz="0" w:space="0" w:color="auto"/>
        <w:bottom w:val="none" w:sz="0" w:space="0" w:color="auto"/>
        <w:right w:val="none" w:sz="0" w:space="0" w:color="auto"/>
      </w:divBdr>
      <w:divsChild>
        <w:div w:id="1912502150">
          <w:marLeft w:val="0"/>
          <w:marRight w:val="0"/>
          <w:marTop w:val="0"/>
          <w:marBottom w:val="0"/>
          <w:divBdr>
            <w:top w:val="none" w:sz="0" w:space="0" w:color="auto"/>
            <w:left w:val="none" w:sz="0" w:space="0" w:color="auto"/>
            <w:bottom w:val="none" w:sz="0" w:space="0" w:color="auto"/>
            <w:right w:val="none" w:sz="0" w:space="0" w:color="auto"/>
          </w:divBdr>
          <w:divsChild>
            <w:div w:id="1942685092">
              <w:marLeft w:val="0"/>
              <w:marRight w:val="0"/>
              <w:marTop w:val="0"/>
              <w:marBottom w:val="0"/>
              <w:divBdr>
                <w:top w:val="none" w:sz="0" w:space="0" w:color="auto"/>
                <w:left w:val="none" w:sz="0" w:space="0" w:color="auto"/>
                <w:bottom w:val="none" w:sz="0" w:space="0" w:color="auto"/>
                <w:right w:val="none" w:sz="0" w:space="0" w:color="auto"/>
              </w:divBdr>
              <w:divsChild>
                <w:div w:id="140760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931245">
      <w:bodyDiv w:val="1"/>
      <w:marLeft w:val="0"/>
      <w:marRight w:val="0"/>
      <w:marTop w:val="0"/>
      <w:marBottom w:val="0"/>
      <w:divBdr>
        <w:top w:val="none" w:sz="0" w:space="0" w:color="auto"/>
        <w:left w:val="none" w:sz="0" w:space="0" w:color="auto"/>
        <w:bottom w:val="none" w:sz="0" w:space="0" w:color="auto"/>
        <w:right w:val="none" w:sz="0" w:space="0" w:color="auto"/>
      </w:divBdr>
    </w:div>
    <w:div w:id="1780252450">
      <w:bodyDiv w:val="1"/>
      <w:marLeft w:val="0"/>
      <w:marRight w:val="0"/>
      <w:marTop w:val="0"/>
      <w:marBottom w:val="0"/>
      <w:divBdr>
        <w:top w:val="none" w:sz="0" w:space="0" w:color="auto"/>
        <w:left w:val="none" w:sz="0" w:space="0" w:color="auto"/>
        <w:bottom w:val="none" w:sz="0" w:space="0" w:color="auto"/>
        <w:right w:val="none" w:sz="0" w:space="0" w:color="auto"/>
      </w:divBdr>
    </w:div>
    <w:div w:id="1784376852">
      <w:bodyDiv w:val="1"/>
      <w:marLeft w:val="0"/>
      <w:marRight w:val="0"/>
      <w:marTop w:val="0"/>
      <w:marBottom w:val="0"/>
      <w:divBdr>
        <w:top w:val="none" w:sz="0" w:space="0" w:color="auto"/>
        <w:left w:val="none" w:sz="0" w:space="0" w:color="auto"/>
        <w:bottom w:val="none" w:sz="0" w:space="0" w:color="auto"/>
        <w:right w:val="none" w:sz="0" w:space="0" w:color="auto"/>
      </w:divBdr>
    </w:div>
    <w:div w:id="1807089755">
      <w:bodyDiv w:val="1"/>
      <w:marLeft w:val="0"/>
      <w:marRight w:val="0"/>
      <w:marTop w:val="0"/>
      <w:marBottom w:val="0"/>
      <w:divBdr>
        <w:top w:val="none" w:sz="0" w:space="0" w:color="auto"/>
        <w:left w:val="none" w:sz="0" w:space="0" w:color="auto"/>
        <w:bottom w:val="none" w:sz="0" w:space="0" w:color="auto"/>
        <w:right w:val="none" w:sz="0" w:space="0" w:color="auto"/>
      </w:divBdr>
    </w:div>
    <w:div w:id="1820152583">
      <w:bodyDiv w:val="1"/>
      <w:marLeft w:val="0"/>
      <w:marRight w:val="0"/>
      <w:marTop w:val="0"/>
      <w:marBottom w:val="0"/>
      <w:divBdr>
        <w:top w:val="none" w:sz="0" w:space="0" w:color="auto"/>
        <w:left w:val="none" w:sz="0" w:space="0" w:color="auto"/>
        <w:bottom w:val="none" w:sz="0" w:space="0" w:color="auto"/>
        <w:right w:val="none" w:sz="0" w:space="0" w:color="auto"/>
      </w:divBdr>
    </w:div>
    <w:div w:id="1822500355">
      <w:bodyDiv w:val="1"/>
      <w:marLeft w:val="0"/>
      <w:marRight w:val="0"/>
      <w:marTop w:val="0"/>
      <w:marBottom w:val="0"/>
      <w:divBdr>
        <w:top w:val="none" w:sz="0" w:space="0" w:color="auto"/>
        <w:left w:val="none" w:sz="0" w:space="0" w:color="auto"/>
        <w:bottom w:val="none" w:sz="0" w:space="0" w:color="auto"/>
        <w:right w:val="none" w:sz="0" w:space="0" w:color="auto"/>
      </w:divBdr>
    </w:div>
    <w:div w:id="1825008318">
      <w:bodyDiv w:val="1"/>
      <w:marLeft w:val="0"/>
      <w:marRight w:val="0"/>
      <w:marTop w:val="0"/>
      <w:marBottom w:val="0"/>
      <w:divBdr>
        <w:top w:val="none" w:sz="0" w:space="0" w:color="auto"/>
        <w:left w:val="none" w:sz="0" w:space="0" w:color="auto"/>
        <w:bottom w:val="none" w:sz="0" w:space="0" w:color="auto"/>
        <w:right w:val="none" w:sz="0" w:space="0" w:color="auto"/>
      </w:divBdr>
    </w:div>
    <w:div w:id="1827739044">
      <w:bodyDiv w:val="1"/>
      <w:marLeft w:val="0"/>
      <w:marRight w:val="0"/>
      <w:marTop w:val="0"/>
      <w:marBottom w:val="0"/>
      <w:divBdr>
        <w:top w:val="none" w:sz="0" w:space="0" w:color="auto"/>
        <w:left w:val="none" w:sz="0" w:space="0" w:color="auto"/>
        <w:bottom w:val="none" w:sz="0" w:space="0" w:color="auto"/>
        <w:right w:val="none" w:sz="0" w:space="0" w:color="auto"/>
      </w:divBdr>
      <w:divsChild>
        <w:div w:id="576942838">
          <w:marLeft w:val="0"/>
          <w:marRight w:val="0"/>
          <w:marTop w:val="0"/>
          <w:marBottom w:val="0"/>
          <w:divBdr>
            <w:top w:val="none" w:sz="0" w:space="0" w:color="auto"/>
            <w:left w:val="none" w:sz="0" w:space="0" w:color="auto"/>
            <w:bottom w:val="none" w:sz="0" w:space="0" w:color="auto"/>
            <w:right w:val="none" w:sz="0" w:space="0" w:color="auto"/>
          </w:divBdr>
          <w:divsChild>
            <w:div w:id="412892735">
              <w:marLeft w:val="0"/>
              <w:marRight w:val="0"/>
              <w:marTop w:val="0"/>
              <w:marBottom w:val="0"/>
              <w:divBdr>
                <w:top w:val="none" w:sz="0" w:space="0" w:color="auto"/>
                <w:left w:val="none" w:sz="0" w:space="0" w:color="auto"/>
                <w:bottom w:val="none" w:sz="0" w:space="0" w:color="auto"/>
                <w:right w:val="none" w:sz="0" w:space="0" w:color="auto"/>
              </w:divBdr>
              <w:divsChild>
                <w:div w:id="112318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873991">
      <w:bodyDiv w:val="1"/>
      <w:marLeft w:val="0"/>
      <w:marRight w:val="0"/>
      <w:marTop w:val="0"/>
      <w:marBottom w:val="0"/>
      <w:divBdr>
        <w:top w:val="none" w:sz="0" w:space="0" w:color="auto"/>
        <w:left w:val="none" w:sz="0" w:space="0" w:color="auto"/>
        <w:bottom w:val="none" w:sz="0" w:space="0" w:color="auto"/>
        <w:right w:val="none" w:sz="0" w:space="0" w:color="auto"/>
      </w:divBdr>
    </w:div>
    <w:div w:id="1838643536">
      <w:bodyDiv w:val="1"/>
      <w:marLeft w:val="0"/>
      <w:marRight w:val="0"/>
      <w:marTop w:val="0"/>
      <w:marBottom w:val="0"/>
      <w:divBdr>
        <w:top w:val="none" w:sz="0" w:space="0" w:color="auto"/>
        <w:left w:val="none" w:sz="0" w:space="0" w:color="auto"/>
        <w:bottom w:val="none" w:sz="0" w:space="0" w:color="auto"/>
        <w:right w:val="none" w:sz="0" w:space="0" w:color="auto"/>
      </w:divBdr>
    </w:div>
    <w:div w:id="1851482229">
      <w:bodyDiv w:val="1"/>
      <w:marLeft w:val="0"/>
      <w:marRight w:val="0"/>
      <w:marTop w:val="0"/>
      <w:marBottom w:val="0"/>
      <w:divBdr>
        <w:top w:val="none" w:sz="0" w:space="0" w:color="auto"/>
        <w:left w:val="none" w:sz="0" w:space="0" w:color="auto"/>
        <w:bottom w:val="none" w:sz="0" w:space="0" w:color="auto"/>
        <w:right w:val="none" w:sz="0" w:space="0" w:color="auto"/>
      </w:divBdr>
    </w:div>
    <w:div w:id="1853838680">
      <w:bodyDiv w:val="1"/>
      <w:marLeft w:val="0"/>
      <w:marRight w:val="0"/>
      <w:marTop w:val="0"/>
      <w:marBottom w:val="0"/>
      <w:divBdr>
        <w:top w:val="none" w:sz="0" w:space="0" w:color="auto"/>
        <w:left w:val="none" w:sz="0" w:space="0" w:color="auto"/>
        <w:bottom w:val="none" w:sz="0" w:space="0" w:color="auto"/>
        <w:right w:val="none" w:sz="0" w:space="0" w:color="auto"/>
      </w:divBdr>
    </w:div>
    <w:div w:id="1868132814">
      <w:bodyDiv w:val="1"/>
      <w:marLeft w:val="0"/>
      <w:marRight w:val="0"/>
      <w:marTop w:val="0"/>
      <w:marBottom w:val="0"/>
      <w:divBdr>
        <w:top w:val="none" w:sz="0" w:space="0" w:color="auto"/>
        <w:left w:val="none" w:sz="0" w:space="0" w:color="auto"/>
        <w:bottom w:val="none" w:sz="0" w:space="0" w:color="auto"/>
        <w:right w:val="none" w:sz="0" w:space="0" w:color="auto"/>
      </w:divBdr>
      <w:divsChild>
        <w:div w:id="1024749242">
          <w:marLeft w:val="0"/>
          <w:marRight w:val="0"/>
          <w:marTop w:val="0"/>
          <w:marBottom w:val="0"/>
          <w:divBdr>
            <w:top w:val="none" w:sz="0" w:space="0" w:color="auto"/>
            <w:left w:val="none" w:sz="0" w:space="0" w:color="auto"/>
            <w:bottom w:val="none" w:sz="0" w:space="0" w:color="auto"/>
            <w:right w:val="none" w:sz="0" w:space="0" w:color="auto"/>
          </w:divBdr>
          <w:divsChild>
            <w:div w:id="1327398125">
              <w:marLeft w:val="0"/>
              <w:marRight w:val="0"/>
              <w:marTop w:val="0"/>
              <w:marBottom w:val="0"/>
              <w:divBdr>
                <w:top w:val="none" w:sz="0" w:space="0" w:color="auto"/>
                <w:left w:val="none" w:sz="0" w:space="0" w:color="auto"/>
                <w:bottom w:val="none" w:sz="0" w:space="0" w:color="auto"/>
                <w:right w:val="none" w:sz="0" w:space="0" w:color="auto"/>
              </w:divBdr>
              <w:divsChild>
                <w:div w:id="96354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616730">
      <w:bodyDiv w:val="1"/>
      <w:marLeft w:val="0"/>
      <w:marRight w:val="0"/>
      <w:marTop w:val="0"/>
      <w:marBottom w:val="0"/>
      <w:divBdr>
        <w:top w:val="none" w:sz="0" w:space="0" w:color="auto"/>
        <w:left w:val="none" w:sz="0" w:space="0" w:color="auto"/>
        <w:bottom w:val="none" w:sz="0" w:space="0" w:color="auto"/>
        <w:right w:val="none" w:sz="0" w:space="0" w:color="auto"/>
      </w:divBdr>
    </w:div>
    <w:div w:id="1876770674">
      <w:bodyDiv w:val="1"/>
      <w:marLeft w:val="0"/>
      <w:marRight w:val="0"/>
      <w:marTop w:val="0"/>
      <w:marBottom w:val="0"/>
      <w:divBdr>
        <w:top w:val="none" w:sz="0" w:space="0" w:color="auto"/>
        <w:left w:val="none" w:sz="0" w:space="0" w:color="auto"/>
        <w:bottom w:val="none" w:sz="0" w:space="0" w:color="auto"/>
        <w:right w:val="none" w:sz="0" w:space="0" w:color="auto"/>
      </w:divBdr>
      <w:divsChild>
        <w:div w:id="678853270">
          <w:marLeft w:val="0"/>
          <w:marRight w:val="0"/>
          <w:marTop w:val="750"/>
          <w:marBottom w:val="0"/>
          <w:divBdr>
            <w:top w:val="none" w:sz="0" w:space="0" w:color="auto"/>
            <w:left w:val="none" w:sz="0" w:space="0" w:color="auto"/>
            <w:bottom w:val="none" w:sz="0" w:space="0" w:color="auto"/>
            <w:right w:val="none" w:sz="0" w:space="0" w:color="auto"/>
          </w:divBdr>
          <w:divsChild>
            <w:div w:id="493617193">
              <w:marLeft w:val="0"/>
              <w:marRight w:val="0"/>
              <w:marTop w:val="0"/>
              <w:marBottom w:val="0"/>
              <w:divBdr>
                <w:top w:val="none" w:sz="0" w:space="0" w:color="auto"/>
                <w:left w:val="none" w:sz="0" w:space="0" w:color="auto"/>
                <w:bottom w:val="none" w:sz="0" w:space="0" w:color="auto"/>
                <w:right w:val="none" w:sz="0" w:space="0" w:color="auto"/>
              </w:divBdr>
              <w:divsChild>
                <w:div w:id="133530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049805">
          <w:marLeft w:val="0"/>
          <w:marRight w:val="240"/>
          <w:marTop w:val="0"/>
          <w:marBottom w:val="0"/>
          <w:divBdr>
            <w:top w:val="none" w:sz="0" w:space="0" w:color="auto"/>
            <w:left w:val="none" w:sz="0" w:space="0" w:color="auto"/>
            <w:bottom w:val="none" w:sz="0" w:space="0" w:color="auto"/>
            <w:right w:val="none" w:sz="0" w:space="0" w:color="auto"/>
          </w:divBdr>
          <w:divsChild>
            <w:div w:id="2110932718">
              <w:marLeft w:val="0"/>
              <w:marRight w:val="0"/>
              <w:marTop w:val="0"/>
              <w:marBottom w:val="0"/>
              <w:divBdr>
                <w:top w:val="none" w:sz="0" w:space="0" w:color="auto"/>
                <w:left w:val="none" w:sz="0" w:space="0" w:color="auto"/>
                <w:bottom w:val="none" w:sz="0" w:space="0" w:color="auto"/>
                <w:right w:val="none" w:sz="0" w:space="0" w:color="auto"/>
              </w:divBdr>
              <w:divsChild>
                <w:div w:id="44584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74996">
          <w:marLeft w:val="0"/>
          <w:marRight w:val="240"/>
          <w:marTop w:val="0"/>
          <w:marBottom w:val="0"/>
          <w:divBdr>
            <w:top w:val="none" w:sz="0" w:space="0" w:color="auto"/>
            <w:left w:val="none" w:sz="0" w:space="0" w:color="auto"/>
            <w:bottom w:val="none" w:sz="0" w:space="0" w:color="auto"/>
            <w:right w:val="none" w:sz="0" w:space="0" w:color="auto"/>
          </w:divBdr>
          <w:divsChild>
            <w:div w:id="216359175">
              <w:marLeft w:val="0"/>
              <w:marRight w:val="0"/>
              <w:marTop w:val="0"/>
              <w:marBottom w:val="0"/>
              <w:divBdr>
                <w:top w:val="none" w:sz="0" w:space="0" w:color="auto"/>
                <w:left w:val="none" w:sz="0" w:space="0" w:color="auto"/>
                <w:bottom w:val="none" w:sz="0" w:space="0" w:color="auto"/>
                <w:right w:val="none" w:sz="0" w:space="0" w:color="auto"/>
              </w:divBdr>
              <w:divsChild>
                <w:div w:id="132639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072783">
      <w:bodyDiv w:val="1"/>
      <w:marLeft w:val="0"/>
      <w:marRight w:val="0"/>
      <w:marTop w:val="0"/>
      <w:marBottom w:val="0"/>
      <w:divBdr>
        <w:top w:val="none" w:sz="0" w:space="0" w:color="auto"/>
        <w:left w:val="none" w:sz="0" w:space="0" w:color="auto"/>
        <w:bottom w:val="none" w:sz="0" w:space="0" w:color="auto"/>
        <w:right w:val="none" w:sz="0" w:space="0" w:color="auto"/>
      </w:divBdr>
    </w:div>
    <w:div w:id="1894734801">
      <w:bodyDiv w:val="1"/>
      <w:marLeft w:val="0"/>
      <w:marRight w:val="0"/>
      <w:marTop w:val="0"/>
      <w:marBottom w:val="0"/>
      <w:divBdr>
        <w:top w:val="none" w:sz="0" w:space="0" w:color="auto"/>
        <w:left w:val="none" w:sz="0" w:space="0" w:color="auto"/>
        <w:bottom w:val="none" w:sz="0" w:space="0" w:color="auto"/>
        <w:right w:val="none" w:sz="0" w:space="0" w:color="auto"/>
      </w:divBdr>
      <w:divsChild>
        <w:div w:id="359665291">
          <w:marLeft w:val="0"/>
          <w:marRight w:val="0"/>
          <w:marTop w:val="0"/>
          <w:marBottom w:val="0"/>
          <w:divBdr>
            <w:top w:val="none" w:sz="0" w:space="0" w:color="auto"/>
            <w:left w:val="none" w:sz="0" w:space="0" w:color="auto"/>
            <w:bottom w:val="none" w:sz="0" w:space="0" w:color="auto"/>
            <w:right w:val="none" w:sz="0" w:space="0" w:color="auto"/>
          </w:divBdr>
          <w:divsChild>
            <w:div w:id="177736278">
              <w:marLeft w:val="0"/>
              <w:marRight w:val="0"/>
              <w:marTop w:val="0"/>
              <w:marBottom w:val="0"/>
              <w:divBdr>
                <w:top w:val="none" w:sz="0" w:space="0" w:color="auto"/>
                <w:left w:val="none" w:sz="0" w:space="0" w:color="auto"/>
                <w:bottom w:val="none" w:sz="0" w:space="0" w:color="auto"/>
                <w:right w:val="none" w:sz="0" w:space="0" w:color="auto"/>
              </w:divBdr>
              <w:divsChild>
                <w:div w:id="42651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480971">
      <w:bodyDiv w:val="1"/>
      <w:marLeft w:val="0"/>
      <w:marRight w:val="0"/>
      <w:marTop w:val="0"/>
      <w:marBottom w:val="0"/>
      <w:divBdr>
        <w:top w:val="none" w:sz="0" w:space="0" w:color="auto"/>
        <w:left w:val="none" w:sz="0" w:space="0" w:color="auto"/>
        <w:bottom w:val="none" w:sz="0" w:space="0" w:color="auto"/>
        <w:right w:val="none" w:sz="0" w:space="0" w:color="auto"/>
      </w:divBdr>
    </w:div>
    <w:div w:id="1924410806">
      <w:bodyDiv w:val="1"/>
      <w:marLeft w:val="0"/>
      <w:marRight w:val="0"/>
      <w:marTop w:val="0"/>
      <w:marBottom w:val="0"/>
      <w:divBdr>
        <w:top w:val="none" w:sz="0" w:space="0" w:color="auto"/>
        <w:left w:val="none" w:sz="0" w:space="0" w:color="auto"/>
        <w:bottom w:val="none" w:sz="0" w:space="0" w:color="auto"/>
        <w:right w:val="none" w:sz="0" w:space="0" w:color="auto"/>
      </w:divBdr>
    </w:div>
    <w:div w:id="1926500893">
      <w:bodyDiv w:val="1"/>
      <w:marLeft w:val="0"/>
      <w:marRight w:val="0"/>
      <w:marTop w:val="0"/>
      <w:marBottom w:val="0"/>
      <w:divBdr>
        <w:top w:val="none" w:sz="0" w:space="0" w:color="auto"/>
        <w:left w:val="none" w:sz="0" w:space="0" w:color="auto"/>
        <w:bottom w:val="none" w:sz="0" w:space="0" w:color="auto"/>
        <w:right w:val="none" w:sz="0" w:space="0" w:color="auto"/>
      </w:divBdr>
    </w:div>
    <w:div w:id="1941184663">
      <w:bodyDiv w:val="1"/>
      <w:marLeft w:val="0"/>
      <w:marRight w:val="0"/>
      <w:marTop w:val="0"/>
      <w:marBottom w:val="0"/>
      <w:divBdr>
        <w:top w:val="none" w:sz="0" w:space="0" w:color="auto"/>
        <w:left w:val="none" w:sz="0" w:space="0" w:color="auto"/>
        <w:bottom w:val="none" w:sz="0" w:space="0" w:color="auto"/>
        <w:right w:val="none" w:sz="0" w:space="0" w:color="auto"/>
      </w:divBdr>
      <w:divsChild>
        <w:div w:id="776485561">
          <w:marLeft w:val="0"/>
          <w:marRight w:val="0"/>
          <w:marTop w:val="750"/>
          <w:marBottom w:val="0"/>
          <w:divBdr>
            <w:top w:val="none" w:sz="0" w:space="0" w:color="auto"/>
            <w:left w:val="none" w:sz="0" w:space="0" w:color="auto"/>
            <w:bottom w:val="none" w:sz="0" w:space="0" w:color="auto"/>
            <w:right w:val="none" w:sz="0" w:space="0" w:color="auto"/>
          </w:divBdr>
          <w:divsChild>
            <w:div w:id="801506676">
              <w:marLeft w:val="0"/>
              <w:marRight w:val="0"/>
              <w:marTop w:val="0"/>
              <w:marBottom w:val="0"/>
              <w:divBdr>
                <w:top w:val="none" w:sz="0" w:space="0" w:color="auto"/>
                <w:left w:val="none" w:sz="0" w:space="0" w:color="auto"/>
                <w:bottom w:val="none" w:sz="0" w:space="0" w:color="auto"/>
                <w:right w:val="none" w:sz="0" w:space="0" w:color="auto"/>
              </w:divBdr>
              <w:divsChild>
                <w:div w:id="126079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20252">
          <w:marLeft w:val="0"/>
          <w:marRight w:val="240"/>
          <w:marTop w:val="0"/>
          <w:marBottom w:val="0"/>
          <w:divBdr>
            <w:top w:val="none" w:sz="0" w:space="0" w:color="auto"/>
            <w:left w:val="none" w:sz="0" w:space="0" w:color="auto"/>
            <w:bottom w:val="none" w:sz="0" w:space="0" w:color="auto"/>
            <w:right w:val="none" w:sz="0" w:space="0" w:color="auto"/>
          </w:divBdr>
          <w:divsChild>
            <w:div w:id="1534878096">
              <w:marLeft w:val="0"/>
              <w:marRight w:val="0"/>
              <w:marTop w:val="0"/>
              <w:marBottom w:val="0"/>
              <w:divBdr>
                <w:top w:val="none" w:sz="0" w:space="0" w:color="auto"/>
                <w:left w:val="none" w:sz="0" w:space="0" w:color="auto"/>
                <w:bottom w:val="none" w:sz="0" w:space="0" w:color="auto"/>
                <w:right w:val="none" w:sz="0" w:space="0" w:color="auto"/>
              </w:divBdr>
              <w:divsChild>
                <w:div w:id="185194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432517">
          <w:marLeft w:val="0"/>
          <w:marRight w:val="240"/>
          <w:marTop w:val="0"/>
          <w:marBottom w:val="0"/>
          <w:divBdr>
            <w:top w:val="none" w:sz="0" w:space="0" w:color="auto"/>
            <w:left w:val="none" w:sz="0" w:space="0" w:color="auto"/>
            <w:bottom w:val="none" w:sz="0" w:space="0" w:color="auto"/>
            <w:right w:val="none" w:sz="0" w:space="0" w:color="auto"/>
          </w:divBdr>
          <w:divsChild>
            <w:div w:id="1088042988">
              <w:marLeft w:val="0"/>
              <w:marRight w:val="0"/>
              <w:marTop w:val="0"/>
              <w:marBottom w:val="0"/>
              <w:divBdr>
                <w:top w:val="none" w:sz="0" w:space="0" w:color="auto"/>
                <w:left w:val="none" w:sz="0" w:space="0" w:color="auto"/>
                <w:bottom w:val="none" w:sz="0" w:space="0" w:color="auto"/>
                <w:right w:val="none" w:sz="0" w:space="0" w:color="auto"/>
              </w:divBdr>
              <w:divsChild>
                <w:div w:id="9629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251635">
      <w:bodyDiv w:val="1"/>
      <w:marLeft w:val="0"/>
      <w:marRight w:val="0"/>
      <w:marTop w:val="0"/>
      <w:marBottom w:val="0"/>
      <w:divBdr>
        <w:top w:val="none" w:sz="0" w:space="0" w:color="auto"/>
        <w:left w:val="none" w:sz="0" w:space="0" w:color="auto"/>
        <w:bottom w:val="none" w:sz="0" w:space="0" w:color="auto"/>
        <w:right w:val="none" w:sz="0" w:space="0" w:color="auto"/>
      </w:divBdr>
    </w:div>
    <w:div w:id="1948345299">
      <w:bodyDiv w:val="1"/>
      <w:marLeft w:val="0"/>
      <w:marRight w:val="0"/>
      <w:marTop w:val="0"/>
      <w:marBottom w:val="0"/>
      <w:divBdr>
        <w:top w:val="none" w:sz="0" w:space="0" w:color="auto"/>
        <w:left w:val="none" w:sz="0" w:space="0" w:color="auto"/>
        <w:bottom w:val="none" w:sz="0" w:space="0" w:color="auto"/>
        <w:right w:val="none" w:sz="0" w:space="0" w:color="auto"/>
      </w:divBdr>
    </w:div>
    <w:div w:id="1975483460">
      <w:bodyDiv w:val="1"/>
      <w:marLeft w:val="0"/>
      <w:marRight w:val="0"/>
      <w:marTop w:val="0"/>
      <w:marBottom w:val="0"/>
      <w:divBdr>
        <w:top w:val="none" w:sz="0" w:space="0" w:color="auto"/>
        <w:left w:val="none" w:sz="0" w:space="0" w:color="auto"/>
        <w:bottom w:val="none" w:sz="0" w:space="0" w:color="auto"/>
        <w:right w:val="none" w:sz="0" w:space="0" w:color="auto"/>
      </w:divBdr>
    </w:div>
    <w:div w:id="1988704289">
      <w:bodyDiv w:val="1"/>
      <w:marLeft w:val="0"/>
      <w:marRight w:val="0"/>
      <w:marTop w:val="0"/>
      <w:marBottom w:val="0"/>
      <w:divBdr>
        <w:top w:val="none" w:sz="0" w:space="0" w:color="auto"/>
        <w:left w:val="none" w:sz="0" w:space="0" w:color="auto"/>
        <w:bottom w:val="none" w:sz="0" w:space="0" w:color="auto"/>
        <w:right w:val="none" w:sz="0" w:space="0" w:color="auto"/>
      </w:divBdr>
    </w:div>
    <w:div w:id="2035838828">
      <w:bodyDiv w:val="1"/>
      <w:marLeft w:val="0"/>
      <w:marRight w:val="0"/>
      <w:marTop w:val="0"/>
      <w:marBottom w:val="0"/>
      <w:divBdr>
        <w:top w:val="none" w:sz="0" w:space="0" w:color="auto"/>
        <w:left w:val="none" w:sz="0" w:space="0" w:color="auto"/>
        <w:bottom w:val="none" w:sz="0" w:space="0" w:color="auto"/>
        <w:right w:val="none" w:sz="0" w:space="0" w:color="auto"/>
      </w:divBdr>
    </w:div>
    <w:div w:id="2048524807">
      <w:bodyDiv w:val="1"/>
      <w:marLeft w:val="0"/>
      <w:marRight w:val="0"/>
      <w:marTop w:val="0"/>
      <w:marBottom w:val="0"/>
      <w:divBdr>
        <w:top w:val="none" w:sz="0" w:space="0" w:color="auto"/>
        <w:left w:val="none" w:sz="0" w:space="0" w:color="auto"/>
        <w:bottom w:val="none" w:sz="0" w:space="0" w:color="auto"/>
        <w:right w:val="none" w:sz="0" w:space="0" w:color="auto"/>
      </w:divBdr>
      <w:divsChild>
        <w:div w:id="1314407787">
          <w:marLeft w:val="0"/>
          <w:marRight w:val="240"/>
          <w:marTop w:val="0"/>
          <w:marBottom w:val="0"/>
          <w:divBdr>
            <w:top w:val="none" w:sz="0" w:space="0" w:color="auto"/>
            <w:left w:val="none" w:sz="0" w:space="0" w:color="auto"/>
            <w:bottom w:val="none" w:sz="0" w:space="0" w:color="auto"/>
            <w:right w:val="none" w:sz="0" w:space="0" w:color="auto"/>
          </w:divBdr>
          <w:divsChild>
            <w:div w:id="1050497065">
              <w:marLeft w:val="0"/>
              <w:marRight w:val="0"/>
              <w:marTop w:val="0"/>
              <w:marBottom w:val="0"/>
              <w:divBdr>
                <w:top w:val="none" w:sz="0" w:space="0" w:color="auto"/>
                <w:left w:val="none" w:sz="0" w:space="0" w:color="auto"/>
                <w:bottom w:val="none" w:sz="0" w:space="0" w:color="auto"/>
                <w:right w:val="none" w:sz="0" w:space="0" w:color="auto"/>
              </w:divBdr>
              <w:divsChild>
                <w:div w:id="176445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3306">
          <w:marLeft w:val="0"/>
          <w:marRight w:val="0"/>
          <w:marTop w:val="750"/>
          <w:marBottom w:val="0"/>
          <w:divBdr>
            <w:top w:val="none" w:sz="0" w:space="0" w:color="auto"/>
            <w:left w:val="none" w:sz="0" w:space="0" w:color="auto"/>
            <w:bottom w:val="none" w:sz="0" w:space="0" w:color="auto"/>
            <w:right w:val="none" w:sz="0" w:space="0" w:color="auto"/>
          </w:divBdr>
          <w:divsChild>
            <w:div w:id="367997074">
              <w:marLeft w:val="0"/>
              <w:marRight w:val="0"/>
              <w:marTop w:val="0"/>
              <w:marBottom w:val="0"/>
              <w:divBdr>
                <w:top w:val="none" w:sz="0" w:space="0" w:color="auto"/>
                <w:left w:val="none" w:sz="0" w:space="0" w:color="auto"/>
                <w:bottom w:val="none" w:sz="0" w:space="0" w:color="auto"/>
                <w:right w:val="none" w:sz="0" w:space="0" w:color="auto"/>
              </w:divBdr>
              <w:divsChild>
                <w:div w:id="128156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814475">
          <w:marLeft w:val="0"/>
          <w:marRight w:val="240"/>
          <w:marTop w:val="0"/>
          <w:marBottom w:val="0"/>
          <w:divBdr>
            <w:top w:val="none" w:sz="0" w:space="0" w:color="auto"/>
            <w:left w:val="none" w:sz="0" w:space="0" w:color="auto"/>
            <w:bottom w:val="none" w:sz="0" w:space="0" w:color="auto"/>
            <w:right w:val="none" w:sz="0" w:space="0" w:color="auto"/>
          </w:divBdr>
          <w:divsChild>
            <w:div w:id="1364359679">
              <w:marLeft w:val="0"/>
              <w:marRight w:val="0"/>
              <w:marTop w:val="0"/>
              <w:marBottom w:val="0"/>
              <w:divBdr>
                <w:top w:val="none" w:sz="0" w:space="0" w:color="auto"/>
                <w:left w:val="none" w:sz="0" w:space="0" w:color="auto"/>
                <w:bottom w:val="none" w:sz="0" w:space="0" w:color="auto"/>
                <w:right w:val="none" w:sz="0" w:space="0" w:color="auto"/>
              </w:divBdr>
              <w:divsChild>
                <w:div w:id="121500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572507">
      <w:bodyDiv w:val="1"/>
      <w:marLeft w:val="0"/>
      <w:marRight w:val="0"/>
      <w:marTop w:val="0"/>
      <w:marBottom w:val="0"/>
      <w:divBdr>
        <w:top w:val="none" w:sz="0" w:space="0" w:color="auto"/>
        <w:left w:val="none" w:sz="0" w:space="0" w:color="auto"/>
        <w:bottom w:val="none" w:sz="0" w:space="0" w:color="auto"/>
        <w:right w:val="none" w:sz="0" w:space="0" w:color="auto"/>
      </w:divBdr>
    </w:div>
    <w:div w:id="2056587220">
      <w:bodyDiv w:val="1"/>
      <w:marLeft w:val="0"/>
      <w:marRight w:val="0"/>
      <w:marTop w:val="0"/>
      <w:marBottom w:val="0"/>
      <w:divBdr>
        <w:top w:val="none" w:sz="0" w:space="0" w:color="auto"/>
        <w:left w:val="none" w:sz="0" w:space="0" w:color="auto"/>
        <w:bottom w:val="none" w:sz="0" w:space="0" w:color="auto"/>
        <w:right w:val="none" w:sz="0" w:space="0" w:color="auto"/>
      </w:divBdr>
    </w:div>
    <w:div w:id="2072849021">
      <w:bodyDiv w:val="1"/>
      <w:marLeft w:val="0"/>
      <w:marRight w:val="0"/>
      <w:marTop w:val="0"/>
      <w:marBottom w:val="0"/>
      <w:divBdr>
        <w:top w:val="none" w:sz="0" w:space="0" w:color="auto"/>
        <w:left w:val="none" w:sz="0" w:space="0" w:color="auto"/>
        <w:bottom w:val="none" w:sz="0" w:space="0" w:color="auto"/>
        <w:right w:val="none" w:sz="0" w:space="0" w:color="auto"/>
      </w:divBdr>
    </w:div>
    <w:div w:id="2076122115">
      <w:bodyDiv w:val="1"/>
      <w:marLeft w:val="0"/>
      <w:marRight w:val="0"/>
      <w:marTop w:val="0"/>
      <w:marBottom w:val="0"/>
      <w:divBdr>
        <w:top w:val="none" w:sz="0" w:space="0" w:color="auto"/>
        <w:left w:val="none" w:sz="0" w:space="0" w:color="auto"/>
        <w:bottom w:val="none" w:sz="0" w:space="0" w:color="auto"/>
        <w:right w:val="none" w:sz="0" w:space="0" w:color="auto"/>
      </w:divBdr>
    </w:div>
    <w:div w:id="2078164811">
      <w:bodyDiv w:val="1"/>
      <w:marLeft w:val="0"/>
      <w:marRight w:val="0"/>
      <w:marTop w:val="0"/>
      <w:marBottom w:val="0"/>
      <w:divBdr>
        <w:top w:val="none" w:sz="0" w:space="0" w:color="auto"/>
        <w:left w:val="none" w:sz="0" w:space="0" w:color="auto"/>
        <w:bottom w:val="none" w:sz="0" w:space="0" w:color="auto"/>
        <w:right w:val="none" w:sz="0" w:space="0" w:color="auto"/>
      </w:divBdr>
      <w:divsChild>
        <w:div w:id="1361904330">
          <w:marLeft w:val="0"/>
          <w:marRight w:val="0"/>
          <w:marTop w:val="0"/>
          <w:marBottom w:val="0"/>
          <w:divBdr>
            <w:top w:val="none" w:sz="0" w:space="0" w:color="auto"/>
            <w:left w:val="none" w:sz="0" w:space="0" w:color="auto"/>
            <w:bottom w:val="none" w:sz="0" w:space="0" w:color="auto"/>
            <w:right w:val="none" w:sz="0" w:space="0" w:color="auto"/>
          </w:divBdr>
          <w:divsChild>
            <w:div w:id="1406220120">
              <w:marLeft w:val="0"/>
              <w:marRight w:val="0"/>
              <w:marTop w:val="0"/>
              <w:marBottom w:val="0"/>
              <w:divBdr>
                <w:top w:val="none" w:sz="0" w:space="0" w:color="auto"/>
                <w:left w:val="none" w:sz="0" w:space="0" w:color="auto"/>
                <w:bottom w:val="none" w:sz="0" w:space="0" w:color="auto"/>
                <w:right w:val="none" w:sz="0" w:space="0" w:color="auto"/>
              </w:divBdr>
              <w:divsChild>
                <w:div w:id="208695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517849">
      <w:bodyDiv w:val="1"/>
      <w:marLeft w:val="0"/>
      <w:marRight w:val="0"/>
      <w:marTop w:val="0"/>
      <w:marBottom w:val="0"/>
      <w:divBdr>
        <w:top w:val="none" w:sz="0" w:space="0" w:color="auto"/>
        <w:left w:val="none" w:sz="0" w:space="0" w:color="auto"/>
        <w:bottom w:val="none" w:sz="0" w:space="0" w:color="auto"/>
        <w:right w:val="none" w:sz="0" w:space="0" w:color="auto"/>
      </w:divBdr>
    </w:div>
    <w:div w:id="2082559877">
      <w:bodyDiv w:val="1"/>
      <w:marLeft w:val="0"/>
      <w:marRight w:val="0"/>
      <w:marTop w:val="0"/>
      <w:marBottom w:val="0"/>
      <w:divBdr>
        <w:top w:val="none" w:sz="0" w:space="0" w:color="auto"/>
        <w:left w:val="none" w:sz="0" w:space="0" w:color="auto"/>
        <w:bottom w:val="none" w:sz="0" w:space="0" w:color="auto"/>
        <w:right w:val="none" w:sz="0" w:space="0" w:color="auto"/>
      </w:divBdr>
    </w:div>
    <w:div w:id="2086880216">
      <w:bodyDiv w:val="1"/>
      <w:marLeft w:val="0"/>
      <w:marRight w:val="0"/>
      <w:marTop w:val="0"/>
      <w:marBottom w:val="0"/>
      <w:divBdr>
        <w:top w:val="none" w:sz="0" w:space="0" w:color="auto"/>
        <w:left w:val="none" w:sz="0" w:space="0" w:color="auto"/>
        <w:bottom w:val="none" w:sz="0" w:space="0" w:color="auto"/>
        <w:right w:val="none" w:sz="0" w:space="0" w:color="auto"/>
      </w:divBdr>
    </w:div>
    <w:div w:id="2092778812">
      <w:bodyDiv w:val="1"/>
      <w:marLeft w:val="0"/>
      <w:marRight w:val="0"/>
      <w:marTop w:val="0"/>
      <w:marBottom w:val="0"/>
      <w:divBdr>
        <w:top w:val="none" w:sz="0" w:space="0" w:color="auto"/>
        <w:left w:val="none" w:sz="0" w:space="0" w:color="auto"/>
        <w:bottom w:val="none" w:sz="0" w:space="0" w:color="auto"/>
        <w:right w:val="none" w:sz="0" w:space="0" w:color="auto"/>
      </w:divBdr>
    </w:div>
    <w:div w:id="2094352031">
      <w:bodyDiv w:val="1"/>
      <w:marLeft w:val="0"/>
      <w:marRight w:val="0"/>
      <w:marTop w:val="0"/>
      <w:marBottom w:val="0"/>
      <w:divBdr>
        <w:top w:val="none" w:sz="0" w:space="0" w:color="auto"/>
        <w:left w:val="none" w:sz="0" w:space="0" w:color="auto"/>
        <w:bottom w:val="none" w:sz="0" w:space="0" w:color="auto"/>
        <w:right w:val="none" w:sz="0" w:space="0" w:color="auto"/>
      </w:divBdr>
    </w:div>
    <w:div w:id="2095735378">
      <w:bodyDiv w:val="1"/>
      <w:marLeft w:val="0"/>
      <w:marRight w:val="0"/>
      <w:marTop w:val="0"/>
      <w:marBottom w:val="0"/>
      <w:divBdr>
        <w:top w:val="none" w:sz="0" w:space="0" w:color="auto"/>
        <w:left w:val="none" w:sz="0" w:space="0" w:color="auto"/>
        <w:bottom w:val="none" w:sz="0" w:space="0" w:color="auto"/>
        <w:right w:val="none" w:sz="0" w:space="0" w:color="auto"/>
      </w:divBdr>
      <w:divsChild>
        <w:div w:id="54739859">
          <w:marLeft w:val="0"/>
          <w:marRight w:val="0"/>
          <w:marTop w:val="0"/>
          <w:marBottom w:val="0"/>
          <w:divBdr>
            <w:top w:val="none" w:sz="0" w:space="0" w:color="auto"/>
            <w:left w:val="none" w:sz="0" w:space="0" w:color="auto"/>
            <w:bottom w:val="none" w:sz="0" w:space="0" w:color="auto"/>
            <w:right w:val="none" w:sz="0" w:space="0" w:color="auto"/>
          </w:divBdr>
          <w:divsChild>
            <w:div w:id="475492026">
              <w:marLeft w:val="0"/>
              <w:marRight w:val="0"/>
              <w:marTop w:val="0"/>
              <w:marBottom w:val="0"/>
              <w:divBdr>
                <w:top w:val="none" w:sz="0" w:space="0" w:color="auto"/>
                <w:left w:val="none" w:sz="0" w:space="0" w:color="auto"/>
                <w:bottom w:val="none" w:sz="0" w:space="0" w:color="auto"/>
                <w:right w:val="none" w:sz="0" w:space="0" w:color="auto"/>
              </w:divBdr>
              <w:divsChild>
                <w:div w:id="188601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406400">
      <w:bodyDiv w:val="1"/>
      <w:marLeft w:val="0"/>
      <w:marRight w:val="0"/>
      <w:marTop w:val="0"/>
      <w:marBottom w:val="0"/>
      <w:divBdr>
        <w:top w:val="none" w:sz="0" w:space="0" w:color="auto"/>
        <w:left w:val="none" w:sz="0" w:space="0" w:color="auto"/>
        <w:bottom w:val="none" w:sz="0" w:space="0" w:color="auto"/>
        <w:right w:val="none" w:sz="0" w:space="0" w:color="auto"/>
      </w:divBdr>
    </w:div>
    <w:div w:id="2143115805">
      <w:bodyDiv w:val="1"/>
      <w:marLeft w:val="0"/>
      <w:marRight w:val="0"/>
      <w:marTop w:val="0"/>
      <w:marBottom w:val="0"/>
      <w:divBdr>
        <w:top w:val="none" w:sz="0" w:space="0" w:color="auto"/>
        <w:left w:val="none" w:sz="0" w:space="0" w:color="auto"/>
        <w:bottom w:val="none" w:sz="0" w:space="0" w:color="auto"/>
        <w:right w:val="none" w:sz="0" w:space="0" w:color="auto"/>
      </w:divBdr>
    </w:div>
    <w:div w:id="21444983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hnw\OneDrive\Desktop\Libro%20de%20Efesio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EE692D-1E2D-4ED7-9EC3-017B399FD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Libro de Efesios.dotx</Template>
  <TotalTime>48128</TotalTime>
  <Pages>158</Pages>
  <Words>69714</Words>
  <Characters>329751</Characters>
  <Application>Microsoft Office Word</Application>
  <DocSecurity>0</DocSecurity>
  <Lines>5785</Lines>
  <Paragraphs>2754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396711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wry</dc:creator>
  <cp:keywords/>
  <dc:description/>
  <cp:lastModifiedBy>john wry</cp:lastModifiedBy>
  <cp:revision>594</cp:revision>
  <cp:lastPrinted>2026-05-05T12:16:00Z</cp:lastPrinted>
  <dcterms:created xsi:type="dcterms:W3CDTF">2026-01-08T14:32:00Z</dcterms:created>
  <dcterms:modified xsi:type="dcterms:W3CDTF">2026-05-30T14:52:00Z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
    <vt:lpwstr>John Wry</vt:lpwstr>
  </property>
  <property fmtid="{D5CDD505-2E9C-101B-9397-08002B2CF9AE}" pid="3" name="Date">
    <vt:lpwstr>01/10/2022 3:14pm</vt:lpwstr>
  </property>
  <property fmtid="{D5CDD505-2E9C-101B-9397-08002B2CF9AE}" pid="4" name="Description">
    <vt:lpwstr>The book of Zechariah contains a powerful message to the reader. One's view of God is profoundly impacted to understand who God is and what He does. God is supremely above evil; and this is the one resource and unfailing comfort of faith. Zechariah clearl</vt:lpwstr>
  </property>
  <property fmtid="{D5CDD505-2E9C-101B-9397-08002B2CF9AE}" pid="5" name="Template">
    <vt:lpwstr>page</vt:lpwstr>
  </property>
  <property fmtid="{D5CDD505-2E9C-101B-9397-08002B2CF9AE}" pid="6" name="Title">
    <vt:lpwstr>Zechariah</vt:lpwstr>
  </property>
</Properties>
</file>